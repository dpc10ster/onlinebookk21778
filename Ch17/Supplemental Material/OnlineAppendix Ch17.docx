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D0F2D5" w14:textId="1417D20A" w:rsidR="0001218D" w:rsidRPr="0001218D" w:rsidRDefault="00DF7D56" w:rsidP="0001218D">
      <w:pPr>
        <w:rPr>
          <w:b/>
          <w:sz w:val="40"/>
          <w:szCs w:val="40"/>
        </w:rPr>
      </w:pPr>
      <w:r>
        <w:rPr>
          <w:b/>
          <w:sz w:val="40"/>
          <w:szCs w:val="40"/>
        </w:rPr>
        <w:t>Chapter 17</w:t>
      </w:r>
      <w:r w:rsidR="0001218D" w:rsidRPr="0001218D">
        <w:rPr>
          <w:b/>
          <w:sz w:val="40"/>
          <w:szCs w:val="40"/>
        </w:rPr>
        <w:t xml:space="preserve">: </w:t>
      </w:r>
      <w:r>
        <w:rPr>
          <w:b/>
          <w:sz w:val="40"/>
          <w:szCs w:val="40"/>
        </w:rPr>
        <w:t>P</w:t>
      </w:r>
      <w:r w:rsidR="00A3283E">
        <w:rPr>
          <w:b/>
          <w:sz w:val="40"/>
          <w:szCs w:val="40"/>
        </w:rPr>
        <w:t xml:space="preserve">redictions of </w:t>
      </w:r>
      <w:r w:rsidR="00BC5FA8" w:rsidRPr="00BC5FA8">
        <w:rPr>
          <w:b/>
          <w:sz w:val="40"/>
          <w:szCs w:val="40"/>
        </w:rPr>
        <w:t>the RSM</w:t>
      </w:r>
      <w:r w:rsidR="00F03CE7">
        <w:rPr>
          <w:b/>
          <w:sz w:val="40"/>
          <w:szCs w:val="40"/>
        </w:rPr>
        <w:t>, Online Appendices</w:t>
      </w:r>
    </w:p>
    <w:p w14:paraId="6D1BB13B" w14:textId="099AE85D" w:rsidR="00601846" w:rsidRPr="000C7E8B" w:rsidRDefault="0001218D" w:rsidP="003C26A1">
      <w:pPr>
        <w:pStyle w:val="Heading1"/>
      </w:pPr>
      <w:r>
        <w:t>Table of Contents</w:t>
      </w:r>
    </w:p>
    <w:p w14:paraId="63C1639C" w14:textId="0E40F6B7" w:rsidR="000428B1" w:rsidRDefault="00C61F48" w:rsidP="000428B1">
      <w:pPr>
        <w:ind w:left="360"/>
      </w:pPr>
      <w:r w:rsidRPr="00C61F48">
        <w:t>Online Appendix 17.A</w:t>
      </w:r>
      <w:r w:rsidR="000428B1">
        <w:t>: The error function</w:t>
      </w:r>
    </w:p>
    <w:p w14:paraId="52624BC1" w14:textId="00A5452A" w:rsidR="000428B1" w:rsidRDefault="00C61F48" w:rsidP="000428B1">
      <w:pPr>
        <w:ind w:left="360"/>
      </w:pPr>
      <w:r w:rsidRPr="00C61F48">
        <w:t>Online Appendix 17.</w:t>
      </w:r>
      <w:r>
        <w:t>B</w:t>
      </w:r>
      <w:r w:rsidR="000428B1">
        <w:t>: Derivation of expression for TPF</w:t>
      </w:r>
    </w:p>
    <w:p w14:paraId="38780BB9" w14:textId="6864E3CB" w:rsidR="000428B1" w:rsidRDefault="00C61F48" w:rsidP="000428B1">
      <w:pPr>
        <w:ind w:left="360"/>
      </w:pPr>
      <w:r w:rsidRPr="00C61F48">
        <w:t>Online Appendix 17.</w:t>
      </w:r>
      <w:r>
        <w:t>C</w:t>
      </w:r>
      <w:r w:rsidR="00F03CE7">
        <w:t>: Expression for pdf of diseased cases</w:t>
      </w:r>
    </w:p>
    <w:p w14:paraId="7585B61B" w14:textId="3812A534" w:rsidR="00F03CE7" w:rsidRDefault="00C61F48" w:rsidP="000428B1">
      <w:pPr>
        <w:ind w:left="360"/>
      </w:pPr>
      <w:r w:rsidRPr="00C61F48">
        <w:t>Online Appendix 17.</w:t>
      </w:r>
      <w:r>
        <w:t>D</w:t>
      </w:r>
      <w:r w:rsidR="00E23DFE">
        <w:t xml:space="preserve">: </w:t>
      </w:r>
      <w:r w:rsidR="00F03CE7">
        <w:t>RSM-predicted ROC &amp; pdf curves</w:t>
      </w:r>
    </w:p>
    <w:p w14:paraId="210A7B02" w14:textId="65A95066" w:rsidR="00F03CE7" w:rsidRDefault="00C61F48" w:rsidP="000428B1">
      <w:pPr>
        <w:ind w:left="360"/>
      </w:pPr>
      <w:r w:rsidRPr="00C61F48">
        <w:t>Online Appendix 17.</w:t>
      </w:r>
      <w:r>
        <w:t>E</w:t>
      </w:r>
      <w:r w:rsidR="00F03CE7">
        <w:t>: Is FROC good?</w:t>
      </w:r>
    </w:p>
    <w:p w14:paraId="29D5C13E" w14:textId="6B75C0E4" w:rsidR="00FC71DA" w:rsidRDefault="00C61F48" w:rsidP="00FC71DA">
      <w:pPr>
        <w:ind w:firstLine="360"/>
      </w:pPr>
      <w:r w:rsidRPr="00C61F48">
        <w:t>Online Appendix 17.</w:t>
      </w:r>
      <w:r>
        <w:t>F</w:t>
      </w:r>
      <w:r w:rsidR="00F03CE7">
        <w:t>: Binormal parameters for RSM-generated ROC datasets</w:t>
      </w:r>
    </w:p>
    <w:p w14:paraId="0CB0A8CE" w14:textId="7C141B64" w:rsidR="00BC3E21" w:rsidRDefault="00C61F48" w:rsidP="00696809">
      <w:pPr>
        <w:ind w:left="360"/>
      </w:pPr>
      <w:r w:rsidRPr="00C61F48">
        <w:t>Online Appendix 17.</w:t>
      </w:r>
      <w:r>
        <w:t>G</w:t>
      </w:r>
      <w:r w:rsidR="00F03CE7">
        <w:t>: Explanations of Swets et al observations</w:t>
      </w:r>
    </w:p>
    <w:p w14:paraId="74C09FEC" w14:textId="05533B5E" w:rsidR="00C61F48" w:rsidRDefault="00C61F48" w:rsidP="00C61F48">
      <w:pPr>
        <w:ind w:left="360"/>
      </w:pPr>
      <w:r w:rsidRPr="00C61F48">
        <w:t>Online Appendix 17.</w:t>
      </w:r>
      <w:r>
        <w:t>H: On the continuity of the slope of the RSM-predicted ROC curve at the end-point</w:t>
      </w:r>
    </w:p>
    <w:p w14:paraId="65D9EF5D" w14:textId="77777777" w:rsidR="00C61F48" w:rsidRDefault="00C61F48" w:rsidP="00696809">
      <w:pPr>
        <w:ind w:left="360"/>
      </w:pPr>
    </w:p>
    <w:p w14:paraId="144A5098" w14:textId="77777777" w:rsidR="008E7CF6" w:rsidRDefault="008E7CF6" w:rsidP="00696809">
      <w:pPr>
        <w:ind w:left="360"/>
      </w:pPr>
    </w:p>
    <w:p w14:paraId="1ED7FBBE" w14:textId="23095EFF" w:rsidR="00470E23" w:rsidRDefault="00830E81" w:rsidP="00470E23">
      <w:pPr>
        <w:pStyle w:val="Heading1"/>
      </w:pPr>
      <w:r w:rsidRPr="00F3217B">
        <w:t>Online Appendix 1</w:t>
      </w:r>
      <w:r>
        <w:t>7</w:t>
      </w:r>
      <w:r w:rsidRPr="00F3217B">
        <w:t>.</w:t>
      </w:r>
      <w:r>
        <w:t>A</w:t>
      </w:r>
      <w:r w:rsidR="00470E23">
        <w:t>: T</w:t>
      </w:r>
      <w:r w:rsidR="00AD7253">
        <w:t>he</w:t>
      </w:r>
      <w:r w:rsidR="00470E23">
        <w:t xml:space="preserve"> error function</w:t>
      </w:r>
      <w:r>
        <w:t xml:space="preserve"> in R</w:t>
      </w:r>
    </w:p>
    <w:p w14:paraId="5EE166F6" w14:textId="1279C0E7" w:rsidR="00470E23" w:rsidRDefault="00470E23" w:rsidP="00470E23">
      <w:r>
        <w:t>The error function is defined by</w:t>
      </w:r>
      <w:r>
        <w:fldChar w:fldCharType="begin"/>
      </w:r>
      <w:r w:rsidR="00F03CE7">
        <w:instrText xml:space="preserve"> ADDIN EN.CITE &lt;EndNote&gt;&lt;Cite&gt;&lt;Author&gt;Press&lt;/Author&gt;&lt;Year&gt;2007&lt;/Year&gt;&lt;RecNum&gt;300&lt;/RecNum&gt;&lt;DisplayText&gt;&lt;style face="superscript"&gt;1&lt;/style&gt;&lt;/DisplayText&gt;&lt;record&gt;&lt;rec-number&gt;300&lt;/rec-number&gt;&lt;foreign-keys&gt;&lt;key app="EN" db-id="veptarr08d9ts6eftsmp02wvxas0szvetsaf" timestamp="0"&gt;300&lt;/key&gt;&lt;/foreign-keys&gt;&lt;ref-type name="Book"&gt;6&lt;/ref-type&gt;&lt;contributors&gt;&lt;authors&gt;&lt;author&gt;Press, W.H.&lt;/author&gt;&lt;author&gt;Teukolsky, S.A.&lt;/author&gt;&lt;author&gt;Vetterling, W.T.&lt;/author&gt;&lt;author&gt;Flannery, B.P.&lt;/author&gt;&lt;/authors&gt;&lt;/contributors&gt;&lt;titles&gt;&lt;title&gt;Numerical Recipes: The Art of Scientific Computing&lt;/title&gt;&lt;/titles&gt;&lt;pages&gt;1235&lt;/pages&gt;&lt;edition&gt;3&lt;/edition&gt;&lt;dates&gt;&lt;year&gt;2007&lt;/year&gt;&lt;/dates&gt;&lt;pub-location&gt;Cambridge&lt;/pub-location&gt;&lt;publisher&gt;Cambridge University Press&lt;/publisher&gt;&lt;isbn&gt;978-0-521-88068-8&lt;/isbn&gt;&lt;urls&gt;&lt;/urls&gt;&lt;/record&gt;&lt;/Cite&gt;&lt;/EndNote&gt;</w:instrText>
      </w:r>
      <w:r>
        <w:fldChar w:fldCharType="separate"/>
      </w:r>
      <w:r w:rsidR="00F03CE7" w:rsidRPr="00F03CE7">
        <w:rPr>
          <w:noProof/>
          <w:vertAlign w:val="superscript"/>
        </w:rPr>
        <w:t>1</w:t>
      </w:r>
      <w:r>
        <w:fldChar w:fldCharType="end"/>
      </w:r>
      <w:r>
        <w:t xml:space="preserve"> </w:t>
      </w:r>
    </w:p>
    <w:p w14:paraId="0837DB64" w14:textId="17219269" w:rsidR="00470E23" w:rsidRDefault="00285E5A" w:rsidP="00470E23">
      <w:pPr>
        <w:pStyle w:val="NormalLeftJust"/>
      </w:pPr>
      <w:r>
        <w:fldChar w:fldCharType="begin"/>
      </w:r>
      <w:r>
        <w:instrText xml:space="preserve"> MACROBUTTON MTEditEquationSection2 </w:instrText>
      </w:r>
      <w:r w:rsidRPr="00285E5A">
        <w:rPr>
          <w:rStyle w:val="MTEquationSection"/>
        </w:rPr>
        <w:instrText>Equation Section 91</w:instrText>
      </w:r>
      <w:r>
        <w:fldChar w:fldCharType="begin"/>
      </w:r>
      <w:r>
        <w:instrText xml:space="preserve"> SEQ MTEqn \r \h \* MERGEFORMAT </w:instrText>
      </w:r>
      <w:r>
        <w:fldChar w:fldCharType="end"/>
      </w:r>
      <w:r>
        <w:fldChar w:fldCharType="begin"/>
      </w:r>
      <w:r>
        <w:instrText xml:space="preserve"> SEQ MTSec \r 91 \h \* MERGEFORMAT </w:instrText>
      </w:r>
      <w:r>
        <w:fldChar w:fldCharType="end"/>
      </w:r>
      <w:r>
        <w:fldChar w:fldCharType="end"/>
      </w:r>
      <w:r w:rsidR="00F85B41">
        <w:fldChar w:fldCharType="begin"/>
      </w:r>
      <w:r w:rsidR="00F85B41">
        <w:instrText xml:space="preserve"> MACROBUTTON MTEditEquationSection2 </w:instrText>
      </w:r>
      <w:r w:rsidR="00F85B41" w:rsidRPr="00F85B41">
        <w:rPr>
          <w:rStyle w:val="MTEquationSection"/>
        </w:rPr>
        <w:instrText>Equation Chapter 17 Section 1</w:instrText>
      </w:r>
      <w:r w:rsidR="00F85B41">
        <w:fldChar w:fldCharType="begin"/>
      </w:r>
      <w:r w:rsidR="00F85B41">
        <w:instrText xml:space="preserve"> SEQ MTEqn \r \h \* MERGEFORMAT </w:instrText>
      </w:r>
      <w:r w:rsidR="00F85B41">
        <w:fldChar w:fldCharType="end"/>
      </w:r>
      <w:r w:rsidR="00F85B41">
        <w:fldChar w:fldCharType="begin"/>
      </w:r>
      <w:r w:rsidR="00F85B41">
        <w:instrText xml:space="preserve"> SEQ MTSec \r 1 \h \* MERGEFORMAT </w:instrText>
      </w:r>
      <w:r w:rsidR="00F85B41">
        <w:fldChar w:fldCharType="end"/>
      </w:r>
      <w:r w:rsidR="00F85B41">
        <w:fldChar w:fldCharType="begin"/>
      </w:r>
      <w:r w:rsidR="00F85B41">
        <w:instrText xml:space="preserve"> SEQ MTChap \r 17 \h \* MERGEFORMAT </w:instrText>
      </w:r>
      <w:r w:rsidR="00F85B41">
        <w:fldChar w:fldCharType="end"/>
      </w:r>
      <w:r w:rsidR="00F85B41">
        <w:fldChar w:fldCharType="end"/>
      </w:r>
    </w:p>
    <w:p w14:paraId="61E82DA5" w14:textId="2A9D26D9" w:rsidR="00470E23" w:rsidRDefault="00470E23" w:rsidP="00A161BC">
      <w:pPr>
        <w:pStyle w:val="MyEqns"/>
      </w:pPr>
      <w:r w:rsidRPr="00F90777">
        <w:rPr>
          <w:position w:val="-30"/>
        </w:rPr>
        <w:object w:dxaOrig="2040" w:dyaOrig="740" w14:anchorId="33BD79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65pt;height:37.35pt" o:ole="">
            <v:imagedata r:id="rId9" o:title=""/>
          </v:shape>
          <o:OLEObject Type="Embed" ProgID="Equation.DSMT4" ShapeID="_x0000_i1025" DrawAspect="Content" ObjectID="_1448227784" r:id="rId10"/>
        </w:object>
      </w:r>
      <w:r w:rsidRPr="00C546E7">
        <w:tab/>
      </w:r>
      <w:r w:rsidR="00685E58">
        <w:t>.</w:t>
      </w:r>
      <w:r w:rsidR="00685E58">
        <w:tab/>
      </w:r>
      <w:r w:rsidR="00602EE2">
        <w:fldChar w:fldCharType="begin"/>
      </w:r>
      <w:r w:rsidR="00602EE2">
        <w:instrText xml:space="preserve"> MACROBUTTON MTPlaceRef \* MERGEFORMAT </w:instrText>
      </w:r>
      <w:r w:rsidR="00602EE2">
        <w:fldChar w:fldCharType="begin"/>
      </w:r>
      <w:r w:rsidR="00602EE2">
        <w:instrText xml:space="preserve"> SEQ MTEqn \h \* MERGEFORMAT </w:instrText>
      </w:r>
      <w:r w:rsidR="00602EE2">
        <w:fldChar w:fldCharType="end"/>
      </w:r>
      <w:r w:rsidR="00602EE2">
        <w:instrText>(</w:instrText>
      </w:r>
      <w:r w:rsidR="002E6BF0">
        <w:fldChar w:fldCharType="begin"/>
      </w:r>
      <w:r w:rsidR="002E6BF0">
        <w:instrText xml:space="preserve"> SEQ MTEqn \c \* Arabic \* MERGEFORMAT </w:instrText>
      </w:r>
      <w:r w:rsidR="002E6BF0">
        <w:fldChar w:fldCharType="separate"/>
      </w:r>
      <w:r w:rsidR="00AD50A5">
        <w:rPr>
          <w:noProof/>
        </w:rPr>
        <w:instrText>1</w:instrText>
      </w:r>
      <w:r w:rsidR="002E6BF0">
        <w:rPr>
          <w:noProof/>
        </w:rPr>
        <w:fldChar w:fldCharType="end"/>
      </w:r>
      <w:r w:rsidR="00602EE2">
        <w:instrText>)</w:instrText>
      </w:r>
      <w:r w:rsidR="00602EE2">
        <w:fldChar w:fldCharType="end"/>
      </w:r>
    </w:p>
    <w:p w14:paraId="232BF420" w14:textId="77777777" w:rsidR="00470E23" w:rsidRDefault="00470E23" w:rsidP="00470E23">
      <w:pPr>
        <w:pStyle w:val="NormalLeftJust"/>
      </w:pPr>
    </w:p>
    <w:p w14:paraId="684139A7" w14:textId="5AD8CA51" w:rsidR="00470E23" w:rsidRDefault="00470E23" w:rsidP="00470E23">
      <w:r>
        <w:t>From the definition of the unit normal CDF function,</w:t>
      </w:r>
      <w:r w:rsidR="0058103A">
        <w:t xml:space="preserve"> it follows that:</w:t>
      </w:r>
    </w:p>
    <w:p w14:paraId="294DA731" w14:textId="77777777" w:rsidR="00470E23" w:rsidRDefault="00470E23" w:rsidP="00470E23">
      <w:pPr>
        <w:pStyle w:val="NormalLeftJust"/>
      </w:pPr>
    </w:p>
    <w:p w14:paraId="2313CF61" w14:textId="77777777" w:rsidR="00470E23" w:rsidRDefault="00470E23" w:rsidP="00470E23">
      <w:r w:rsidRPr="006B04BE">
        <w:rPr>
          <w:position w:val="-130"/>
        </w:rPr>
        <w:object w:dxaOrig="5600" w:dyaOrig="2740" w14:anchorId="120B54B6">
          <v:shape id="_x0000_i1026" type="#_x0000_t75" style="width:280pt;height:137.35pt" o:ole="">
            <v:imagedata r:id="rId11" o:title=""/>
          </v:shape>
          <o:OLEObject Type="Embed" ProgID="Equation.DSMT4" ShapeID="_x0000_i1026" DrawAspect="Content" ObjectID="_1448227785" r:id="rId12"/>
        </w:object>
      </w:r>
    </w:p>
    <w:p w14:paraId="4A078824" w14:textId="77777777" w:rsidR="00470E23" w:rsidRDefault="00470E23" w:rsidP="00470E23"/>
    <w:p w14:paraId="1DFEA6FF" w14:textId="572DE902" w:rsidR="00470E23" w:rsidRDefault="00F85B41" w:rsidP="00470E23">
      <w:r>
        <w:t>The f</w:t>
      </w:r>
      <w:r w:rsidR="00470E23">
        <w:t>inal result is:</w:t>
      </w:r>
    </w:p>
    <w:p w14:paraId="4D5936EA" w14:textId="77777777" w:rsidR="00470E23" w:rsidRDefault="00470E23" w:rsidP="00470E23"/>
    <w:p w14:paraId="729C8446" w14:textId="3A3C30E4" w:rsidR="00470E23" w:rsidRDefault="00470E23" w:rsidP="00A161BC">
      <w:pPr>
        <w:pStyle w:val="MyEqns"/>
      </w:pPr>
      <w:r w:rsidRPr="006B04BE">
        <w:rPr>
          <w:position w:val="-18"/>
        </w:rPr>
        <w:object w:dxaOrig="2160" w:dyaOrig="480" w14:anchorId="57BD93B2">
          <v:shape id="_x0000_i1027" type="#_x0000_t75" style="width:108pt;height:24pt" o:ole="">
            <v:imagedata r:id="rId13" o:title=""/>
          </v:shape>
          <o:OLEObject Type="Embed" ProgID="Equation.DSMT4" ShapeID="_x0000_i1027" DrawAspect="Content" ObjectID="_1448227786" r:id="rId14"/>
        </w:object>
      </w:r>
      <w:r w:rsidRPr="00C546E7">
        <w:tab/>
      </w:r>
      <w:r w:rsidR="00685E58">
        <w:t>.</w:t>
      </w:r>
      <w:r w:rsidR="00685E58">
        <w:tab/>
      </w:r>
      <w:r w:rsidR="00602EE2">
        <w:fldChar w:fldCharType="begin"/>
      </w:r>
      <w:r w:rsidR="00602EE2">
        <w:instrText xml:space="preserve"> MACROBUTTON MTPlaceRef \* MERGEFORMAT </w:instrText>
      </w:r>
      <w:r w:rsidR="00602EE2">
        <w:fldChar w:fldCharType="begin"/>
      </w:r>
      <w:r w:rsidR="00602EE2">
        <w:instrText xml:space="preserve"> SEQ MTEqn \h \* MERGEFORMAT </w:instrText>
      </w:r>
      <w:r w:rsidR="00602EE2">
        <w:fldChar w:fldCharType="end"/>
      </w:r>
      <w:r w:rsidR="00602EE2">
        <w:instrText>(</w:instrText>
      </w:r>
      <w:r w:rsidR="002E6BF0">
        <w:fldChar w:fldCharType="begin"/>
      </w:r>
      <w:r w:rsidR="002E6BF0">
        <w:instrText xml:space="preserve"> SEQ MTEqn \c \* Arabic \* MERGEFORMAT </w:instrText>
      </w:r>
      <w:r w:rsidR="002E6BF0">
        <w:fldChar w:fldCharType="separate"/>
      </w:r>
      <w:r w:rsidR="00AD50A5">
        <w:rPr>
          <w:noProof/>
        </w:rPr>
        <w:instrText>2</w:instrText>
      </w:r>
      <w:r w:rsidR="002E6BF0">
        <w:rPr>
          <w:noProof/>
        </w:rPr>
        <w:fldChar w:fldCharType="end"/>
      </w:r>
      <w:r w:rsidR="00602EE2">
        <w:instrText>)</w:instrText>
      </w:r>
      <w:r w:rsidR="00602EE2">
        <w:fldChar w:fldCharType="end"/>
      </w:r>
    </w:p>
    <w:p w14:paraId="798B6664" w14:textId="77777777" w:rsidR="00470E23" w:rsidRDefault="00470E23" w:rsidP="00470E23"/>
    <w:p w14:paraId="2835D1C7" w14:textId="14D5CBDE" w:rsidR="00470E23" w:rsidRDefault="00A97BF8" w:rsidP="00B434E9">
      <w:r>
        <w:rPr>
          <w:rFonts w:ascii="Wingdings" w:hAnsi="Wingdings"/>
        </w:rPr>
        <w:t></w:t>
      </w:r>
    </w:p>
    <w:p w14:paraId="1524EC24" w14:textId="342B01F8" w:rsidR="00706798" w:rsidRDefault="00830E81" w:rsidP="009C4759">
      <w:pPr>
        <w:pStyle w:val="Heading1"/>
      </w:pPr>
      <w:r w:rsidRPr="00F3217B">
        <w:t>Online Appendix 1</w:t>
      </w:r>
      <w:r>
        <w:t>7</w:t>
      </w:r>
      <w:r w:rsidRPr="00F3217B">
        <w:t>.</w:t>
      </w:r>
      <w:r>
        <w:t>B</w:t>
      </w:r>
      <w:r w:rsidR="00706798">
        <w:t>: Derivation of expression for TPF</w:t>
      </w:r>
    </w:p>
    <w:p w14:paraId="18976A51" w14:textId="174C3033" w:rsidR="00706798" w:rsidRDefault="00706798" w:rsidP="00706798">
      <w:r>
        <w:t xml:space="preserve">Since it is a little complicated, and Maple needed </w:t>
      </w:r>
      <w:r w:rsidR="00246E68">
        <w:t>the author's</w:t>
      </w:r>
      <w:r>
        <w:t xml:space="preserve"> help in the simplification, the code and the simplification are shown below (of course, </w:t>
      </w:r>
      <w:r w:rsidR="00246E68">
        <w:t xml:space="preserve">one </w:t>
      </w:r>
      <w:r>
        <w:t>need</w:t>
      </w:r>
      <w:r w:rsidR="00246E68">
        <w:t>s</w:t>
      </w:r>
      <w:r>
        <w:t xml:space="preserve"> access to Maple to run this code). </w:t>
      </w:r>
    </w:p>
    <w:p w14:paraId="03D66F16" w14:textId="632052EC" w:rsidR="00706798" w:rsidRDefault="00830E81" w:rsidP="00A25A02">
      <w:pPr>
        <w:pStyle w:val="Heading2"/>
      </w:pPr>
      <w:r w:rsidRPr="00F3217B">
        <w:t>Online Appendix 1</w:t>
      </w:r>
      <w:r>
        <w:t>7</w:t>
      </w:r>
      <w:r w:rsidRPr="00F3217B">
        <w:t>.</w:t>
      </w:r>
      <w:r>
        <w:t>A.1</w:t>
      </w:r>
      <w:r w:rsidR="00B50F2B">
        <w:t>:</w:t>
      </w:r>
      <w:r w:rsidR="00A97BF8">
        <w:t xml:space="preserve"> </w:t>
      </w:r>
      <w:r w:rsidR="00AD7253">
        <w:t>Maple Code</w:t>
      </w:r>
    </w:p>
    <w:p w14:paraId="5470414F" w14:textId="77777777" w:rsidR="00706798" w:rsidRPr="006F359F" w:rsidRDefault="00706798" w:rsidP="00706798">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6F359F">
        <w:rPr>
          <w:rStyle w:val="code2"/>
        </w:rPr>
        <w:t>phi</w:t>
      </w:r>
      <w:proofErr w:type="gramEnd"/>
      <w:r w:rsidRPr="006F359F">
        <w:rPr>
          <w:rStyle w:val="code2"/>
        </w:rPr>
        <w:t xml:space="preserve"> := proc(t,mu) (1/sqrt(2*Pi))*exp(-(t-mu)^2/2); end:</w:t>
      </w:r>
    </w:p>
    <w:p w14:paraId="718654E1" w14:textId="77777777" w:rsidR="00706798" w:rsidRPr="006F359F" w:rsidRDefault="00706798" w:rsidP="00706798">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6F359F">
        <w:rPr>
          <w:rStyle w:val="code2"/>
        </w:rPr>
        <w:t>PHI :=</w:t>
      </w:r>
      <w:proofErr w:type="gramEnd"/>
      <w:r w:rsidRPr="006F359F">
        <w:rPr>
          <w:rStyle w:val="code2"/>
        </w:rPr>
        <w:t xml:space="preserve"> proc(c,mu) local t; int(phi(t,mu),t=-infinity..</w:t>
      </w:r>
      <w:proofErr w:type="gramStart"/>
      <w:r w:rsidRPr="006F359F">
        <w:rPr>
          <w:rStyle w:val="code2"/>
        </w:rPr>
        <w:t>c</w:t>
      </w:r>
      <w:proofErr w:type="gramEnd"/>
      <w:r w:rsidRPr="006F359F">
        <w:rPr>
          <w:rStyle w:val="code2"/>
        </w:rPr>
        <w:t>); end:</w:t>
      </w:r>
    </w:p>
    <w:p w14:paraId="49732C21" w14:textId="77777777" w:rsidR="00706798" w:rsidRPr="006F359F" w:rsidRDefault="00706798" w:rsidP="00706798">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6F359F">
        <w:rPr>
          <w:rStyle w:val="code2"/>
        </w:rPr>
        <w:t>Poisson :=</w:t>
      </w:r>
      <w:proofErr w:type="gramEnd"/>
      <w:r w:rsidRPr="006F359F">
        <w:rPr>
          <w:rStyle w:val="code2"/>
        </w:rPr>
        <w:t xml:space="preserve"> proc(</w:t>
      </w:r>
      <w:r>
        <w:rPr>
          <w:rStyle w:val="code2"/>
        </w:rPr>
        <w:t>n</w:t>
      </w:r>
      <w:r w:rsidRPr="006F359F">
        <w:rPr>
          <w:rStyle w:val="code2"/>
        </w:rPr>
        <w:t>, lambda) lambda^</w:t>
      </w:r>
      <w:r>
        <w:rPr>
          <w:rStyle w:val="code2"/>
        </w:rPr>
        <w:t>n</w:t>
      </w:r>
      <w:r w:rsidRPr="006F359F">
        <w:rPr>
          <w:rStyle w:val="code2"/>
        </w:rPr>
        <w:t xml:space="preserve"> * exp(-lambda) / </w:t>
      </w:r>
      <w:r>
        <w:rPr>
          <w:rStyle w:val="code2"/>
        </w:rPr>
        <w:t>n</w:t>
      </w:r>
      <w:r w:rsidRPr="006F359F">
        <w:rPr>
          <w:rStyle w:val="code2"/>
        </w:rPr>
        <w:t>!;end:</w:t>
      </w:r>
    </w:p>
    <w:p w14:paraId="6270D982" w14:textId="77777777" w:rsidR="00706798" w:rsidRPr="006F359F" w:rsidRDefault="00706798" w:rsidP="00706798">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6F359F">
        <w:rPr>
          <w:rStyle w:val="code2"/>
        </w:rPr>
        <w:t>Bin :=</w:t>
      </w:r>
      <w:proofErr w:type="gramEnd"/>
      <w:r w:rsidRPr="006F359F">
        <w:rPr>
          <w:rStyle w:val="code2"/>
        </w:rPr>
        <w:t xml:space="preserve"> proc(</w:t>
      </w:r>
      <w:r>
        <w:rPr>
          <w:rStyle w:val="code2"/>
        </w:rPr>
        <w:t>l</w:t>
      </w:r>
      <w:r w:rsidRPr="006F359F">
        <w:rPr>
          <w:rStyle w:val="code2"/>
        </w:rPr>
        <w:t>,N,nu) binomial(N,</w:t>
      </w:r>
      <w:r>
        <w:rPr>
          <w:rStyle w:val="code2"/>
        </w:rPr>
        <w:t>l</w:t>
      </w:r>
      <w:r w:rsidRPr="006F359F">
        <w:rPr>
          <w:rStyle w:val="code2"/>
        </w:rPr>
        <w:t>) * nu^</w:t>
      </w:r>
      <w:r>
        <w:rPr>
          <w:rStyle w:val="code2"/>
        </w:rPr>
        <w:t>l</w:t>
      </w:r>
      <w:r w:rsidRPr="006F359F">
        <w:rPr>
          <w:rStyle w:val="code2"/>
        </w:rPr>
        <w:t xml:space="preserve"> * (1-nu)^(N-</w:t>
      </w:r>
      <w:r>
        <w:rPr>
          <w:rStyle w:val="code2"/>
        </w:rPr>
        <w:t>l</w:t>
      </w:r>
      <w:r w:rsidRPr="006F359F">
        <w:rPr>
          <w:rStyle w:val="code2"/>
        </w:rPr>
        <w:t>);end:</w:t>
      </w:r>
    </w:p>
    <w:p w14:paraId="1E55432B" w14:textId="77777777" w:rsidR="00706798" w:rsidRPr="006F359F" w:rsidRDefault="00706798" w:rsidP="00706798">
      <w:pPr>
        <w:pBdr>
          <w:top w:val="single" w:sz="4" w:space="1" w:color="auto"/>
          <w:left w:val="single" w:sz="4" w:space="4" w:color="auto"/>
          <w:bottom w:val="single" w:sz="4" w:space="1" w:color="auto"/>
          <w:right w:val="single" w:sz="4" w:space="4" w:color="auto"/>
        </w:pBdr>
        <w:shd w:val="clear" w:color="auto" w:fill="E0E0E0"/>
        <w:rPr>
          <w:rStyle w:val="code2"/>
        </w:rPr>
      </w:pPr>
    </w:p>
    <w:p w14:paraId="47FE9486" w14:textId="77777777" w:rsidR="00706798" w:rsidRPr="006F359F" w:rsidRDefault="00706798" w:rsidP="00706798">
      <w:pPr>
        <w:pBdr>
          <w:top w:val="single" w:sz="4" w:space="1" w:color="auto"/>
          <w:left w:val="single" w:sz="4" w:space="4" w:color="auto"/>
          <w:bottom w:val="single" w:sz="4" w:space="1" w:color="auto"/>
          <w:right w:val="single" w:sz="4" w:space="4" w:color="auto"/>
        </w:pBdr>
        <w:shd w:val="clear" w:color="auto" w:fill="E0E0E0"/>
        <w:rPr>
          <w:rStyle w:val="code2"/>
        </w:rPr>
      </w:pPr>
      <w:r w:rsidRPr="006F359F">
        <w:rPr>
          <w:rStyle w:val="code2"/>
        </w:rPr>
        <w:t>TPF_</w:t>
      </w:r>
      <w:r>
        <w:rPr>
          <w:rStyle w:val="code2"/>
        </w:rPr>
        <w:t>n</w:t>
      </w:r>
      <w:r w:rsidRPr="006F359F">
        <w:rPr>
          <w:rStyle w:val="code2"/>
        </w:rPr>
        <w:t>_</w:t>
      </w:r>
      <w:proofErr w:type="gramStart"/>
      <w:r>
        <w:rPr>
          <w:rStyle w:val="code2"/>
        </w:rPr>
        <w:t>l</w:t>
      </w:r>
      <w:r w:rsidRPr="006F359F">
        <w:rPr>
          <w:rStyle w:val="code2"/>
        </w:rPr>
        <w:t xml:space="preserve"> :=</w:t>
      </w:r>
      <w:proofErr w:type="gramEnd"/>
      <w:r w:rsidRPr="006F359F">
        <w:rPr>
          <w:rStyle w:val="code2"/>
        </w:rPr>
        <w:t xml:space="preserve"> proc(</w:t>
      </w:r>
      <w:r>
        <w:rPr>
          <w:rStyle w:val="code2"/>
        </w:rPr>
        <w:t>zeta</w:t>
      </w:r>
      <w:r w:rsidRPr="006F359F">
        <w:rPr>
          <w:rStyle w:val="code2"/>
        </w:rPr>
        <w:t>,mu,</w:t>
      </w:r>
      <w:r>
        <w:rPr>
          <w:rStyle w:val="code2"/>
        </w:rPr>
        <w:t>n</w:t>
      </w:r>
      <w:r w:rsidRPr="006F359F">
        <w:rPr>
          <w:rStyle w:val="code2"/>
        </w:rPr>
        <w:t>,</w:t>
      </w:r>
      <w:r>
        <w:rPr>
          <w:rStyle w:val="code2"/>
        </w:rPr>
        <w:t>l</w:t>
      </w:r>
      <w:r w:rsidRPr="006F359F">
        <w:rPr>
          <w:rStyle w:val="code2"/>
        </w:rPr>
        <w:t>) 1 - PHI(</w:t>
      </w:r>
      <w:r>
        <w:rPr>
          <w:rStyle w:val="code2"/>
        </w:rPr>
        <w:t>zeta</w:t>
      </w:r>
      <w:r w:rsidRPr="006F359F">
        <w:rPr>
          <w:rStyle w:val="code2"/>
        </w:rPr>
        <w:t>,0)^</w:t>
      </w:r>
      <w:r>
        <w:rPr>
          <w:rStyle w:val="code2"/>
        </w:rPr>
        <w:t>n</w:t>
      </w:r>
      <w:r w:rsidRPr="006F359F">
        <w:rPr>
          <w:rStyle w:val="code2"/>
        </w:rPr>
        <w:t>*PHI(</w:t>
      </w:r>
      <w:r>
        <w:rPr>
          <w:rStyle w:val="code2"/>
        </w:rPr>
        <w:t>zeta</w:t>
      </w:r>
      <w:r w:rsidRPr="006F359F">
        <w:rPr>
          <w:rStyle w:val="code2"/>
        </w:rPr>
        <w:t>,mu)^</w:t>
      </w:r>
      <w:r>
        <w:rPr>
          <w:rStyle w:val="code2"/>
        </w:rPr>
        <w:t>l</w:t>
      </w:r>
      <w:r w:rsidRPr="006F359F">
        <w:rPr>
          <w:rStyle w:val="code2"/>
        </w:rPr>
        <w:t>; end:</w:t>
      </w:r>
    </w:p>
    <w:p w14:paraId="0C94B299" w14:textId="77777777" w:rsidR="00706798" w:rsidRPr="006F359F" w:rsidRDefault="00706798" w:rsidP="00706798">
      <w:pPr>
        <w:pBdr>
          <w:top w:val="single" w:sz="4" w:space="1" w:color="auto"/>
          <w:left w:val="single" w:sz="4" w:space="4" w:color="auto"/>
          <w:bottom w:val="single" w:sz="4" w:space="1" w:color="auto"/>
          <w:right w:val="single" w:sz="4" w:space="4" w:color="auto"/>
        </w:pBdr>
        <w:shd w:val="clear" w:color="auto" w:fill="E0E0E0"/>
        <w:rPr>
          <w:rStyle w:val="code2"/>
        </w:rPr>
      </w:pPr>
      <w:r w:rsidRPr="006F359F">
        <w:rPr>
          <w:rStyle w:val="code2"/>
        </w:rPr>
        <w:t>TPF_</w:t>
      </w:r>
      <w:r>
        <w:rPr>
          <w:rStyle w:val="code2"/>
        </w:rPr>
        <w:t>n</w:t>
      </w:r>
      <w:r w:rsidRPr="006F359F">
        <w:rPr>
          <w:rStyle w:val="code2"/>
        </w:rPr>
        <w:t>_</w:t>
      </w:r>
      <w:proofErr w:type="gramStart"/>
      <w:r w:rsidRPr="006F359F">
        <w:rPr>
          <w:rStyle w:val="code2"/>
        </w:rPr>
        <w:t>N :=</w:t>
      </w:r>
      <w:proofErr w:type="gramEnd"/>
      <w:r w:rsidRPr="006F359F">
        <w:rPr>
          <w:rStyle w:val="code2"/>
        </w:rPr>
        <w:t xml:space="preserve"> proc(</w:t>
      </w:r>
      <w:r>
        <w:rPr>
          <w:rStyle w:val="code2"/>
        </w:rPr>
        <w:t>zeta</w:t>
      </w:r>
      <w:r w:rsidRPr="006F359F">
        <w:rPr>
          <w:rStyle w:val="code2"/>
        </w:rPr>
        <w:t>,mu,nu,</w:t>
      </w:r>
      <w:r>
        <w:rPr>
          <w:rStyle w:val="code2"/>
        </w:rPr>
        <w:t>n</w:t>
      </w:r>
      <w:r w:rsidRPr="006F359F">
        <w:rPr>
          <w:rStyle w:val="code2"/>
        </w:rPr>
        <w:t>,N) sum(Bin(</w:t>
      </w:r>
      <w:r>
        <w:rPr>
          <w:rStyle w:val="code2"/>
        </w:rPr>
        <w:t>l</w:t>
      </w:r>
      <w:r w:rsidRPr="006F359F">
        <w:rPr>
          <w:rStyle w:val="code2"/>
        </w:rPr>
        <w:t>,N,nu)*TPF_</w:t>
      </w:r>
      <w:r>
        <w:rPr>
          <w:rStyle w:val="code2"/>
        </w:rPr>
        <w:t>n</w:t>
      </w:r>
      <w:r w:rsidRPr="006F359F">
        <w:rPr>
          <w:rStyle w:val="code2"/>
        </w:rPr>
        <w:t>_</w:t>
      </w:r>
      <w:r>
        <w:rPr>
          <w:rStyle w:val="code2"/>
        </w:rPr>
        <w:t>l</w:t>
      </w:r>
      <w:r w:rsidRPr="006F359F">
        <w:rPr>
          <w:rStyle w:val="code2"/>
        </w:rPr>
        <w:t>(</w:t>
      </w:r>
      <w:r>
        <w:rPr>
          <w:rStyle w:val="code2"/>
        </w:rPr>
        <w:t>zeta</w:t>
      </w:r>
      <w:r w:rsidRPr="006F359F">
        <w:rPr>
          <w:rStyle w:val="code2"/>
        </w:rPr>
        <w:t>,mu,</w:t>
      </w:r>
      <w:r>
        <w:rPr>
          <w:rStyle w:val="code2"/>
        </w:rPr>
        <w:t>n</w:t>
      </w:r>
      <w:r w:rsidRPr="006F359F">
        <w:rPr>
          <w:rStyle w:val="code2"/>
        </w:rPr>
        <w:t>,</w:t>
      </w:r>
      <w:r>
        <w:rPr>
          <w:rStyle w:val="code2"/>
        </w:rPr>
        <w:t>l</w:t>
      </w:r>
      <w:r w:rsidRPr="006F359F">
        <w:rPr>
          <w:rStyle w:val="code2"/>
        </w:rPr>
        <w:t>),</w:t>
      </w:r>
      <w:r>
        <w:rPr>
          <w:rStyle w:val="code2"/>
        </w:rPr>
        <w:t>l</w:t>
      </w:r>
      <w:r w:rsidRPr="006F359F">
        <w:rPr>
          <w:rStyle w:val="code2"/>
        </w:rPr>
        <w:t>=0..N); end:</w:t>
      </w:r>
    </w:p>
    <w:p w14:paraId="3F9449DC" w14:textId="77777777" w:rsidR="00706798" w:rsidRPr="006F359F" w:rsidRDefault="00706798" w:rsidP="00706798">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6F359F">
        <w:rPr>
          <w:rStyle w:val="code2"/>
        </w:rPr>
        <w:t>TPF :=</w:t>
      </w:r>
      <w:proofErr w:type="gramEnd"/>
      <w:r w:rsidRPr="006F359F">
        <w:rPr>
          <w:rStyle w:val="code2"/>
        </w:rPr>
        <w:t xml:space="preserve"> proc(</w:t>
      </w:r>
      <w:r>
        <w:rPr>
          <w:rStyle w:val="code2"/>
        </w:rPr>
        <w:t>zeta</w:t>
      </w:r>
      <w:r w:rsidRPr="006F359F">
        <w:rPr>
          <w:rStyle w:val="code2"/>
        </w:rPr>
        <w:t>,mu,lambda,nu,N) sum(Poisson(</w:t>
      </w:r>
      <w:r>
        <w:rPr>
          <w:rStyle w:val="code2"/>
        </w:rPr>
        <w:t>n</w:t>
      </w:r>
      <w:r w:rsidRPr="006F359F">
        <w:rPr>
          <w:rStyle w:val="code2"/>
        </w:rPr>
        <w:t>,lambda)*TPF_</w:t>
      </w:r>
      <w:r>
        <w:rPr>
          <w:rStyle w:val="code2"/>
        </w:rPr>
        <w:t>n</w:t>
      </w:r>
      <w:r w:rsidRPr="006F359F">
        <w:rPr>
          <w:rStyle w:val="code2"/>
        </w:rPr>
        <w:t>_N(</w:t>
      </w:r>
      <w:r>
        <w:rPr>
          <w:rStyle w:val="code2"/>
        </w:rPr>
        <w:t>zeta</w:t>
      </w:r>
      <w:r w:rsidRPr="006F359F">
        <w:rPr>
          <w:rStyle w:val="code2"/>
        </w:rPr>
        <w:t>,mu,nu,</w:t>
      </w:r>
      <w:r>
        <w:rPr>
          <w:rStyle w:val="code2"/>
        </w:rPr>
        <w:t>n</w:t>
      </w:r>
      <w:r w:rsidRPr="006F359F">
        <w:rPr>
          <w:rStyle w:val="code2"/>
        </w:rPr>
        <w:t>,N),</w:t>
      </w:r>
      <w:r>
        <w:rPr>
          <w:rStyle w:val="code2"/>
        </w:rPr>
        <w:t>n</w:t>
      </w:r>
      <w:r w:rsidRPr="006F359F">
        <w:rPr>
          <w:rStyle w:val="code2"/>
        </w:rPr>
        <w:t>=0..</w:t>
      </w:r>
      <w:proofErr w:type="gramStart"/>
      <w:r w:rsidRPr="006F359F">
        <w:rPr>
          <w:rStyle w:val="code2"/>
        </w:rPr>
        <w:t>infinity</w:t>
      </w:r>
      <w:proofErr w:type="gramEnd"/>
      <w:r w:rsidRPr="006F359F">
        <w:rPr>
          <w:rStyle w:val="code2"/>
        </w:rPr>
        <w:t xml:space="preserve">);end: </w:t>
      </w:r>
    </w:p>
    <w:p w14:paraId="36E25231" w14:textId="77777777" w:rsidR="00706798" w:rsidRPr="006F359F" w:rsidRDefault="00706798" w:rsidP="00706798">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6F359F">
        <w:rPr>
          <w:rStyle w:val="code2"/>
        </w:rPr>
        <w:t>TPF(</w:t>
      </w:r>
      <w:proofErr w:type="gramEnd"/>
      <w:r>
        <w:rPr>
          <w:rStyle w:val="code2"/>
        </w:rPr>
        <w:t>zeta</w:t>
      </w:r>
      <w:r w:rsidRPr="006F359F">
        <w:rPr>
          <w:rStyle w:val="code2"/>
        </w:rPr>
        <w:t>,mu,lambda,nu,N);</w:t>
      </w:r>
    </w:p>
    <w:p w14:paraId="2377F067" w14:textId="77777777" w:rsidR="00706798" w:rsidRDefault="00706798" w:rsidP="00706798"/>
    <w:p w14:paraId="64ABAFFE" w14:textId="77777777" w:rsidR="002E6BF0" w:rsidRDefault="00706798" w:rsidP="00F8220F">
      <w:r>
        <w:t>The first four lines define the probability density function</w:t>
      </w:r>
      <w:r w:rsidR="002E6BF0">
        <w:t xml:space="preserve"> corresponding to </w:t>
      </w:r>
      <w:r w:rsidR="002E6BF0" w:rsidRPr="002E6BF0">
        <w:rPr>
          <w:position w:val="-16"/>
        </w:rPr>
        <w:object w:dxaOrig="780" w:dyaOrig="460" w14:anchorId="2B01A3B1">
          <v:shape id="_x0000_i1096" type="#_x0000_t75" style="width:39.35pt;height:23.35pt" o:ole="">
            <v:imagedata r:id="rId15" o:title=""/>
          </v:shape>
          <o:OLEObject Type="Embed" ProgID="Equation.DSMT4" ShapeID="_x0000_i1096" DrawAspect="Content" ObjectID="_1448227787" r:id="rId16"/>
        </w:object>
      </w:r>
      <w:r>
        <w:t>, the cumulative distribution function</w:t>
      </w:r>
      <w:r w:rsidR="002E6BF0" w:rsidRPr="002E6BF0">
        <w:t xml:space="preserve"> </w:t>
      </w:r>
      <w:r w:rsidR="002E6BF0">
        <w:t xml:space="preserve">corresponding to </w:t>
      </w:r>
      <w:r w:rsidR="002E6BF0" w:rsidRPr="002E6BF0">
        <w:rPr>
          <w:position w:val="-16"/>
        </w:rPr>
        <w:object w:dxaOrig="780" w:dyaOrig="460" w14:anchorId="7B97F607">
          <v:shape id="_x0000_i1097" type="#_x0000_t75" style="width:39.35pt;height:23.35pt" o:ole="">
            <v:imagedata r:id="rId17" o:title=""/>
          </v:shape>
          <o:OLEObject Type="Embed" ProgID="Equation.DSMT4" ShapeID="_x0000_i1097" DrawAspect="Content" ObjectID="_1448227788" r:id="rId18"/>
        </w:object>
      </w:r>
      <w:r>
        <w:t>, the Poisson distribution probability mass function</w:t>
      </w:r>
      <w:r w:rsidR="002E6BF0">
        <w:t xml:space="preserve"> for Poisson parameter</w:t>
      </w:r>
      <w:r>
        <w:t xml:space="preserve"> </w:t>
      </w:r>
      <w:r w:rsidR="002E6BF0" w:rsidRPr="002E6BF0">
        <w:rPr>
          <w:position w:val="-6"/>
        </w:rPr>
        <w:object w:dxaOrig="280" w:dyaOrig="280" w14:anchorId="76256A1B">
          <v:shape id="_x0000_i1107" type="#_x0000_t75" style="width:14pt;height:14pt" o:ole="">
            <v:imagedata r:id="rId19" o:title=""/>
          </v:shape>
          <o:OLEObject Type="Embed" ProgID="Equation.DSMT4" ShapeID="_x0000_i1107" DrawAspect="Content" ObjectID="_1448227789" r:id="rId20"/>
        </w:object>
      </w:r>
      <w:r w:rsidR="002E6BF0">
        <w:t xml:space="preserve">, </w:t>
      </w:r>
      <w:r>
        <w:t>and the binomial distribution probability mass function</w:t>
      </w:r>
      <w:r w:rsidR="002E6BF0">
        <w:t xml:space="preserve"> corresponding to success probability </w:t>
      </w:r>
      <w:r w:rsidR="002E6BF0" w:rsidRPr="002E6BF0">
        <w:rPr>
          <w:position w:val="-6"/>
        </w:rPr>
        <w:object w:dxaOrig="260" w:dyaOrig="280" w14:anchorId="3DD8554C">
          <v:shape id="_x0000_i1104" type="#_x0000_t75" style="width:13.35pt;height:14pt" o:ole="">
            <v:imagedata r:id="rId21" o:title=""/>
          </v:shape>
          <o:OLEObject Type="Embed" ProgID="Equation.DSMT4" ShapeID="_x0000_i1104" DrawAspect="Content" ObjectID="_1448227790" r:id="rId22"/>
        </w:object>
      </w:r>
      <w:r w:rsidR="002E6BF0">
        <w:t xml:space="preserve"> and trial size </w:t>
      </w:r>
      <w:r w:rsidR="002E6BF0" w:rsidRPr="002E6BF0">
        <w:rPr>
          <w:i/>
        </w:rPr>
        <w:t>N</w:t>
      </w:r>
      <w:r>
        <w:t>, respectively</w:t>
      </w:r>
      <w:r w:rsidR="002E6BF0">
        <w:rPr>
          <w:rStyle w:val="FootnoteReference"/>
        </w:rPr>
        <w:footnoteReference w:id="1"/>
      </w:r>
      <w:r>
        <w:t xml:space="preserve">. </w:t>
      </w:r>
    </w:p>
    <w:p w14:paraId="6A50D06B" w14:textId="77777777" w:rsidR="002E6BF0" w:rsidRDefault="002E6BF0" w:rsidP="00F8220F"/>
    <w:p w14:paraId="752BCA4F" w14:textId="77777777" w:rsidR="002E6BF0" w:rsidRDefault="00706798" w:rsidP="00F8220F">
      <w:r>
        <w:t xml:space="preserve">The </w:t>
      </w:r>
      <w:r w:rsidR="002E6BF0">
        <w:t>sixth</w:t>
      </w:r>
      <w:r>
        <w:t xml:space="preserve"> line implements </w:t>
      </w:r>
      <w:r w:rsidR="0058103A">
        <w:t>book Equation 17.12</w:t>
      </w:r>
      <w:r>
        <w:t xml:space="preserve">, the contribution to </w:t>
      </w:r>
      <w:r w:rsidRPr="005C5676">
        <w:rPr>
          <w:i/>
        </w:rPr>
        <w:t>TPF</w:t>
      </w:r>
      <w:r>
        <w:t xml:space="preserve"> </w:t>
      </w:r>
      <w:r w:rsidR="002E6BF0">
        <w:t xml:space="preserve">at </w:t>
      </w:r>
      <w:r w:rsidR="002E6BF0">
        <w:t xml:space="preserve">threshold </w:t>
      </w:r>
      <w:r w:rsidR="002E6BF0" w:rsidRPr="002E6BF0">
        <w:rPr>
          <w:position w:val="-10"/>
        </w:rPr>
        <w:object w:dxaOrig="200" w:dyaOrig="320" w14:anchorId="1D2AF920">
          <v:shape id="_x0000_i1113" type="#_x0000_t75" style="width:10pt;height:16pt" o:ole="">
            <v:imagedata r:id="rId23" o:title=""/>
          </v:shape>
          <o:OLEObject Type="Embed" ProgID="Equation.DSMT4" ShapeID="_x0000_i1113" DrawAspect="Content" ObjectID="_1448227791" r:id="rId24"/>
        </w:object>
      </w:r>
      <w:r>
        <w:t xml:space="preserve"> </w:t>
      </w:r>
      <w:r w:rsidR="002E6BF0">
        <w:t>of diseased cases</w:t>
      </w:r>
      <w:r w:rsidR="002E6BF0">
        <w:t xml:space="preserve"> </w:t>
      </w:r>
      <w:r>
        <w:t>with</w:t>
      </w:r>
      <w:r w:rsidRPr="00F8220F">
        <w:t xml:space="preserve"> </w:t>
      </w:r>
      <w:r w:rsidR="00F8220F" w:rsidRPr="00F8220F">
        <w:rPr>
          <w:i/>
        </w:rPr>
        <w:t>n</w:t>
      </w:r>
      <w:r w:rsidRPr="00F8220F">
        <w:t xml:space="preserve"> </w:t>
      </w:r>
      <w:r>
        <w:t>latent NLs and</w:t>
      </w:r>
      <w:r w:rsidR="00F8220F">
        <w:t xml:space="preserve"> </w:t>
      </w:r>
      <w:r w:rsidR="00F8220F">
        <w:rPr>
          <w:i/>
        </w:rPr>
        <w:t>l</w:t>
      </w:r>
      <w:r w:rsidR="00F8220F">
        <w:t xml:space="preserve"> </w:t>
      </w:r>
      <w:r>
        <w:t>latent LLs</w:t>
      </w:r>
      <w:r w:rsidR="002E6BF0">
        <w:t>:</w:t>
      </w:r>
      <w:r>
        <w:t xml:space="preserve"> </w:t>
      </w:r>
    </w:p>
    <w:p w14:paraId="28F63046" w14:textId="77777777" w:rsidR="002E6BF0" w:rsidRDefault="002E6BF0" w:rsidP="00F8220F"/>
    <w:p w14:paraId="23A4DA56" w14:textId="2A876A3B" w:rsidR="002E6BF0" w:rsidRDefault="002E6BF0" w:rsidP="00F8220F">
      <w:r>
        <w:rPr>
          <w:noProof/>
        </w:rPr>
        <w:drawing>
          <wp:inline distT="0" distB="0" distL="0" distR="0" wp14:anchorId="2ABED936" wp14:editId="4015D8C8">
            <wp:extent cx="6129867" cy="600621"/>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31580" cy="600789"/>
                    </a:xfrm>
                    <a:prstGeom prst="rect">
                      <a:avLst/>
                    </a:prstGeom>
                    <a:noFill/>
                    <a:ln>
                      <a:noFill/>
                    </a:ln>
                  </pic:spPr>
                </pic:pic>
              </a:graphicData>
            </a:graphic>
          </wp:inline>
        </w:drawing>
      </w:r>
    </w:p>
    <w:p w14:paraId="07A6C373" w14:textId="77777777" w:rsidR="002E6BF0" w:rsidRDefault="002E6BF0" w:rsidP="00F8220F"/>
    <w:p w14:paraId="4B4E67A6" w14:textId="7EA4FC37" w:rsidR="00706798" w:rsidRDefault="00706798" w:rsidP="00F8220F">
      <w:r>
        <w:t xml:space="preserve">The next line implements the </w:t>
      </w:r>
      <w:r w:rsidR="002E6BF0">
        <w:t xml:space="preserve">binomial weighted </w:t>
      </w:r>
      <w:r>
        <w:t xml:space="preserve">summation over </w:t>
      </w:r>
      <w:r w:rsidR="0058103A">
        <w:rPr>
          <w:i/>
        </w:rPr>
        <w:t>l</w:t>
      </w:r>
      <w:r w:rsidR="002E6BF0">
        <w:t xml:space="preserve"> (L is the total number of lesions per diseased case, assumed constant)</w:t>
      </w:r>
    </w:p>
    <w:p w14:paraId="19EB290B" w14:textId="117083D8" w:rsidR="00706798" w:rsidRDefault="00706798" w:rsidP="00706798"/>
    <w:p w14:paraId="6D924763" w14:textId="583BB751" w:rsidR="00706798" w:rsidRDefault="00F8220F" w:rsidP="002E6BF0">
      <w:pPr>
        <w:pStyle w:val="MyEqns"/>
      </w:pPr>
      <w:r w:rsidRPr="00FE109C">
        <w:rPr>
          <w:position w:val="-28"/>
        </w:rPr>
        <w:object w:dxaOrig="4540" w:dyaOrig="700" w14:anchorId="6DC67C84">
          <v:shape id="_x0000_i1028" type="#_x0000_t75" style="width:227.35pt;height:35.35pt" o:ole="">
            <v:imagedata r:id="rId26" o:title=""/>
          </v:shape>
          <o:OLEObject Type="Embed" ProgID="Equation.DSMT4" ShapeID="_x0000_i1028" DrawAspect="Content" ObjectID="_1448227792" r:id="rId27"/>
        </w:object>
      </w:r>
      <w:r w:rsidR="00706798" w:rsidRPr="00C546E7">
        <w:tab/>
      </w:r>
      <w:r w:rsidR="00685E58">
        <w:t>.</w:t>
      </w:r>
      <w:r w:rsidR="00685E58">
        <w:tab/>
      </w:r>
      <w:r w:rsidR="00602EE2">
        <w:fldChar w:fldCharType="begin"/>
      </w:r>
      <w:r w:rsidR="00602EE2">
        <w:instrText xml:space="preserve"> MACROBUTTON MTPlaceRef \* MERGEFORMAT </w:instrText>
      </w:r>
      <w:r w:rsidR="00602EE2">
        <w:fldChar w:fldCharType="begin"/>
      </w:r>
      <w:r w:rsidR="00602EE2">
        <w:instrText xml:space="preserve"> SEQ MTEqn \h \* MERGEFORMAT </w:instrText>
      </w:r>
      <w:r w:rsidR="00602EE2">
        <w:fldChar w:fldCharType="end"/>
      </w:r>
      <w:r w:rsidR="00602EE2">
        <w:instrText>(</w:instrText>
      </w:r>
      <w:r w:rsidR="002E6BF0">
        <w:fldChar w:fldCharType="begin"/>
      </w:r>
      <w:r w:rsidR="002E6BF0">
        <w:instrText xml:space="preserve"> SEQ MTEqn \c \* Arabic \* MERGEFORMAT </w:instrText>
      </w:r>
      <w:r w:rsidR="002E6BF0">
        <w:fldChar w:fldCharType="separate"/>
      </w:r>
      <w:r w:rsidR="00AD50A5">
        <w:rPr>
          <w:noProof/>
        </w:rPr>
        <w:instrText>3</w:instrText>
      </w:r>
      <w:r w:rsidR="002E6BF0">
        <w:rPr>
          <w:noProof/>
        </w:rPr>
        <w:fldChar w:fldCharType="end"/>
      </w:r>
      <w:r w:rsidR="00602EE2">
        <w:instrText>)</w:instrText>
      </w:r>
      <w:r w:rsidR="00602EE2">
        <w:fldChar w:fldCharType="end"/>
      </w:r>
    </w:p>
    <w:p w14:paraId="1FC98A3E" w14:textId="77777777" w:rsidR="00706798" w:rsidRDefault="00706798" w:rsidP="00706798"/>
    <w:p w14:paraId="11C927F2" w14:textId="6E48F7F4" w:rsidR="00706798" w:rsidRDefault="00706798" w:rsidP="00706798">
      <w:pPr>
        <w:pStyle w:val="NormalLeftJust"/>
      </w:pPr>
      <w:r>
        <w:t xml:space="preserve">The last line implements the </w:t>
      </w:r>
      <w:r w:rsidR="002E6BF0">
        <w:t>Poisson</w:t>
      </w:r>
      <w:bookmarkStart w:id="0" w:name="_GoBack"/>
      <w:bookmarkEnd w:id="0"/>
      <w:r w:rsidR="002E6BF0">
        <w:t xml:space="preserve"> weighted </w:t>
      </w:r>
      <w:r>
        <w:t xml:space="preserve">summation over </w:t>
      </w:r>
      <w:r w:rsidR="0058103A" w:rsidRPr="0058103A">
        <w:rPr>
          <w:position w:val="-4"/>
        </w:rPr>
        <w:object w:dxaOrig="200" w:dyaOrig="200" w14:anchorId="72A3D74D">
          <v:shape id="_x0000_i1029" type="#_x0000_t75" style="width:10.65pt;height:10.65pt" o:ole="">
            <v:imagedata r:id="rId28" o:title=""/>
          </v:shape>
          <o:OLEObject Type="Embed" ProgID="Equation.DSMT4" ShapeID="_x0000_i1029" DrawAspect="Content" ObjectID="_1448227793" r:id="rId29"/>
        </w:object>
      </w:r>
      <w:r>
        <w:t xml:space="preserve">: </w:t>
      </w:r>
    </w:p>
    <w:p w14:paraId="6D0E23F6" w14:textId="77777777" w:rsidR="00706798" w:rsidRDefault="00706798" w:rsidP="00706798">
      <w:pPr>
        <w:pStyle w:val="NormalLeftJust"/>
      </w:pPr>
    </w:p>
    <w:p w14:paraId="52868549" w14:textId="02B0261C" w:rsidR="00706798" w:rsidRDefault="00F8220F" w:rsidP="00A161BC">
      <w:pPr>
        <w:pStyle w:val="MyEqns"/>
      </w:pPr>
      <w:r w:rsidRPr="00FE109C">
        <w:rPr>
          <w:position w:val="-28"/>
        </w:rPr>
        <w:object w:dxaOrig="4560" w:dyaOrig="700" w14:anchorId="12878ED9">
          <v:shape id="_x0000_i1030" type="#_x0000_t75" style="width:228.65pt;height:35.35pt" o:ole="">
            <v:imagedata r:id="rId30" o:title=""/>
          </v:shape>
          <o:OLEObject Type="Embed" ProgID="Equation.DSMT4" ShapeID="_x0000_i1030" DrawAspect="Content" ObjectID="_1448227794" r:id="rId31"/>
        </w:object>
      </w:r>
      <w:r w:rsidR="00706798" w:rsidRPr="00C546E7">
        <w:tab/>
      </w:r>
      <w:r w:rsidR="00685E58">
        <w:t>.</w:t>
      </w:r>
      <w:r w:rsidR="00685E58">
        <w:tab/>
      </w:r>
      <w:r w:rsidR="00602EE2">
        <w:fldChar w:fldCharType="begin"/>
      </w:r>
      <w:r w:rsidR="00602EE2">
        <w:instrText xml:space="preserve"> MACROBUTTON MTPlaceRef \* MERGEFORMAT </w:instrText>
      </w:r>
      <w:r w:rsidR="00602EE2">
        <w:fldChar w:fldCharType="begin"/>
      </w:r>
      <w:r w:rsidR="00602EE2">
        <w:instrText xml:space="preserve"> SEQ MTEqn \h \* MERGEFORMAT </w:instrText>
      </w:r>
      <w:r w:rsidR="00602EE2">
        <w:fldChar w:fldCharType="end"/>
      </w:r>
      <w:r w:rsidR="00602EE2">
        <w:instrText>(</w:instrText>
      </w:r>
      <w:r w:rsidR="002E6BF0">
        <w:fldChar w:fldCharType="begin"/>
      </w:r>
      <w:r w:rsidR="002E6BF0">
        <w:instrText xml:space="preserve"> SEQ MTEqn \c \* Arabic \* MERGEFORMAT </w:instrText>
      </w:r>
      <w:r w:rsidR="002E6BF0">
        <w:fldChar w:fldCharType="separate"/>
      </w:r>
      <w:r w:rsidR="00AD50A5">
        <w:rPr>
          <w:noProof/>
        </w:rPr>
        <w:instrText>4</w:instrText>
      </w:r>
      <w:r w:rsidR="002E6BF0">
        <w:rPr>
          <w:noProof/>
        </w:rPr>
        <w:fldChar w:fldCharType="end"/>
      </w:r>
      <w:r w:rsidR="00602EE2">
        <w:instrText>)</w:instrText>
      </w:r>
      <w:r w:rsidR="00602EE2">
        <w:fldChar w:fldCharType="end"/>
      </w:r>
    </w:p>
    <w:p w14:paraId="0DB4112C" w14:textId="77777777" w:rsidR="00706798" w:rsidRDefault="00706798" w:rsidP="00706798">
      <w:pPr>
        <w:pStyle w:val="NormalLeftJust"/>
      </w:pPr>
    </w:p>
    <w:p w14:paraId="50037BAE" w14:textId="77777777" w:rsidR="00706798" w:rsidRDefault="00706798" w:rsidP="00706798">
      <w:pPr>
        <w:pStyle w:val="NormalLeftJust"/>
      </w:pPr>
      <w:r>
        <w:t>The final line displays the result:</w:t>
      </w:r>
    </w:p>
    <w:p w14:paraId="30ACB2FB" w14:textId="77777777" w:rsidR="00706798" w:rsidRDefault="00706798" w:rsidP="00706798">
      <w:pPr>
        <w:pStyle w:val="NormalLeftJust"/>
      </w:pPr>
    </w:p>
    <w:p w14:paraId="6C5B08D2" w14:textId="77777777" w:rsidR="00706798" w:rsidRDefault="00706798" w:rsidP="00706798">
      <w:pPr>
        <w:pStyle w:val="NormalLeftJust"/>
      </w:pPr>
    </w:p>
    <w:bookmarkStart w:id="1" w:name="MTBlankEqn"/>
    <w:p w14:paraId="7B6E3E9F" w14:textId="77777777" w:rsidR="00706798" w:rsidRDefault="0058103A" w:rsidP="00706798">
      <w:pPr>
        <w:pStyle w:val="NormalLeftJust"/>
      </w:pPr>
      <w:r w:rsidRPr="00E16EF8">
        <w:rPr>
          <w:position w:val="-66"/>
        </w:rPr>
        <w:object w:dxaOrig="7860" w:dyaOrig="1520" w14:anchorId="757FE7A1">
          <v:shape id="_x0000_i1031" type="#_x0000_t75" style="width:395.35pt;height:76pt" o:ole="">
            <v:imagedata r:id="rId32" o:title=""/>
          </v:shape>
          <o:OLEObject Type="Embed" ProgID="Equation.DSMT4" ShapeID="_x0000_i1031" DrawAspect="Content" ObjectID="_1448227795" r:id="rId33"/>
        </w:object>
      </w:r>
      <w:bookmarkEnd w:id="1"/>
      <w:r w:rsidR="00706798">
        <w:t xml:space="preserve"> </w:t>
      </w:r>
    </w:p>
    <w:p w14:paraId="4F654DFA" w14:textId="77777777" w:rsidR="00706798" w:rsidRDefault="00706798" w:rsidP="00706798"/>
    <w:p w14:paraId="7C6D3F2A" w14:textId="653E0AE6" w:rsidR="00706798" w:rsidRDefault="00706798" w:rsidP="00706798">
      <w:pPr>
        <w:pStyle w:val="NormalLeftJust"/>
      </w:pPr>
      <w:r>
        <w:t>This looks complicated, and probably someone with greater experience with Maple can write the appropriate code to simplify it</w:t>
      </w:r>
      <w:r>
        <w:rPr>
          <w:rStyle w:val="FootnoteReference"/>
        </w:rPr>
        <w:footnoteReference w:id="2"/>
      </w:r>
      <w:r>
        <w:t xml:space="preserve">. I will do it the old fashioned way. The last term </w:t>
      </w:r>
      <w:r w:rsidR="0058103A">
        <w:t xml:space="preserve">(in red font) </w:t>
      </w:r>
      <w:r>
        <w:t xml:space="preserve">is easily seen to be unity. So </w:t>
      </w:r>
      <w:r w:rsidR="00246E68">
        <w:t>one is</w:t>
      </w:r>
      <w:r>
        <w:t xml:space="preserve"> left with:</w:t>
      </w:r>
    </w:p>
    <w:p w14:paraId="061D3C2D" w14:textId="77777777" w:rsidR="00706798" w:rsidRDefault="00706798" w:rsidP="00706798"/>
    <w:p w14:paraId="2A9A3F06" w14:textId="77777777" w:rsidR="00706798" w:rsidRDefault="0058103A" w:rsidP="00706798">
      <w:pPr>
        <w:pStyle w:val="NormalLeftJust"/>
      </w:pPr>
      <w:r w:rsidRPr="00E16EF8">
        <w:rPr>
          <w:position w:val="-66"/>
        </w:rPr>
        <w:object w:dxaOrig="5780" w:dyaOrig="1520" w14:anchorId="46E612A9">
          <v:shape id="_x0000_i1032" type="#_x0000_t75" style="width:289.35pt;height:76pt" o:ole="">
            <v:imagedata r:id="rId34" o:title=""/>
          </v:shape>
          <o:OLEObject Type="Embed" ProgID="Equation.DSMT4" ShapeID="_x0000_i1032" DrawAspect="Content" ObjectID="_1448227796" r:id="rId35"/>
        </w:object>
      </w:r>
    </w:p>
    <w:p w14:paraId="7A709740" w14:textId="77777777" w:rsidR="00706798" w:rsidRDefault="00706798" w:rsidP="00706798">
      <w:pPr>
        <w:pStyle w:val="NormalLeftJust"/>
      </w:pPr>
    </w:p>
    <w:p w14:paraId="4C677CCB" w14:textId="5DF813EE" w:rsidR="00706798" w:rsidRDefault="00706798" w:rsidP="00706798">
      <w:pPr>
        <w:pStyle w:val="NormalLeftJust"/>
      </w:pPr>
      <w:r>
        <w:t xml:space="preserve">Factoring out </w:t>
      </w:r>
      <w:r w:rsidRPr="006F359F">
        <w:rPr>
          <w:position w:val="-4"/>
        </w:rPr>
        <w:object w:dxaOrig="320" w:dyaOrig="240" w14:anchorId="0366AAF3">
          <v:shape id="_x0000_i1033" type="#_x0000_t75" style="width:18.65pt;height:12pt" o:ole="">
            <v:imagedata r:id="rId36" o:title=""/>
          </v:shape>
          <o:OLEObject Type="Embed" ProgID="Equation.DSMT4" ShapeID="_x0000_i1033" DrawAspect="Content" ObjectID="_1448227797" r:id="rId37"/>
        </w:object>
      </w:r>
      <w:r>
        <w:t xml:space="preserve"> from the denominator of the large bracketed term, </w:t>
      </w:r>
      <w:r w:rsidR="00246E68">
        <w:t>one</w:t>
      </w:r>
      <w:r>
        <w:t xml:space="preserve"> get</w:t>
      </w:r>
      <w:r w:rsidR="00246E68">
        <w:t>s</w:t>
      </w:r>
      <w:r>
        <w:t>:</w:t>
      </w:r>
    </w:p>
    <w:p w14:paraId="392B4C0B" w14:textId="77777777" w:rsidR="00706798" w:rsidRDefault="00706798" w:rsidP="00706798">
      <w:pPr>
        <w:pStyle w:val="NormalLeftJust"/>
      </w:pPr>
    </w:p>
    <w:p w14:paraId="4D1102BC" w14:textId="77777777" w:rsidR="00706798" w:rsidRDefault="0058103A" w:rsidP="00706798">
      <w:pPr>
        <w:pStyle w:val="NormalLeftJust"/>
      </w:pPr>
      <w:r w:rsidRPr="00E16EF8">
        <w:rPr>
          <w:position w:val="-66"/>
        </w:rPr>
        <w:object w:dxaOrig="5780" w:dyaOrig="1520" w14:anchorId="14B8DFAE">
          <v:shape id="_x0000_i1034" type="#_x0000_t75" style="width:289.35pt;height:76pt" o:ole="">
            <v:imagedata r:id="rId38" o:title=""/>
          </v:shape>
          <o:OLEObject Type="Embed" ProgID="Equation.DSMT4" ShapeID="_x0000_i1034" DrawAspect="Content" ObjectID="_1448227798" r:id="rId39"/>
        </w:object>
      </w:r>
    </w:p>
    <w:p w14:paraId="20A2BDBE" w14:textId="77777777" w:rsidR="00706798" w:rsidRDefault="00706798" w:rsidP="00706798">
      <w:pPr>
        <w:pStyle w:val="NormalLeftJust"/>
      </w:pPr>
    </w:p>
    <w:p w14:paraId="1E55D487" w14:textId="77777777" w:rsidR="00706798" w:rsidRDefault="00706798" w:rsidP="00706798">
      <w:pPr>
        <w:pStyle w:val="NormalLeftJust"/>
      </w:pPr>
      <w:r>
        <w:t xml:space="preserve">It is seen that the </w:t>
      </w:r>
      <w:r w:rsidR="00F8220F" w:rsidRPr="006F359F">
        <w:rPr>
          <w:position w:val="-16"/>
        </w:rPr>
        <w:object w:dxaOrig="820" w:dyaOrig="500" w14:anchorId="1369E0EB">
          <v:shape id="_x0000_i1035" type="#_x0000_t75" style="width:41.35pt;height:26.65pt" o:ole="">
            <v:imagedata r:id="rId40" o:title=""/>
          </v:shape>
          <o:OLEObject Type="Embed" ProgID="Equation.DSMT4" ShapeID="_x0000_i1035" DrawAspect="Content" ObjectID="_1448227799" r:id="rId41"/>
        </w:object>
      </w:r>
      <w:r>
        <w:t>term cancels out leaving:</w:t>
      </w:r>
    </w:p>
    <w:p w14:paraId="5DC702DA" w14:textId="77777777" w:rsidR="00706798" w:rsidRDefault="00706798" w:rsidP="00706798">
      <w:pPr>
        <w:pStyle w:val="NormalLeftJust"/>
      </w:pPr>
    </w:p>
    <w:p w14:paraId="36C54DCC" w14:textId="77777777" w:rsidR="00706798" w:rsidRDefault="00F8220F" w:rsidP="00706798">
      <w:pPr>
        <w:pStyle w:val="NormalLeftJust"/>
      </w:pPr>
      <w:r w:rsidRPr="00E16EF8">
        <w:rPr>
          <w:position w:val="-66"/>
        </w:rPr>
        <w:object w:dxaOrig="4980" w:dyaOrig="1520" w14:anchorId="5FE64E84">
          <v:shape id="_x0000_i1036" type="#_x0000_t75" style="width:248.65pt;height:76pt" o:ole="">
            <v:imagedata r:id="rId42" o:title=""/>
          </v:shape>
          <o:OLEObject Type="Embed" ProgID="Equation.DSMT4" ShapeID="_x0000_i1036" DrawAspect="Content" ObjectID="_1448227800" r:id="rId43"/>
        </w:object>
      </w:r>
    </w:p>
    <w:p w14:paraId="4A465477" w14:textId="77777777" w:rsidR="00706798" w:rsidRDefault="00706798" w:rsidP="00706798">
      <w:pPr>
        <w:pStyle w:val="NormalLeftJust"/>
      </w:pPr>
    </w:p>
    <w:p w14:paraId="07232C68" w14:textId="77777777" w:rsidR="00706798" w:rsidRDefault="00706798" w:rsidP="00706798">
      <w:pPr>
        <w:pStyle w:val="NormalLeftJust"/>
      </w:pPr>
      <w:r>
        <w:t>Simplifying this leads to:</w:t>
      </w:r>
    </w:p>
    <w:p w14:paraId="6B6B36B8" w14:textId="77777777" w:rsidR="00706798" w:rsidRDefault="00706798" w:rsidP="00706798">
      <w:pPr>
        <w:pStyle w:val="NormalLeftJust"/>
        <w:rPr>
          <w:position w:val="-32"/>
        </w:rPr>
      </w:pPr>
    </w:p>
    <w:p w14:paraId="0B1F1FBE" w14:textId="04A605BE" w:rsidR="00706798" w:rsidRDefault="00F8220F" w:rsidP="00285E5A">
      <w:pPr>
        <w:pStyle w:val="MyEqns"/>
      </w:pPr>
      <w:r w:rsidRPr="00E16EF8">
        <w:rPr>
          <w:position w:val="-32"/>
        </w:rPr>
        <w:object w:dxaOrig="5180" w:dyaOrig="840" w14:anchorId="215F122B">
          <v:shape id="_x0000_i1037" type="#_x0000_t75" style="width:260pt;height:42.65pt" o:ole="">
            <v:imagedata r:id="rId44" o:title=""/>
          </v:shape>
          <o:OLEObject Type="Embed" ProgID="Equation.DSMT4" ShapeID="_x0000_i1037" DrawAspect="Content" ObjectID="_1448227801" r:id="rId45"/>
        </w:object>
      </w:r>
      <w:r w:rsidR="00706798" w:rsidRPr="00C546E7">
        <w:tab/>
      </w:r>
      <w:r w:rsidR="00685E58">
        <w:t>.</w:t>
      </w:r>
      <w:r w:rsidR="00685E58">
        <w:tab/>
      </w:r>
      <w:r w:rsidR="00602EE2">
        <w:fldChar w:fldCharType="begin"/>
      </w:r>
      <w:r w:rsidR="00602EE2">
        <w:instrText xml:space="preserve"> MACROBUTTON MTPlaceRef \* MERGEFORMAT </w:instrText>
      </w:r>
      <w:r w:rsidR="00602EE2">
        <w:fldChar w:fldCharType="begin"/>
      </w:r>
      <w:r w:rsidR="00602EE2">
        <w:instrText xml:space="preserve"> SEQ MTEqn \h \* MERGEFORMAT </w:instrText>
      </w:r>
      <w:r w:rsidR="00602EE2">
        <w:fldChar w:fldCharType="end"/>
      </w:r>
      <w:r w:rsidR="00602EE2">
        <w:instrText>(</w:instrText>
      </w:r>
      <w:r w:rsidR="002E6BF0">
        <w:fldChar w:fldCharType="begin"/>
      </w:r>
      <w:r w:rsidR="002E6BF0">
        <w:instrText xml:space="preserve"> SEQ MTEqn \c \* Arabic \* MERGEFORMAT </w:instrText>
      </w:r>
      <w:r w:rsidR="002E6BF0">
        <w:fldChar w:fldCharType="separate"/>
      </w:r>
      <w:r w:rsidR="00AD50A5">
        <w:rPr>
          <w:noProof/>
        </w:rPr>
        <w:instrText>5</w:instrText>
      </w:r>
      <w:r w:rsidR="002E6BF0">
        <w:rPr>
          <w:noProof/>
        </w:rPr>
        <w:fldChar w:fldCharType="end"/>
      </w:r>
      <w:r w:rsidR="00602EE2">
        <w:instrText>)</w:instrText>
      </w:r>
      <w:r w:rsidR="00602EE2">
        <w:fldChar w:fldCharType="end"/>
      </w:r>
    </w:p>
    <w:p w14:paraId="441168E8" w14:textId="77777777" w:rsidR="00706798" w:rsidRDefault="00706798" w:rsidP="00706798">
      <w:pPr>
        <w:pStyle w:val="NormalLeftJust"/>
      </w:pPr>
    </w:p>
    <w:p w14:paraId="6AF25E8D" w14:textId="77777777" w:rsidR="00706798" w:rsidRDefault="00706798" w:rsidP="00706798">
      <w:pPr>
        <w:pStyle w:val="NormalLeftJust"/>
      </w:pPr>
    </w:p>
    <w:p w14:paraId="6F2231FE" w14:textId="77777777" w:rsidR="00706798" w:rsidRDefault="00706798" w:rsidP="00706798">
      <w:pPr>
        <w:pStyle w:val="NormalLeftJust"/>
      </w:pPr>
      <w:r>
        <w:t>And one last simplification (the error function is anti-symmetric in its argument):</w:t>
      </w:r>
    </w:p>
    <w:p w14:paraId="0DE4D756" w14:textId="77777777" w:rsidR="00706798" w:rsidRDefault="00706798" w:rsidP="00706798">
      <w:pPr>
        <w:pStyle w:val="NormalLeftJust"/>
        <w:rPr>
          <w:position w:val="-32"/>
        </w:rPr>
      </w:pPr>
    </w:p>
    <w:p w14:paraId="1F25ADAD" w14:textId="5B16B0D1" w:rsidR="00706798" w:rsidRDefault="00AD50A5" w:rsidP="00285E5A">
      <w:pPr>
        <w:pStyle w:val="MyEqns"/>
      </w:pPr>
      <w:r w:rsidRPr="00E16EF8">
        <w:rPr>
          <w:position w:val="-32"/>
        </w:rPr>
        <w:object w:dxaOrig="5520" w:dyaOrig="840" w14:anchorId="5748CAE5">
          <v:shape id="_x0000_i1038" type="#_x0000_t75" style="width:276.65pt;height:42.65pt" o:ole="">
            <v:imagedata r:id="rId46" o:title=""/>
          </v:shape>
          <o:OLEObject Type="Embed" ProgID="Equation.DSMT4" ShapeID="_x0000_i1038" DrawAspect="Content" ObjectID="_1448227802" r:id="rId47"/>
        </w:object>
      </w:r>
      <w:r w:rsidR="00706798" w:rsidRPr="00C546E7">
        <w:tab/>
      </w:r>
      <w:r w:rsidR="00685E58">
        <w:t>.</w:t>
      </w:r>
      <w:r w:rsidR="00685E58">
        <w:tab/>
      </w:r>
      <w:r w:rsidR="00602EE2">
        <w:fldChar w:fldCharType="begin"/>
      </w:r>
      <w:r w:rsidR="00602EE2">
        <w:instrText xml:space="preserve"> MACROBUTTON MTPlaceRef \* MERGEFORMAT </w:instrText>
      </w:r>
      <w:r w:rsidR="00602EE2">
        <w:fldChar w:fldCharType="begin"/>
      </w:r>
      <w:r w:rsidR="00602EE2">
        <w:instrText xml:space="preserve"> SEQ MTEqn \h \* MERGEFORMAT </w:instrText>
      </w:r>
      <w:r w:rsidR="00602EE2">
        <w:fldChar w:fldCharType="end"/>
      </w:r>
      <w:bookmarkStart w:id="2" w:name="ZEqnNum511634"/>
      <w:r w:rsidR="00602EE2">
        <w:instrText>(</w:instrText>
      </w:r>
      <w:r w:rsidR="002E6BF0">
        <w:fldChar w:fldCharType="begin"/>
      </w:r>
      <w:r w:rsidR="002E6BF0">
        <w:instrText xml:space="preserve"> SEQ MTEqn \c \* Arabi</w:instrText>
      </w:r>
      <w:r w:rsidR="002E6BF0">
        <w:instrText xml:space="preserve">c \* MERGEFORMAT </w:instrText>
      </w:r>
      <w:r w:rsidR="002E6BF0">
        <w:fldChar w:fldCharType="separate"/>
      </w:r>
      <w:r>
        <w:rPr>
          <w:noProof/>
        </w:rPr>
        <w:instrText>6</w:instrText>
      </w:r>
      <w:r w:rsidR="002E6BF0">
        <w:rPr>
          <w:noProof/>
        </w:rPr>
        <w:fldChar w:fldCharType="end"/>
      </w:r>
      <w:r w:rsidR="00602EE2">
        <w:instrText>)</w:instrText>
      </w:r>
      <w:bookmarkEnd w:id="2"/>
      <w:r w:rsidR="00602EE2">
        <w:fldChar w:fldCharType="end"/>
      </w:r>
    </w:p>
    <w:p w14:paraId="03847881" w14:textId="77777777" w:rsidR="00706798" w:rsidRDefault="00706798" w:rsidP="00706798">
      <w:pPr>
        <w:pStyle w:val="NormalLeftJust"/>
      </w:pPr>
    </w:p>
    <w:p w14:paraId="0C0F9840" w14:textId="77777777" w:rsidR="00706798" w:rsidRDefault="00706798" w:rsidP="00706798"/>
    <w:p w14:paraId="4D50893E" w14:textId="14512757" w:rsidR="00706798" w:rsidRDefault="00706798" w:rsidP="00706798">
      <w:pPr>
        <w:pStyle w:val="NormalLeftJust"/>
      </w:pPr>
      <w:r>
        <w:t xml:space="preserve">This is identical to Eqn. </w:t>
      </w:r>
      <w:r w:rsidR="00F8220F">
        <w:t>9</w:t>
      </w:r>
      <w:r>
        <w:t xml:space="preserve"> in Ref. </w:t>
      </w:r>
      <w:r w:rsidR="00F8220F" w:rsidRPr="00F8220F">
        <w:fldChar w:fldCharType="begin"/>
      </w:r>
      <w:r w:rsidR="00F03CE7">
        <w:instrText xml:space="preserve"> ADDIN EN.CITE &lt;EndNote&gt;&lt;Cite&gt;&lt;Author&gt;Chakraborty&lt;/Author&gt;&lt;Year&gt;2006&lt;/Year&gt;&lt;RecNum&gt;1566&lt;/RecNum&gt;&lt;DisplayText&gt;&lt;style face="superscript"&gt;2&lt;/style&gt;&lt;/DisplayText&gt;&lt;record&gt;&lt;rec-number&gt;1566&lt;/rec-number&gt;&lt;foreign-keys&gt;&lt;key app="EN" db-id="veptarr08d9ts6eftsmp02wvxas0szvetsaf" timestamp="0"&gt;1566&lt;/key&gt;&lt;/foreign-keys&gt;&lt;ref-type name="Journal Article"&gt;17&lt;/ref-type&gt;&lt;contributors&gt;&lt;authors&gt;&lt;author&gt;Chakraborty, D. P.&lt;/author&gt;&lt;/authors&gt;&lt;/contributors&gt;&lt;titles&gt;&lt;title&gt;ROC Curves predicted by a model of visual search&lt;/title&gt;&lt;secondary-title&gt;Phys. Med. Biol.&lt;/secondary-title&gt;&lt;/titles&gt;&lt;pages&gt;3463–3482&lt;/pages&gt;&lt;volume&gt;51&lt;/volume&gt;&lt;dates&gt;&lt;year&gt;2006&lt;/year&gt;&lt;/dates&gt;&lt;urls&gt;&lt;/urls&gt;&lt;research-notes&gt;Grants: 1R01-EB005243&lt;/research-notes&gt;&lt;/record&gt;&lt;/Cite&gt;&lt;/EndNote&gt;</w:instrText>
      </w:r>
      <w:r w:rsidR="00F8220F" w:rsidRPr="00F8220F">
        <w:fldChar w:fldCharType="separate"/>
      </w:r>
      <w:r w:rsidR="00F03CE7" w:rsidRPr="00F03CE7">
        <w:rPr>
          <w:noProof/>
          <w:vertAlign w:val="superscript"/>
        </w:rPr>
        <w:t>2</w:t>
      </w:r>
      <w:r w:rsidR="00F8220F" w:rsidRPr="00F8220F">
        <w:fldChar w:fldCharType="end"/>
      </w:r>
      <w:r>
        <w:t xml:space="preserve">, reproduced here for convenience of comparison (with obvious replacements </w:t>
      </w:r>
      <w:r w:rsidR="00E52265" w:rsidRPr="00EB0F14">
        <w:rPr>
          <w:position w:val="-8"/>
        </w:rPr>
        <w:object w:dxaOrig="1500" w:dyaOrig="300" w14:anchorId="1E9C93C7">
          <v:shape id="_x0000_i1039" type="#_x0000_t75" style="width:75.35pt;height:15.35pt" o:ole="">
            <v:imagedata r:id="rId48" o:title=""/>
          </v:shape>
          <o:OLEObject Type="Embed" ProgID="Equation.DSMT4" ShapeID="_x0000_i1039" DrawAspect="Content" ObjectID="_1448227803" r:id="rId49"/>
        </w:object>
      </w:r>
      <w:r>
        <w:t xml:space="preserve"> corresponding to the new re-parameterized notation):</w:t>
      </w:r>
    </w:p>
    <w:p w14:paraId="25ADFFFE" w14:textId="77777777" w:rsidR="00706798" w:rsidRPr="00423670" w:rsidRDefault="00706798" w:rsidP="00706798">
      <w:pPr>
        <w:pStyle w:val="NormalLeftJust"/>
      </w:pPr>
    </w:p>
    <w:p w14:paraId="7518BD19" w14:textId="1BD78F2B" w:rsidR="00706798" w:rsidRDefault="00F8220F" w:rsidP="009C4759">
      <w:pPr>
        <w:pStyle w:val="MyEqns"/>
      </w:pPr>
      <w:r w:rsidRPr="00E16EF8">
        <w:rPr>
          <w:position w:val="-32"/>
        </w:rPr>
        <w:object w:dxaOrig="6200" w:dyaOrig="840" w14:anchorId="77DDF1F0">
          <v:shape id="_x0000_i1040" type="#_x0000_t75" style="width:310pt;height:42.65pt" o:ole="">
            <v:imagedata r:id="rId50" o:title=""/>
          </v:shape>
          <o:OLEObject Type="Embed" ProgID="Equation.DSMT4" ShapeID="_x0000_i1040" DrawAspect="Content" ObjectID="_1448227804" r:id="rId51"/>
        </w:object>
      </w:r>
      <w:r w:rsidR="00706798" w:rsidRPr="00C546E7">
        <w:tab/>
      </w:r>
      <w:r w:rsidR="00685E58">
        <w:t>.</w:t>
      </w:r>
      <w:r w:rsidR="00685E58">
        <w:tab/>
      </w:r>
      <w:r w:rsidR="00602EE2">
        <w:fldChar w:fldCharType="begin"/>
      </w:r>
      <w:r w:rsidR="00602EE2">
        <w:instrText xml:space="preserve"> MACROBUTTON MTPlaceRef \* MERGEFORMAT </w:instrText>
      </w:r>
      <w:r w:rsidR="00602EE2">
        <w:fldChar w:fldCharType="begin"/>
      </w:r>
      <w:r w:rsidR="00602EE2">
        <w:instrText xml:space="preserve"> SEQ MTEqn \h \* MERGEFORMAT </w:instrText>
      </w:r>
      <w:r w:rsidR="00602EE2">
        <w:fldChar w:fldCharType="end"/>
      </w:r>
      <w:r w:rsidR="00602EE2">
        <w:instrText>(</w:instrText>
      </w:r>
      <w:r w:rsidR="002E6BF0">
        <w:fldChar w:fldCharType="begin"/>
      </w:r>
      <w:r w:rsidR="002E6BF0">
        <w:instrText xml:space="preserve"> SEQ MTEqn \c \* Arabic \* MERGEFORMAT </w:instrText>
      </w:r>
      <w:r w:rsidR="002E6BF0">
        <w:fldChar w:fldCharType="separate"/>
      </w:r>
      <w:r w:rsidR="00AD50A5">
        <w:rPr>
          <w:noProof/>
        </w:rPr>
        <w:instrText>7</w:instrText>
      </w:r>
      <w:r w:rsidR="002E6BF0">
        <w:rPr>
          <w:noProof/>
        </w:rPr>
        <w:fldChar w:fldCharType="end"/>
      </w:r>
      <w:r w:rsidR="00602EE2">
        <w:instrText>)</w:instrText>
      </w:r>
      <w:r w:rsidR="00602EE2">
        <w:fldChar w:fldCharType="end"/>
      </w:r>
    </w:p>
    <w:p w14:paraId="1AA13860" w14:textId="77777777" w:rsidR="00AD50A5" w:rsidRDefault="00AD50A5" w:rsidP="009C4759">
      <w:pPr>
        <w:pStyle w:val="MyEqns"/>
      </w:pPr>
    </w:p>
    <w:p w14:paraId="35FC7758" w14:textId="0DF4F73E" w:rsidR="00AD50A5" w:rsidRDefault="00AD50A5" w:rsidP="00AD50A5">
      <w:r>
        <w:t xml:space="preserve">Equation </w:t>
      </w:r>
      <w:r>
        <w:fldChar w:fldCharType="begin"/>
      </w:r>
      <w:r>
        <w:instrText xml:space="preserve"> GOTOBUTTON ZEqnNum511634  \* MERGEFORMAT </w:instrText>
      </w:r>
      <w:r w:rsidR="002E6BF0">
        <w:fldChar w:fldCharType="begin"/>
      </w:r>
      <w:r w:rsidR="002E6BF0">
        <w:instrText xml:space="preserve"> REF ZEqnNum511634 \* Charformat \! \* MERGEFORMAT </w:instrText>
      </w:r>
      <w:r w:rsidR="002E6BF0">
        <w:fldChar w:fldCharType="separate"/>
      </w:r>
      <w:r>
        <w:instrText>(6)</w:instrText>
      </w:r>
      <w:r w:rsidR="002E6BF0">
        <w:fldChar w:fldCharType="end"/>
      </w:r>
      <w:r>
        <w:fldChar w:fldCharType="end"/>
      </w:r>
      <w:r>
        <w:t xml:space="preserve"> is identical to book equation 17.14.</w:t>
      </w:r>
    </w:p>
    <w:p w14:paraId="45AADDCD" w14:textId="77777777" w:rsidR="00193199" w:rsidRDefault="00193199" w:rsidP="00193199">
      <w:r>
        <w:rPr>
          <w:rFonts w:ascii="Wingdings" w:hAnsi="Wingdings"/>
        </w:rPr>
        <w:t></w:t>
      </w:r>
    </w:p>
    <w:p w14:paraId="444AE008" w14:textId="67B0C9C1" w:rsidR="007946F0" w:rsidRDefault="00830E81" w:rsidP="007946F0">
      <w:pPr>
        <w:pStyle w:val="Heading1"/>
      </w:pPr>
      <w:r w:rsidRPr="00F3217B">
        <w:t>Online Appendix 1</w:t>
      </w:r>
      <w:r>
        <w:t>7</w:t>
      </w:r>
      <w:r w:rsidRPr="00F3217B">
        <w:t>.</w:t>
      </w:r>
      <w:r>
        <w:t>C</w:t>
      </w:r>
      <w:r w:rsidR="007946F0">
        <w:t xml:space="preserve">: Expression for </w:t>
      </w:r>
      <w:r w:rsidR="00BC3E21">
        <w:t>pdf</w:t>
      </w:r>
      <w:r w:rsidR="007946F0">
        <w:t xml:space="preserve"> </w:t>
      </w:r>
      <w:r w:rsidR="00C1560B">
        <w:t xml:space="preserve">of </w:t>
      </w:r>
      <w:r w:rsidR="007946F0">
        <w:t>diseased cases</w:t>
      </w:r>
    </w:p>
    <w:p w14:paraId="7AC30144" w14:textId="77777777" w:rsidR="00186B82" w:rsidRDefault="00186B82" w:rsidP="00186B82">
      <w:pPr>
        <w:tabs>
          <w:tab w:val="right" w:pos="10080"/>
        </w:tabs>
      </w:pPr>
      <w:r>
        <w:t xml:space="preserve">For convenience, using intermediate variables </w:t>
      </w:r>
      <w:r w:rsidRPr="00AC7A4D">
        <w:rPr>
          <w:i/>
        </w:rPr>
        <w:t>A</w:t>
      </w:r>
      <w:r>
        <w:t xml:space="preserve"> and </w:t>
      </w:r>
      <w:r w:rsidRPr="00AC7A4D">
        <w:rPr>
          <w:i/>
        </w:rPr>
        <w:t>B</w:t>
      </w:r>
      <w:r>
        <w:t>, defined as follows:</w:t>
      </w:r>
    </w:p>
    <w:p w14:paraId="261474A8" w14:textId="69F27BD9" w:rsidR="00186B82" w:rsidRDefault="00186B82" w:rsidP="00186B82">
      <w:pPr>
        <w:tabs>
          <w:tab w:val="right" w:pos="10080"/>
        </w:tabs>
      </w:pPr>
    </w:p>
    <w:p w14:paraId="79CC1AAF" w14:textId="69510770" w:rsidR="00186B82" w:rsidRDefault="00E52265" w:rsidP="00285E5A">
      <w:pPr>
        <w:pStyle w:val="MyEqns"/>
      </w:pPr>
      <w:r w:rsidRPr="00B76E70">
        <w:rPr>
          <w:position w:val="-48"/>
        </w:rPr>
        <w:object w:dxaOrig="7940" w:dyaOrig="1820" w14:anchorId="50181229">
          <v:shape id="_x0000_i1041" type="#_x0000_t75" style="width:398.65pt;height:91.35pt" o:ole="">
            <v:imagedata r:id="rId52" o:title=""/>
          </v:shape>
          <o:OLEObject Type="Embed" ProgID="Equation.DSMT4" ShapeID="_x0000_i1041" DrawAspect="Content" ObjectID="_1448227805" r:id="rId53"/>
        </w:object>
      </w:r>
      <w:r w:rsidR="00186B82" w:rsidRPr="00C546E7">
        <w:tab/>
      </w:r>
      <w:r w:rsidR="00685E58">
        <w:t>.</w:t>
      </w:r>
      <w:r w:rsidR="00685E58">
        <w:tab/>
      </w:r>
      <w:r w:rsidR="00602EE2">
        <w:fldChar w:fldCharType="begin"/>
      </w:r>
      <w:r w:rsidR="00602EE2">
        <w:instrText xml:space="preserve"> MACROBUTTON MTPlaceRef \* MERGEFORMAT </w:instrText>
      </w:r>
      <w:r w:rsidR="00602EE2">
        <w:fldChar w:fldCharType="begin"/>
      </w:r>
      <w:r w:rsidR="00602EE2">
        <w:instrText xml:space="preserve"> SEQ MTEqn \h \* MERGEFORMAT </w:instrText>
      </w:r>
      <w:r w:rsidR="00602EE2">
        <w:fldChar w:fldCharType="end"/>
      </w:r>
      <w:bookmarkStart w:id="3" w:name="ZEqnNum953661"/>
      <w:r w:rsidR="00602EE2">
        <w:instrText>(</w:instrText>
      </w:r>
      <w:r w:rsidR="002E6BF0">
        <w:fldChar w:fldCharType="begin"/>
      </w:r>
      <w:r w:rsidR="002E6BF0">
        <w:instrText xml:space="preserve"> SEQ MTEqn \c \* Arabic \* MERGEFORMAT </w:instrText>
      </w:r>
      <w:r w:rsidR="002E6BF0">
        <w:fldChar w:fldCharType="separate"/>
      </w:r>
      <w:r w:rsidR="00AD50A5">
        <w:rPr>
          <w:noProof/>
        </w:rPr>
        <w:instrText>8</w:instrText>
      </w:r>
      <w:r w:rsidR="002E6BF0">
        <w:rPr>
          <w:noProof/>
        </w:rPr>
        <w:fldChar w:fldCharType="end"/>
      </w:r>
      <w:r w:rsidR="00602EE2">
        <w:instrText>)</w:instrText>
      </w:r>
      <w:bookmarkEnd w:id="3"/>
      <w:r w:rsidR="00602EE2">
        <w:fldChar w:fldCharType="end"/>
      </w:r>
    </w:p>
    <w:p w14:paraId="26289A9F" w14:textId="4E066E4E" w:rsidR="00186B82" w:rsidRDefault="00F672DA" w:rsidP="00F672DA">
      <w:pPr>
        <w:tabs>
          <w:tab w:val="left" w:pos="9360"/>
        </w:tabs>
      </w:pPr>
      <w:r>
        <w:tab/>
      </w:r>
    </w:p>
    <w:p w14:paraId="7EC080BA" w14:textId="77777777" w:rsidR="00186B82" w:rsidRDefault="00186B82" w:rsidP="00186B82">
      <w:pPr>
        <w:tabs>
          <w:tab w:val="right" w:pos="10080"/>
        </w:tabs>
      </w:pPr>
    </w:p>
    <w:p w14:paraId="3A175DE6" w14:textId="1C066D93" w:rsidR="00186B82" w:rsidRDefault="00186B82" w:rsidP="00285E5A">
      <w:pPr>
        <w:pStyle w:val="MyEqns"/>
      </w:pPr>
      <w:r w:rsidRPr="00E160E5">
        <w:rPr>
          <w:position w:val="-60"/>
        </w:rPr>
        <w:object w:dxaOrig="7360" w:dyaOrig="1340" w14:anchorId="467D8DAE">
          <v:shape id="_x0000_i1042" type="#_x0000_t75" style="width:368pt;height:67.35pt" o:ole="">
            <v:imagedata r:id="rId54" o:title=""/>
          </v:shape>
          <o:OLEObject Type="Embed" ProgID="Equation.DSMT4" ShapeID="_x0000_i1042" DrawAspect="Content" ObjectID="_1448227806" r:id="rId55"/>
        </w:object>
      </w:r>
      <w:r w:rsidRPr="00C546E7">
        <w:tab/>
      </w:r>
      <w:r w:rsidR="00685E58">
        <w:t>.</w:t>
      </w:r>
      <w:r w:rsidR="00685E58">
        <w:tab/>
      </w:r>
      <w:r w:rsidR="00602EE2">
        <w:fldChar w:fldCharType="begin"/>
      </w:r>
      <w:r w:rsidR="00602EE2">
        <w:instrText xml:space="preserve"> MACROBUTTON MTPlaceRef \* MERGEFORMAT </w:instrText>
      </w:r>
      <w:r w:rsidR="00602EE2">
        <w:fldChar w:fldCharType="begin"/>
      </w:r>
      <w:r w:rsidR="00602EE2">
        <w:instrText xml:space="preserve"> SEQ MTEqn \h \* MERGEFORMAT </w:instrText>
      </w:r>
      <w:r w:rsidR="00602EE2">
        <w:fldChar w:fldCharType="end"/>
      </w:r>
      <w:bookmarkStart w:id="4" w:name="ZEqnNum834305"/>
      <w:r w:rsidR="00602EE2">
        <w:instrText>(</w:instrText>
      </w:r>
      <w:r w:rsidR="002E6BF0">
        <w:fldChar w:fldCharType="begin"/>
      </w:r>
      <w:r w:rsidR="002E6BF0">
        <w:instrText xml:space="preserve"> SEQ MTEqn \c \* Arabic \* MERGEFORMAT </w:instrText>
      </w:r>
      <w:r w:rsidR="002E6BF0">
        <w:fldChar w:fldCharType="separate"/>
      </w:r>
      <w:r w:rsidR="00AD50A5">
        <w:rPr>
          <w:noProof/>
        </w:rPr>
        <w:instrText>9</w:instrText>
      </w:r>
      <w:r w:rsidR="002E6BF0">
        <w:rPr>
          <w:noProof/>
        </w:rPr>
        <w:fldChar w:fldCharType="end"/>
      </w:r>
      <w:r w:rsidR="00602EE2">
        <w:instrText>)</w:instrText>
      </w:r>
      <w:bookmarkEnd w:id="4"/>
      <w:r w:rsidR="00602EE2">
        <w:fldChar w:fldCharType="end"/>
      </w:r>
    </w:p>
    <w:p w14:paraId="2D7A23FC" w14:textId="77777777" w:rsidR="00186B82" w:rsidRDefault="00186B82" w:rsidP="00186B82">
      <w:pPr>
        <w:tabs>
          <w:tab w:val="right" w:pos="10080"/>
        </w:tabs>
      </w:pPr>
    </w:p>
    <w:p w14:paraId="41C355CF" w14:textId="77777777" w:rsidR="00186B82" w:rsidRDefault="00186B82" w:rsidP="00186B82"/>
    <w:p w14:paraId="7DBFC92D" w14:textId="77777777" w:rsidR="00186B82" w:rsidRPr="00E160E5" w:rsidRDefault="00186B82" w:rsidP="00186B82">
      <w:pPr>
        <w:rPr>
          <w:rStyle w:val="InLineCode"/>
        </w:rPr>
      </w:pPr>
      <w:r>
        <w:t>It can be shown that:</w:t>
      </w:r>
    </w:p>
    <w:p w14:paraId="4195C187" w14:textId="77777777" w:rsidR="00186B82" w:rsidRDefault="00186B82" w:rsidP="00186B82"/>
    <w:p w14:paraId="292E2D63" w14:textId="64D19063" w:rsidR="00186B82" w:rsidRDefault="00186B82" w:rsidP="00285E5A">
      <w:pPr>
        <w:pStyle w:val="MyEqns"/>
      </w:pPr>
      <w:r w:rsidRPr="00B76E70">
        <w:rPr>
          <w:position w:val="-14"/>
        </w:rPr>
        <w:object w:dxaOrig="2860" w:dyaOrig="540" w14:anchorId="59B11D6F">
          <v:shape id="_x0000_i1043" type="#_x0000_t75" style="width:143.35pt;height:27.35pt" o:ole="">
            <v:imagedata r:id="rId56" o:title=""/>
          </v:shape>
          <o:OLEObject Type="Embed" ProgID="Equation.DSMT4" ShapeID="_x0000_i1043" DrawAspect="Content" ObjectID="_1448227807" r:id="rId57"/>
        </w:object>
      </w:r>
      <w:r w:rsidRPr="00C546E7">
        <w:tab/>
      </w:r>
      <w:r w:rsidR="00685E58">
        <w:t>.</w:t>
      </w:r>
      <w:r w:rsidR="00685E58">
        <w:tab/>
      </w:r>
      <w:r w:rsidR="00602EE2">
        <w:fldChar w:fldCharType="begin"/>
      </w:r>
      <w:r w:rsidR="00602EE2">
        <w:instrText xml:space="preserve"> MACROBUTTON MTPlaceRef \* MERGEFORMAT </w:instrText>
      </w:r>
      <w:r w:rsidR="00602EE2">
        <w:fldChar w:fldCharType="begin"/>
      </w:r>
      <w:r w:rsidR="00602EE2">
        <w:instrText xml:space="preserve"> SEQ MTEqn \h \* MERGEFORMAT </w:instrText>
      </w:r>
      <w:r w:rsidR="00602EE2">
        <w:fldChar w:fldCharType="end"/>
      </w:r>
      <w:bookmarkStart w:id="5" w:name="ZEqnNum909655"/>
      <w:r w:rsidR="00602EE2">
        <w:instrText>(</w:instrText>
      </w:r>
      <w:r w:rsidR="002E6BF0">
        <w:fldChar w:fldCharType="begin"/>
      </w:r>
      <w:r w:rsidR="002E6BF0">
        <w:instrText xml:space="preserve"> SEQ MTEqn \c \* Arabic \* MERGEFORMAT </w:instrText>
      </w:r>
      <w:r w:rsidR="002E6BF0">
        <w:fldChar w:fldCharType="separate"/>
      </w:r>
      <w:r w:rsidR="00AD50A5">
        <w:rPr>
          <w:noProof/>
        </w:rPr>
        <w:instrText>10</w:instrText>
      </w:r>
      <w:r w:rsidR="002E6BF0">
        <w:rPr>
          <w:noProof/>
        </w:rPr>
        <w:fldChar w:fldCharType="end"/>
      </w:r>
      <w:r w:rsidR="00602EE2">
        <w:instrText>)</w:instrText>
      </w:r>
      <w:bookmarkEnd w:id="5"/>
      <w:r w:rsidR="00602EE2">
        <w:fldChar w:fldCharType="end"/>
      </w:r>
    </w:p>
    <w:p w14:paraId="470BDA6A" w14:textId="77777777" w:rsidR="00193199" w:rsidRDefault="00193199" w:rsidP="00193199">
      <w:r>
        <w:rPr>
          <w:rFonts w:ascii="Wingdings" w:hAnsi="Wingdings"/>
        </w:rPr>
        <w:t></w:t>
      </w:r>
    </w:p>
    <w:p w14:paraId="079A8D02" w14:textId="159113CB" w:rsidR="00F17F8A" w:rsidRDefault="00F672DA" w:rsidP="009B57FE">
      <w:pPr>
        <w:pStyle w:val="Heading1"/>
      </w:pPr>
      <w:r>
        <w:t>Online Appendix 17.D</w:t>
      </w:r>
      <w:r w:rsidR="009B57FE">
        <w:t>: RSM-</w:t>
      </w:r>
      <w:r w:rsidR="00AC7A4D">
        <w:t>predicted</w:t>
      </w:r>
      <w:r w:rsidR="009B57FE">
        <w:t xml:space="preserve"> ROC </w:t>
      </w:r>
      <w:r w:rsidR="00AC7A4D">
        <w:t>&amp; pdf curves</w:t>
      </w:r>
    </w:p>
    <w:p w14:paraId="2A2BEEE6" w14:textId="3821B100" w:rsidR="00603722" w:rsidRPr="00603722" w:rsidRDefault="00603722" w:rsidP="00603722">
      <w:r>
        <w:t>The following code</w:t>
      </w:r>
      <w:r w:rsidR="000007A2">
        <w:t>, which generates pdf plots for both truth states,</w:t>
      </w:r>
      <w:r>
        <w:t xml:space="preserve"> was used to generate book Figure 17.10 (a – d)</w:t>
      </w:r>
      <w:r w:rsidR="000007A2">
        <w:t>, which explain the</w:t>
      </w:r>
      <w:r>
        <w:t xml:space="preserve"> </w:t>
      </w:r>
      <w:r w:rsidR="000007A2">
        <w:t>empirical observations that the b-parameter of the binormal model are usually less than unity, i.e., the diseased case pdf is wider than the non-diseased case pdf.</w:t>
      </w:r>
    </w:p>
    <w:p w14:paraId="4E08819B" w14:textId="7E0B32A9" w:rsidR="007F2A64" w:rsidRPr="007F2A64" w:rsidRDefault="007F2A64" w:rsidP="00FC71DA">
      <w:pPr>
        <w:pStyle w:val="Heading2"/>
      </w:pPr>
      <w:r>
        <w:t>Online Appendix</w:t>
      </w:r>
      <w:r w:rsidRPr="007F2A64">
        <w:t xml:space="preserve"> 17.</w:t>
      </w:r>
      <w:r>
        <w:t>D</w:t>
      </w:r>
      <w:r w:rsidRPr="007F2A64">
        <w:t>.1: Code listing</w:t>
      </w:r>
    </w:p>
    <w:p w14:paraId="4BD1AD51" w14:textId="77777777" w:rsidR="00CE0DC6" w:rsidRPr="00CE0DC6" w:rsidRDefault="00CE0DC6" w:rsidP="00CE0DC6">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CE0DC6">
        <w:rPr>
          <w:rStyle w:val="code2"/>
        </w:rPr>
        <w:t xml:space="preserve"># </w:t>
      </w:r>
      <w:proofErr w:type="gramStart"/>
      <w:r w:rsidRPr="00CE0DC6">
        <w:rPr>
          <w:rStyle w:val="code2"/>
        </w:rPr>
        <w:t>mainRsmPlots.R</w:t>
      </w:r>
      <w:proofErr w:type="gramEnd"/>
    </w:p>
    <w:p w14:paraId="45F2E9BF" w14:textId="77777777" w:rsidR="00CE0DC6" w:rsidRPr="00CE0DC6" w:rsidRDefault="00CE0DC6" w:rsidP="00CE0DC6">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CE0DC6">
        <w:rPr>
          <w:rStyle w:val="code2"/>
        </w:rPr>
        <w:t>rm</w:t>
      </w:r>
      <w:proofErr w:type="gramEnd"/>
      <w:r w:rsidRPr="00CE0DC6">
        <w:rPr>
          <w:rStyle w:val="code2"/>
        </w:rPr>
        <w:t>(list = ls())</w:t>
      </w:r>
    </w:p>
    <w:p w14:paraId="12FE1EC1" w14:textId="77777777" w:rsidR="00CE0DC6" w:rsidRPr="00CE0DC6" w:rsidRDefault="00CE0DC6" w:rsidP="00CE0DC6">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CE0DC6">
        <w:rPr>
          <w:rStyle w:val="code2"/>
        </w:rPr>
        <w:t>library</w:t>
      </w:r>
      <w:proofErr w:type="gramEnd"/>
      <w:r w:rsidRPr="00CE0DC6">
        <w:rPr>
          <w:rStyle w:val="code2"/>
        </w:rPr>
        <w:t>(RJafroc)</w:t>
      </w:r>
    </w:p>
    <w:p w14:paraId="39EE87D6" w14:textId="77777777" w:rsidR="00CE0DC6" w:rsidRPr="00CE0DC6" w:rsidRDefault="00CE0DC6" w:rsidP="00CE0DC6">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CE0DC6">
        <w:rPr>
          <w:rStyle w:val="code2"/>
        </w:rPr>
        <w:t>library</w:t>
      </w:r>
      <w:proofErr w:type="gramEnd"/>
      <w:r w:rsidRPr="00CE0DC6">
        <w:rPr>
          <w:rStyle w:val="code2"/>
        </w:rPr>
        <w:t>(ggplot2)</w:t>
      </w:r>
    </w:p>
    <w:p w14:paraId="0EDDFFA7" w14:textId="77777777" w:rsidR="00CE0DC6" w:rsidRPr="00CE0DC6" w:rsidRDefault="00CE0DC6" w:rsidP="00CE0DC6">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
    <w:p w14:paraId="75A55426" w14:textId="77777777" w:rsidR="00CE0DC6" w:rsidRPr="00CE0DC6" w:rsidRDefault="00CE0DC6" w:rsidP="00CE0DC6">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CE0DC6">
        <w:rPr>
          <w:rStyle w:val="code2"/>
        </w:rPr>
        <w:t xml:space="preserve">K2 &lt;- 700;Lmax &lt;- 4;Lk2 &lt;- </w:t>
      </w:r>
      <w:proofErr w:type="gramStart"/>
      <w:r w:rsidRPr="00CE0DC6">
        <w:rPr>
          <w:rStyle w:val="code2"/>
        </w:rPr>
        <w:t>floor(</w:t>
      </w:r>
      <w:proofErr w:type="gramEnd"/>
      <w:r w:rsidRPr="00CE0DC6">
        <w:rPr>
          <w:rStyle w:val="code2"/>
        </w:rPr>
        <w:t>runif(K2, 1, Lmax + 1))</w:t>
      </w:r>
    </w:p>
    <w:p w14:paraId="629A35A1" w14:textId="77777777" w:rsidR="00CE0DC6" w:rsidRPr="00CE0DC6" w:rsidRDefault="00CE0DC6" w:rsidP="00CE0DC6">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CE0DC6">
        <w:rPr>
          <w:rStyle w:val="code2"/>
        </w:rPr>
        <w:t>nLesPerCase</w:t>
      </w:r>
      <w:proofErr w:type="gramEnd"/>
      <w:r w:rsidRPr="00CE0DC6">
        <w:rPr>
          <w:rStyle w:val="code2"/>
        </w:rPr>
        <w:t xml:space="preserve"> &lt;- unique(Lk2);lesionDist &lt;- array(dim = c(length(nLesPerCase), 2))</w:t>
      </w:r>
    </w:p>
    <w:p w14:paraId="51085D32" w14:textId="77777777" w:rsidR="00CE0DC6" w:rsidRPr="00CE0DC6" w:rsidRDefault="00CE0DC6" w:rsidP="00CE0DC6">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CE0DC6">
        <w:rPr>
          <w:rStyle w:val="code2"/>
        </w:rPr>
        <w:t>for</w:t>
      </w:r>
      <w:proofErr w:type="gramEnd"/>
      <w:r w:rsidRPr="00CE0DC6">
        <w:rPr>
          <w:rStyle w:val="code2"/>
        </w:rPr>
        <w:t xml:space="preserve"> (i in nLesPerCase) lesionDist[i, ] &lt;- c(i, sum(Lk2 == i)/K2)</w:t>
      </w:r>
    </w:p>
    <w:p w14:paraId="48EC1CBB" w14:textId="77777777" w:rsidR="00CE0DC6" w:rsidRPr="00CE0DC6" w:rsidRDefault="00CE0DC6" w:rsidP="00CE0DC6">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
    <w:p w14:paraId="25171C69" w14:textId="77777777" w:rsidR="00CE0DC6" w:rsidRPr="00CE0DC6" w:rsidRDefault="00CE0DC6" w:rsidP="00CE0DC6">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CE0DC6">
        <w:rPr>
          <w:rStyle w:val="code2"/>
        </w:rPr>
        <w:t>muArr</w:t>
      </w:r>
      <w:proofErr w:type="gramEnd"/>
      <w:r w:rsidRPr="00CE0DC6">
        <w:rPr>
          <w:rStyle w:val="code2"/>
        </w:rPr>
        <w:t xml:space="preserve"> &lt;- c(2,3);lambda &lt;- 1;nuArr &lt;- c(0.15,0.25); L &lt;- 1  # to show wider pdfs of diseased cases</w:t>
      </w:r>
    </w:p>
    <w:p w14:paraId="02A99FE5" w14:textId="77777777" w:rsidR="00CE0DC6" w:rsidRPr="00CE0DC6" w:rsidRDefault="00CE0DC6" w:rsidP="00CE0DC6">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CE0DC6">
        <w:rPr>
          <w:rStyle w:val="code2"/>
        </w:rPr>
        <w:t>for</w:t>
      </w:r>
      <w:proofErr w:type="gramEnd"/>
      <w:r w:rsidRPr="00CE0DC6">
        <w:rPr>
          <w:rStyle w:val="code2"/>
        </w:rPr>
        <w:t xml:space="preserve"> (i in 1:length(muArr)) {</w:t>
      </w:r>
    </w:p>
    <w:p w14:paraId="4067CD10" w14:textId="77777777" w:rsidR="00CE0DC6" w:rsidRPr="00CE0DC6" w:rsidRDefault="00CE0DC6" w:rsidP="00CE0DC6">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CE0DC6">
        <w:rPr>
          <w:rStyle w:val="code2"/>
        </w:rPr>
        <w:t xml:space="preserve">  </w:t>
      </w:r>
      <w:proofErr w:type="gramStart"/>
      <w:r w:rsidRPr="00CE0DC6">
        <w:rPr>
          <w:rStyle w:val="code2"/>
        </w:rPr>
        <w:t>mu</w:t>
      </w:r>
      <w:proofErr w:type="gramEnd"/>
      <w:r w:rsidRPr="00CE0DC6">
        <w:rPr>
          <w:rStyle w:val="code2"/>
        </w:rPr>
        <w:t xml:space="preserve"> &lt;- muArr[i]</w:t>
      </w:r>
    </w:p>
    <w:p w14:paraId="6932B37B" w14:textId="77777777" w:rsidR="00CE0DC6" w:rsidRPr="00CE0DC6" w:rsidRDefault="00CE0DC6" w:rsidP="00CE0DC6">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CE0DC6">
        <w:rPr>
          <w:rStyle w:val="code2"/>
        </w:rPr>
        <w:t xml:space="preserve">  </w:t>
      </w:r>
      <w:proofErr w:type="gramStart"/>
      <w:r w:rsidRPr="00CE0DC6">
        <w:rPr>
          <w:rStyle w:val="code2"/>
        </w:rPr>
        <w:t>for</w:t>
      </w:r>
      <w:proofErr w:type="gramEnd"/>
      <w:r w:rsidRPr="00CE0DC6">
        <w:rPr>
          <w:rStyle w:val="code2"/>
        </w:rPr>
        <w:t xml:space="preserve"> (j in 1:length(nuArr)) {</w:t>
      </w:r>
    </w:p>
    <w:p w14:paraId="591C7044" w14:textId="77777777" w:rsidR="00CE0DC6" w:rsidRPr="00CE0DC6" w:rsidRDefault="00CE0DC6" w:rsidP="00CE0DC6">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CE0DC6">
        <w:rPr>
          <w:rStyle w:val="code2"/>
        </w:rPr>
        <w:t xml:space="preserve">    </w:t>
      </w:r>
      <w:proofErr w:type="gramStart"/>
      <w:r w:rsidRPr="00CE0DC6">
        <w:rPr>
          <w:rStyle w:val="code2"/>
        </w:rPr>
        <w:t>nu</w:t>
      </w:r>
      <w:proofErr w:type="gramEnd"/>
      <w:r w:rsidRPr="00CE0DC6">
        <w:rPr>
          <w:rStyle w:val="code2"/>
        </w:rPr>
        <w:t xml:space="preserve"> &lt;- nuArr[j]</w:t>
      </w:r>
    </w:p>
    <w:p w14:paraId="330BC0D6" w14:textId="77777777" w:rsidR="00CE0DC6" w:rsidRPr="00CE0DC6" w:rsidRDefault="00CE0DC6" w:rsidP="00CE0DC6">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CE0DC6">
        <w:rPr>
          <w:rStyle w:val="code2"/>
        </w:rPr>
        <w:t xml:space="preserve">    </w:t>
      </w:r>
      <w:proofErr w:type="gramStart"/>
      <w:r w:rsidRPr="00CE0DC6">
        <w:rPr>
          <w:rStyle w:val="code2"/>
        </w:rPr>
        <w:t>ret1</w:t>
      </w:r>
      <w:proofErr w:type="gramEnd"/>
      <w:r w:rsidRPr="00CE0DC6">
        <w:rPr>
          <w:rStyle w:val="code2"/>
        </w:rPr>
        <w:t xml:space="preserve"> &lt;- PlotRsmOperatingCharacteristics(</w:t>
      </w:r>
    </w:p>
    <w:p w14:paraId="64F1AD4D" w14:textId="77777777" w:rsidR="00CE0DC6" w:rsidRPr="00CE0DC6" w:rsidRDefault="00CE0DC6" w:rsidP="00CE0DC6">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CE0DC6">
        <w:rPr>
          <w:rStyle w:val="code2"/>
        </w:rPr>
        <w:t xml:space="preserve">      </w:t>
      </w:r>
      <w:proofErr w:type="gramStart"/>
      <w:r w:rsidRPr="00CE0DC6">
        <w:rPr>
          <w:rStyle w:val="code2"/>
        </w:rPr>
        <w:t>mu</w:t>
      </w:r>
      <w:proofErr w:type="gramEnd"/>
      <w:r w:rsidRPr="00CE0DC6">
        <w:rPr>
          <w:rStyle w:val="code2"/>
        </w:rPr>
        <w:t xml:space="preserve">, lambda, nu, </w:t>
      </w:r>
    </w:p>
    <w:p w14:paraId="269261D4" w14:textId="77777777" w:rsidR="00CE0DC6" w:rsidRPr="00CE0DC6" w:rsidRDefault="00CE0DC6" w:rsidP="00CE0DC6">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CE0DC6">
        <w:rPr>
          <w:rStyle w:val="code2"/>
        </w:rPr>
        <w:t xml:space="preserve">      </w:t>
      </w:r>
      <w:proofErr w:type="gramStart"/>
      <w:r w:rsidRPr="00CE0DC6">
        <w:rPr>
          <w:rStyle w:val="code2"/>
        </w:rPr>
        <w:t>type</w:t>
      </w:r>
      <w:proofErr w:type="gramEnd"/>
      <w:r w:rsidRPr="00CE0DC6">
        <w:rPr>
          <w:rStyle w:val="code2"/>
        </w:rPr>
        <w:t xml:space="preserve"> = "ALL", lesionDistribution = lesionDist, legendPosition  = "none"</w:t>
      </w:r>
    </w:p>
    <w:p w14:paraId="58BFC959" w14:textId="77777777" w:rsidR="00CE0DC6" w:rsidRPr="00CE0DC6" w:rsidRDefault="00CE0DC6" w:rsidP="00CE0DC6">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CE0DC6">
        <w:rPr>
          <w:rStyle w:val="code2"/>
        </w:rPr>
        <w:t xml:space="preserve">    )</w:t>
      </w:r>
    </w:p>
    <w:p w14:paraId="509C322C" w14:textId="77777777" w:rsidR="00CE0DC6" w:rsidRPr="00CE0DC6" w:rsidRDefault="00CE0DC6" w:rsidP="00CE0DC6">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CE0DC6">
        <w:rPr>
          <w:rStyle w:val="code2"/>
        </w:rPr>
        <w:lastRenderedPageBreak/>
        <w:t xml:space="preserve">    </w:t>
      </w:r>
      <w:proofErr w:type="gramStart"/>
      <w:r w:rsidRPr="00CE0DC6">
        <w:rPr>
          <w:rStyle w:val="code2"/>
        </w:rPr>
        <w:t>pdfPlots</w:t>
      </w:r>
      <w:proofErr w:type="gramEnd"/>
      <w:r w:rsidRPr="00CE0DC6">
        <w:rPr>
          <w:rStyle w:val="code2"/>
        </w:rPr>
        <w:t xml:space="preserve"> &lt;- ret1$PDFPlot + </w:t>
      </w:r>
    </w:p>
    <w:p w14:paraId="133DAFD5" w14:textId="77777777" w:rsidR="00CE0DC6" w:rsidRPr="00CE0DC6" w:rsidRDefault="00CE0DC6" w:rsidP="00CE0DC6">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CE0DC6">
        <w:rPr>
          <w:rStyle w:val="code2"/>
        </w:rPr>
        <w:t xml:space="preserve">      </w:t>
      </w:r>
      <w:proofErr w:type="gramStart"/>
      <w:r w:rsidRPr="00CE0DC6">
        <w:rPr>
          <w:rStyle w:val="code2"/>
        </w:rPr>
        <w:t>scale</w:t>
      </w:r>
      <w:proofErr w:type="gramEnd"/>
      <w:r w:rsidRPr="00CE0DC6">
        <w:rPr>
          <w:rStyle w:val="code2"/>
        </w:rPr>
        <w:t xml:space="preserve">_color_manual(values = c("black","darkgrey"), guide = FALSE) + </w:t>
      </w:r>
    </w:p>
    <w:p w14:paraId="408F3CCB" w14:textId="77777777" w:rsidR="00CE0DC6" w:rsidRPr="00CE0DC6" w:rsidRDefault="00CE0DC6" w:rsidP="00CE0DC6">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CE0DC6">
        <w:rPr>
          <w:rStyle w:val="code2"/>
        </w:rPr>
        <w:t xml:space="preserve">      </w:t>
      </w:r>
      <w:proofErr w:type="gramStart"/>
      <w:r w:rsidRPr="00CE0DC6">
        <w:rPr>
          <w:rStyle w:val="code2"/>
        </w:rPr>
        <w:t>theme</w:t>
      </w:r>
      <w:proofErr w:type="gramEnd"/>
      <w:r w:rsidRPr="00CE0DC6">
        <w:rPr>
          <w:rStyle w:val="code2"/>
        </w:rPr>
        <w:t>(axis.title.y = element_text(size = 25,face="bold"),</w:t>
      </w:r>
    </w:p>
    <w:p w14:paraId="521C1D59" w14:textId="77777777" w:rsidR="00CE0DC6" w:rsidRPr="00CE0DC6" w:rsidRDefault="00CE0DC6" w:rsidP="00CE0DC6">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CE0DC6">
        <w:rPr>
          <w:rStyle w:val="code2"/>
        </w:rPr>
        <w:t xml:space="preserve">            </w:t>
      </w:r>
      <w:proofErr w:type="gramStart"/>
      <w:r w:rsidRPr="00CE0DC6">
        <w:rPr>
          <w:rStyle w:val="code2"/>
        </w:rPr>
        <w:t>axis.title.x</w:t>
      </w:r>
      <w:proofErr w:type="gramEnd"/>
      <w:r w:rsidRPr="00CE0DC6">
        <w:rPr>
          <w:rStyle w:val="code2"/>
        </w:rPr>
        <w:t xml:space="preserve"> = element_text(size = 30,face="bold"),</w:t>
      </w:r>
    </w:p>
    <w:p w14:paraId="1B9EC4DD" w14:textId="77777777" w:rsidR="00CE0DC6" w:rsidRPr="00CE0DC6" w:rsidRDefault="00CE0DC6" w:rsidP="00CE0DC6">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CE0DC6">
        <w:rPr>
          <w:rStyle w:val="code2"/>
        </w:rPr>
        <w:t xml:space="preserve">            </w:t>
      </w:r>
      <w:proofErr w:type="gramStart"/>
      <w:r w:rsidRPr="00CE0DC6">
        <w:rPr>
          <w:rStyle w:val="code2"/>
        </w:rPr>
        <w:t>legend.title</w:t>
      </w:r>
      <w:proofErr w:type="gramEnd"/>
      <w:r w:rsidRPr="00CE0DC6">
        <w:rPr>
          <w:rStyle w:val="code2"/>
        </w:rPr>
        <w:t xml:space="preserve"> = element_blank(), </w:t>
      </w:r>
    </w:p>
    <w:p w14:paraId="34F30A7B" w14:textId="77777777" w:rsidR="00CE0DC6" w:rsidRPr="00CE0DC6" w:rsidRDefault="00CE0DC6" w:rsidP="00CE0DC6">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CE0DC6">
        <w:rPr>
          <w:rStyle w:val="code2"/>
        </w:rPr>
        <w:t xml:space="preserve">            </w:t>
      </w:r>
      <w:proofErr w:type="gramStart"/>
      <w:r w:rsidRPr="00CE0DC6">
        <w:rPr>
          <w:rStyle w:val="code2"/>
        </w:rPr>
        <w:t>legend.position</w:t>
      </w:r>
      <w:proofErr w:type="gramEnd"/>
      <w:r w:rsidRPr="00CE0DC6">
        <w:rPr>
          <w:rStyle w:val="code2"/>
        </w:rPr>
        <w:t xml:space="preserve"> = c(0.77,0.95), </w:t>
      </w:r>
    </w:p>
    <w:p w14:paraId="6AE5F35D" w14:textId="77777777" w:rsidR="00CE0DC6" w:rsidRPr="00CE0DC6" w:rsidRDefault="00CE0DC6" w:rsidP="00CE0DC6">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CE0DC6">
        <w:rPr>
          <w:rStyle w:val="code2"/>
        </w:rPr>
        <w:t xml:space="preserve">            </w:t>
      </w:r>
      <w:proofErr w:type="gramStart"/>
      <w:r w:rsidRPr="00CE0DC6">
        <w:rPr>
          <w:rStyle w:val="code2"/>
        </w:rPr>
        <w:t>legend.direction</w:t>
      </w:r>
      <w:proofErr w:type="gramEnd"/>
      <w:r w:rsidRPr="00CE0DC6">
        <w:rPr>
          <w:rStyle w:val="code2"/>
        </w:rPr>
        <w:t xml:space="preserve"> = "horizontal",</w:t>
      </w:r>
    </w:p>
    <w:p w14:paraId="12B61918" w14:textId="77777777" w:rsidR="00CE0DC6" w:rsidRPr="00CE0DC6" w:rsidRDefault="00CE0DC6" w:rsidP="00CE0DC6">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CE0DC6">
        <w:rPr>
          <w:rStyle w:val="code2"/>
        </w:rPr>
        <w:t xml:space="preserve">            </w:t>
      </w:r>
      <w:proofErr w:type="gramStart"/>
      <w:r w:rsidRPr="00CE0DC6">
        <w:rPr>
          <w:rStyle w:val="code2"/>
        </w:rPr>
        <w:t>legend.text</w:t>
      </w:r>
      <w:proofErr w:type="gramEnd"/>
      <w:r w:rsidRPr="00CE0DC6">
        <w:rPr>
          <w:rStyle w:val="code2"/>
        </w:rPr>
        <w:t xml:space="preserve"> = element_text(size = 20, face = "bold"),</w:t>
      </w:r>
    </w:p>
    <w:p w14:paraId="6EED6D2E" w14:textId="77777777" w:rsidR="00CE0DC6" w:rsidRPr="00CE0DC6" w:rsidRDefault="00CE0DC6" w:rsidP="00CE0DC6">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CE0DC6">
        <w:rPr>
          <w:rStyle w:val="code2"/>
        </w:rPr>
        <w:t xml:space="preserve">            </w:t>
      </w:r>
      <w:proofErr w:type="gramStart"/>
      <w:r w:rsidRPr="00CE0DC6">
        <w:rPr>
          <w:rStyle w:val="code2"/>
        </w:rPr>
        <w:t>legend.key.size</w:t>
      </w:r>
      <w:proofErr w:type="gramEnd"/>
      <w:r w:rsidRPr="00CE0DC6">
        <w:rPr>
          <w:rStyle w:val="code2"/>
        </w:rPr>
        <w:t xml:space="preserve"> = unit(2, "lines")) +</w:t>
      </w:r>
    </w:p>
    <w:p w14:paraId="25827825" w14:textId="77777777" w:rsidR="00CE0DC6" w:rsidRPr="00CE0DC6" w:rsidRDefault="00CE0DC6" w:rsidP="00CE0DC6">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CE0DC6">
        <w:rPr>
          <w:rStyle w:val="code2"/>
        </w:rPr>
        <w:t xml:space="preserve">      </w:t>
      </w:r>
      <w:proofErr w:type="gramStart"/>
      <w:r w:rsidRPr="00CE0DC6">
        <w:rPr>
          <w:rStyle w:val="code2"/>
        </w:rPr>
        <w:t>scale</w:t>
      </w:r>
      <w:proofErr w:type="gramEnd"/>
      <w:r w:rsidRPr="00CE0DC6">
        <w:rPr>
          <w:rStyle w:val="code2"/>
        </w:rPr>
        <w:t xml:space="preserve">_x_continuous(expand = c(0, 0)) + </w:t>
      </w:r>
    </w:p>
    <w:p w14:paraId="1947F5CA" w14:textId="77777777" w:rsidR="00CE0DC6" w:rsidRPr="00CE0DC6" w:rsidRDefault="00CE0DC6" w:rsidP="00CE0DC6">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CE0DC6">
        <w:rPr>
          <w:rStyle w:val="code2"/>
        </w:rPr>
        <w:t xml:space="preserve">      </w:t>
      </w:r>
      <w:proofErr w:type="gramStart"/>
      <w:r w:rsidRPr="00CE0DC6">
        <w:rPr>
          <w:rStyle w:val="code2"/>
        </w:rPr>
        <w:t>scale</w:t>
      </w:r>
      <w:proofErr w:type="gramEnd"/>
      <w:r w:rsidRPr="00CE0DC6">
        <w:rPr>
          <w:rStyle w:val="code2"/>
        </w:rPr>
        <w:t xml:space="preserve">_y_continuous(expand = c(0, 0)) </w:t>
      </w:r>
    </w:p>
    <w:p w14:paraId="78AD11C2" w14:textId="77777777" w:rsidR="00CE0DC6" w:rsidRPr="00CE0DC6" w:rsidRDefault="00CE0DC6" w:rsidP="00CE0DC6">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CE0DC6">
        <w:rPr>
          <w:rStyle w:val="code2"/>
        </w:rPr>
        <w:t xml:space="preserve">    </w:t>
      </w:r>
      <w:proofErr w:type="gramStart"/>
      <w:r w:rsidRPr="00CE0DC6">
        <w:rPr>
          <w:rStyle w:val="code2"/>
        </w:rPr>
        <w:t>pdfPlots</w:t>
      </w:r>
      <w:proofErr w:type="gramEnd"/>
      <w:r w:rsidRPr="00CE0DC6">
        <w:rPr>
          <w:rStyle w:val="code2"/>
        </w:rPr>
        <w:t>$layers[[1]]$aes_params$size &lt;- 2 # line</w:t>
      </w:r>
    </w:p>
    <w:p w14:paraId="228F3557" w14:textId="77777777" w:rsidR="00CE0DC6" w:rsidRPr="00CE0DC6" w:rsidRDefault="00CE0DC6" w:rsidP="00CE0DC6">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CE0DC6">
        <w:rPr>
          <w:rStyle w:val="code2"/>
        </w:rPr>
        <w:t xml:space="preserve">    </w:t>
      </w:r>
      <w:proofErr w:type="gramStart"/>
      <w:r w:rsidRPr="00CE0DC6">
        <w:rPr>
          <w:rStyle w:val="code2"/>
        </w:rPr>
        <w:t>print</w:t>
      </w:r>
      <w:proofErr w:type="gramEnd"/>
      <w:r w:rsidRPr="00CE0DC6">
        <w:rPr>
          <w:rStyle w:val="code2"/>
        </w:rPr>
        <w:t>(pdfPlots)</w:t>
      </w:r>
    </w:p>
    <w:p w14:paraId="6AFE19CD" w14:textId="77777777" w:rsidR="00CE0DC6" w:rsidRPr="00CE0DC6" w:rsidRDefault="00CE0DC6" w:rsidP="00CE0DC6">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CE0DC6">
        <w:rPr>
          <w:rStyle w:val="code2"/>
        </w:rPr>
        <w:t xml:space="preserve">    </w:t>
      </w:r>
      <w:proofErr w:type="gramStart"/>
      <w:r w:rsidRPr="00CE0DC6">
        <w:rPr>
          <w:rStyle w:val="code2"/>
        </w:rPr>
        <w:t>cat</w:t>
      </w:r>
      <w:proofErr w:type="gramEnd"/>
      <w:r w:rsidRPr="00CE0DC6">
        <w:rPr>
          <w:rStyle w:val="code2"/>
        </w:rPr>
        <w:t>("mu =", mu, ", lambda =", lambda,", nu =", nu,"\n")</w:t>
      </w:r>
    </w:p>
    <w:p w14:paraId="3130CD74" w14:textId="77777777" w:rsidR="00CE0DC6" w:rsidRPr="00CE0DC6" w:rsidRDefault="00CE0DC6" w:rsidP="00CE0DC6">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CE0DC6">
        <w:rPr>
          <w:rStyle w:val="code2"/>
        </w:rPr>
        <w:t xml:space="preserve">  </w:t>
      </w:r>
      <w:proofErr w:type="gramStart"/>
      <w:r w:rsidRPr="00CE0DC6">
        <w:rPr>
          <w:rStyle w:val="code2"/>
        </w:rPr>
        <w:t>next</w:t>
      </w:r>
      <w:proofErr w:type="gramEnd"/>
    </w:p>
    <w:p w14:paraId="384697E9" w14:textId="77777777" w:rsidR="00CE0DC6" w:rsidRPr="00CE0DC6" w:rsidRDefault="00CE0DC6" w:rsidP="00CE0DC6">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CE0DC6">
        <w:rPr>
          <w:rStyle w:val="code2"/>
        </w:rPr>
        <w:t xml:space="preserve">  }</w:t>
      </w:r>
    </w:p>
    <w:p w14:paraId="1845FF3B" w14:textId="073E850A" w:rsidR="007F2A64" w:rsidRPr="007F2A64" w:rsidRDefault="00CE0DC6" w:rsidP="00CE0DC6">
      <w:pPr>
        <w:pStyle w:val="NormalLeftJust"/>
        <w:pBdr>
          <w:top w:val="single" w:sz="4" w:space="0" w:color="auto"/>
          <w:left w:val="single" w:sz="4" w:space="4" w:color="auto"/>
          <w:bottom w:val="single" w:sz="4" w:space="1" w:color="auto"/>
          <w:right w:val="single" w:sz="4" w:space="4" w:color="auto"/>
        </w:pBdr>
        <w:shd w:val="clear" w:color="auto" w:fill="E0E0E0"/>
        <w:rPr>
          <w:rFonts w:ascii="PT Mono" w:hAnsi="PT Mono"/>
          <w:b/>
          <w:sz w:val="18"/>
          <w:szCs w:val="18"/>
        </w:rPr>
      </w:pPr>
      <w:r w:rsidRPr="00CE0DC6">
        <w:rPr>
          <w:rStyle w:val="code2"/>
        </w:rPr>
        <w:t>}</w:t>
      </w:r>
    </w:p>
    <w:p w14:paraId="505D3ED8" w14:textId="77777777" w:rsidR="007F2A64" w:rsidRPr="007F2A64" w:rsidRDefault="007F2A64" w:rsidP="007F2A64"/>
    <w:p w14:paraId="4589F637" w14:textId="02E5479C" w:rsidR="00603722" w:rsidRDefault="007F2A64" w:rsidP="007F2A64">
      <w:r w:rsidRPr="007F2A64">
        <w:t xml:space="preserve">The option </w:t>
      </w:r>
      <w:r w:rsidRPr="007F2A64">
        <w:rPr>
          <w:rStyle w:val="InLineCode"/>
        </w:rPr>
        <w:t>lesionDist</w:t>
      </w:r>
      <w:r w:rsidRPr="007F2A64">
        <w:t xml:space="preserve">, </w:t>
      </w:r>
      <w:r w:rsidR="00603722">
        <w:t xml:space="preserve">calculated at line 6-8, and </w:t>
      </w:r>
      <w:r w:rsidRPr="007F2A64">
        <w:t xml:space="preserve">supplied to </w:t>
      </w:r>
      <w:proofErr w:type="gramStart"/>
      <w:r w:rsidRPr="007F2A64">
        <w:rPr>
          <w:rStyle w:val="InLineCode"/>
        </w:rPr>
        <w:t>RsmOperatingCharacteristics(</w:t>
      </w:r>
      <w:proofErr w:type="gramEnd"/>
      <w:r w:rsidRPr="007F2A64">
        <w:rPr>
          <w:rStyle w:val="InLineCode"/>
        </w:rPr>
        <w:t>)</w:t>
      </w:r>
      <w:r w:rsidRPr="007F2A64">
        <w:t xml:space="preserve"> at line 1</w:t>
      </w:r>
      <w:r w:rsidR="00603722">
        <w:t>7</w:t>
      </w:r>
      <w:r w:rsidRPr="007F2A64">
        <w:t xml:space="preserve">, </w:t>
      </w:r>
      <w:r w:rsidRPr="007F2A64">
        <w:rPr>
          <w:rStyle w:val="InLineCode"/>
        </w:rPr>
        <w:t>lesionDistribution</w:t>
      </w:r>
      <w:r w:rsidRPr="007F2A64">
        <w:t xml:space="preserve"> </w:t>
      </w:r>
      <w:r w:rsidRPr="007F2A64">
        <w:rPr>
          <w:rStyle w:val="InLineCode"/>
        </w:rPr>
        <w:t>=</w:t>
      </w:r>
      <w:r w:rsidRPr="007F2A64">
        <w:t xml:space="preserve"> </w:t>
      </w:r>
      <w:r w:rsidRPr="007F2A64">
        <w:rPr>
          <w:rStyle w:val="InLineCode"/>
        </w:rPr>
        <w:t>lesionDist</w:t>
      </w:r>
      <w:r w:rsidRPr="007F2A64">
        <w:t xml:space="preserve">, is the normalized histogram of the </w:t>
      </w:r>
      <w:r w:rsidR="00603722">
        <w:t xml:space="preserve">numbers of </w:t>
      </w:r>
      <w:r w:rsidRPr="007F2A64">
        <w:t>lesion</w:t>
      </w:r>
      <w:r w:rsidR="00603722">
        <w:t>s per case</w:t>
      </w:r>
      <w:r w:rsidRPr="007F2A64">
        <w:t>, which specifies the fraction of diseased cases having one lesion, two lesions, three lesions, etc. To keep it simple, the code is restricted to one lesion per diseased case</w:t>
      </w:r>
      <w:r w:rsidR="00603722">
        <w:t xml:space="preserve">, so </w:t>
      </w:r>
      <w:r w:rsidR="00603722" w:rsidRPr="00603722">
        <w:rPr>
          <w:rStyle w:val="InLineCode"/>
        </w:rPr>
        <w:t>lesionDist</w:t>
      </w:r>
      <w:r w:rsidR="00603722">
        <w:t xml:space="preserve"> = </w:t>
      </w:r>
      <w:proofErr w:type="gramStart"/>
      <w:r w:rsidR="00603722" w:rsidRPr="00603722">
        <w:rPr>
          <w:rStyle w:val="InLineCode"/>
        </w:rPr>
        <w:t>c(</w:t>
      </w:r>
      <w:proofErr w:type="gramEnd"/>
      <w:r w:rsidR="00603722" w:rsidRPr="00603722">
        <w:rPr>
          <w:rStyle w:val="InLineCode"/>
        </w:rPr>
        <w:t>1,1)</w:t>
      </w:r>
      <w:r w:rsidRPr="007F2A64">
        <w:t xml:space="preserve">. However, the reader is encouraged to try different </w:t>
      </w:r>
      <w:r w:rsidR="00603722">
        <w:t xml:space="preserve">integer </w:t>
      </w:r>
      <w:r w:rsidRPr="007F2A64">
        <w:t xml:space="preserve">values for </w:t>
      </w:r>
      <w:r w:rsidRPr="007F2A64">
        <w:rPr>
          <w:rStyle w:val="InLineCode"/>
          <w:position w:val="-12"/>
        </w:rPr>
        <w:object w:dxaOrig="460" w:dyaOrig="380" w14:anchorId="260CA451">
          <v:shape id="_x0000_i1044" type="#_x0000_t75" style="width:23.35pt;height:19.35pt" o:ole="">
            <v:imagedata r:id="rId58" o:title=""/>
          </v:shape>
          <o:OLEObject Type="Embed" ProgID="Equation.DSMT4" ShapeID="_x0000_i1044" DrawAspect="Content" ObjectID="_1448227808" r:id="rId59"/>
        </w:object>
      </w:r>
      <w:r w:rsidRPr="007F2A64">
        <w:t xml:space="preserve">. </w:t>
      </w:r>
      <w:r w:rsidR="00603722">
        <w:t xml:space="preserve">For example, with </w:t>
      </w:r>
      <w:r w:rsidR="00603722" w:rsidRPr="007F2A64">
        <w:rPr>
          <w:rStyle w:val="InLineCode"/>
          <w:position w:val="-12"/>
        </w:rPr>
        <w:object w:dxaOrig="460" w:dyaOrig="380" w14:anchorId="16EA79F5">
          <v:shape id="_x0000_i1045" type="#_x0000_t75" style="width:23.35pt;height:19.35pt" o:ole="">
            <v:imagedata r:id="rId60" o:title=""/>
          </v:shape>
          <o:OLEObject Type="Embed" ProgID="Equation.DSMT4" ShapeID="_x0000_i1045" DrawAspect="Content" ObjectID="_1448227809" r:id="rId61"/>
        </w:object>
      </w:r>
      <w:r w:rsidR="00603722">
        <w:t xml:space="preserve"> = 4, </w:t>
      </w:r>
      <w:r w:rsidR="00603722" w:rsidRPr="00603722">
        <w:rPr>
          <w:rStyle w:val="InLineCode"/>
        </w:rPr>
        <w:t>lesionDist</w:t>
      </w:r>
      <w:r w:rsidR="00603722">
        <w:t xml:space="preserve"> = [1:4,1:2] matrix, where each row contains the number of lesions (1:4) and the fraction of diseased cases with that many lesions.</w:t>
      </w:r>
      <w:r w:rsidR="00E04A6F">
        <w:t xml:space="preserve"> The reader might wonder why, when random sampling is not involved in the code, does one need to specify </w:t>
      </w:r>
      <w:r w:rsidR="00E04A6F" w:rsidRPr="00E04A6F">
        <w:rPr>
          <w:rStyle w:val="InLineCode"/>
        </w:rPr>
        <w:t>K2</w:t>
      </w:r>
      <w:r w:rsidR="00342B2C">
        <w:t>?</w:t>
      </w:r>
      <w:r w:rsidR="00E04A6F">
        <w:t xml:space="preserve"> A large value (700) at line 6 is specified so that the lesion distribution matrix is reasonably accurate. With a small value for </w:t>
      </w:r>
      <w:r w:rsidR="00E04A6F" w:rsidRPr="00E04A6F">
        <w:rPr>
          <w:rStyle w:val="InLineCode"/>
        </w:rPr>
        <w:t>K2</w:t>
      </w:r>
      <w:r w:rsidR="00E04A6F" w:rsidRPr="00E04A6F">
        <w:t xml:space="preserve"> </w:t>
      </w:r>
      <w:r w:rsidR="00E04A6F">
        <w:t xml:space="preserve">the normalized histogram will be "choppy" and introduce sampling variability, and with few enough cases, the desired distribution cannot be achieved, as illustrated in the code below. </w:t>
      </w:r>
    </w:p>
    <w:p w14:paraId="02AA4DDA" w14:textId="77777777" w:rsidR="00E04A6F" w:rsidRDefault="00E04A6F" w:rsidP="007F2A64"/>
    <w:p w14:paraId="3E964B48" w14:textId="77777777" w:rsidR="00E04A6F" w:rsidRPr="00E04A6F" w:rsidRDefault="00E04A6F" w:rsidP="00E04A6F">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E04A6F">
        <w:rPr>
          <w:rStyle w:val="code2"/>
        </w:rPr>
        <w:t>&gt; K2</w:t>
      </w:r>
    </w:p>
    <w:p w14:paraId="00980220" w14:textId="77777777" w:rsidR="00E04A6F" w:rsidRDefault="00E04A6F" w:rsidP="00E04A6F">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E04A6F">
        <w:rPr>
          <w:rStyle w:val="code2"/>
        </w:rPr>
        <w:t>[1] 700</w:t>
      </w:r>
    </w:p>
    <w:p w14:paraId="787AEBDB" w14:textId="3A7AD0B4" w:rsidR="00603722" w:rsidRPr="00603722" w:rsidRDefault="00603722" w:rsidP="00E04A6F">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603722">
        <w:rPr>
          <w:rStyle w:val="code2"/>
        </w:rPr>
        <w:t xml:space="preserve">&gt; </w:t>
      </w:r>
      <w:proofErr w:type="gramStart"/>
      <w:r w:rsidRPr="00603722">
        <w:rPr>
          <w:rStyle w:val="code2"/>
        </w:rPr>
        <w:t>lesionDist</w:t>
      </w:r>
      <w:proofErr w:type="gramEnd"/>
    </w:p>
    <w:p w14:paraId="1EB71BA2" w14:textId="77777777" w:rsidR="00603722" w:rsidRPr="00603722" w:rsidRDefault="00603722" w:rsidP="0060372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603722">
        <w:rPr>
          <w:rStyle w:val="code2"/>
        </w:rPr>
        <w:t xml:space="preserve">     [</w:t>
      </w:r>
      <w:proofErr w:type="gramStart"/>
      <w:r w:rsidRPr="00603722">
        <w:rPr>
          <w:rStyle w:val="code2"/>
        </w:rPr>
        <w:t>,1</w:t>
      </w:r>
      <w:proofErr w:type="gramEnd"/>
      <w:r w:rsidRPr="00603722">
        <w:rPr>
          <w:rStyle w:val="code2"/>
        </w:rPr>
        <w:t>]      [</w:t>
      </w:r>
      <w:proofErr w:type="gramStart"/>
      <w:r w:rsidRPr="00603722">
        <w:rPr>
          <w:rStyle w:val="code2"/>
        </w:rPr>
        <w:t>,2</w:t>
      </w:r>
      <w:proofErr w:type="gramEnd"/>
      <w:r w:rsidRPr="00603722">
        <w:rPr>
          <w:rStyle w:val="code2"/>
        </w:rPr>
        <w:t>]</w:t>
      </w:r>
    </w:p>
    <w:p w14:paraId="71ABDF0E" w14:textId="77777777" w:rsidR="00603722" w:rsidRPr="00603722" w:rsidRDefault="00603722" w:rsidP="0060372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603722">
        <w:rPr>
          <w:rStyle w:val="code2"/>
        </w:rPr>
        <w:t>[1,]    1 0.2557143</w:t>
      </w:r>
    </w:p>
    <w:p w14:paraId="699907AE" w14:textId="77777777" w:rsidR="00603722" w:rsidRPr="00603722" w:rsidRDefault="00603722" w:rsidP="0060372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603722">
        <w:rPr>
          <w:rStyle w:val="code2"/>
        </w:rPr>
        <w:t>[2,]    2 0.2514286</w:t>
      </w:r>
    </w:p>
    <w:p w14:paraId="2EC8981F" w14:textId="77777777" w:rsidR="00603722" w:rsidRPr="00603722" w:rsidRDefault="00603722" w:rsidP="0060372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603722">
        <w:rPr>
          <w:rStyle w:val="code2"/>
        </w:rPr>
        <w:t>[3,]    3 0.2728571</w:t>
      </w:r>
    </w:p>
    <w:p w14:paraId="319BCA99" w14:textId="6080A50B" w:rsidR="00603722" w:rsidRDefault="00603722" w:rsidP="0060372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603722">
        <w:rPr>
          <w:rStyle w:val="code2"/>
        </w:rPr>
        <w:t>[4,]    4 0.2200000</w:t>
      </w:r>
    </w:p>
    <w:p w14:paraId="407773CA" w14:textId="77777777" w:rsidR="00E04A6F" w:rsidRPr="00E04A6F" w:rsidRDefault="00E04A6F" w:rsidP="0060372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
    <w:p w14:paraId="33A2B433" w14:textId="77777777" w:rsidR="00E04A6F" w:rsidRPr="00E04A6F" w:rsidRDefault="00E04A6F" w:rsidP="00E04A6F">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E04A6F">
        <w:rPr>
          <w:rStyle w:val="code2"/>
        </w:rPr>
        <w:t>&gt; K2</w:t>
      </w:r>
    </w:p>
    <w:p w14:paraId="6E23ED03" w14:textId="77777777" w:rsidR="00E04A6F" w:rsidRPr="00E04A6F" w:rsidRDefault="00E04A6F" w:rsidP="00E04A6F">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E04A6F">
        <w:rPr>
          <w:rStyle w:val="code2"/>
        </w:rPr>
        <w:t>[1] 70</w:t>
      </w:r>
    </w:p>
    <w:p w14:paraId="67EF70F1" w14:textId="73488732" w:rsidR="00E04A6F" w:rsidRPr="00E04A6F" w:rsidRDefault="00E04A6F" w:rsidP="00E04A6F">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E04A6F">
        <w:rPr>
          <w:rStyle w:val="code2"/>
        </w:rPr>
        <w:t xml:space="preserve">&gt; </w:t>
      </w:r>
      <w:proofErr w:type="gramStart"/>
      <w:r w:rsidRPr="00E04A6F">
        <w:rPr>
          <w:rStyle w:val="code2"/>
        </w:rPr>
        <w:t>lesionDist</w:t>
      </w:r>
      <w:proofErr w:type="gramEnd"/>
    </w:p>
    <w:p w14:paraId="67CCCDFA" w14:textId="77777777" w:rsidR="00E04A6F" w:rsidRPr="00E04A6F" w:rsidRDefault="00E04A6F" w:rsidP="00E04A6F">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E04A6F">
        <w:rPr>
          <w:rStyle w:val="code2"/>
        </w:rPr>
        <w:t xml:space="preserve">     [</w:t>
      </w:r>
      <w:proofErr w:type="gramStart"/>
      <w:r w:rsidRPr="00E04A6F">
        <w:rPr>
          <w:rStyle w:val="code2"/>
        </w:rPr>
        <w:t>,1</w:t>
      </w:r>
      <w:proofErr w:type="gramEnd"/>
      <w:r w:rsidRPr="00E04A6F">
        <w:rPr>
          <w:rStyle w:val="code2"/>
        </w:rPr>
        <w:t>]       [</w:t>
      </w:r>
      <w:proofErr w:type="gramStart"/>
      <w:r w:rsidRPr="00E04A6F">
        <w:rPr>
          <w:rStyle w:val="code2"/>
        </w:rPr>
        <w:t>,2</w:t>
      </w:r>
      <w:proofErr w:type="gramEnd"/>
      <w:r w:rsidRPr="00E04A6F">
        <w:rPr>
          <w:rStyle w:val="code2"/>
        </w:rPr>
        <w:t>]</w:t>
      </w:r>
    </w:p>
    <w:p w14:paraId="3706D666" w14:textId="77777777" w:rsidR="00E04A6F" w:rsidRPr="00E04A6F" w:rsidRDefault="00E04A6F" w:rsidP="00E04A6F">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E04A6F">
        <w:rPr>
          <w:rStyle w:val="code2"/>
        </w:rPr>
        <w:t>[1,]    1 0.30000000</w:t>
      </w:r>
    </w:p>
    <w:p w14:paraId="1C5BD415" w14:textId="77777777" w:rsidR="00E04A6F" w:rsidRPr="00E04A6F" w:rsidRDefault="00E04A6F" w:rsidP="00E04A6F">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E04A6F">
        <w:rPr>
          <w:rStyle w:val="code2"/>
        </w:rPr>
        <w:t>[2,]    2 0.08571429</w:t>
      </w:r>
    </w:p>
    <w:p w14:paraId="09E3F8FB" w14:textId="77777777" w:rsidR="00E04A6F" w:rsidRPr="00E04A6F" w:rsidRDefault="00E04A6F" w:rsidP="00E04A6F">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E04A6F">
        <w:rPr>
          <w:rStyle w:val="code2"/>
        </w:rPr>
        <w:t>[3,]    3 0.34285714</w:t>
      </w:r>
    </w:p>
    <w:p w14:paraId="2510E04F" w14:textId="09D37660" w:rsidR="00E04A6F" w:rsidRDefault="00E04A6F" w:rsidP="00E04A6F">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E04A6F">
        <w:rPr>
          <w:rStyle w:val="code2"/>
        </w:rPr>
        <w:t>[4,]    4 0.27142857</w:t>
      </w:r>
    </w:p>
    <w:p w14:paraId="1C4652BE" w14:textId="77777777" w:rsidR="00E04A6F" w:rsidRDefault="00E04A6F" w:rsidP="00E04A6F">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
    <w:p w14:paraId="0C0B4741" w14:textId="77777777" w:rsidR="00E04A6F" w:rsidRPr="00E04A6F" w:rsidRDefault="00E04A6F" w:rsidP="00E04A6F">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E04A6F">
        <w:rPr>
          <w:rStyle w:val="code2"/>
        </w:rPr>
        <w:t>&gt; K2</w:t>
      </w:r>
    </w:p>
    <w:p w14:paraId="50E0FA9F" w14:textId="27B9527F" w:rsidR="00E04A6F" w:rsidRPr="00E04A6F" w:rsidRDefault="00E04A6F" w:rsidP="00E04A6F">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E04A6F">
        <w:rPr>
          <w:rStyle w:val="code2"/>
        </w:rPr>
        <w:t>[1] 7</w:t>
      </w:r>
    </w:p>
    <w:p w14:paraId="70A240C7" w14:textId="77777777" w:rsidR="00E04A6F" w:rsidRPr="00E04A6F" w:rsidRDefault="00E04A6F" w:rsidP="00E04A6F">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E04A6F">
        <w:rPr>
          <w:rStyle w:val="code2"/>
        </w:rPr>
        <w:t>Error in `[&lt;-`(`*tmp*`, i</w:t>
      </w:r>
      <w:proofErr w:type="gramStart"/>
      <w:r w:rsidRPr="00E04A6F">
        <w:rPr>
          <w:rStyle w:val="code2"/>
        </w:rPr>
        <w:t>, ,</w:t>
      </w:r>
      <w:proofErr w:type="gramEnd"/>
      <w:r w:rsidRPr="00E04A6F">
        <w:rPr>
          <w:rStyle w:val="code2"/>
        </w:rPr>
        <w:t xml:space="preserve"> value = c(i, sum(Lk2 == i)/K2)) : </w:t>
      </w:r>
    </w:p>
    <w:p w14:paraId="0B9E895D" w14:textId="1B9C174B" w:rsidR="00E04A6F" w:rsidRDefault="00E04A6F" w:rsidP="00E04A6F">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E04A6F">
        <w:rPr>
          <w:rStyle w:val="code2"/>
        </w:rPr>
        <w:t xml:space="preserve">  </w:t>
      </w:r>
      <w:proofErr w:type="gramStart"/>
      <w:r w:rsidRPr="00E04A6F">
        <w:rPr>
          <w:rStyle w:val="code2"/>
        </w:rPr>
        <w:t>subscript</w:t>
      </w:r>
      <w:proofErr w:type="gramEnd"/>
      <w:r w:rsidRPr="00E04A6F">
        <w:rPr>
          <w:rStyle w:val="code2"/>
        </w:rPr>
        <w:t xml:space="preserve"> out of bounds</w:t>
      </w:r>
    </w:p>
    <w:p w14:paraId="42B446F3" w14:textId="77777777" w:rsidR="00E04A6F" w:rsidRPr="00E04A6F" w:rsidRDefault="00E04A6F" w:rsidP="00E04A6F">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
    <w:p w14:paraId="1CF2DE36" w14:textId="77777777" w:rsidR="00E04A6F" w:rsidRPr="00E04A6F" w:rsidRDefault="00E04A6F" w:rsidP="00E04A6F">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E04A6F">
        <w:rPr>
          <w:rStyle w:val="code2"/>
        </w:rPr>
        <w:t xml:space="preserve">&gt; </w:t>
      </w:r>
      <w:proofErr w:type="gramStart"/>
      <w:r w:rsidRPr="00E04A6F">
        <w:rPr>
          <w:rStyle w:val="code2"/>
        </w:rPr>
        <w:t>nLesPerCase</w:t>
      </w:r>
      <w:proofErr w:type="gramEnd"/>
    </w:p>
    <w:p w14:paraId="1912A934" w14:textId="2C436E06" w:rsidR="00E04A6F" w:rsidRPr="00E04A6F" w:rsidRDefault="00E04A6F" w:rsidP="00E04A6F">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E04A6F">
        <w:rPr>
          <w:rStyle w:val="code2"/>
        </w:rPr>
        <w:t>[1] 1 3 4</w:t>
      </w:r>
    </w:p>
    <w:p w14:paraId="1396EF4A" w14:textId="77777777" w:rsidR="00603722" w:rsidRDefault="00603722" w:rsidP="007F2A64"/>
    <w:p w14:paraId="42487149" w14:textId="1E09EDC7" w:rsidR="00603722" w:rsidRDefault="00E04A6F" w:rsidP="007F2A64">
      <w:r>
        <w:t>Using the first example (700) the above output shows</w:t>
      </w:r>
      <w:r w:rsidR="00603722">
        <w:t xml:space="preserve"> that 25.6% of diseased cases contain one lesion, 25.1% contain two lesions, 27.3% contain three lesions and 22% contain four lesions. These numbers add up to unity.</w:t>
      </w:r>
      <w:r>
        <w:t xml:space="preserve"> A similar finding is obtained with 70 cases. But with 7 cases the program yields an error, because there are no cases with two lesions. In other words the histogram has zero height for 2 lesions. This is the reason the dummy variable </w:t>
      </w:r>
      <w:r w:rsidRPr="00E04A6F">
        <w:rPr>
          <w:rStyle w:val="InLineCode"/>
        </w:rPr>
        <w:t>K2</w:t>
      </w:r>
      <w:r>
        <w:t xml:space="preserve"> is chosen to be large. </w:t>
      </w:r>
    </w:p>
    <w:p w14:paraId="20669D5C" w14:textId="77777777" w:rsidR="00603722" w:rsidRDefault="00603722" w:rsidP="007F2A64"/>
    <w:p w14:paraId="1DF8A173" w14:textId="5EACFB50" w:rsidR="00CE0DC6" w:rsidRDefault="007F2A64" w:rsidP="007F2A64">
      <w:r w:rsidRPr="007F2A64">
        <w:t>Line 1</w:t>
      </w:r>
      <w:r w:rsidR="00603722">
        <w:t>7</w:t>
      </w:r>
      <w:r w:rsidRPr="007F2A64">
        <w:t xml:space="preserve"> specifies </w:t>
      </w:r>
      <w:r w:rsidRPr="007F2A64">
        <w:rPr>
          <w:rStyle w:val="InLineCode"/>
        </w:rPr>
        <w:t>type</w:t>
      </w:r>
      <w:r w:rsidRPr="007F2A64">
        <w:t xml:space="preserve"> = </w:t>
      </w:r>
      <w:r w:rsidRPr="007F2A64">
        <w:rPr>
          <w:rStyle w:val="InLineCode"/>
        </w:rPr>
        <w:t>"ALL"</w:t>
      </w:r>
      <w:r w:rsidRPr="007F2A64">
        <w:t xml:space="preserve"> (meaning </w:t>
      </w:r>
      <w:r w:rsidRPr="007F2A64">
        <w:rPr>
          <w:i/>
        </w:rPr>
        <w:t>all</w:t>
      </w:r>
      <w:r w:rsidRPr="007F2A64">
        <w:t xml:space="preserve"> types of plots, ROC, FROC, and AFROC</w:t>
      </w:r>
      <w:r w:rsidR="00603722">
        <w:t xml:space="preserve"> are returned</w:t>
      </w:r>
      <w:r w:rsidRPr="007F2A64">
        <w:t xml:space="preserve">; see </w:t>
      </w:r>
      <w:r w:rsidRPr="007F2A64">
        <w:rPr>
          <w:rStyle w:val="InLineCode"/>
        </w:rPr>
        <w:t>RJafroc</w:t>
      </w:r>
      <w:r w:rsidRPr="007F2A64">
        <w:t xml:space="preserve"> documentation) and the result is saved to </w:t>
      </w:r>
      <w:r w:rsidRPr="007F2A64">
        <w:rPr>
          <w:rStyle w:val="InLineCode"/>
        </w:rPr>
        <w:t>ret1</w:t>
      </w:r>
      <w:r w:rsidRPr="007F2A64">
        <w:t>. Line 1</w:t>
      </w:r>
      <w:r w:rsidR="00603722">
        <w:t>9-</w:t>
      </w:r>
      <w:r w:rsidR="00CE0DC6">
        <w:t>31</w:t>
      </w:r>
      <w:r w:rsidRPr="007F2A64">
        <w:t xml:space="preserve"> displays the pdf plot. </w:t>
      </w:r>
    </w:p>
    <w:p w14:paraId="1CBA68D5" w14:textId="77777777" w:rsidR="00CE0DC6" w:rsidRDefault="00CE0DC6" w:rsidP="007F2A64"/>
    <w:p w14:paraId="2440B817" w14:textId="66566DAD" w:rsidR="007F2A64" w:rsidRDefault="007F2A64" w:rsidP="007F2A64">
      <w:r w:rsidRPr="007F2A64">
        <w:t xml:space="preserve">To plot a curve one extracts the </w:t>
      </w:r>
      <w:r w:rsidRPr="007F2A64">
        <w:rPr>
          <w:i/>
        </w:rPr>
        <w:t>correct</w:t>
      </w:r>
      <w:r w:rsidRPr="007F2A64">
        <w:t xml:space="preserve"> plot </w:t>
      </w:r>
      <w:r w:rsidR="00603722">
        <w:t xml:space="preserve">from </w:t>
      </w:r>
      <w:r w:rsidR="00603722" w:rsidRPr="00603722">
        <w:rPr>
          <w:rStyle w:val="InLineCode"/>
        </w:rPr>
        <w:t>ret1</w:t>
      </w:r>
      <w:r w:rsidR="00603722">
        <w:t xml:space="preserve"> </w:t>
      </w:r>
      <w:r w:rsidRPr="007F2A64">
        <w:t xml:space="preserve">and </w:t>
      </w:r>
      <w:r w:rsidRPr="007F2A64">
        <w:rPr>
          <w:rStyle w:val="InLineCode"/>
        </w:rPr>
        <w:t>print</w:t>
      </w:r>
      <w:r w:rsidRPr="007F2A64">
        <w:t xml:space="preserve">s it. As an example, to display an AFROC plot, the plot object is </w:t>
      </w:r>
      <w:r w:rsidRPr="007F2A64">
        <w:rPr>
          <w:rStyle w:val="InLineCode"/>
        </w:rPr>
        <w:t>ret1$AFROCPlot</w:t>
      </w:r>
      <w:r w:rsidRPr="007F2A64">
        <w:t xml:space="preserve"> and one uses </w:t>
      </w:r>
      <w:proofErr w:type="gramStart"/>
      <w:r w:rsidRPr="007F2A64">
        <w:rPr>
          <w:rStyle w:val="InLineCode"/>
        </w:rPr>
        <w:t>print(</w:t>
      </w:r>
      <w:proofErr w:type="gramEnd"/>
      <w:r w:rsidRPr="007F2A64">
        <w:rPr>
          <w:rStyle w:val="InLineCode"/>
        </w:rPr>
        <w:t>ret1$AFROCPlot)</w:t>
      </w:r>
      <w:r w:rsidRPr="007F2A64">
        <w:t xml:space="preserve"> to display it (try it!). Incidentally, one is not "eternally wedded" to the documentation files. Type </w:t>
      </w:r>
      <w:r w:rsidRPr="007F2A64">
        <w:rPr>
          <w:rStyle w:val="InLineCode"/>
        </w:rPr>
        <w:t>ret1</w:t>
      </w:r>
      <w:r w:rsidRPr="007F2A64">
        <w:t xml:space="preserve"> at the </w:t>
      </w:r>
      <w:r w:rsidRPr="007F2A64">
        <w:rPr>
          <w:rStyle w:val="InLineCode"/>
        </w:rPr>
        <w:t>Console</w:t>
      </w:r>
      <w:r w:rsidRPr="007F2A64">
        <w:t xml:space="preserve"> prompt and watch what happens when one types </w:t>
      </w:r>
      <w:r w:rsidRPr="007F2A64">
        <w:rPr>
          <w:rStyle w:val="InLineCode"/>
        </w:rPr>
        <w:t>$</w:t>
      </w:r>
      <w:r w:rsidRPr="007F2A64">
        <w:t xml:space="preserve">, meaning one is looking for a </w:t>
      </w:r>
      <w:r w:rsidRPr="007F2A64">
        <w:rPr>
          <w:rStyle w:val="InLineCode"/>
        </w:rPr>
        <w:t>list</w:t>
      </w:r>
      <w:r w:rsidRPr="007F2A64">
        <w:t xml:space="preserve"> member in the </w:t>
      </w:r>
      <w:r w:rsidRPr="007F2A64">
        <w:rPr>
          <w:rStyle w:val="InLineCode"/>
        </w:rPr>
        <w:t>ret1</w:t>
      </w:r>
      <w:r w:rsidRPr="007F2A64">
        <w:t xml:space="preserve"> object; a pop-up window appears with a number of choices allowing one to select </w:t>
      </w:r>
      <w:r w:rsidRPr="007F2A64">
        <w:rPr>
          <w:rStyle w:val="InLineCode"/>
        </w:rPr>
        <w:t>pdfPlot</w:t>
      </w:r>
      <w:r w:rsidRPr="007F2A64">
        <w:t xml:space="preserve"> or </w:t>
      </w:r>
      <w:r w:rsidRPr="007F2A64">
        <w:rPr>
          <w:rStyle w:val="InLineCode"/>
        </w:rPr>
        <w:t>ROCPlot</w:t>
      </w:r>
      <w:r w:rsidRPr="007F2A64">
        <w:t xml:space="preserve">: this is </w:t>
      </w:r>
      <w:r w:rsidRPr="007F2A64">
        <w:rPr>
          <w:rStyle w:val="InLineCode"/>
        </w:rPr>
        <w:t>RStudio</w:t>
      </w:r>
      <w:r w:rsidRPr="007F2A64">
        <w:t xml:space="preserve"> is working in the background, trying to help.</w:t>
      </w:r>
    </w:p>
    <w:p w14:paraId="7F902E41" w14:textId="77777777" w:rsidR="000007A2" w:rsidRDefault="000007A2" w:rsidP="007F2A64"/>
    <w:p w14:paraId="594B6AF9" w14:textId="76B5D855" w:rsidR="000007A2" w:rsidRDefault="000007A2" w:rsidP="007F2A64">
      <w:r w:rsidRPr="00844713">
        <w:rPr>
          <w:rStyle w:val="InLineCode"/>
        </w:rPr>
        <w:t>Source</w:t>
      </w:r>
      <w:r>
        <w:t xml:space="preserve"> the code to yield book Figure 17.10 (a – d).</w:t>
      </w:r>
    </w:p>
    <w:p w14:paraId="61E3191A" w14:textId="77777777" w:rsidR="007F2A64" w:rsidRDefault="007F2A64" w:rsidP="007F2A64"/>
    <w:p w14:paraId="70AA3A4D" w14:textId="23007116" w:rsidR="003068D3" w:rsidRDefault="00FC71DA" w:rsidP="00FC71DA">
      <w:pPr>
        <w:pStyle w:val="Heading2"/>
      </w:pPr>
      <w:r>
        <w:t>Online Appendix 17.D</w:t>
      </w:r>
      <w:r w:rsidR="003068D3">
        <w:t>.</w:t>
      </w:r>
      <w:r>
        <w:t>2</w:t>
      </w:r>
      <w:r w:rsidR="0047486E">
        <w:t>:</w:t>
      </w:r>
      <w:r w:rsidR="003068D3">
        <w:t xml:space="preserve"> Code listing</w:t>
      </w:r>
    </w:p>
    <w:p w14:paraId="1B193686" w14:textId="4AA43DC2" w:rsidR="00603722" w:rsidRDefault="00CE0DC6" w:rsidP="00603722">
      <w:r>
        <w:t>This relates to book section 17.5</w:t>
      </w:r>
      <w:r w:rsidR="00844713">
        <w:t>, i.e., RSM-predicted ROC and pdf curves</w:t>
      </w:r>
      <w:r>
        <w:t xml:space="preserve">. </w:t>
      </w:r>
      <w:r w:rsidR="00603722">
        <w:t xml:space="preserve">The code in </w:t>
      </w:r>
      <w:proofErr w:type="gramStart"/>
      <w:r w:rsidR="00603722">
        <w:rPr>
          <w:rStyle w:val="InLineCode"/>
        </w:rPr>
        <w:t>mainRsmPdfRoc</w:t>
      </w:r>
      <w:r w:rsidR="00603722" w:rsidRPr="00CC40E8">
        <w:rPr>
          <w:rStyle w:val="InLineCode"/>
        </w:rPr>
        <w:t>.R</w:t>
      </w:r>
      <w:proofErr w:type="gramEnd"/>
      <w:r w:rsidR="00603722" w:rsidRPr="00CC40E8">
        <w:t xml:space="preserve"> </w:t>
      </w:r>
      <w:r w:rsidR="00603722">
        <w:t xml:space="preserve">displays pdfs and ROC plots for the values of </w:t>
      </w:r>
      <w:r w:rsidR="00603722" w:rsidRPr="00CC40E8">
        <w:rPr>
          <w:position w:val="-10"/>
        </w:rPr>
        <w:object w:dxaOrig="220" w:dyaOrig="260" w14:anchorId="314D6D0D">
          <v:shape id="_x0000_i1046" type="#_x0000_t75" style="width:11.35pt;height:12.65pt" o:ole="">
            <v:imagedata r:id="rId62" o:title=""/>
          </v:shape>
          <o:OLEObject Type="Embed" ProgID="Equation.DSMT4" ShapeID="_x0000_i1046" DrawAspect="Content" ObjectID="_1448227810" r:id="rId63"/>
        </w:object>
      </w:r>
      <w:r w:rsidR="00603722">
        <w:t xml:space="preserve"> specified in </w:t>
      </w:r>
      <w:r w:rsidR="00603722" w:rsidRPr="003068D3">
        <w:rPr>
          <w:rStyle w:val="InLineCode"/>
        </w:rPr>
        <w:t>muArr</w:t>
      </w:r>
      <w:r>
        <w:t xml:space="preserve"> =</w:t>
      </w:r>
      <w:r w:rsidR="00603722" w:rsidRPr="003068D3">
        <w:t xml:space="preserve"> </w:t>
      </w:r>
      <w:r>
        <w:t>c(</w:t>
      </w:r>
      <w:r w:rsidR="00603722" w:rsidRPr="003068D3">
        <w:t>0.001, 1, 2, 3, 4 and 5</w:t>
      </w:r>
      <w:r>
        <w:t>)</w:t>
      </w:r>
      <w:r w:rsidR="00844713">
        <w:t xml:space="preserve"> at line 6</w:t>
      </w:r>
      <w:r w:rsidR="00603722">
        <w:t>. T</w:t>
      </w:r>
      <w:r w:rsidR="00603722" w:rsidRPr="003068D3">
        <w:t xml:space="preserve">he </w:t>
      </w:r>
      <w:r w:rsidR="00603722">
        <w:t xml:space="preserve">remaining </w:t>
      </w:r>
      <w:r w:rsidR="00603722" w:rsidRPr="00AC7A4D">
        <w:rPr>
          <w:i/>
        </w:rPr>
        <w:t>intrinsic</w:t>
      </w:r>
      <w:r w:rsidR="00603722" w:rsidRPr="003068D3">
        <w:t xml:space="preserve"> </w:t>
      </w:r>
      <w:r w:rsidR="00844713">
        <w:t xml:space="preserve">(not primed) </w:t>
      </w:r>
      <w:r w:rsidR="00603722" w:rsidRPr="003068D3">
        <w:t>RSM model parameters</w:t>
      </w:r>
      <w:r w:rsidR="00603722">
        <w:t xml:space="preserve"> are defined</w:t>
      </w:r>
      <w:r w:rsidR="00603722" w:rsidRPr="003068D3">
        <w:t xml:space="preserve"> </w:t>
      </w:r>
      <w:r w:rsidR="00603722">
        <w:t>as</w:t>
      </w:r>
      <w:r w:rsidR="00603722" w:rsidRPr="003068D3">
        <w:t xml:space="preserve">: </w:t>
      </w:r>
      <w:r w:rsidR="00603722" w:rsidRPr="001C1E21">
        <w:rPr>
          <w:position w:val="-12"/>
        </w:rPr>
        <w:object w:dxaOrig="1560" w:dyaOrig="380" w14:anchorId="025D524F">
          <v:shape id="_x0000_i1047" type="#_x0000_t75" style="width:78.65pt;height:19.35pt" o:ole="">
            <v:imagedata r:id="rId64" o:title=""/>
          </v:shape>
          <o:OLEObject Type="Embed" ProgID="Equation.DSMT4" ShapeID="_x0000_i1047" DrawAspect="Content" ObjectID="_1448227811" r:id="rId65"/>
        </w:object>
      </w:r>
      <w:r w:rsidR="00603722" w:rsidRPr="003068D3">
        <w:t>.</w:t>
      </w:r>
      <w:r w:rsidR="00603722">
        <w:t xml:space="preserve"> This code was used to generate the ROC curves shown in </w:t>
      </w:r>
      <w:r w:rsidR="00603722" w:rsidRPr="00667B56">
        <w:t>book Figure 17.1</w:t>
      </w:r>
      <w:r w:rsidR="00603722">
        <w:t xml:space="preserve"> (a – f) and the </w:t>
      </w:r>
      <w:r w:rsidR="00603722" w:rsidRPr="00AC7A4D">
        <w:rPr>
          <w:i/>
        </w:rPr>
        <w:t>pdfs</w:t>
      </w:r>
      <w:r w:rsidR="00603722">
        <w:t xml:space="preserve"> shown in </w:t>
      </w:r>
      <w:r w:rsidR="00603722" w:rsidRPr="00667B56">
        <w:t>book Figure 17.</w:t>
      </w:r>
      <w:r w:rsidR="00603722">
        <w:t>2 (a -f)</w:t>
      </w:r>
      <w:r w:rsidR="00844713">
        <w:t xml:space="preserve">; the displayed plots alternate between ROC curves and pdf plots in the </w:t>
      </w:r>
      <w:r w:rsidR="00844713" w:rsidRPr="00844713">
        <w:rPr>
          <w:rStyle w:val="InLineCode"/>
        </w:rPr>
        <w:t>Plots</w:t>
      </w:r>
      <w:r w:rsidR="00844713">
        <w:t xml:space="preserve"> window</w:t>
      </w:r>
      <w:r w:rsidR="00603722" w:rsidRPr="003068D3">
        <w:t>.</w:t>
      </w:r>
    </w:p>
    <w:p w14:paraId="06E44D0B" w14:textId="77777777" w:rsidR="00603722" w:rsidRPr="00603722" w:rsidRDefault="00603722" w:rsidP="00603722"/>
    <w:p w14:paraId="76FF1052" w14:textId="77777777" w:rsidR="00844713" w:rsidRPr="00844713" w:rsidRDefault="00844713" w:rsidP="0084471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844713">
        <w:rPr>
          <w:rStyle w:val="code2"/>
        </w:rPr>
        <w:t xml:space="preserve"># </w:t>
      </w:r>
      <w:proofErr w:type="gramStart"/>
      <w:r w:rsidRPr="00844713">
        <w:rPr>
          <w:rStyle w:val="code2"/>
        </w:rPr>
        <w:t>mainRsmPdfRoc.R</w:t>
      </w:r>
      <w:proofErr w:type="gramEnd"/>
    </w:p>
    <w:p w14:paraId="32221220" w14:textId="77777777" w:rsidR="00844713" w:rsidRPr="00844713" w:rsidRDefault="00844713" w:rsidP="0084471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844713">
        <w:rPr>
          <w:rStyle w:val="code2"/>
        </w:rPr>
        <w:t>rm</w:t>
      </w:r>
      <w:proofErr w:type="gramEnd"/>
      <w:r w:rsidRPr="00844713">
        <w:rPr>
          <w:rStyle w:val="code2"/>
        </w:rPr>
        <w:t>(list = ls())</w:t>
      </w:r>
    </w:p>
    <w:p w14:paraId="601E24AC" w14:textId="77777777" w:rsidR="00844713" w:rsidRPr="00844713" w:rsidRDefault="00844713" w:rsidP="0084471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844713">
        <w:rPr>
          <w:rStyle w:val="code2"/>
        </w:rPr>
        <w:t>library</w:t>
      </w:r>
      <w:proofErr w:type="gramEnd"/>
      <w:r w:rsidRPr="00844713">
        <w:rPr>
          <w:rStyle w:val="code2"/>
        </w:rPr>
        <w:t>(RJafroc)</w:t>
      </w:r>
    </w:p>
    <w:p w14:paraId="7F71CC86" w14:textId="77777777" w:rsidR="00844713" w:rsidRDefault="00844713" w:rsidP="0084471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844713">
        <w:rPr>
          <w:rStyle w:val="code2"/>
        </w:rPr>
        <w:t>library</w:t>
      </w:r>
      <w:proofErr w:type="gramEnd"/>
      <w:r w:rsidRPr="00844713">
        <w:rPr>
          <w:rStyle w:val="code2"/>
        </w:rPr>
        <w:t>(ggplot2)</w:t>
      </w:r>
    </w:p>
    <w:p w14:paraId="0C770228" w14:textId="77777777" w:rsidR="00844713" w:rsidRPr="00844713" w:rsidRDefault="00844713" w:rsidP="0084471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
    <w:p w14:paraId="4BC01C0D" w14:textId="77777777" w:rsidR="00844713" w:rsidRPr="00844713" w:rsidRDefault="00844713" w:rsidP="0084471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844713">
        <w:rPr>
          <w:rStyle w:val="code2"/>
        </w:rPr>
        <w:t>muArr</w:t>
      </w:r>
      <w:proofErr w:type="gramEnd"/>
      <w:r w:rsidRPr="00844713">
        <w:rPr>
          <w:rStyle w:val="code2"/>
        </w:rPr>
        <w:t xml:space="preserve"> &lt;- c(0.001,1,2,3,4,5);lambda &lt;- 1;nu &lt;- 1; Lmax &lt;- 1 </w:t>
      </w:r>
    </w:p>
    <w:p w14:paraId="240103CE" w14:textId="77777777" w:rsidR="00844713" w:rsidRPr="00844713" w:rsidRDefault="00844713" w:rsidP="0084471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844713">
        <w:rPr>
          <w:rStyle w:val="code2"/>
        </w:rPr>
        <w:t>for</w:t>
      </w:r>
      <w:proofErr w:type="gramEnd"/>
      <w:r w:rsidRPr="00844713">
        <w:rPr>
          <w:rStyle w:val="code2"/>
        </w:rPr>
        <w:t xml:space="preserve"> (i in 1:length(muArr)) {</w:t>
      </w:r>
    </w:p>
    <w:p w14:paraId="55FBAA96" w14:textId="77777777" w:rsidR="00844713" w:rsidRPr="00844713" w:rsidRDefault="00844713" w:rsidP="0084471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844713">
        <w:rPr>
          <w:rStyle w:val="code2"/>
        </w:rPr>
        <w:t xml:space="preserve">  </w:t>
      </w:r>
      <w:proofErr w:type="gramStart"/>
      <w:r w:rsidRPr="00844713">
        <w:rPr>
          <w:rStyle w:val="code2"/>
        </w:rPr>
        <w:t>mu</w:t>
      </w:r>
      <w:proofErr w:type="gramEnd"/>
      <w:r w:rsidRPr="00844713">
        <w:rPr>
          <w:rStyle w:val="code2"/>
        </w:rPr>
        <w:t xml:space="preserve"> &lt;- muArr[i]</w:t>
      </w:r>
    </w:p>
    <w:p w14:paraId="32CC1189" w14:textId="77777777" w:rsidR="00844713" w:rsidRPr="00844713" w:rsidRDefault="00844713" w:rsidP="0084471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844713">
        <w:rPr>
          <w:rStyle w:val="code2"/>
        </w:rPr>
        <w:t xml:space="preserve">  </w:t>
      </w:r>
      <w:proofErr w:type="gramStart"/>
      <w:r w:rsidRPr="00844713">
        <w:rPr>
          <w:rStyle w:val="code2"/>
        </w:rPr>
        <w:t>ret1</w:t>
      </w:r>
      <w:proofErr w:type="gramEnd"/>
      <w:r w:rsidRPr="00844713">
        <w:rPr>
          <w:rStyle w:val="code2"/>
        </w:rPr>
        <w:t xml:space="preserve"> &lt;- PlotRsmOperatingCharacteristics(</w:t>
      </w:r>
    </w:p>
    <w:p w14:paraId="59C994D4" w14:textId="77777777" w:rsidR="00844713" w:rsidRPr="00844713" w:rsidRDefault="00844713" w:rsidP="0084471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844713">
        <w:rPr>
          <w:rStyle w:val="code2"/>
        </w:rPr>
        <w:t xml:space="preserve">    </w:t>
      </w:r>
      <w:proofErr w:type="gramStart"/>
      <w:r w:rsidRPr="00844713">
        <w:rPr>
          <w:rStyle w:val="code2"/>
        </w:rPr>
        <w:t>mu</w:t>
      </w:r>
      <w:proofErr w:type="gramEnd"/>
      <w:r w:rsidRPr="00844713">
        <w:rPr>
          <w:rStyle w:val="code2"/>
        </w:rPr>
        <w:t xml:space="preserve">, lambda, nu, </w:t>
      </w:r>
    </w:p>
    <w:p w14:paraId="255F5D9D" w14:textId="77777777" w:rsidR="00844713" w:rsidRPr="00844713" w:rsidRDefault="00844713" w:rsidP="0084471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844713">
        <w:rPr>
          <w:rStyle w:val="code2"/>
        </w:rPr>
        <w:t xml:space="preserve">    </w:t>
      </w:r>
      <w:proofErr w:type="gramStart"/>
      <w:r w:rsidRPr="00844713">
        <w:rPr>
          <w:rStyle w:val="code2"/>
        </w:rPr>
        <w:t>type</w:t>
      </w:r>
      <w:proofErr w:type="gramEnd"/>
      <w:r w:rsidRPr="00844713">
        <w:rPr>
          <w:rStyle w:val="code2"/>
        </w:rPr>
        <w:t xml:space="preserve"> = "ALL", lesionDistribution = c(Lmax,1), legendPosition  = "none"</w:t>
      </w:r>
    </w:p>
    <w:p w14:paraId="56970648" w14:textId="77777777" w:rsidR="00844713" w:rsidRPr="00844713" w:rsidRDefault="00844713" w:rsidP="0084471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844713">
        <w:rPr>
          <w:rStyle w:val="code2"/>
        </w:rPr>
        <w:t xml:space="preserve">  )</w:t>
      </w:r>
    </w:p>
    <w:p w14:paraId="7AD8E579" w14:textId="77777777" w:rsidR="00844713" w:rsidRPr="00844713" w:rsidRDefault="00844713" w:rsidP="0084471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
    <w:p w14:paraId="6DE853AE" w14:textId="77777777" w:rsidR="00844713" w:rsidRPr="00844713" w:rsidRDefault="00844713" w:rsidP="0084471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844713">
        <w:rPr>
          <w:rStyle w:val="code2"/>
        </w:rPr>
        <w:t xml:space="preserve">  </w:t>
      </w:r>
      <w:proofErr w:type="gramStart"/>
      <w:r w:rsidRPr="00844713">
        <w:rPr>
          <w:rStyle w:val="code2"/>
        </w:rPr>
        <w:t>pdfPlots</w:t>
      </w:r>
      <w:proofErr w:type="gramEnd"/>
      <w:r w:rsidRPr="00844713">
        <w:rPr>
          <w:rStyle w:val="code2"/>
        </w:rPr>
        <w:t xml:space="preserve"> &lt;- ret1$PDFPlot + </w:t>
      </w:r>
    </w:p>
    <w:p w14:paraId="04DF3CD1" w14:textId="77777777" w:rsidR="00844713" w:rsidRPr="00844713" w:rsidRDefault="00844713" w:rsidP="0084471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844713">
        <w:rPr>
          <w:rStyle w:val="code2"/>
        </w:rPr>
        <w:t xml:space="preserve">    </w:t>
      </w:r>
      <w:proofErr w:type="gramStart"/>
      <w:r w:rsidRPr="00844713">
        <w:rPr>
          <w:rStyle w:val="code2"/>
        </w:rPr>
        <w:t>scale</w:t>
      </w:r>
      <w:proofErr w:type="gramEnd"/>
      <w:r w:rsidRPr="00844713">
        <w:rPr>
          <w:rStyle w:val="code2"/>
        </w:rPr>
        <w:t xml:space="preserve">_color_manual(values = c("black","darkgrey"), guide = FALSE) + </w:t>
      </w:r>
    </w:p>
    <w:p w14:paraId="032CC21F" w14:textId="77777777" w:rsidR="00844713" w:rsidRPr="00844713" w:rsidRDefault="00844713" w:rsidP="0084471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844713">
        <w:rPr>
          <w:rStyle w:val="code2"/>
        </w:rPr>
        <w:t xml:space="preserve">    </w:t>
      </w:r>
      <w:proofErr w:type="gramStart"/>
      <w:r w:rsidRPr="00844713">
        <w:rPr>
          <w:rStyle w:val="code2"/>
        </w:rPr>
        <w:t>theme</w:t>
      </w:r>
      <w:proofErr w:type="gramEnd"/>
      <w:r w:rsidRPr="00844713">
        <w:rPr>
          <w:rStyle w:val="code2"/>
        </w:rPr>
        <w:t>(axis.title.y = element_text(size = 25,face="bold"),</w:t>
      </w:r>
    </w:p>
    <w:p w14:paraId="671FC878" w14:textId="77777777" w:rsidR="00844713" w:rsidRPr="00844713" w:rsidRDefault="00844713" w:rsidP="0084471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844713">
        <w:rPr>
          <w:rStyle w:val="code2"/>
        </w:rPr>
        <w:t xml:space="preserve">          </w:t>
      </w:r>
      <w:proofErr w:type="gramStart"/>
      <w:r w:rsidRPr="00844713">
        <w:rPr>
          <w:rStyle w:val="code2"/>
        </w:rPr>
        <w:t>axis.title.x</w:t>
      </w:r>
      <w:proofErr w:type="gramEnd"/>
      <w:r w:rsidRPr="00844713">
        <w:rPr>
          <w:rStyle w:val="code2"/>
        </w:rPr>
        <w:t xml:space="preserve"> = element_text(size = 30,face="bold"),</w:t>
      </w:r>
    </w:p>
    <w:p w14:paraId="495AA00D" w14:textId="77777777" w:rsidR="00844713" w:rsidRPr="00844713" w:rsidRDefault="00844713" w:rsidP="0084471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844713">
        <w:rPr>
          <w:rStyle w:val="code2"/>
        </w:rPr>
        <w:t xml:space="preserve">          </w:t>
      </w:r>
      <w:proofErr w:type="gramStart"/>
      <w:r w:rsidRPr="00844713">
        <w:rPr>
          <w:rStyle w:val="code2"/>
        </w:rPr>
        <w:t>legend.title</w:t>
      </w:r>
      <w:proofErr w:type="gramEnd"/>
      <w:r w:rsidRPr="00844713">
        <w:rPr>
          <w:rStyle w:val="code2"/>
        </w:rPr>
        <w:t xml:space="preserve"> = element_blank(), </w:t>
      </w:r>
    </w:p>
    <w:p w14:paraId="34BAF840" w14:textId="77777777" w:rsidR="00844713" w:rsidRPr="00844713" w:rsidRDefault="00844713" w:rsidP="0084471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844713">
        <w:rPr>
          <w:rStyle w:val="code2"/>
        </w:rPr>
        <w:t xml:space="preserve">          </w:t>
      </w:r>
      <w:proofErr w:type="gramStart"/>
      <w:r w:rsidRPr="00844713">
        <w:rPr>
          <w:rStyle w:val="code2"/>
        </w:rPr>
        <w:t>legend.position</w:t>
      </w:r>
      <w:proofErr w:type="gramEnd"/>
      <w:r w:rsidRPr="00844713">
        <w:rPr>
          <w:rStyle w:val="code2"/>
        </w:rPr>
        <w:t xml:space="preserve"> = c(0.25,0.95), </w:t>
      </w:r>
    </w:p>
    <w:p w14:paraId="03D28DD0" w14:textId="77777777" w:rsidR="00844713" w:rsidRPr="00844713" w:rsidRDefault="00844713" w:rsidP="0084471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844713">
        <w:rPr>
          <w:rStyle w:val="code2"/>
        </w:rPr>
        <w:t xml:space="preserve">          </w:t>
      </w:r>
      <w:proofErr w:type="gramStart"/>
      <w:r w:rsidRPr="00844713">
        <w:rPr>
          <w:rStyle w:val="code2"/>
        </w:rPr>
        <w:t>legend.direction</w:t>
      </w:r>
      <w:proofErr w:type="gramEnd"/>
      <w:r w:rsidRPr="00844713">
        <w:rPr>
          <w:rStyle w:val="code2"/>
        </w:rPr>
        <w:t xml:space="preserve"> = "horizontal", # use for D, E F</w:t>
      </w:r>
    </w:p>
    <w:p w14:paraId="3F9720E1" w14:textId="77777777" w:rsidR="00844713" w:rsidRPr="00844713" w:rsidRDefault="00844713" w:rsidP="0084471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844713">
        <w:rPr>
          <w:rStyle w:val="code2"/>
        </w:rPr>
        <w:t xml:space="preserve">          </w:t>
      </w:r>
      <w:proofErr w:type="gramStart"/>
      <w:r w:rsidRPr="00844713">
        <w:rPr>
          <w:rStyle w:val="code2"/>
        </w:rPr>
        <w:t>legend.text</w:t>
      </w:r>
      <w:proofErr w:type="gramEnd"/>
      <w:r w:rsidRPr="00844713">
        <w:rPr>
          <w:rStyle w:val="code2"/>
        </w:rPr>
        <w:t xml:space="preserve"> = element_text(size = 20, face = "bold"),</w:t>
      </w:r>
    </w:p>
    <w:p w14:paraId="23D53A0C" w14:textId="77777777" w:rsidR="00844713" w:rsidRPr="00844713" w:rsidRDefault="00844713" w:rsidP="0084471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844713">
        <w:rPr>
          <w:rStyle w:val="code2"/>
        </w:rPr>
        <w:t xml:space="preserve">          </w:t>
      </w:r>
      <w:proofErr w:type="gramStart"/>
      <w:r w:rsidRPr="00844713">
        <w:rPr>
          <w:rStyle w:val="code2"/>
        </w:rPr>
        <w:t>legend.key.size</w:t>
      </w:r>
      <w:proofErr w:type="gramEnd"/>
      <w:r w:rsidRPr="00844713">
        <w:rPr>
          <w:rStyle w:val="code2"/>
        </w:rPr>
        <w:t xml:space="preserve"> = unit(2, "lines")) +</w:t>
      </w:r>
    </w:p>
    <w:p w14:paraId="46209DD3" w14:textId="77777777" w:rsidR="00844713" w:rsidRPr="00844713" w:rsidRDefault="00844713" w:rsidP="0084471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844713">
        <w:rPr>
          <w:rStyle w:val="code2"/>
        </w:rPr>
        <w:lastRenderedPageBreak/>
        <w:t xml:space="preserve">    </w:t>
      </w:r>
      <w:proofErr w:type="gramStart"/>
      <w:r w:rsidRPr="00844713">
        <w:rPr>
          <w:rStyle w:val="code2"/>
        </w:rPr>
        <w:t>scale</w:t>
      </w:r>
      <w:proofErr w:type="gramEnd"/>
      <w:r w:rsidRPr="00844713">
        <w:rPr>
          <w:rStyle w:val="code2"/>
        </w:rPr>
        <w:t xml:space="preserve">_x_continuous(expand = c(0, 0)) + </w:t>
      </w:r>
    </w:p>
    <w:p w14:paraId="6C537BB8" w14:textId="77777777" w:rsidR="00844713" w:rsidRPr="00844713" w:rsidRDefault="00844713" w:rsidP="0084471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844713">
        <w:rPr>
          <w:rStyle w:val="code2"/>
        </w:rPr>
        <w:t xml:space="preserve">    </w:t>
      </w:r>
      <w:proofErr w:type="gramStart"/>
      <w:r w:rsidRPr="00844713">
        <w:rPr>
          <w:rStyle w:val="code2"/>
        </w:rPr>
        <w:t>scale</w:t>
      </w:r>
      <w:proofErr w:type="gramEnd"/>
      <w:r w:rsidRPr="00844713">
        <w:rPr>
          <w:rStyle w:val="code2"/>
        </w:rPr>
        <w:t xml:space="preserve">_y_continuous(expand = c(0, 0)) </w:t>
      </w:r>
    </w:p>
    <w:p w14:paraId="59BE3A67" w14:textId="77777777" w:rsidR="00844713" w:rsidRPr="00844713" w:rsidRDefault="00844713" w:rsidP="0084471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844713">
        <w:rPr>
          <w:rStyle w:val="code2"/>
        </w:rPr>
        <w:t xml:space="preserve">  </w:t>
      </w:r>
      <w:proofErr w:type="gramStart"/>
      <w:r w:rsidRPr="00844713">
        <w:rPr>
          <w:rStyle w:val="code2"/>
        </w:rPr>
        <w:t>pdfPlots</w:t>
      </w:r>
      <w:proofErr w:type="gramEnd"/>
      <w:r w:rsidRPr="00844713">
        <w:rPr>
          <w:rStyle w:val="code2"/>
        </w:rPr>
        <w:t>$layers[[1]]$aes_params$size &lt;- 2 # line</w:t>
      </w:r>
    </w:p>
    <w:p w14:paraId="71D3654B" w14:textId="77777777" w:rsidR="00844713" w:rsidRPr="00844713" w:rsidRDefault="00844713" w:rsidP="0084471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844713">
        <w:rPr>
          <w:rStyle w:val="code2"/>
        </w:rPr>
        <w:t xml:space="preserve">  </w:t>
      </w:r>
      <w:proofErr w:type="gramStart"/>
      <w:r w:rsidRPr="00844713">
        <w:rPr>
          <w:rStyle w:val="code2"/>
        </w:rPr>
        <w:t>print</w:t>
      </w:r>
      <w:proofErr w:type="gramEnd"/>
      <w:r w:rsidRPr="00844713">
        <w:rPr>
          <w:rStyle w:val="code2"/>
        </w:rPr>
        <w:t>(pdfPlots)</w:t>
      </w:r>
    </w:p>
    <w:p w14:paraId="55E1F351" w14:textId="77777777" w:rsidR="00844713" w:rsidRPr="00844713" w:rsidRDefault="00844713" w:rsidP="0084471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844713">
        <w:rPr>
          <w:rStyle w:val="code2"/>
        </w:rPr>
        <w:t xml:space="preserve">  #</w:t>
      </w:r>
      <w:proofErr w:type="gramStart"/>
      <w:r w:rsidRPr="00844713">
        <w:rPr>
          <w:rStyle w:val="code2"/>
        </w:rPr>
        <w:t>next</w:t>
      </w:r>
      <w:proofErr w:type="gramEnd"/>
    </w:p>
    <w:p w14:paraId="58405B0B" w14:textId="77777777" w:rsidR="00844713" w:rsidRPr="00844713" w:rsidRDefault="00844713" w:rsidP="0084471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844713">
        <w:rPr>
          <w:rStyle w:val="code2"/>
        </w:rPr>
        <w:t xml:space="preserve">  </w:t>
      </w:r>
    </w:p>
    <w:p w14:paraId="37F18F10" w14:textId="77777777" w:rsidR="00844713" w:rsidRPr="00844713" w:rsidRDefault="00844713" w:rsidP="0084471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844713">
        <w:rPr>
          <w:rStyle w:val="code2"/>
        </w:rPr>
        <w:t xml:space="preserve">  ROCPlot &lt;- ret1$ROCPlot + scale_color_</w:t>
      </w:r>
      <w:proofErr w:type="gramStart"/>
      <w:r w:rsidRPr="00844713">
        <w:rPr>
          <w:rStyle w:val="code2"/>
        </w:rPr>
        <w:t>manual(</w:t>
      </w:r>
      <w:proofErr w:type="gramEnd"/>
      <w:r w:rsidRPr="00844713">
        <w:rPr>
          <w:rStyle w:val="code2"/>
        </w:rPr>
        <w:t>values = "black")</w:t>
      </w:r>
    </w:p>
    <w:p w14:paraId="490A1907" w14:textId="77777777" w:rsidR="00844713" w:rsidRPr="00844713" w:rsidRDefault="00844713" w:rsidP="0084471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844713">
        <w:rPr>
          <w:rStyle w:val="code2"/>
        </w:rPr>
        <w:t xml:space="preserve">  </w:t>
      </w:r>
      <w:proofErr w:type="gramStart"/>
      <w:r w:rsidRPr="00844713">
        <w:rPr>
          <w:rStyle w:val="code2"/>
        </w:rPr>
        <w:t>fpfMax</w:t>
      </w:r>
      <w:proofErr w:type="gramEnd"/>
      <w:r w:rsidRPr="00844713">
        <w:rPr>
          <w:rStyle w:val="code2"/>
        </w:rPr>
        <w:t xml:space="preserve"> &lt;- max(ret1$ROCPlot$data$FPF)</w:t>
      </w:r>
    </w:p>
    <w:p w14:paraId="236EEE92" w14:textId="77777777" w:rsidR="00844713" w:rsidRPr="00844713" w:rsidRDefault="00844713" w:rsidP="0084471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844713">
        <w:rPr>
          <w:rStyle w:val="code2"/>
        </w:rPr>
        <w:t xml:space="preserve">  </w:t>
      </w:r>
      <w:proofErr w:type="gramStart"/>
      <w:r w:rsidRPr="00844713">
        <w:rPr>
          <w:rStyle w:val="code2"/>
        </w:rPr>
        <w:t>tpfMax</w:t>
      </w:r>
      <w:proofErr w:type="gramEnd"/>
      <w:r w:rsidRPr="00844713">
        <w:rPr>
          <w:rStyle w:val="code2"/>
        </w:rPr>
        <w:t xml:space="preserve"> &lt;- max(ret1$ROCPlot$data$TPF)</w:t>
      </w:r>
    </w:p>
    <w:p w14:paraId="71C32663" w14:textId="77777777" w:rsidR="00844713" w:rsidRPr="00844713" w:rsidRDefault="00844713" w:rsidP="0084471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844713">
        <w:rPr>
          <w:rStyle w:val="code2"/>
        </w:rPr>
        <w:t xml:space="preserve">  </w:t>
      </w:r>
      <w:proofErr w:type="gramStart"/>
      <w:r w:rsidRPr="00844713">
        <w:rPr>
          <w:rStyle w:val="code2"/>
        </w:rPr>
        <w:t>if</w:t>
      </w:r>
      <w:proofErr w:type="gramEnd"/>
      <w:r w:rsidRPr="00844713">
        <w:rPr>
          <w:rStyle w:val="code2"/>
        </w:rPr>
        <w:t xml:space="preserve"> (fpfMax &lt; 0.99){</w:t>
      </w:r>
    </w:p>
    <w:p w14:paraId="66A48B84" w14:textId="77777777" w:rsidR="00844713" w:rsidRPr="00844713" w:rsidRDefault="00844713" w:rsidP="0084471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844713">
        <w:rPr>
          <w:rStyle w:val="code2"/>
        </w:rPr>
        <w:t xml:space="preserve">    </w:t>
      </w:r>
      <w:proofErr w:type="gramStart"/>
      <w:r w:rsidRPr="00844713">
        <w:rPr>
          <w:rStyle w:val="code2"/>
        </w:rPr>
        <w:t>fpfCross</w:t>
      </w:r>
      <w:proofErr w:type="gramEnd"/>
      <w:r w:rsidRPr="00844713">
        <w:rPr>
          <w:rStyle w:val="code2"/>
        </w:rPr>
        <w:t xml:space="preserve"> &lt;- (fpfMax + tpfMax) / 2</w:t>
      </w:r>
    </w:p>
    <w:p w14:paraId="518921FE" w14:textId="77777777" w:rsidR="00844713" w:rsidRPr="00844713" w:rsidRDefault="00844713" w:rsidP="0084471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844713">
        <w:rPr>
          <w:rStyle w:val="code2"/>
        </w:rPr>
        <w:t xml:space="preserve">    </w:t>
      </w:r>
      <w:proofErr w:type="gramStart"/>
      <w:r w:rsidRPr="00844713">
        <w:rPr>
          <w:rStyle w:val="code2"/>
        </w:rPr>
        <w:t>tpfCross</w:t>
      </w:r>
      <w:proofErr w:type="gramEnd"/>
      <w:r w:rsidRPr="00844713">
        <w:rPr>
          <w:rStyle w:val="code2"/>
        </w:rPr>
        <w:t xml:space="preserve"> &lt;- fpfCross</w:t>
      </w:r>
    </w:p>
    <w:p w14:paraId="14E9DB5A" w14:textId="77777777" w:rsidR="00844713" w:rsidRPr="00844713" w:rsidRDefault="00844713" w:rsidP="0084471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844713">
        <w:rPr>
          <w:rStyle w:val="code2"/>
        </w:rPr>
        <w:t xml:space="preserve">    </w:t>
      </w:r>
      <w:proofErr w:type="gramStart"/>
      <w:r w:rsidRPr="00844713">
        <w:rPr>
          <w:rStyle w:val="code2"/>
        </w:rPr>
        <w:t>endPoint</w:t>
      </w:r>
      <w:proofErr w:type="gramEnd"/>
      <w:r w:rsidRPr="00844713">
        <w:rPr>
          <w:rStyle w:val="code2"/>
        </w:rPr>
        <w:t xml:space="preserve"> &lt;- data.frame(FPF = fpfMax, TPF = tpfMax)</w:t>
      </w:r>
    </w:p>
    <w:p w14:paraId="6A90C982" w14:textId="77777777" w:rsidR="00844713" w:rsidRPr="00844713" w:rsidRDefault="00844713" w:rsidP="0084471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844713">
        <w:rPr>
          <w:rStyle w:val="code2"/>
        </w:rPr>
        <w:t xml:space="preserve">    </w:t>
      </w:r>
      <w:proofErr w:type="gramStart"/>
      <w:r w:rsidRPr="00844713">
        <w:rPr>
          <w:rStyle w:val="code2"/>
        </w:rPr>
        <w:t>ds</w:t>
      </w:r>
      <w:proofErr w:type="gramEnd"/>
      <w:r w:rsidRPr="00844713">
        <w:rPr>
          <w:rStyle w:val="code2"/>
        </w:rPr>
        <w:t xml:space="preserve"> &lt;- data.frame(FPF = c(fpfMax, fpfCross), TPF = c(tpfMax, tpfCross))</w:t>
      </w:r>
    </w:p>
    <w:p w14:paraId="4F8F7ACF" w14:textId="77777777" w:rsidR="00844713" w:rsidRPr="00844713" w:rsidRDefault="00844713" w:rsidP="0084471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844713">
        <w:rPr>
          <w:rStyle w:val="code2"/>
        </w:rPr>
        <w:t xml:space="preserve">    </w:t>
      </w:r>
      <w:proofErr w:type="gramStart"/>
      <w:r w:rsidRPr="00844713">
        <w:rPr>
          <w:rStyle w:val="code2"/>
        </w:rPr>
        <w:t>diagonal</w:t>
      </w:r>
      <w:proofErr w:type="gramEnd"/>
      <w:r w:rsidRPr="00844713">
        <w:rPr>
          <w:rStyle w:val="code2"/>
        </w:rPr>
        <w:t xml:space="preserve"> &lt;- data.frame(FPF = c(0, 1), TPF = c(0, 1))</w:t>
      </w:r>
    </w:p>
    <w:p w14:paraId="4E673755" w14:textId="77777777" w:rsidR="00844713" w:rsidRPr="00844713" w:rsidRDefault="00844713" w:rsidP="0084471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844713">
        <w:rPr>
          <w:rStyle w:val="code2"/>
        </w:rPr>
        <w:t xml:space="preserve">    </w:t>
      </w:r>
      <w:proofErr w:type="gramStart"/>
      <w:r w:rsidRPr="00844713">
        <w:rPr>
          <w:rStyle w:val="code2"/>
        </w:rPr>
        <w:t>dsText</w:t>
      </w:r>
      <w:proofErr w:type="gramEnd"/>
      <w:r w:rsidRPr="00844713">
        <w:rPr>
          <w:rStyle w:val="code2"/>
        </w:rPr>
        <w:t xml:space="preserve"> &lt;- data.frame(FPF = (fpfMax + fpfCross)/2 + 0.05, TPF = (tpfMax + tpfCross)/2)</w:t>
      </w:r>
    </w:p>
    <w:p w14:paraId="68C29370" w14:textId="77777777" w:rsidR="00844713" w:rsidRPr="00844713" w:rsidRDefault="00844713" w:rsidP="0084471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844713">
        <w:rPr>
          <w:rStyle w:val="code2"/>
        </w:rPr>
        <w:t xml:space="preserve">    ROCPlot &lt;- ROCPlot +</w:t>
      </w:r>
    </w:p>
    <w:p w14:paraId="0B9F2E8B" w14:textId="77777777" w:rsidR="00844713" w:rsidRPr="00844713" w:rsidRDefault="00844713" w:rsidP="0084471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844713">
        <w:rPr>
          <w:rStyle w:val="code2"/>
        </w:rPr>
        <w:t xml:space="preserve">      </w:t>
      </w:r>
      <w:proofErr w:type="gramStart"/>
      <w:r w:rsidRPr="00844713">
        <w:rPr>
          <w:rStyle w:val="code2"/>
        </w:rPr>
        <w:t>geom</w:t>
      </w:r>
      <w:proofErr w:type="gramEnd"/>
      <w:r w:rsidRPr="00844713">
        <w:rPr>
          <w:rStyle w:val="code2"/>
        </w:rPr>
        <w:t xml:space="preserve">_point(data = endPoint, </w:t>
      </w:r>
    </w:p>
    <w:p w14:paraId="74C951D3" w14:textId="77777777" w:rsidR="00844713" w:rsidRPr="00844713" w:rsidRDefault="00844713" w:rsidP="0084471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844713">
        <w:rPr>
          <w:rStyle w:val="code2"/>
        </w:rPr>
        <w:t xml:space="preserve">                 </w:t>
      </w:r>
      <w:proofErr w:type="gramStart"/>
      <w:r w:rsidRPr="00844713">
        <w:rPr>
          <w:rStyle w:val="code2"/>
        </w:rPr>
        <w:t>mapping</w:t>
      </w:r>
      <w:proofErr w:type="gramEnd"/>
      <w:r w:rsidRPr="00844713">
        <w:rPr>
          <w:rStyle w:val="code2"/>
        </w:rPr>
        <w:t xml:space="preserve"> = aes(x = FPF, y = TPF), </w:t>
      </w:r>
    </w:p>
    <w:p w14:paraId="6A5508DB" w14:textId="77777777" w:rsidR="00844713" w:rsidRPr="00844713" w:rsidRDefault="00844713" w:rsidP="0084471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844713">
        <w:rPr>
          <w:rStyle w:val="code2"/>
        </w:rPr>
        <w:t xml:space="preserve">                 </w:t>
      </w:r>
      <w:proofErr w:type="gramStart"/>
      <w:r w:rsidRPr="00844713">
        <w:rPr>
          <w:rStyle w:val="code2"/>
        </w:rPr>
        <w:t>shape</w:t>
      </w:r>
      <w:proofErr w:type="gramEnd"/>
      <w:r w:rsidRPr="00844713">
        <w:rPr>
          <w:rStyle w:val="code2"/>
        </w:rPr>
        <w:t xml:space="preserve"> = 15, size = 7) +</w:t>
      </w:r>
    </w:p>
    <w:p w14:paraId="5B41A77A" w14:textId="77777777" w:rsidR="00844713" w:rsidRPr="00844713" w:rsidRDefault="00844713" w:rsidP="0084471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844713">
        <w:rPr>
          <w:rStyle w:val="code2"/>
        </w:rPr>
        <w:t xml:space="preserve">      </w:t>
      </w:r>
      <w:proofErr w:type="gramStart"/>
      <w:r w:rsidRPr="00844713">
        <w:rPr>
          <w:rStyle w:val="code2"/>
        </w:rPr>
        <w:t>geom</w:t>
      </w:r>
      <w:proofErr w:type="gramEnd"/>
      <w:r w:rsidRPr="00844713">
        <w:rPr>
          <w:rStyle w:val="code2"/>
        </w:rPr>
        <w:t xml:space="preserve">_line(data = ds, </w:t>
      </w:r>
    </w:p>
    <w:p w14:paraId="00C2DF12" w14:textId="77777777" w:rsidR="00844713" w:rsidRPr="00844713" w:rsidRDefault="00844713" w:rsidP="0084471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844713">
        <w:rPr>
          <w:rStyle w:val="code2"/>
        </w:rPr>
        <w:t xml:space="preserve">                </w:t>
      </w:r>
      <w:proofErr w:type="gramStart"/>
      <w:r w:rsidRPr="00844713">
        <w:rPr>
          <w:rStyle w:val="code2"/>
        </w:rPr>
        <w:t>mapping</w:t>
      </w:r>
      <w:proofErr w:type="gramEnd"/>
      <w:r w:rsidRPr="00844713">
        <w:rPr>
          <w:rStyle w:val="code2"/>
        </w:rPr>
        <w:t xml:space="preserve"> = aes(x = FPF, y = TPF), </w:t>
      </w:r>
    </w:p>
    <w:p w14:paraId="4EF470A8" w14:textId="77777777" w:rsidR="00844713" w:rsidRPr="00844713" w:rsidRDefault="00844713" w:rsidP="0084471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844713">
        <w:rPr>
          <w:rStyle w:val="code2"/>
        </w:rPr>
        <w:t xml:space="preserve">                </w:t>
      </w:r>
      <w:proofErr w:type="gramStart"/>
      <w:r w:rsidRPr="00844713">
        <w:rPr>
          <w:rStyle w:val="code2"/>
        </w:rPr>
        <w:t>linetype</w:t>
      </w:r>
      <w:proofErr w:type="gramEnd"/>
      <w:r w:rsidRPr="00844713">
        <w:rPr>
          <w:rStyle w:val="code2"/>
        </w:rPr>
        <w:t xml:space="preserve"> = 2, size = 2) +</w:t>
      </w:r>
    </w:p>
    <w:p w14:paraId="1292C2F0" w14:textId="77777777" w:rsidR="00844713" w:rsidRPr="00844713" w:rsidRDefault="00844713" w:rsidP="0084471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844713">
        <w:rPr>
          <w:rStyle w:val="code2"/>
        </w:rPr>
        <w:t xml:space="preserve">      </w:t>
      </w:r>
      <w:proofErr w:type="gramStart"/>
      <w:r w:rsidRPr="00844713">
        <w:rPr>
          <w:rStyle w:val="code2"/>
        </w:rPr>
        <w:t>geom</w:t>
      </w:r>
      <w:proofErr w:type="gramEnd"/>
      <w:r w:rsidRPr="00844713">
        <w:rPr>
          <w:rStyle w:val="code2"/>
        </w:rPr>
        <w:t xml:space="preserve">_line(data = diagonal, </w:t>
      </w:r>
    </w:p>
    <w:p w14:paraId="234D3154" w14:textId="77777777" w:rsidR="00844713" w:rsidRPr="00844713" w:rsidRDefault="00844713" w:rsidP="0084471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844713">
        <w:rPr>
          <w:rStyle w:val="code2"/>
        </w:rPr>
        <w:t xml:space="preserve">                </w:t>
      </w:r>
      <w:proofErr w:type="gramStart"/>
      <w:r w:rsidRPr="00844713">
        <w:rPr>
          <w:rStyle w:val="code2"/>
        </w:rPr>
        <w:t>mapping</w:t>
      </w:r>
      <w:proofErr w:type="gramEnd"/>
      <w:r w:rsidRPr="00844713">
        <w:rPr>
          <w:rStyle w:val="code2"/>
        </w:rPr>
        <w:t xml:space="preserve"> = aes(x = FPF, y = TPF), </w:t>
      </w:r>
    </w:p>
    <w:p w14:paraId="636A2992" w14:textId="77777777" w:rsidR="00844713" w:rsidRPr="00844713" w:rsidRDefault="00844713" w:rsidP="0084471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844713">
        <w:rPr>
          <w:rStyle w:val="code2"/>
        </w:rPr>
        <w:t xml:space="preserve">                </w:t>
      </w:r>
      <w:proofErr w:type="gramStart"/>
      <w:r w:rsidRPr="00844713">
        <w:rPr>
          <w:rStyle w:val="code2"/>
        </w:rPr>
        <w:t>linetype</w:t>
      </w:r>
      <w:proofErr w:type="gramEnd"/>
      <w:r w:rsidRPr="00844713">
        <w:rPr>
          <w:rStyle w:val="code2"/>
        </w:rPr>
        <w:t xml:space="preserve"> = 2, size = 2) +</w:t>
      </w:r>
    </w:p>
    <w:p w14:paraId="7AC9BFDF" w14:textId="77777777" w:rsidR="00844713" w:rsidRPr="00844713" w:rsidRDefault="00844713" w:rsidP="0084471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844713">
        <w:rPr>
          <w:rStyle w:val="code2"/>
        </w:rPr>
        <w:t xml:space="preserve">      </w:t>
      </w:r>
      <w:proofErr w:type="gramStart"/>
      <w:r w:rsidRPr="00844713">
        <w:rPr>
          <w:rStyle w:val="code2"/>
        </w:rPr>
        <w:t>geom</w:t>
      </w:r>
      <w:proofErr w:type="gramEnd"/>
      <w:r w:rsidRPr="00844713">
        <w:rPr>
          <w:rStyle w:val="code2"/>
        </w:rPr>
        <w:t xml:space="preserve">_text(data = dsText, </w:t>
      </w:r>
    </w:p>
    <w:p w14:paraId="28D2B531" w14:textId="77777777" w:rsidR="00844713" w:rsidRPr="00844713" w:rsidRDefault="00844713" w:rsidP="0084471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844713">
        <w:rPr>
          <w:rStyle w:val="code2"/>
        </w:rPr>
        <w:t xml:space="preserve">                </w:t>
      </w:r>
      <w:proofErr w:type="gramStart"/>
      <w:r w:rsidRPr="00844713">
        <w:rPr>
          <w:rStyle w:val="code2"/>
        </w:rPr>
        <w:t>mapping</w:t>
      </w:r>
      <w:proofErr w:type="gramEnd"/>
      <w:r w:rsidRPr="00844713">
        <w:rPr>
          <w:rStyle w:val="code2"/>
        </w:rPr>
        <w:t xml:space="preserve"> = aes(x = FPF, y = TPF), </w:t>
      </w:r>
    </w:p>
    <w:p w14:paraId="367DD0EC" w14:textId="77777777" w:rsidR="00844713" w:rsidRPr="00844713" w:rsidRDefault="00844713" w:rsidP="0084471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844713">
        <w:rPr>
          <w:rStyle w:val="code2"/>
        </w:rPr>
        <w:t xml:space="preserve">                </w:t>
      </w:r>
      <w:proofErr w:type="gramStart"/>
      <w:r w:rsidRPr="00844713">
        <w:rPr>
          <w:rStyle w:val="code2"/>
        </w:rPr>
        <w:t>label</w:t>
      </w:r>
      <w:proofErr w:type="gramEnd"/>
      <w:r w:rsidRPr="00844713">
        <w:rPr>
          <w:rStyle w:val="code2"/>
        </w:rPr>
        <w:t xml:space="preserve"> = "d[s]", parse = TRUE, size = 10)</w:t>
      </w:r>
    </w:p>
    <w:p w14:paraId="13C4C973" w14:textId="77777777" w:rsidR="00844713" w:rsidRPr="00844713" w:rsidRDefault="00844713" w:rsidP="0084471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844713">
        <w:rPr>
          <w:rStyle w:val="code2"/>
        </w:rPr>
        <w:t xml:space="preserve">  }</w:t>
      </w:r>
    </w:p>
    <w:p w14:paraId="7F7100D6" w14:textId="77777777" w:rsidR="00844713" w:rsidRPr="00844713" w:rsidRDefault="00844713" w:rsidP="0084471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844713">
        <w:rPr>
          <w:rStyle w:val="code2"/>
        </w:rPr>
        <w:t xml:space="preserve">  ROCPlot &lt;- ROCPlot + </w:t>
      </w:r>
    </w:p>
    <w:p w14:paraId="2D3A1D8F" w14:textId="77777777" w:rsidR="00844713" w:rsidRPr="00844713" w:rsidRDefault="00844713" w:rsidP="0084471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844713">
        <w:rPr>
          <w:rStyle w:val="code2"/>
        </w:rPr>
        <w:t xml:space="preserve">    </w:t>
      </w:r>
      <w:proofErr w:type="gramStart"/>
      <w:r w:rsidRPr="00844713">
        <w:rPr>
          <w:rStyle w:val="code2"/>
        </w:rPr>
        <w:t>theme</w:t>
      </w:r>
      <w:proofErr w:type="gramEnd"/>
      <w:r w:rsidRPr="00844713">
        <w:rPr>
          <w:rStyle w:val="code2"/>
        </w:rPr>
        <w:t>(axis.title.y = element_text(size = 25,face="bold"),</w:t>
      </w:r>
    </w:p>
    <w:p w14:paraId="298CCEB1" w14:textId="77777777" w:rsidR="00844713" w:rsidRPr="00844713" w:rsidRDefault="00844713" w:rsidP="0084471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844713">
        <w:rPr>
          <w:rStyle w:val="code2"/>
        </w:rPr>
        <w:t xml:space="preserve">          </w:t>
      </w:r>
      <w:proofErr w:type="gramStart"/>
      <w:r w:rsidRPr="00844713">
        <w:rPr>
          <w:rStyle w:val="code2"/>
        </w:rPr>
        <w:t>axis.title.x</w:t>
      </w:r>
      <w:proofErr w:type="gramEnd"/>
      <w:r w:rsidRPr="00844713">
        <w:rPr>
          <w:rStyle w:val="code2"/>
        </w:rPr>
        <w:t xml:space="preserve"> = element_text(size = 30,face="bold")) +</w:t>
      </w:r>
    </w:p>
    <w:p w14:paraId="19E22AAE" w14:textId="77777777" w:rsidR="00844713" w:rsidRPr="00844713" w:rsidRDefault="00844713" w:rsidP="0084471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844713">
        <w:rPr>
          <w:rStyle w:val="code2"/>
        </w:rPr>
        <w:t xml:space="preserve">    </w:t>
      </w:r>
      <w:proofErr w:type="gramStart"/>
      <w:r w:rsidRPr="00844713">
        <w:rPr>
          <w:rStyle w:val="code2"/>
        </w:rPr>
        <w:t>scale</w:t>
      </w:r>
      <w:proofErr w:type="gramEnd"/>
      <w:r w:rsidRPr="00844713">
        <w:rPr>
          <w:rStyle w:val="code2"/>
        </w:rPr>
        <w:t xml:space="preserve">_x_continuous(expand = c(0, 0)) + </w:t>
      </w:r>
    </w:p>
    <w:p w14:paraId="148C088A" w14:textId="77777777" w:rsidR="00844713" w:rsidRPr="00844713" w:rsidRDefault="00844713" w:rsidP="0084471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844713">
        <w:rPr>
          <w:rStyle w:val="code2"/>
        </w:rPr>
        <w:t xml:space="preserve">    </w:t>
      </w:r>
      <w:proofErr w:type="gramStart"/>
      <w:r w:rsidRPr="00844713">
        <w:rPr>
          <w:rStyle w:val="code2"/>
        </w:rPr>
        <w:t>scale</w:t>
      </w:r>
      <w:proofErr w:type="gramEnd"/>
      <w:r w:rsidRPr="00844713">
        <w:rPr>
          <w:rStyle w:val="code2"/>
        </w:rPr>
        <w:t>_y_continuous(expand = c(0, 0))</w:t>
      </w:r>
    </w:p>
    <w:p w14:paraId="5B3059DE" w14:textId="77777777" w:rsidR="00844713" w:rsidRPr="00844713" w:rsidRDefault="00844713" w:rsidP="0084471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844713">
        <w:rPr>
          <w:rStyle w:val="code2"/>
        </w:rPr>
        <w:t xml:space="preserve">  ROCPlot$</w:t>
      </w:r>
      <w:proofErr w:type="gramStart"/>
      <w:r w:rsidRPr="00844713">
        <w:rPr>
          <w:rStyle w:val="code2"/>
        </w:rPr>
        <w:t>layers[</w:t>
      </w:r>
      <w:proofErr w:type="gramEnd"/>
      <w:r w:rsidRPr="00844713">
        <w:rPr>
          <w:rStyle w:val="code2"/>
        </w:rPr>
        <w:t>[1]]$aes_params$size &lt;- 2 # line</w:t>
      </w:r>
    </w:p>
    <w:p w14:paraId="68F47B47" w14:textId="77777777" w:rsidR="00844713" w:rsidRPr="00844713" w:rsidRDefault="00844713" w:rsidP="0084471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844713">
        <w:rPr>
          <w:rStyle w:val="code2"/>
        </w:rPr>
        <w:t xml:space="preserve">  ROCPlot$</w:t>
      </w:r>
      <w:proofErr w:type="gramStart"/>
      <w:r w:rsidRPr="00844713">
        <w:rPr>
          <w:rStyle w:val="code2"/>
        </w:rPr>
        <w:t>layers[</w:t>
      </w:r>
      <w:proofErr w:type="gramEnd"/>
      <w:r w:rsidRPr="00844713">
        <w:rPr>
          <w:rStyle w:val="code2"/>
        </w:rPr>
        <w:t>[2]]$aes_params$size &lt;- 2 # line</w:t>
      </w:r>
    </w:p>
    <w:p w14:paraId="062A46A3" w14:textId="77777777" w:rsidR="00844713" w:rsidRPr="00844713" w:rsidRDefault="00844713" w:rsidP="0084471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844713">
        <w:rPr>
          <w:rStyle w:val="code2"/>
        </w:rPr>
        <w:t xml:space="preserve">  </w:t>
      </w:r>
      <w:proofErr w:type="gramStart"/>
      <w:r w:rsidRPr="00844713">
        <w:rPr>
          <w:rStyle w:val="code2"/>
        </w:rPr>
        <w:t>print</w:t>
      </w:r>
      <w:proofErr w:type="gramEnd"/>
      <w:r w:rsidRPr="00844713">
        <w:rPr>
          <w:rStyle w:val="code2"/>
        </w:rPr>
        <w:t xml:space="preserve">(ROCPlot) </w:t>
      </w:r>
    </w:p>
    <w:p w14:paraId="1EE487A6" w14:textId="77777777" w:rsidR="00844713" w:rsidRPr="00844713" w:rsidRDefault="00844713" w:rsidP="0084471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844713">
        <w:rPr>
          <w:rStyle w:val="code2"/>
        </w:rPr>
        <w:t xml:space="preserve">  </w:t>
      </w:r>
      <w:proofErr w:type="gramStart"/>
      <w:r w:rsidRPr="00844713">
        <w:rPr>
          <w:rStyle w:val="code2"/>
        </w:rPr>
        <w:t>cat</w:t>
      </w:r>
      <w:proofErr w:type="gramEnd"/>
      <w:r w:rsidRPr="00844713">
        <w:rPr>
          <w:rStyle w:val="code2"/>
        </w:rPr>
        <w:t>("mu = ", mu,</w:t>
      </w:r>
    </w:p>
    <w:p w14:paraId="4034BA21" w14:textId="77777777" w:rsidR="00844713" w:rsidRPr="00844713" w:rsidRDefault="00844713" w:rsidP="0084471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844713">
        <w:rPr>
          <w:rStyle w:val="code2"/>
        </w:rPr>
        <w:t xml:space="preserve">      "\</w:t>
      </w:r>
      <w:proofErr w:type="gramStart"/>
      <w:r w:rsidRPr="00844713">
        <w:rPr>
          <w:rStyle w:val="code2"/>
        </w:rPr>
        <w:t>nlambda</w:t>
      </w:r>
      <w:proofErr w:type="gramEnd"/>
      <w:r w:rsidRPr="00844713">
        <w:rPr>
          <w:rStyle w:val="code2"/>
        </w:rPr>
        <w:t xml:space="preserve"> = ", lambda,</w:t>
      </w:r>
    </w:p>
    <w:p w14:paraId="41D56120" w14:textId="77777777" w:rsidR="00844713" w:rsidRPr="00844713" w:rsidRDefault="00844713" w:rsidP="0084471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844713">
        <w:rPr>
          <w:rStyle w:val="code2"/>
        </w:rPr>
        <w:t xml:space="preserve">      "\</w:t>
      </w:r>
      <w:proofErr w:type="gramStart"/>
      <w:r w:rsidRPr="00844713">
        <w:rPr>
          <w:rStyle w:val="code2"/>
        </w:rPr>
        <w:t>nnu</w:t>
      </w:r>
      <w:proofErr w:type="gramEnd"/>
      <w:r w:rsidRPr="00844713">
        <w:rPr>
          <w:rStyle w:val="code2"/>
        </w:rPr>
        <w:t xml:space="preserve"> = ", nu, </w:t>
      </w:r>
    </w:p>
    <w:p w14:paraId="31FBDA00" w14:textId="77777777" w:rsidR="00844713" w:rsidRPr="00844713" w:rsidRDefault="00844713" w:rsidP="0084471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844713">
        <w:rPr>
          <w:rStyle w:val="code2"/>
        </w:rPr>
        <w:t xml:space="preserve">      "\</w:t>
      </w:r>
      <w:proofErr w:type="gramStart"/>
      <w:r w:rsidRPr="00844713">
        <w:rPr>
          <w:rStyle w:val="code2"/>
        </w:rPr>
        <w:t>nAUC</w:t>
      </w:r>
      <w:proofErr w:type="gramEnd"/>
      <w:r w:rsidRPr="00844713">
        <w:rPr>
          <w:rStyle w:val="code2"/>
        </w:rPr>
        <w:t xml:space="preserve"> = ", ret1$aucROC,</w:t>
      </w:r>
    </w:p>
    <w:p w14:paraId="25E6EF85" w14:textId="77777777" w:rsidR="00844713" w:rsidRPr="00844713" w:rsidRDefault="00844713" w:rsidP="0084471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844713">
        <w:rPr>
          <w:rStyle w:val="code2"/>
        </w:rPr>
        <w:t xml:space="preserve">      "\</w:t>
      </w:r>
      <w:proofErr w:type="gramStart"/>
      <w:r w:rsidRPr="00844713">
        <w:rPr>
          <w:rStyle w:val="code2"/>
        </w:rPr>
        <w:t>nfpfMax</w:t>
      </w:r>
      <w:proofErr w:type="gramEnd"/>
      <w:r w:rsidRPr="00844713">
        <w:rPr>
          <w:rStyle w:val="code2"/>
        </w:rPr>
        <w:t xml:space="preserve"> = ", fpfMax,</w:t>
      </w:r>
    </w:p>
    <w:p w14:paraId="277F79AA" w14:textId="77777777" w:rsidR="00844713" w:rsidRPr="00844713" w:rsidRDefault="00844713" w:rsidP="0084471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844713">
        <w:rPr>
          <w:rStyle w:val="code2"/>
        </w:rPr>
        <w:t xml:space="preserve">      "\</w:t>
      </w:r>
      <w:proofErr w:type="gramStart"/>
      <w:r w:rsidRPr="00844713">
        <w:rPr>
          <w:rStyle w:val="code2"/>
        </w:rPr>
        <w:t>ntpfMax</w:t>
      </w:r>
      <w:proofErr w:type="gramEnd"/>
      <w:r w:rsidRPr="00844713">
        <w:rPr>
          <w:rStyle w:val="code2"/>
        </w:rPr>
        <w:t xml:space="preserve"> = ", tpfMax,"\n")</w:t>
      </w:r>
    </w:p>
    <w:p w14:paraId="60FC25E5" w14:textId="606B3903" w:rsidR="003068D3" w:rsidRPr="00E160E5" w:rsidRDefault="00844713" w:rsidP="00844713">
      <w:pPr>
        <w:pStyle w:val="NormalLeftJust"/>
        <w:pBdr>
          <w:top w:val="single" w:sz="4" w:space="0" w:color="auto"/>
          <w:left w:val="single" w:sz="4" w:space="4" w:color="auto"/>
          <w:bottom w:val="single" w:sz="4" w:space="1" w:color="auto"/>
          <w:right w:val="single" w:sz="4" w:space="4" w:color="auto"/>
        </w:pBdr>
        <w:shd w:val="clear" w:color="auto" w:fill="E0E0E0"/>
        <w:rPr>
          <w:rFonts w:ascii="PT Mono" w:hAnsi="PT Mono"/>
          <w:b/>
          <w:sz w:val="18"/>
          <w:szCs w:val="18"/>
        </w:rPr>
      </w:pPr>
      <w:r w:rsidRPr="00844713">
        <w:rPr>
          <w:rStyle w:val="code2"/>
        </w:rPr>
        <w:t>}</w:t>
      </w:r>
    </w:p>
    <w:p w14:paraId="1B60EE7F" w14:textId="77777777" w:rsidR="003068D3" w:rsidRDefault="003068D3" w:rsidP="00FA6205"/>
    <w:p w14:paraId="6A451BBA" w14:textId="0DB48660" w:rsidR="00CC40E8" w:rsidRDefault="00CC40E8" w:rsidP="00FA6205">
      <w:r>
        <w:t xml:space="preserve">The </w:t>
      </w:r>
      <w:r w:rsidRPr="00CC40E8">
        <w:rPr>
          <w:i/>
        </w:rPr>
        <w:t>pdf</w:t>
      </w:r>
      <w:r>
        <w:t xml:space="preserve"> is displayed at line 1</w:t>
      </w:r>
      <w:r w:rsidR="00D625C9">
        <w:t>4-26</w:t>
      </w:r>
      <w:r>
        <w:t xml:space="preserve"> while the ROC, with the superposed perpendicular line from the end-point to the chance diagonal, </w:t>
      </w:r>
      <w:r w:rsidR="00FB6991">
        <w:t xml:space="preserve">whose length </w:t>
      </w:r>
      <w:r w:rsidR="00FB6991" w:rsidRPr="00FB6991">
        <w:rPr>
          <w:position w:val="-12"/>
        </w:rPr>
        <w:object w:dxaOrig="300" w:dyaOrig="380" w14:anchorId="2CC67647">
          <v:shape id="_x0000_i1048" type="#_x0000_t75" style="width:15.35pt;height:19.35pt" o:ole="">
            <v:imagedata r:id="rId66" o:title=""/>
          </v:shape>
          <o:OLEObject Type="Embed" ProgID="Equation.DSMT4" ShapeID="_x0000_i1048" DrawAspect="Content" ObjectID="_1448227812" r:id="rId67"/>
        </w:object>
      </w:r>
      <w:r w:rsidR="00FB6991">
        <w:t xml:space="preserve"> </w:t>
      </w:r>
      <w:r w:rsidR="00D625C9">
        <w:t>is proportional to</w:t>
      </w:r>
      <w:r>
        <w:t xml:space="preserve"> search performance, is displayed at line 2</w:t>
      </w:r>
      <w:r w:rsidR="00D625C9">
        <w:t>9-60</w:t>
      </w:r>
      <w:r>
        <w:t>.</w:t>
      </w:r>
    </w:p>
    <w:p w14:paraId="11ED5575" w14:textId="7C091698" w:rsidR="00AC7A4D" w:rsidRDefault="00F672DA" w:rsidP="00AC7A4D">
      <w:pPr>
        <w:pStyle w:val="Heading1"/>
      </w:pPr>
      <w:r>
        <w:t>Online Appendix 17.E</w:t>
      </w:r>
      <w:r w:rsidR="00AC7A4D">
        <w:t xml:space="preserve">: Is FROC good? </w:t>
      </w:r>
    </w:p>
    <w:p w14:paraId="363513AA" w14:textId="3037F974" w:rsidR="00AC7A4D" w:rsidRDefault="00FB6991" w:rsidP="00AC7A4D">
      <w:r>
        <w:t xml:space="preserve">This relates to book section 17.10. </w:t>
      </w:r>
      <w:r w:rsidR="00AC7A4D">
        <w:t xml:space="preserve">The code in </w:t>
      </w:r>
      <w:proofErr w:type="gramStart"/>
      <w:r w:rsidR="00AC7A4D">
        <w:rPr>
          <w:rStyle w:val="InLineCode"/>
        </w:rPr>
        <w:t>mainIsFrocGood</w:t>
      </w:r>
      <w:r w:rsidR="00AC7A4D" w:rsidRPr="00CC40E8">
        <w:rPr>
          <w:rStyle w:val="InLineCode"/>
        </w:rPr>
        <w:t>.R</w:t>
      </w:r>
      <w:proofErr w:type="gramEnd"/>
      <w:r w:rsidR="00AC7A4D">
        <w:t xml:space="preserve"> was used to generate the plots in </w:t>
      </w:r>
      <w:r w:rsidR="0060645C" w:rsidRPr="00667B56">
        <w:t>book Figure 17.</w:t>
      </w:r>
      <w:r w:rsidR="0060645C">
        <w:t>7</w:t>
      </w:r>
      <w:r w:rsidR="00AC7A4D">
        <w:t xml:space="preserve"> (</w:t>
      </w:r>
      <w:r w:rsidR="0060645C">
        <w:t>a</w:t>
      </w:r>
      <w:r w:rsidR="00AC7A4D">
        <w:t xml:space="preserve">- </w:t>
      </w:r>
      <w:r w:rsidR="0060645C">
        <w:t>f</w:t>
      </w:r>
      <w:r w:rsidR="00AC7A4D">
        <w:t>), which make the case that the FROC is a poor descriptor of performance.</w:t>
      </w:r>
    </w:p>
    <w:p w14:paraId="3510DB68" w14:textId="77777777" w:rsidR="00AC7A4D" w:rsidRPr="00FA6205" w:rsidRDefault="00AC7A4D" w:rsidP="00AC7A4D"/>
    <w:p w14:paraId="62BDE358" w14:textId="111B53A6" w:rsidR="00AC7A4D" w:rsidRPr="00797DDF" w:rsidRDefault="0060645C" w:rsidP="00AC7A4D">
      <w:pPr>
        <w:pStyle w:val="Heading3"/>
      </w:pPr>
      <w:r>
        <w:lastRenderedPageBreak/>
        <w:t>Online Appendix 17.E.1</w:t>
      </w:r>
      <w:r w:rsidR="00AC7A4D">
        <w:t>: Code listing</w:t>
      </w:r>
    </w:p>
    <w:p w14:paraId="2477DDCD"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w:t>
      </w:r>
      <w:proofErr w:type="gramStart"/>
      <w:r w:rsidRPr="00AE18D3">
        <w:rPr>
          <w:rStyle w:val="code2"/>
        </w:rPr>
        <w:t>mainIsFrocGood.R</w:t>
      </w:r>
      <w:proofErr w:type="gramEnd"/>
    </w:p>
    <w:p w14:paraId="2584CDC0"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AE18D3">
        <w:rPr>
          <w:rStyle w:val="code2"/>
        </w:rPr>
        <w:t>rm</w:t>
      </w:r>
      <w:proofErr w:type="gramEnd"/>
      <w:r w:rsidRPr="00AE18D3">
        <w:rPr>
          <w:rStyle w:val="code2"/>
        </w:rPr>
        <w:t>(list = ls())</w:t>
      </w:r>
    </w:p>
    <w:p w14:paraId="72D61524"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AE18D3">
        <w:rPr>
          <w:rStyle w:val="code2"/>
        </w:rPr>
        <w:t>library</w:t>
      </w:r>
      <w:proofErr w:type="gramEnd"/>
      <w:r w:rsidRPr="00AE18D3">
        <w:rPr>
          <w:rStyle w:val="code2"/>
        </w:rPr>
        <w:t>(RJafroc)</w:t>
      </w:r>
    </w:p>
    <w:p w14:paraId="19F5F07B"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AE18D3">
        <w:rPr>
          <w:rStyle w:val="code2"/>
        </w:rPr>
        <w:t>library</w:t>
      </w:r>
      <w:proofErr w:type="gramEnd"/>
      <w:r w:rsidRPr="00AE18D3">
        <w:rPr>
          <w:rStyle w:val="code2"/>
        </w:rPr>
        <w:t>(ggplot2)</w:t>
      </w:r>
    </w:p>
    <w:p w14:paraId="0B174F77"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
    <w:p w14:paraId="1850453A"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AE18D3">
        <w:rPr>
          <w:rStyle w:val="code2"/>
        </w:rPr>
        <w:t>logseq</w:t>
      </w:r>
      <w:proofErr w:type="gramEnd"/>
      <w:r w:rsidRPr="00AE18D3">
        <w:rPr>
          <w:rStyle w:val="code2"/>
        </w:rPr>
        <w:t xml:space="preserve"> &lt;- function( d1, d2, n) {</w:t>
      </w:r>
    </w:p>
    <w:p w14:paraId="5A7C7000"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w:t>
      </w:r>
      <w:proofErr w:type="gramStart"/>
      <w:r w:rsidRPr="00AE18D3">
        <w:rPr>
          <w:rStyle w:val="code2"/>
        </w:rPr>
        <w:t>logf</w:t>
      </w:r>
      <w:proofErr w:type="gramEnd"/>
      <w:r w:rsidRPr="00AE18D3">
        <w:rPr>
          <w:rStyle w:val="code2"/>
        </w:rPr>
        <w:t xml:space="preserve"> &lt;- log(d2/d1)/(n-1)</w:t>
      </w:r>
    </w:p>
    <w:p w14:paraId="72E19719"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w:t>
      </w:r>
      <w:proofErr w:type="gramStart"/>
      <w:r w:rsidRPr="00AE18D3">
        <w:rPr>
          <w:rStyle w:val="code2"/>
        </w:rPr>
        <w:t>return</w:t>
      </w:r>
      <w:proofErr w:type="gramEnd"/>
      <w:r w:rsidRPr="00AE18D3">
        <w:rPr>
          <w:rStyle w:val="code2"/>
        </w:rPr>
        <w:t xml:space="preserve"> (exp(seq(log(d1), log(d2), logf)))</w:t>
      </w:r>
    </w:p>
    <w:p w14:paraId="536E97E3"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w:t>
      </w:r>
    </w:p>
    <w:p w14:paraId="54C5B867"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
    <w:p w14:paraId="4040388F"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Lmax &lt;- 1;K2 &lt;- 700;Lk2 &lt;- </w:t>
      </w:r>
      <w:proofErr w:type="gramStart"/>
      <w:r w:rsidRPr="00AE18D3">
        <w:rPr>
          <w:rStyle w:val="code2"/>
        </w:rPr>
        <w:t>floor(</w:t>
      </w:r>
      <w:proofErr w:type="gramEnd"/>
      <w:r w:rsidRPr="00AE18D3">
        <w:rPr>
          <w:rStyle w:val="code2"/>
        </w:rPr>
        <w:t>runif(K2, 1, Lmax + 1))</w:t>
      </w:r>
    </w:p>
    <w:p w14:paraId="7AC6AA6D"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AE18D3">
        <w:rPr>
          <w:rStyle w:val="code2"/>
        </w:rPr>
        <w:t>nLesPerCase</w:t>
      </w:r>
      <w:proofErr w:type="gramEnd"/>
      <w:r w:rsidRPr="00AE18D3">
        <w:rPr>
          <w:rStyle w:val="code2"/>
        </w:rPr>
        <w:t xml:space="preserve"> &lt;- unique(Lk2)</w:t>
      </w:r>
    </w:p>
    <w:p w14:paraId="328507B1"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AE18D3">
        <w:rPr>
          <w:rStyle w:val="code2"/>
        </w:rPr>
        <w:t>lesionDist</w:t>
      </w:r>
      <w:proofErr w:type="gramEnd"/>
      <w:r w:rsidRPr="00AE18D3">
        <w:rPr>
          <w:rStyle w:val="code2"/>
        </w:rPr>
        <w:t xml:space="preserve"> &lt;- array(dim = c(length(nLesPerCase), 2))</w:t>
      </w:r>
    </w:p>
    <w:p w14:paraId="3484E0F3"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AE18D3">
        <w:rPr>
          <w:rStyle w:val="code2"/>
        </w:rPr>
        <w:t>for</w:t>
      </w:r>
      <w:proofErr w:type="gramEnd"/>
      <w:r w:rsidRPr="00AE18D3">
        <w:rPr>
          <w:rStyle w:val="code2"/>
        </w:rPr>
        <w:t xml:space="preserve"> (i in nLesPerCase) lesionDist[i, ] &lt;- c(i, sum(Lk2 == i)/K2)</w:t>
      </w:r>
    </w:p>
    <w:p w14:paraId="68B6A756"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
    <w:p w14:paraId="423E7F02"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PART I</w:t>
      </w:r>
    </w:p>
    <w:p w14:paraId="729B57B9"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AE18D3">
        <w:rPr>
          <w:rStyle w:val="code2"/>
        </w:rPr>
        <w:t>lambda</w:t>
      </w:r>
      <w:proofErr w:type="gramEnd"/>
      <w:r w:rsidRPr="00AE18D3">
        <w:rPr>
          <w:rStyle w:val="code2"/>
        </w:rPr>
        <w:t xml:space="preserve"> &lt;- 1;nu &lt;- 1</w:t>
      </w:r>
    </w:p>
    <w:p w14:paraId="4C8158E8"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AE18D3">
        <w:rPr>
          <w:rStyle w:val="code2"/>
        </w:rPr>
        <w:t>cat</w:t>
      </w:r>
      <w:proofErr w:type="gramEnd"/>
      <w:r w:rsidRPr="00AE18D3">
        <w:rPr>
          <w:rStyle w:val="code2"/>
        </w:rPr>
        <w:t>("Vary mu only, lambda and nu equal to 1\n")</w:t>
      </w:r>
    </w:p>
    <w:p w14:paraId="193C8A22"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AE18D3">
        <w:rPr>
          <w:rStyle w:val="code2"/>
        </w:rPr>
        <w:t>muArr</w:t>
      </w:r>
      <w:proofErr w:type="gramEnd"/>
      <w:r w:rsidRPr="00AE18D3">
        <w:rPr>
          <w:rStyle w:val="code2"/>
        </w:rPr>
        <w:t xml:space="preserve"> &lt;- logseq(0.001, 10, 9)</w:t>
      </w:r>
    </w:p>
    <w:p w14:paraId="428C09A0"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AE18D3">
        <w:rPr>
          <w:rStyle w:val="code2"/>
        </w:rPr>
        <w:t>aucRoc</w:t>
      </w:r>
      <w:proofErr w:type="gramEnd"/>
      <w:r w:rsidRPr="00AE18D3">
        <w:rPr>
          <w:rStyle w:val="code2"/>
        </w:rPr>
        <w:t xml:space="preserve"> &lt;- rep(NA, length(muArr))</w:t>
      </w:r>
    </w:p>
    <w:p w14:paraId="115A1FB6"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AE18D3">
        <w:rPr>
          <w:rStyle w:val="code2"/>
        </w:rPr>
        <w:t>aucAfroc</w:t>
      </w:r>
      <w:proofErr w:type="gramEnd"/>
      <w:r w:rsidRPr="00AE18D3">
        <w:rPr>
          <w:rStyle w:val="code2"/>
        </w:rPr>
        <w:t xml:space="preserve"> &lt;- aucRoc;aucFroc &lt;- aucRoc</w:t>
      </w:r>
    </w:p>
    <w:p w14:paraId="497F41C3"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AE18D3">
        <w:rPr>
          <w:rStyle w:val="code2"/>
        </w:rPr>
        <w:t>for</w:t>
      </w:r>
      <w:proofErr w:type="gramEnd"/>
      <w:r w:rsidRPr="00AE18D3">
        <w:rPr>
          <w:rStyle w:val="code2"/>
        </w:rPr>
        <w:t xml:space="preserve"> (i in 1:length(muArr)) { # vary mu loop</w:t>
      </w:r>
    </w:p>
    <w:p w14:paraId="320ABBF8"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w:t>
      </w:r>
      <w:proofErr w:type="gramStart"/>
      <w:r w:rsidRPr="00AE18D3">
        <w:rPr>
          <w:rStyle w:val="code2"/>
        </w:rPr>
        <w:t>mu</w:t>
      </w:r>
      <w:proofErr w:type="gramEnd"/>
      <w:r w:rsidRPr="00AE18D3">
        <w:rPr>
          <w:rStyle w:val="code2"/>
        </w:rPr>
        <w:t xml:space="preserve"> &lt;- muArr[i]</w:t>
      </w:r>
    </w:p>
    <w:p w14:paraId="60D9E2AC"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w:t>
      </w:r>
      <w:proofErr w:type="gramStart"/>
      <w:r w:rsidRPr="00AE18D3">
        <w:rPr>
          <w:rStyle w:val="code2"/>
        </w:rPr>
        <w:t>ret1</w:t>
      </w:r>
      <w:proofErr w:type="gramEnd"/>
      <w:r w:rsidRPr="00AE18D3">
        <w:rPr>
          <w:rStyle w:val="code2"/>
        </w:rPr>
        <w:t xml:space="preserve"> &lt;- PlotRsmOperatingCharacteristics(</w:t>
      </w:r>
    </w:p>
    <w:p w14:paraId="21D9C890"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w:t>
      </w:r>
      <w:proofErr w:type="gramStart"/>
      <w:r w:rsidRPr="00AE18D3">
        <w:rPr>
          <w:rStyle w:val="code2"/>
        </w:rPr>
        <w:t>mu</w:t>
      </w:r>
      <w:proofErr w:type="gramEnd"/>
      <w:r w:rsidRPr="00AE18D3">
        <w:rPr>
          <w:rStyle w:val="code2"/>
        </w:rPr>
        <w:t>, lambda, nu,</w:t>
      </w:r>
    </w:p>
    <w:p w14:paraId="3AEFFB41"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w:t>
      </w:r>
      <w:proofErr w:type="gramStart"/>
      <w:r w:rsidRPr="00AE18D3">
        <w:rPr>
          <w:rStyle w:val="code2"/>
        </w:rPr>
        <w:t>lesionDistribution</w:t>
      </w:r>
      <w:proofErr w:type="gramEnd"/>
      <w:r w:rsidRPr="00AE18D3">
        <w:rPr>
          <w:rStyle w:val="code2"/>
        </w:rPr>
        <w:t xml:space="preserve"> = lesionDist</w:t>
      </w:r>
    </w:p>
    <w:p w14:paraId="2386B645"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w:t>
      </w:r>
    </w:p>
    <w:p w14:paraId="020B3DC0"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w:t>
      </w:r>
      <w:proofErr w:type="gramStart"/>
      <w:r w:rsidRPr="00AE18D3">
        <w:rPr>
          <w:rStyle w:val="code2"/>
        </w:rPr>
        <w:t>cat</w:t>
      </w:r>
      <w:proofErr w:type="gramEnd"/>
      <w:r w:rsidRPr="00AE18D3">
        <w:rPr>
          <w:rStyle w:val="code2"/>
        </w:rPr>
        <w:t>("mu = ", mu,", lambda = ", lambda,</w:t>
      </w:r>
    </w:p>
    <w:p w14:paraId="044CA993"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 </w:t>
      </w:r>
      <w:proofErr w:type="gramStart"/>
      <w:r w:rsidRPr="00AE18D3">
        <w:rPr>
          <w:rStyle w:val="code2"/>
        </w:rPr>
        <w:t>nu</w:t>
      </w:r>
      <w:proofErr w:type="gramEnd"/>
      <w:r w:rsidRPr="00AE18D3">
        <w:rPr>
          <w:rStyle w:val="code2"/>
        </w:rPr>
        <w:t xml:space="preserve"> = ", nu, ", aucFroc = ", ret1$aucFROC,</w:t>
      </w:r>
    </w:p>
    <w:p w14:paraId="0C121013"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 </w:t>
      </w:r>
      <w:proofErr w:type="gramStart"/>
      <w:r w:rsidRPr="00AE18D3">
        <w:rPr>
          <w:rStyle w:val="code2"/>
        </w:rPr>
        <w:t>aucRoc</w:t>
      </w:r>
      <w:proofErr w:type="gramEnd"/>
      <w:r w:rsidRPr="00AE18D3">
        <w:rPr>
          <w:rStyle w:val="code2"/>
        </w:rPr>
        <w:t xml:space="preserve"> = ", ret1$aucROC,", aucAfroc = ", ret1$aucAFROC,"\n")</w:t>
      </w:r>
    </w:p>
    <w:p w14:paraId="2BFF5EB1"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w:t>
      </w:r>
      <w:proofErr w:type="gramStart"/>
      <w:r w:rsidRPr="00AE18D3">
        <w:rPr>
          <w:rStyle w:val="code2"/>
        </w:rPr>
        <w:t>aucRoc</w:t>
      </w:r>
      <w:proofErr w:type="gramEnd"/>
      <w:r w:rsidRPr="00AE18D3">
        <w:rPr>
          <w:rStyle w:val="code2"/>
        </w:rPr>
        <w:t>[i] &lt;- ret1$aucROC</w:t>
      </w:r>
    </w:p>
    <w:p w14:paraId="7EE086EA"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w:t>
      </w:r>
      <w:proofErr w:type="gramStart"/>
      <w:r w:rsidRPr="00AE18D3">
        <w:rPr>
          <w:rStyle w:val="code2"/>
        </w:rPr>
        <w:t>aucAfroc</w:t>
      </w:r>
      <w:proofErr w:type="gramEnd"/>
      <w:r w:rsidRPr="00AE18D3">
        <w:rPr>
          <w:rStyle w:val="code2"/>
        </w:rPr>
        <w:t>[i] &lt;- ret1$aucAFROC</w:t>
      </w:r>
    </w:p>
    <w:p w14:paraId="06A4B76C"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w:t>
      </w:r>
      <w:proofErr w:type="gramStart"/>
      <w:r w:rsidRPr="00AE18D3">
        <w:rPr>
          <w:rStyle w:val="code2"/>
        </w:rPr>
        <w:t>aucFroc</w:t>
      </w:r>
      <w:proofErr w:type="gramEnd"/>
      <w:r w:rsidRPr="00AE18D3">
        <w:rPr>
          <w:rStyle w:val="code2"/>
        </w:rPr>
        <w:t>[i] &lt;- ret1$aucFROC</w:t>
      </w:r>
    </w:p>
    <w:p w14:paraId="781D59D0"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w:t>
      </w:r>
    </w:p>
    <w:p w14:paraId="190B6784"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AE18D3">
        <w:rPr>
          <w:rStyle w:val="code2"/>
        </w:rPr>
        <w:t>cat</w:t>
      </w:r>
      <w:proofErr w:type="gramEnd"/>
      <w:r w:rsidRPr="00AE18D3">
        <w:rPr>
          <w:rStyle w:val="code2"/>
        </w:rPr>
        <w:t xml:space="preserve">("approx slope AFROC vs ROC =", </w:t>
      </w:r>
    </w:p>
    <w:p w14:paraId="658EFC9B"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w:t>
      </w:r>
      <w:proofErr w:type="gramStart"/>
      <w:r w:rsidRPr="00AE18D3">
        <w:rPr>
          <w:rStyle w:val="code2"/>
        </w:rPr>
        <w:t>aucAfroc</w:t>
      </w:r>
      <w:proofErr w:type="gramEnd"/>
      <w:r w:rsidRPr="00AE18D3">
        <w:rPr>
          <w:rStyle w:val="code2"/>
        </w:rPr>
        <w:t>[9]-aucAfroc[1])/(aucRoc[9]-aucRoc[1]),"\n")</w:t>
      </w:r>
    </w:p>
    <w:p w14:paraId="397DB55A"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AE18D3">
        <w:rPr>
          <w:rStyle w:val="code2"/>
        </w:rPr>
        <w:t>aucRocFroc</w:t>
      </w:r>
      <w:proofErr w:type="gramEnd"/>
      <w:r w:rsidRPr="00AE18D3">
        <w:rPr>
          <w:rStyle w:val="code2"/>
        </w:rPr>
        <w:t xml:space="preserve"> &lt;- data.frame(aucRoc = aucRoc, aucFroc = aucFroc)</w:t>
      </w:r>
    </w:p>
    <w:p w14:paraId="26A31EE1"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AE18D3">
        <w:rPr>
          <w:rStyle w:val="code2"/>
        </w:rPr>
        <w:t>aucRocAfroc</w:t>
      </w:r>
      <w:proofErr w:type="gramEnd"/>
      <w:r w:rsidRPr="00AE18D3">
        <w:rPr>
          <w:rStyle w:val="code2"/>
        </w:rPr>
        <w:t xml:space="preserve"> &lt;- data.frame(aucRoc = aucRoc, aucAfroc = aucAfroc)</w:t>
      </w:r>
    </w:p>
    <w:p w14:paraId="5AE467C4"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
    <w:p w14:paraId="076DB5BB"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AE18D3">
        <w:rPr>
          <w:rStyle w:val="code2"/>
        </w:rPr>
        <w:t>muArr2</w:t>
      </w:r>
      <w:proofErr w:type="gramEnd"/>
      <w:r w:rsidRPr="00AE18D3">
        <w:rPr>
          <w:rStyle w:val="code2"/>
        </w:rPr>
        <w:t xml:space="preserve"> &lt;- seq(1, 10, by = 0.1)</w:t>
      </w:r>
    </w:p>
    <w:p w14:paraId="16E16D26"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AE18D3">
        <w:rPr>
          <w:rStyle w:val="code2"/>
        </w:rPr>
        <w:t>aucRoc2</w:t>
      </w:r>
      <w:proofErr w:type="gramEnd"/>
      <w:r w:rsidRPr="00AE18D3">
        <w:rPr>
          <w:rStyle w:val="code2"/>
        </w:rPr>
        <w:t xml:space="preserve"> &lt;- rep(NA, length(muArr))</w:t>
      </w:r>
    </w:p>
    <w:p w14:paraId="612516B5"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AE18D3">
        <w:rPr>
          <w:rStyle w:val="code2"/>
        </w:rPr>
        <w:t>aucAfroc2</w:t>
      </w:r>
      <w:proofErr w:type="gramEnd"/>
      <w:r w:rsidRPr="00AE18D3">
        <w:rPr>
          <w:rStyle w:val="code2"/>
        </w:rPr>
        <w:t xml:space="preserve"> &lt;- aucRoc2;aucFroc2 &lt;- aucRoc2</w:t>
      </w:r>
    </w:p>
    <w:p w14:paraId="66E4F7AA"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AE18D3">
        <w:rPr>
          <w:rStyle w:val="code2"/>
        </w:rPr>
        <w:t>for</w:t>
      </w:r>
      <w:proofErr w:type="gramEnd"/>
      <w:r w:rsidRPr="00AE18D3">
        <w:rPr>
          <w:rStyle w:val="code2"/>
        </w:rPr>
        <w:t xml:space="preserve"> (i in 1:length(muArr2)) { # vary mu loop</w:t>
      </w:r>
    </w:p>
    <w:p w14:paraId="78FE33C2"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w:t>
      </w:r>
      <w:proofErr w:type="gramStart"/>
      <w:r w:rsidRPr="00AE18D3">
        <w:rPr>
          <w:rStyle w:val="code2"/>
        </w:rPr>
        <w:t>mu</w:t>
      </w:r>
      <w:proofErr w:type="gramEnd"/>
      <w:r w:rsidRPr="00AE18D3">
        <w:rPr>
          <w:rStyle w:val="code2"/>
        </w:rPr>
        <w:t xml:space="preserve"> &lt;- muArr2[i]</w:t>
      </w:r>
    </w:p>
    <w:p w14:paraId="4B14951C"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w:t>
      </w:r>
      <w:proofErr w:type="gramStart"/>
      <w:r w:rsidRPr="00AE18D3">
        <w:rPr>
          <w:rStyle w:val="code2"/>
        </w:rPr>
        <w:t>ret1</w:t>
      </w:r>
      <w:proofErr w:type="gramEnd"/>
      <w:r w:rsidRPr="00AE18D3">
        <w:rPr>
          <w:rStyle w:val="code2"/>
        </w:rPr>
        <w:t xml:space="preserve"> &lt;- PlotRsmOperatingCharacteristics(</w:t>
      </w:r>
    </w:p>
    <w:p w14:paraId="6FA921EB"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w:t>
      </w:r>
      <w:proofErr w:type="gramStart"/>
      <w:r w:rsidRPr="00AE18D3">
        <w:rPr>
          <w:rStyle w:val="code2"/>
        </w:rPr>
        <w:t>mu</w:t>
      </w:r>
      <w:proofErr w:type="gramEnd"/>
      <w:r w:rsidRPr="00AE18D3">
        <w:rPr>
          <w:rStyle w:val="code2"/>
        </w:rPr>
        <w:t>, lambda, nu,</w:t>
      </w:r>
    </w:p>
    <w:p w14:paraId="468730E7"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w:t>
      </w:r>
      <w:proofErr w:type="gramStart"/>
      <w:r w:rsidRPr="00AE18D3">
        <w:rPr>
          <w:rStyle w:val="code2"/>
        </w:rPr>
        <w:t>lesionDistribution</w:t>
      </w:r>
      <w:proofErr w:type="gramEnd"/>
      <w:r w:rsidRPr="00AE18D3">
        <w:rPr>
          <w:rStyle w:val="code2"/>
        </w:rPr>
        <w:t xml:space="preserve"> = lesionDist</w:t>
      </w:r>
    </w:p>
    <w:p w14:paraId="4B6BE390"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w:t>
      </w:r>
    </w:p>
    <w:p w14:paraId="0505D665"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w:t>
      </w:r>
      <w:proofErr w:type="gramStart"/>
      <w:r w:rsidRPr="00AE18D3">
        <w:rPr>
          <w:rStyle w:val="code2"/>
        </w:rPr>
        <w:t>aucRoc2</w:t>
      </w:r>
      <w:proofErr w:type="gramEnd"/>
      <w:r w:rsidRPr="00AE18D3">
        <w:rPr>
          <w:rStyle w:val="code2"/>
        </w:rPr>
        <w:t>[i] &lt;- ret1$aucROC</w:t>
      </w:r>
    </w:p>
    <w:p w14:paraId="4BFE9451"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w:t>
      </w:r>
      <w:proofErr w:type="gramStart"/>
      <w:r w:rsidRPr="00AE18D3">
        <w:rPr>
          <w:rStyle w:val="code2"/>
        </w:rPr>
        <w:t>aucAfroc2</w:t>
      </w:r>
      <w:proofErr w:type="gramEnd"/>
      <w:r w:rsidRPr="00AE18D3">
        <w:rPr>
          <w:rStyle w:val="code2"/>
        </w:rPr>
        <w:t>[i] &lt;- ret1$aucAFROC</w:t>
      </w:r>
    </w:p>
    <w:p w14:paraId="008CC70A"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w:t>
      </w:r>
      <w:proofErr w:type="gramStart"/>
      <w:r w:rsidRPr="00AE18D3">
        <w:rPr>
          <w:rStyle w:val="code2"/>
        </w:rPr>
        <w:t>aucFroc2</w:t>
      </w:r>
      <w:proofErr w:type="gramEnd"/>
      <w:r w:rsidRPr="00AE18D3">
        <w:rPr>
          <w:rStyle w:val="code2"/>
        </w:rPr>
        <w:t>[i] &lt;- ret1$aucFROC</w:t>
      </w:r>
    </w:p>
    <w:p w14:paraId="33BC756B"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w:t>
      </w:r>
    </w:p>
    <w:p w14:paraId="5FF158D8"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AE18D3">
        <w:rPr>
          <w:rStyle w:val="code2"/>
        </w:rPr>
        <w:t>plotCurveRocFroc</w:t>
      </w:r>
      <w:proofErr w:type="gramEnd"/>
      <w:r w:rsidRPr="00AE18D3">
        <w:rPr>
          <w:rStyle w:val="code2"/>
        </w:rPr>
        <w:t xml:space="preserve"> &lt;- data.frame(</w:t>
      </w:r>
    </w:p>
    <w:p w14:paraId="48EA4D0B"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w:t>
      </w:r>
      <w:proofErr w:type="gramStart"/>
      <w:r w:rsidRPr="00AE18D3">
        <w:rPr>
          <w:rStyle w:val="code2"/>
        </w:rPr>
        <w:t>aucRoc</w:t>
      </w:r>
      <w:proofErr w:type="gramEnd"/>
      <w:r w:rsidRPr="00AE18D3">
        <w:rPr>
          <w:rStyle w:val="code2"/>
        </w:rPr>
        <w:t xml:space="preserve"> = c(aucRoc, aucRoc2), aucFroc = c(aucFroc, aucFroc2))</w:t>
      </w:r>
    </w:p>
    <w:p w14:paraId="5F9A76CF"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AE18D3">
        <w:rPr>
          <w:rStyle w:val="code2"/>
        </w:rPr>
        <w:t>plotRocFroc</w:t>
      </w:r>
      <w:proofErr w:type="gramEnd"/>
      <w:r w:rsidRPr="00AE18D3">
        <w:rPr>
          <w:rStyle w:val="code2"/>
        </w:rPr>
        <w:t xml:space="preserve"> &lt;- ggplot(</w:t>
      </w:r>
    </w:p>
    <w:p w14:paraId="43CCDEE8"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w:t>
      </w:r>
      <w:proofErr w:type="gramStart"/>
      <w:r w:rsidRPr="00AE18D3">
        <w:rPr>
          <w:rStyle w:val="code2"/>
        </w:rPr>
        <w:t>data</w:t>
      </w:r>
      <w:proofErr w:type="gramEnd"/>
      <w:r w:rsidRPr="00AE18D3">
        <w:rPr>
          <w:rStyle w:val="code2"/>
        </w:rPr>
        <w:t xml:space="preserve"> = aucRocFroc, mapping = aes(x = aucRoc, y = aucFroc)) + </w:t>
      </w:r>
    </w:p>
    <w:p w14:paraId="25903FDA"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w:t>
      </w:r>
      <w:proofErr w:type="gramStart"/>
      <w:r w:rsidRPr="00AE18D3">
        <w:rPr>
          <w:rStyle w:val="code2"/>
        </w:rPr>
        <w:t>geom</w:t>
      </w:r>
      <w:proofErr w:type="gramEnd"/>
      <w:r w:rsidRPr="00AE18D3">
        <w:rPr>
          <w:rStyle w:val="code2"/>
        </w:rPr>
        <w:t xml:space="preserve">_point(size = 5) + </w:t>
      </w:r>
    </w:p>
    <w:p w14:paraId="29EE524F"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w:t>
      </w:r>
      <w:proofErr w:type="gramStart"/>
      <w:r w:rsidRPr="00AE18D3">
        <w:rPr>
          <w:rStyle w:val="code2"/>
        </w:rPr>
        <w:t>geom</w:t>
      </w:r>
      <w:proofErr w:type="gramEnd"/>
      <w:r w:rsidRPr="00AE18D3">
        <w:rPr>
          <w:rStyle w:val="code2"/>
        </w:rPr>
        <w:t xml:space="preserve">_line(data = plotCurveRocFroc, size = 2) + </w:t>
      </w:r>
    </w:p>
    <w:p w14:paraId="36D85872"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lastRenderedPageBreak/>
        <w:t xml:space="preserve">  </w:t>
      </w:r>
      <w:proofErr w:type="gramStart"/>
      <w:r w:rsidRPr="00AE18D3">
        <w:rPr>
          <w:rStyle w:val="code2"/>
        </w:rPr>
        <w:t>xlab</w:t>
      </w:r>
      <w:proofErr w:type="gramEnd"/>
      <w:r w:rsidRPr="00AE18D3">
        <w:rPr>
          <w:rStyle w:val="code2"/>
        </w:rPr>
        <w:t>("ROC-AUC") + ylab("FROC-AUC")  +</w:t>
      </w:r>
    </w:p>
    <w:p w14:paraId="24C5ECA6"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w:t>
      </w:r>
      <w:proofErr w:type="gramStart"/>
      <w:r w:rsidRPr="00AE18D3">
        <w:rPr>
          <w:rStyle w:val="code2"/>
        </w:rPr>
        <w:t>theme</w:t>
      </w:r>
      <w:proofErr w:type="gramEnd"/>
      <w:r w:rsidRPr="00AE18D3">
        <w:rPr>
          <w:rStyle w:val="code2"/>
        </w:rPr>
        <w:t>(axis.title.y = element_text(size = 25,face="bold"),</w:t>
      </w:r>
    </w:p>
    <w:p w14:paraId="581470F9"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w:t>
      </w:r>
      <w:proofErr w:type="gramStart"/>
      <w:r w:rsidRPr="00AE18D3">
        <w:rPr>
          <w:rStyle w:val="code2"/>
        </w:rPr>
        <w:t>axis.title.x</w:t>
      </w:r>
      <w:proofErr w:type="gramEnd"/>
      <w:r w:rsidRPr="00AE18D3">
        <w:rPr>
          <w:rStyle w:val="code2"/>
        </w:rPr>
        <w:t xml:space="preserve"> = element_text(size = 30,face="bold"))</w:t>
      </w:r>
    </w:p>
    <w:p w14:paraId="233EE40A"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AE18D3">
        <w:rPr>
          <w:rStyle w:val="code2"/>
        </w:rPr>
        <w:t>print</w:t>
      </w:r>
      <w:proofErr w:type="gramEnd"/>
      <w:r w:rsidRPr="00AE18D3">
        <w:rPr>
          <w:rStyle w:val="code2"/>
        </w:rPr>
        <w:t>(plotRocFroc)</w:t>
      </w:r>
    </w:p>
    <w:p w14:paraId="3EBF1678"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
    <w:p w14:paraId="43CDD455"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AE18D3">
        <w:rPr>
          <w:rStyle w:val="code2"/>
        </w:rPr>
        <w:t>plotCurveRocAfroc</w:t>
      </w:r>
      <w:proofErr w:type="gramEnd"/>
      <w:r w:rsidRPr="00AE18D3">
        <w:rPr>
          <w:rStyle w:val="code2"/>
        </w:rPr>
        <w:t xml:space="preserve"> &lt;- data.frame(</w:t>
      </w:r>
    </w:p>
    <w:p w14:paraId="4A579972"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w:t>
      </w:r>
      <w:proofErr w:type="gramStart"/>
      <w:r w:rsidRPr="00AE18D3">
        <w:rPr>
          <w:rStyle w:val="code2"/>
        </w:rPr>
        <w:t>aucRoc</w:t>
      </w:r>
      <w:proofErr w:type="gramEnd"/>
      <w:r w:rsidRPr="00AE18D3">
        <w:rPr>
          <w:rStyle w:val="code2"/>
        </w:rPr>
        <w:t xml:space="preserve"> = c(aucRoc, aucRoc2), aucAfroc = c(aucAfroc, aucAfroc2))</w:t>
      </w:r>
    </w:p>
    <w:p w14:paraId="1DA678B7"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AE18D3">
        <w:rPr>
          <w:rStyle w:val="code2"/>
        </w:rPr>
        <w:t>plotRocAfroc</w:t>
      </w:r>
      <w:proofErr w:type="gramEnd"/>
      <w:r w:rsidRPr="00AE18D3">
        <w:rPr>
          <w:rStyle w:val="code2"/>
        </w:rPr>
        <w:t xml:space="preserve"> &lt;- ggplot(</w:t>
      </w:r>
    </w:p>
    <w:p w14:paraId="1671D734"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w:t>
      </w:r>
      <w:proofErr w:type="gramStart"/>
      <w:r w:rsidRPr="00AE18D3">
        <w:rPr>
          <w:rStyle w:val="code2"/>
        </w:rPr>
        <w:t>data</w:t>
      </w:r>
      <w:proofErr w:type="gramEnd"/>
      <w:r w:rsidRPr="00AE18D3">
        <w:rPr>
          <w:rStyle w:val="code2"/>
        </w:rPr>
        <w:t xml:space="preserve"> = aucRocAfroc, mapping = aes(x = aucRoc, y = aucAfroc)) + </w:t>
      </w:r>
    </w:p>
    <w:p w14:paraId="2859ADC0"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w:t>
      </w:r>
      <w:proofErr w:type="gramStart"/>
      <w:r w:rsidRPr="00AE18D3">
        <w:rPr>
          <w:rStyle w:val="code2"/>
        </w:rPr>
        <w:t>geom</w:t>
      </w:r>
      <w:proofErr w:type="gramEnd"/>
      <w:r w:rsidRPr="00AE18D3">
        <w:rPr>
          <w:rStyle w:val="code2"/>
        </w:rPr>
        <w:t xml:space="preserve">_point(size = 5) + </w:t>
      </w:r>
    </w:p>
    <w:p w14:paraId="136B59A6"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w:t>
      </w:r>
      <w:proofErr w:type="gramStart"/>
      <w:r w:rsidRPr="00AE18D3">
        <w:rPr>
          <w:rStyle w:val="code2"/>
        </w:rPr>
        <w:t>geom</w:t>
      </w:r>
      <w:proofErr w:type="gramEnd"/>
      <w:r w:rsidRPr="00AE18D3">
        <w:rPr>
          <w:rStyle w:val="code2"/>
        </w:rPr>
        <w:t xml:space="preserve">_line(data = plotCurveRocAfroc, size = 2) + </w:t>
      </w:r>
    </w:p>
    <w:p w14:paraId="185ADFF1"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w:t>
      </w:r>
      <w:proofErr w:type="gramStart"/>
      <w:r w:rsidRPr="00AE18D3">
        <w:rPr>
          <w:rStyle w:val="code2"/>
        </w:rPr>
        <w:t>xlab</w:t>
      </w:r>
      <w:proofErr w:type="gramEnd"/>
      <w:r w:rsidRPr="00AE18D3">
        <w:rPr>
          <w:rStyle w:val="code2"/>
        </w:rPr>
        <w:t>("ROC-AUC") + ylab("AFROC-AUC")   +</w:t>
      </w:r>
    </w:p>
    <w:p w14:paraId="714DE196"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w:t>
      </w:r>
      <w:proofErr w:type="gramStart"/>
      <w:r w:rsidRPr="00AE18D3">
        <w:rPr>
          <w:rStyle w:val="code2"/>
        </w:rPr>
        <w:t>theme</w:t>
      </w:r>
      <w:proofErr w:type="gramEnd"/>
      <w:r w:rsidRPr="00AE18D3">
        <w:rPr>
          <w:rStyle w:val="code2"/>
        </w:rPr>
        <w:t>(axis.title.y = element_text(size = 25,face="bold"),</w:t>
      </w:r>
    </w:p>
    <w:p w14:paraId="53D42ACE"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w:t>
      </w:r>
      <w:proofErr w:type="gramStart"/>
      <w:r w:rsidRPr="00AE18D3">
        <w:rPr>
          <w:rStyle w:val="code2"/>
        </w:rPr>
        <w:t>axis.title.x</w:t>
      </w:r>
      <w:proofErr w:type="gramEnd"/>
      <w:r w:rsidRPr="00AE18D3">
        <w:rPr>
          <w:rStyle w:val="code2"/>
        </w:rPr>
        <w:t xml:space="preserve"> = element_text(size = 30,face="bold"))</w:t>
      </w:r>
    </w:p>
    <w:p w14:paraId="0D7B0FA9"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AE18D3">
        <w:rPr>
          <w:rStyle w:val="code2"/>
        </w:rPr>
        <w:t>print</w:t>
      </w:r>
      <w:proofErr w:type="gramEnd"/>
      <w:r w:rsidRPr="00AE18D3">
        <w:rPr>
          <w:rStyle w:val="code2"/>
        </w:rPr>
        <w:t>(plotRocAfroc)</w:t>
      </w:r>
    </w:p>
    <w:p w14:paraId="45146C4F"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
    <w:p w14:paraId="3B8BE918"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PART II</w:t>
      </w:r>
    </w:p>
    <w:p w14:paraId="017A01C2"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AE18D3">
        <w:rPr>
          <w:rStyle w:val="code2"/>
        </w:rPr>
        <w:t>mu</w:t>
      </w:r>
      <w:proofErr w:type="gramEnd"/>
      <w:r w:rsidRPr="00AE18D3">
        <w:rPr>
          <w:rStyle w:val="code2"/>
        </w:rPr>
        <w:t xml:space="preserve"> &lt;- 2;nu &lt;- 1</w:t>
      </w:r>
    </w:p>
    <w:p w14:paraId="40A22041"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AE18D3">
        <w:rPr>
          <w:rStyle w:val="code2"/>
        </w:rPr>
        <w:t>cat</w:t>
      </w:r>
      <w:proofErr w:type="gramEnd"/>
      <w:r w:rsidRPr="00AE18D3">
        <w:rPr>
          <w:rStyle w:val="code2"/>
        </w:rPr>
        <w:t>("\nVary lambda only, mu = 2 and nu = 1\n")</w:t>
      </w:r>
    </w:p>
    <w:p w14:paraId="26BC40F9"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AE18D3">
        <w:rPr>
          <w:rStyle w:val="code2"/>
        </w:rPr>
        <w:t>lambdaArr</w:t>
      </w:r>
      <w:proofErr w:type="gramEnd"/>
      <w:r w:rsidRPr="00AE18D3">
        <w:rPr>
          <w:rStyle w:val="code2"/>
        </w:rPr>
        <w:t xml:space="preserve"> &lt;- logseq(0.2, 8, 9)</w:t>
      </w:r>
    </w:p>
    <w:p w14:paraId="1F1549DB"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AE18D3">
        <w:rPr>
          <w:rStyle w:val="code2"/>
        </w:rPr>
        <w:t>aucRoc</w:t>
      </w:r>
      <w:proofErr w:type="gramEnd"/>
      <w:r w:rsidRPr="00AE18D3">
        <w:rPr>
          <w:rStyle w:val="code2"/>
        </w:rPr>
        <w:t xml:space="preserve"> &lt;- rep(NA, length(lambdaArr))</w:t>
      </w:r>
    </w:p>
    <w:p w14:paraId="0EBF0F48"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AE18D3">
        <w:rPr>
          <w:rStyle w:val="code2"/>
        </w:rPr>
        <w:t>aucAfroc</w:t>
      </w:r>
      <w:proofErr w:type="gramEnd"/>
      <w:r w:rsidRPr="00AE18D3">
        <w:rPr>
          <w:rStyle w:val="code2"/>
        </w:rPr>
        <w:t xml:space="preserve"> &lt;- aucRoc;aucFroc &lt;- aucRoc</w:t>
      </w:r>
    </w:p>
    <w:p w14:paraId="52BA03E3"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AE18D3">
        <w:rPr>
          <w:rStyle w:val="code2"/>
        </w:rPr>
        <w:t>for</w:t>
      </w:r>
      <w:proofErr w:type="gramEnd"/>
      <w:r w:rsidRPr="00AE18D3">
        <w:rPr>
          <w:rStyle w:val="code2"/>
        </w:rPr>
        <w:t xml:space="preserve"> (i in 1:length(lambdaArr)) {</w:t>
      </w:r>
    </w:p>
    <w:p w14:paraId="45340749"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w:t>
      </w:r>
      <w:proofErr w:type="gramStart"/>
      <w:r w:rsidRPr="00AE18D3">
        <w:rPr>
          <w:rStyle w:val="code2"/>
        </w:rPr>
        <w:t>lambda</w:t>
      </w:r>
      <w:proofErr w:type="gramEnd"/>
      <w:r w:rsidRPr="00AE18D3">
        <w:rPr>
          <w:rStyle w:val="code2"/>
        </w:rPr>
        <w:t xml:space="preserve"> &lt;- lambdaArr[i]</w:t>
      </w:r>
    </w:p>
    <w:p w14:paraId="780863F7"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w:t>
      </w:r>
      <w:proofErr w:type="gramStart"/>
      <w:r w:rsidRPr="00AE18D3">
        <w:rPr>
          <w:rStyle w:val="code2"/>
        </w:rPr>
        <w:t>ret1</w:t>
      </w:r>
      <w:proofErr w:type="gramEnd"/>
      <w:r w:rsidRPr="00AE18D3">
        <w:rPr>
          <w:rStyle w:val="code2"/>
        </w:rPr>
        <w:t xml:space="preserve"> &lt;- PlotRsmOperatingCharacteristics(</w:t>
      </w:r>
    </w:p>
    <w:p w14:paraId="74F002DF"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w:t>
      </w:r>
      <w:proofErr w:type="gramStart"/>
      <w:r w:rsidRPr="00AE18D3">
        <w:rPr>
          <w:rStyle w:val="code2"/>
        </w:rPr>
        <w:t>mu</w:t>
      </w:r>
      <w:proofErr w:type="gramEnd"/>
      <w:r w:rsidRPr="00AE18D3">
        <w:rPr>
          <w:rStyle w:val="code2"/>
        </w:rPr>
        <w:t xml:space="preserve">, lambda, nu, </w:t>
      </w:r>
    </w:p>
    <w:p w14:paraId="36AB26DD"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w:t>
      </w:r>
      <w:proofErr w:type="gramStart"/>
      <w:r w:rsidRPr="00AE18D3">
        <w:rPr>
          <w:rStyle w:val="code2"/>
        </w:rPr>
        <w:t>lesionDistribution</w:t>
      </w:r>
      <w:proofErr w:type="gramEnd"/>
      <w:r w:rsidRPr="00AE18D3">
        <w:rPr>
          <w:rStyle w:val="code2"/>
        </w:rPr>
        <w:t xml:space="preserve"> = lesionDist</w:t>
      </w:r>
    </w:p>
    <w:p w14:paraId="5EFEBDE1"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 </w:t>
      </w:r>
    </w:p>
    <w:p w14:paraId="6DC75985"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w:t>
      </w:r>
      <w:proofErr w:type="gramStart"/>
      <w:r w:rsidRPr="00AE18D3">
        <w:rPr>
          <w:rStyle w:val="code2"/>
        </w:rPr>
        <w:t>cat</w:t>
      </w:r>
      <w:proofErr w:type="gramEnd"/>
      <w:r w:rsidRPr="00AE18D3">
        <w:rPr>
          <w:rStyle w:val="code2"/>
        </w:rPr>
        <w:t>("mu = ", mu,", lambda = ", lambda,</w:t>
      </w:r>
    </w:p>
    <w:p w14:paraId="13C23C07"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 </w:t>
      </w:r>
      <w:proofErr w:type="gramStart"/>
      <w:r w:rsidRPr="00AE18D3">
        <w:rPr>
          <w:rStyle w:val="code2"/>
        </w:rPr>
        <w:t>nu</w:t>
      </w:r>
      <w:proofErr w:type="gramEnd"/>
      <w:r w:rsidRPr="00AE18D3">
        <w:rPr>
          <w:rStyle w:val="code2"/>
        </w:rPr>
        <w:t xml:space="preserve"> = ", nu, ", aucFroc = ", ret1$aucFROC,</w:t>
      </w:r>
    </w:p>
    <w:p w14:paraId="1D85A400"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 </w:t>
      </w:r>
      <w:proofErr w:type="gramStart"/>
      <w:r w:rsidRPr="00AE18D3">
        <w:rPr>
          <w:rStyle w:val="code2"/>
        </w:rPr>
        <w:t>aucRoc</w:t>
      </w:r>
      <w:proofErr w:type="gramEnd"/>
      <w:r w:rsidRPr="00AE18D3">
        <w:rPr>
          <w:rStyle w:val="code2"/>
        </w:rPr>
        <w:t xml:space="preserve"> = ", ret1$aucROC,", aucAfroc = ", ret1$aucAFROC,"\n")</w:t>
      </w:r>
    </w:p>
    <w:p w14:paraId="2AF1441B"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w:t>
      </w:r>
      <w:proofErr w:type="gramStart"/>
      <w:r w:rsidRPr="00AE18D3">
        <w:rPr>
          <w:rStyle w:val="code2"/>
        </w:rPr>
        <w:t>aucRoc</w:t>
      </w:r>
      <w:proofErr w:type="gramEnd"/>
      <w:r w:rsidRPr="00AE18D3">
        <w:rPr>
          <w:rStyle w:val="code2"/>
        </w:rPr>
        <w:t>[i] &lt;- ret1$aucROC</w:t>
      </w:r>
    </w:p>
    <w:p w14:paraId="04CE8AD1"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w:t>
      </w:r>
      <w:proofErr w:type="gramStart"/>
      <w:r w:rsidRPr="00AE18D3">
        <w:rPr>
          <w:rStyle w:val="code2"/>
        </w:rPr>
        <w:t>aucAfroc</w:t>
      </w:r>
      <w:proofErr w:type="gramEnd"/>
      <w:r w:rsidRPr="00AE18D3">
        <w:rPr>
          <w:rStyle w:val="code2"/>
        </w:rPr>
        <w:t>[i] &lt;- ret1$aucAFROC</w:t>
      </w:r>
    </w:p>
    <w:p w14:paraId="02B02096"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w:t>
      </w:r>
      <w:proofErr w:type="gramStart"/>
      <w:r w:rsidRPr="00AE18D3">
        <w:rPr>
          <w:rStyle w:val="code2"/>
        </w:rPr>
        <w:t>aucFroc</w:t>
      </w:r>
      <w:proofErr w:type="gramEnd"/>
      <w:r w:rsidRPr="00AE18D3">
        <w:rPr>
          <w:rStyle w:val="code2"/>
        </w:rPr>
        <w:t>[i] &lt;- ret1$aucFROC</w:t>
      </w:r>
    </w:p>
    <w:p w14:paraId="39DED7DC"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w:t>
      </w:r>
    </w:p>
    <w:p w14:paraId="350BE3B3"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AE18D3">
        <w:rPr>
          <w:rStyle w:val="code2"/>
        </w:rPr>
        <w:t>cat</w:t>
      </w:r>
      <w:proofErr w:type="gramEnd"/>
      <w:r w:rsidRPr="00AE18D3">
        <w:rPr>
          <w:rStyle w:val="code2"/>
        </w:rPr>
        <w:t xml:space="preserve">("approx slope AFROC vs ROC =", </w:t>
      </w:r>
    </w:p>
    <w:p w14:paraId="242B0D2A"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w:t>
      </w:r>
      <w:proofErr w:type="gramStart"/>
      <w:r w:rsidRPr="00AE18D3">
        <w:rPr>
          <w:rStyle w:val="code2"/>
        </w:rPr>
        <w:t>aucAfroc</w:t>
      </w:r>
      <w:proofErr w:type="gramEnd"/>
      <w:r w:rsidRPr="00AE18D3">
        <w:rPr>
          <w:rStyle w:val="code2"/>
        </w:rPr>
        <w:t>[9]-aucAfroc[1])/(aucRoc[9]-aucRoc[1]),"\n")</w:t>
      </w:r>
    </w:p>
    <w:p w14:paraId="22A4D482"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AE18D3">
        <w:rPr>
          <w:rStyle w:val="code2"/>
        </w:rPr>
        <w:t>aucRocFroc</w:t>
      </w:r>
      <w:proofErr w:type="gramEnd"/>
      <w:r w:rsidRPr="00AE18D3">
        <w:rPr>
          <w:rStyle w:val="code2"/>
        </w:rPr>
        <w:t xml:space="preserve"> &lt;- data.frame(aucRoc = aucRoc, aucFroc = aucFroc)</w:t>
      </w:r>
    </w:p>
    <w:p w14:paraId="2879474F"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AE18D3">
        <w:rPr>
          <w:rStyle w:val="code2"/>
        </w:rPr>
        <w:t>aucRocAfroc</w:t>
      </w:r>
      <w:proofErr w:type="gramEnd"/>
      <w:r w:rsidRPr="00AE18D3">
        <w:rPr>
          <w:rStyle w:val="code2"/>
        </w:rPr>
        <w:t xml:space="preserve"> &lt;- data.frame(aucRoc = aucRoc, aucAfroc = aucAfroc)</w:t>
      </w:r>
    </w:p>
    <w:p w14:paraId="4FB1717F"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
    <w:p w14:paraId="655C0022"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AE18D3">
        <w:rPr>
          <w:rStyle w:val="code2"/>
        </w:rPr>
        <w:t>lambdaArr2</w:t>
      </w:r>
      <w:proofErr w:type="gramEnd"/>
      <w:r w:rsidRPr="00AE18D3">
        <w:rPr>
          <w:rStyle w:val="code2"/>
        </w:rPr>
        <w:t xml:space="preserve"> &lt;- seq(0.2, 8, by = 0.1)</w:t>
      </w:r>
    </w:p>
    <w:p w14:paraId="157E00E1"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AE18D3">
        <w:rPr>
          <w:rStyle w:val="code2"/>
        </w:rPr>
        <w:t>aucRoc2</w:t>
      </w:r>
      <w:proofErr w:type="gramEnd"/>
      <w:r w:rsidRPr="00AE18D3">
        <w:rPr>
          <w:rStyle w:val="code2"/>
        </w:rPr>
        <w:t xml:space="preserve"> &lt;- rep(NA, length(lambdaArr2))</w:t>
      </w:r>
    </w:p>
    <w:p w14:paraId="1DF47A21"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AE18D3">
        <w:rPr>
          <w:rStyle w:val="code2"/>
        </w:rPr>
        <w:t>aucAfroc2</w:t>
      </w:r>
      <w:proofErr w:type="gramEnd"/>
      <w:r w:rsidRPr="00AE18D3">
        <w:rPr>
          <w:rStyle w:val="code2"/>
        </w:rPr>
        <w:t xml:space="preserve"> &lt;- aucRoc2;aucFroc2 &lt;- aucRoc2</w:t>
      </w:r>
    </w:p>
    <w:p w14:paraId="46FDF4EB"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AE18D3">
        <w:rPr>
          <w:rStyle w:val="code2"/>
        </w:rPr>
        <w:t>for</w:t>
      </w:r>
      <w:proofErr w:type="gramEnd"/>
      <w:r w:rsidRPr="00AE18D3">
        <w:rPr>
          <w:rStyle w:val="code2"/>
        </w:rPr>
        <w:t xml:space="preserve"> (i in 1:length(lambdaArr2)) { # vary mu loop</w:t>
      </w:r>
    </w:p>
    <w:p w14:paraId="17A9A64D"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w:t>
      </w:r>
      <w:proofErr w:type="gramStart"/>
      <w:r w:rsidRPr="00AE18D3">
        <w:rPr>
          <w:rStyle w:val="code2"/>
        </w:rPr>
        <w:t>lambda</w:t>
      </w:r>
      <w:proofErr w:type="gramEnd"/>
      <w:r w:rsidRPr="00AE18D3">
        <w:rPr>
          <w:rStyle w:val="code2"/>
        </w:rPr>
        <w:t xml:space="preserve"> &lt;- lambdaArr2[i]</w:t>
      </w:r>
    </w:p>
    <w:p w14:paraId="625DA406"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w:t>
      </w:r>
      <w:proofErr w:type="gramStart"/>
      <w:r w:rsidRPr="00AE18D3">
        <w:rPr>
          <w:rStyle w:val="code2"/>
        </w:rPr>
        <w:t>ret1</w:t>
      </w:r>
      <w:proofErr w:type="gramEnd"/>
      <w:r w:rsidRPr="00AE18D3">
        <w:rPr>
          <w:rStyle w:val="code2"/>
        </w:rPr>
        <w:t xml:space="preserve"> &lt;- PlotRsmOperatingCharacteristics(</w:t>
      </w:r>
    </w:p>
    <w:p w14:paraId="3D6A6208"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w:t>
      </w:r>
      <w:proofErr w:type="gramStart"/>
      <w:r w:rsidRPr="00AE18D3">
        <w:rPr>
          <w:rStyle w:val="code2"/>
        </w:rPr>
        <w:t>mu</w:t>
      </w:r>
      <w:proofErr w:type="gramEnd"/>
      <w:r w:rsidRPr="00AE18D3">
        <w:rPr>
          <w:rStyle w:val="code2"/>
        </w:rPr>
        <w:t>, lambda, nu,</w:t>
      </w:r>
    </w:p>
    <w:p w14:paraId="353F9D4E"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w:t>
      </w:r>
      <w:proofErr w:type="gramStart"/>
      <w:r w:rsidRPr="00AE18D3">
        <w:rPr>
          <w:rStyle w:val="code2"/>
        </w:rPr>
        <w:t>lesionDistribution</w:t>
      </w:r>
      <w:proofErr w:type="gramEnd"/>
      <w:r w:rsidRPr="00AE18D3">
        <w:rPr>
          <w:rStyle w:val="code2"/>
        </w:rPr>
        <w:t xml:space="preserve"> = lesionDist</w:t>
      </w:r>
    </w:p>
    <w:p w14:paraId="64828F5A"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w:t>
      </w:r>
    </w:p>
    <w:p w14:paraId="7FC25D9D"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w:t>
      </w:r>
      <w:proofErr w:type="gramStart"/>
      <w:r w:rsidRPr="00AE18D3">
        <w:rPr>
          <w:rStyle w:val="code2"/>
        </w:rPr>
        <w:t>aucRoc2</w:t>
      </w:r>
      <w:proofErr w:type="gramEnd"/>
      <w:r w:rsidRPr="00AE18D3">
        <w:rPr>
          <w:rStyle w:val="code2"/>
        </w:rPr>
        <w:t>[i] &lt;- ret1$aucROC</w:t>
      </w:r>
    </w:p>
    <w:p w14:paraId="5E8E3BC8"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w:t>
      </w:r>
      <w:proofErr w:type="gramStart"/>
      <w:r w:rsidRPr="00AE18D3">
        <w:rPr>
          <w:rStyle w:val="code2"/>
        </w:rPr>
        <w:t>aucAfroc2</w:t>
      </w:r>
      <w:proofErr w:type="gramEnd"/>
      <w:r w:rsidRPr="00AE18D3">
        <w:rPr>
          <w:rStyle w:val="code2"/>
        </w:rPr>
        <w:t>[i] &lt;- ret1$aucAFROC</w:t>
      </w:r>
    </w:p>
    <w:p w14:paraId="1198494A"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w:t>
      </w:r>
      <w:proofErr w:type="gramStart"/>
      <w:r w:rsidRPr="00AE18D3">
        <w:rPr>
          <w:rStyle w:val="code2"/>
        </w:rPr>
        <w:t>aucFroc2</w:t>
      </w:r>
      <w:proofErr w:type="gramEnd"/>
      <w:r w:rsidRPr="00AE18D3">
        <w:rPr>
          <w:rStyle w:val="code2"/>
        </w:rPr>
        <w:t>[i] &lt;- ret1$aucFROC</w:t>
      </w:r>
    </w:p>
    <w:p w14:paraId="1A40695C"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w:t>
      </w:r>
    </w:p>
    <w:p w14:paraId="3416C138"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AE18D3">
        <w:rPr>
          <w:rStyle w:val="code2"/>
        </w:rPr>
        <w:t>plotCurveRocFroc</w:t>
      </w:r>
      <w:proofErr w:type="gramEnd"/>
      <w:r w:rsidRPr="00AE18D3">
        <w:rPr>
          <w:rStyle w:val="code2"/>
        </w:rPr>
        <w:t xml:space="preserve"> &lt;- data.frame(</w:t>
      </w:r>
    </w:p>
    <w:p w14:paraId="67FF502B"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w:t>
      </w:r>
      <w:proofErr w:type="gramStart"/>
      <w:r w:rsidRPr="00AE18D3">
        <w:rPr>
          <w:rStyle w:val="code2"/>
        </w:rPr>
        <w:t>aucRoc</w:t>
      </w:r>
      <w:proofErr w:type="gramEnd"/>
      <w:r w:rsidRPr="00AE18D3">
        <w:rPr>
          <w:rStyle w:val="code2"/>
        </w:rPr>
        <w:t xml:space="preserve"> = c(aucRoc, aucRoc2), aucFroc = c(aucFroc, aucFroc2))</w:t>
      </w:r>
    </w:p>
    <w:p w14:paraId="48B35EC2"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AE18D3">
        <w:rPr>
          <w:rStyle w:val="code2"/>
        </w:rPr>
        <w:t>plotRocFroc</w:t>
      </w:r>
      <w:proofErr w:type="gramEnd"/>
      <w:r w:rsidRPr="00AE18D3">
        <w:rPr>
          <w:rStyle w:val="code2"/>
        </w:rPr>
        <w:t xml:space="preserve"> &lt;- ggplot(</w:t>
      </w:r>
    </w:p>
    <w:p w14:paraId="244709DA"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w:t>
      </w:r>
      <w:proofErr w:type="gramStart"/>
      <w:r w:rsidRPr="00AE18D3">
        <w:rPr>
          <w:rStyle w:val="code2"/>
        </w:rPr>
        <w:t>data</w:t>
      </w:r>
      <w:proofErr w:type="gramEnd"/>
      <w:r w:rsidRPr="00AE18D3">
        <w:rPr>
          <w:rStyle w:val="code2"/>
        </w:rPr>
        <w:t xml:space="preserve"> = aucRocFroc, mapping = aes(x = aucRoc, y = aucFroc)) + </w:t>
      </w:r>
    </w:p>
    <w:p w14:paraId="5451ADB6"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w:t>
      </w:r>
      <w:proofErr w:type="gramStart"/>
      <w:r w:rsidRPr="00AE18D3">
        <w:rPr>
          <w:rStyle w:val="code2"/>
        </w:rPr>
        <w:t>geom</w:t>
      </w:r>
      <w:proofErr w:type="gramEnd"/>
      <w:r w:rsidRPr="00AE18D3">
        <w:rPr>
          <w:rStyle w:val="code2"/>
        </w:rPr>
        <w:t xml:space="preserve">_point(size = 5) + </w:t>
      </w:r>
    </w:p>
    <w:p w14:paraId="5C81FDD3"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w:t>
      </w:r>
      <w:proofErr w:type="gramStart"/>
      <w:r w:rsidRPr="00AE18D3">
        <w:rPr>
          <w:rStyle w:val="code2"/>
        </w:rPr>
        <w:t>geom</w:t>
      </w:r>
      <w:proofErr w:type="gramEnd"/>
      <w:r w:rsidRPr="00AE18D3">
        <w:rPr>
          <w:rStyle w:val="code2"/>
        </w:rPr>
        <w:t xml:space="preserve">_line(data = plotCurveRocFroc, size = 2) + </w:t>
      </w:r>
    </w:p>
    <w:p w14:paraId="01F37846"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w:t>
      </w:r>
      <w:proofErr w:type="gramStart"/>
      <w:r w:rsidRPr="00AE18D3">
        <w:rPr>
          <w:rStyle w:val="code2"/>
        </w:rPr>
        <w:t>xlab</w:t>
      </w:r>
      <w:proofErr w:type="gramEnd"/>
      <w:r w:rsidRPr="00AE18D3">
        <w:rPr>
          <w:rStyle w:val="code2"/>
        </w:rPr>
        <w:t>("ROC-AUC") + ylab("FROC-AUC") +</w:t>
      </w:r>
    </w:p>
    <w:p w14:paraId="7459C921"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lastRenderedPageBreak/>
        <w:t xml:space="preserve">  </w:t>
      </w:r>
      <w:proofErr w:type="gramStart"/>
      <w:r w:rsidRPr="00AE18D3">
        <w:rPr>
          <w:rStyle w:val="code2"/>
        </w:rPr>
        <w:t>theme</w:t>
      </w:r>
      <w:proofErr w:type="gramEnd"/>
      <w:r w:rsidRPr="00AE18D3">
        <w:rPr>
          <w:rStyle w:val="code2"/>
        </w:rPr>
        <w:t>(axis.title.y = element_text(size = 25,face="bold"),</w:t>
      </w:r>
    </w:p>
    <w:p w14:paraId="3385DD92"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w:t>
      </w:r>
      <w:proofErr w:type="gramStart"/>
      <w:r w:rsidRPr="00AE18D3">
        <w:rPr>
          <w:rStyle w:val="code2"/>
        </w:rPr>
        <w:t>axis.title.x</w:t>
      </w:r>
      <w:proofErr w:type="gramEnd"/>
      <w:r w:rsidRPr="00AE18D3">
        <w:rPr>
          <w:rStyle w:val="code2"/>
        </w:rPr>
        <w:t xml:space="preserve"> = element_text(size = 30,face="bold"))</w:t>
      </w:r>
    </w:p>
    <w:p w14:paraId="3191E7B5"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AE18D3">
        <w:rPr>
          <w:rStyle w:val="code2"/>
        </w:rPr>
        <w:t>print</w:t>
      </w:r>
      <w:proofErr w:type="gramEnd"/>
      <w:r w:rsidRPr="00AE18D3">
        <w:rPr>
          <w:rStyle w:val="code2"/>
        </w:rPr>
        <w:t>(plotRocFroc)</w:t>
      </w:r>
    </w:p>
    <w:p w14:paraId="4572D109"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
    <w:p w14:paraId="60CA2EA5"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AE18D3">
        <w:rPr>
          <w:rStyle w:val="code2"/>
        </w:rPr>
        <w:t>plotCurveRocAfroc</w:t>
      </w:r>
      <w:proofErr w:type="gramEnd"/>
      <w:r w:rsidRPr="00AE18D3">
        <w:rPr>
          <w:rStyle w:val="code2"/>
        </w:rPr>
        <w:t xml:space="preserve"> &lt;- data.frame(</w:t>
      </w:r>
    </w:p>
    <w:p w14:paraId="476C4AC1"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w:t>
      </w:r>
      <w:proofErr w:type="gramStart"/>
      <w:r w:rsidRPr="00AE18D3">
        <w:rPr>
          <w:rStyle w:val="code2"/>
        </w:rPr>
        <w:t>aucRoc</w:t>
      </w:r>
      <w:proofErr w:type="gramEnd"/>
      <w:r w:rsidRPr="00AE18D3">
        <w:rPr>
          <w:rStyle w:val="code2"/>
        </w:rPr>
        <w:t xml:space="preserve"> = c(aucRoc, aucRoc2), aucAfroc = c(aucAfroc, aucAfroc2))</w:t>
      </w:r>
    </w:p>
    <w:p w14:paraId="207CADA6"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AE18D3">
        <w:rPr>
          <w:rStyle w:val="code2"/>
        </w:rPr>
        <w:t>plotRocAfroc</w:t>
      </w:r>
      <w:proofErr w:type="gramEnd"/>
      <w:r w:rsidRPr="00AE18D3">
        <w:rPr>
          <w:rStyle w:val="code2"/>
        </w:rPr>
        <w:t xml:space="preserve"> &lt;- ggplot(</w:t>
      </w:r>
    </w:p>
    <w:p w14:paraId="6A1E837B"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w:t>
      </w:r>
      <w:proofErr w:type="gramStart"/>
      <w:r w:rsidRPr="00AE18D3">
        <w:rPr>
          <w:rStyle w:val="code2"/>
        </w:rPr>
        <w:t>data</w:t>
      </w:r>
      <w:proofErr w:type="gramEnd"/>
      <w:r w:rsidRPr="00AE18D3">
        <w:rPr>
          <w:rStyle w:val="code2"/>
        </w:rPr>
        <w:t xml:space="preserve"> = aucRocAfroc, mapping = aes(x = aucRoc, y = aucAfroc)) + </w:t>
      </w:r>
    </w:p>
    <w:p w14:paraId="2FA6FF25"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w:t>
      </w:r>
      <w:proofErr w:type="gramStart"/>
      <w:r w:rsidRPr="00AE18D3">
        <w:rPr>
          <w:rStyle w:val="code2"/>
        </w:rPr>
        <w:t>geom</w:t>
      </w:r>
      <w:proofErr w:type="gramEnd"/>
      <w:r w:rsidRPr="00AE18D3">
        <w:rPr>
          <w:rStyle w:val="code2"/>
        </w:rPr>
        <w:t xml:space="preserve">_point(size = 5) + </w:t>
      </w:r>
    </w:p>
    <w:p w14:paraId="3496F2C7"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w:t>
      </w:r>
      <w:proofErr w:type="gramStart"/>
      <w:r w:rsidRPr="00AE18D3">
        <w:rPr>
          <w:rStyle w:val="code2"/>
        </w:rPr>
        <w:t>geom</w:t>
      </w:r>
      <w:proofErr w:type="gramEnd"/>
      <w:r w:rsidRPr="00AE18D3">
        <w:rPr>
          <w:rStyle w:val="code2"/>
        </w:rPr>
        <w:t xml:space="preserve">_line(data = plotCurveRocAfroc, size = 2) + </w:t>
      </w:r>
    </w:p>
    <w:p w14:paraId="1DEC88F2"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w:t>
      </w:r>
      <w:proofErr w:type="gramStart"/>
      <w:r w:rsidRPr="00AE18D3">
        <w:rPr>
          <w:rStyle w:val="code2"/>
        </w:rPr>
        <w:t>xlab</w:t>
      </w:r>
      <w:proofErr w:type="gramEnd"/>
      <w:r w:rsidRPr="00AE18D3">
        <w:rPr>
          <w:rStyle w:val="code2"/>
        </w:rPr>
        <w:t>("ROC-AUC") + ylab("AFROC-AUC") +</w:t>
      </w:r>
    </w:p>
    <w:p w14:paraId="164E7ECA"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w:t>
      </w:r>
      <w:proofErr w:type="gramStart"/>
      <w:r w:rsidRPr="00AE18D3">
        <w:rPr>
          <w:rStyle w:val="code2"/>
        </w:rPr>
        <w:t>theme</w:t>
      </w:r>
      <w:proofErr w:type="gramEnd"/>
      <w:r w:rsidRPr="00AE18D3">
        <w:rPr>
          <w:rStyle w:val="code2"/>
        </w:rPr>
        <w:t xml:space="preserve">(axis.title.y = </w:t>
      </w:r>
    </w:p>
    <w:p w14:paraId="5C62BAD0"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w:t>
      </w:r>
      <w:proofErr w:type="gramStart"/>
      <w:r w:rsidRPr="00AE18D3">
        <w:rPr>
          <w:rStyle w:val="code2"/>
        </w:rPr>
        <w:t>element</w:t>
      </w:r>
      <w:proofErr w:type="gramEnd"/>
      <w:r w:rsidRPr="00AE18D3">
        <w:rPr>
          <w:rStyle w:val="code2"/>
        </w:rPr>
        <w:t>_text(size = 25,face="bold"),</w:t>
      </w:r>
    </w:p>
    <w:p w14:paraId="52A59694"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w:t>
      </w:r>
      <w:proofErr w:type="gramStart"/>
      <w:r w:rsidRPr="00AE18D3">
        <w:rPr>
          <w:rStyle w:val="code2"/>
        </w:rPr>
        <w:t>axis.title.x</w:t>
      </w:r>
      <w:proofErr w:type="gramEnd"/>
      <w:r w:rsidRPr="00AE18D3">
        <w:rPr>
          <w:rStyle w:val="code2"/>
        </w:rPr>
        <w:t xml:space="preserve"> = element_text(size = 30,face="bold"))</w:t>
      </w:r>
    </w:p>
    <w:p w14:paraId="358E7D83"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AE18D3">
        <w:rPr>
          <w:rStyle w:val="code2"/>
        </w:rPr>
        <w:t>print</w:t>
      </w:r>
      <w:proofErr w:type="gramEnd"/>
      <w:r w:rsidRPr="00AE18D3">
        <w:rPr>
          <w:rStyle w:val="code2"/>
        </w:rPr>
        <w:t>(plotRocAfroc)</w:t>
      </w:r>
    </w:p>
    <w:p w14:paraId="3671EAF3"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
    <w:p w14:paraId="4B4F3662"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PART III</w:t>
      </w:r>
    </w:p>
    <w:p w14:paraId="38E619BB"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AE18D3">
        <w:rPr>
          <w:rStyle w:val="code2"/>
        </w:rPr>
        <w:t>mu</w:t>
      </w:r>
      <w:proofErr w:type="gramEnd"/>
      <w:r w:rsidRPr="00AE18D3">
        <w:rPr>
          <w:rStyle w:val="code2"/>
        </w:rPr>
        <w:t xml:space="preserve"> &lt;- 2;lambda &lt;- 1</w:t>
      </w:r>
    </w:p>
    <w:p w14:paraId="6E75E363"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AE18D3">
        <w:rPr>
          <w:rStyle w:val="code2"/>
        </w:rPr>
        <w:t>cat</w:t>
      </w:r>
      <w:proofErr w:type="gramEnd"/>
      <w:r w:rsidRPr="00AE18D3">
        <w:rPr>
          <w:rStyle w:val="code2"/>
        </w:rPr>
        <w:t>("\nVary nu only, mu = 2 and lambda = 1\n")</w:t>
      </w:r>
    </w:p>
    <w:p w14:paraId="3BA13F9B"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AE18D3">
        <w:rPr>
          <w:rStyle w:val="code2"/>
        </w:rPr>
        <w:t>nuArr</w:t>
      </w:r>
      <w:proofErr w:type="gramEnd"/>
      <w:r w:rsidRPr="00AE18D3">
        <w:rPr>
          <w:rStyle w:val="code2"/>
        </w:rPr>
        <w:t xml:space="preserve"> &lt;- logseq(0.2, 8, 9)</w:t>
      </w:r>
    </w:p>
    <w:p w14:paraId="3411F3DA"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AE18D3">
        <w:rPr>
          <w:rStyle w:val="code2"/>
        </w:rPr>
        <w:t>aucRoc</w:t>
      </w:r>
      <w:proofErr w:type="gramEnd"/>
      <w:r w:rsidRPr="00AE18D3">
        <w:rPr>
          <w:rStyle w:val="code2"/>
        </w:rPr>
        <w:t xml:space="preserve"> &lt;- rep(NA, length(nuArr));aucAfroc &lt;- aucRoc;aucFroc &lt;- aucRoc</w:t>
      </w:r>
    </w:p>
    <w:p w14:paraId="2FC4C42B"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AE18D3">
        <w:rPr>
          <w:rStyle w:val="code2"/>
        </w:rPr>
        <w:t>for</w:t>
      </w:r>
      <w:proofErr w:type="gramEnd"/>
      <w:r w:rsidRPr="00AE18D3">
        <w:rPr>
          <w:rStyle w:val="code2"/>
        </w:rPr>
        <w:t xml:space="preserve"> (i in 1:length(nuArr)) {</w:t>
      </w:r>
    </w:p>
    <w:p w14:paraId="2AA67486"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w:t>
      </w:r>
      <w:proofErr w:type="gramStart"/>
      <w:r w:rsidRPr="00AE18D3">
        <w:rPr>
          <w:rStyle w:val="code2"/>
        </w:rPr>
        <w:t>nu</w:t>
      </w:r>
      <w:proofErr w:type="gramEnd"/>
      <w:r w:rsidRPr="00AE18D3">
        <w:rPr>
          <w:rStyle w:val="code2"/>
        </w:rPr>
        <w:t xml:space="preserve"> &lt;- nuArr[i]</w:t>
      </w:r>
    </w:p>
    <w:p w14:paraId="4ED0F66C"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w:t>
      </w:r>
      <w:proofErr w:type="gramStart"/>
      <w:r w:rsidRPr="00AE18D3">
        <w:rPr>
          <w:rStyle w:val="code2"/>
        </w:rPr>
        <w:t>ret1</w:t>
      </w:r>
      <w:proofErr w:type="gramEnd"/>
      <w:r w:rsidRPr="00AE18D3">
        <w:rPr>
          <w:rStyle w:val="code2"/>
        </w:rPr>
        <w:t xml:space="preserve"> &lt;- PlotRsmOperatingCharacteristics(</w:t>
      </w:r>
    </w:p>
    <w:p w14:paraId="418A5A7C"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w:t>
      </w:r>
      <w:proofErr w:type="gramStart"/>
      <w:r w:rsidRPr="00AE18D3">
        <w:rPr>
          <w:rStyle w:val="code2"/>
        </w:rPr>
        <w:t>mu</w:t>
      </w:r>
      <w:proofErr w:type="gramEnd"/>
      <w:r w:rsidRPr="00AE18D3">
        <w:rPr>
          <w:rStyle w:val="code2"/>
        </w:rPr>
        <w:t xml:space="preserve">, lambda, nu, </w:t>
      </w:r>
    </w:p>
    <w:p w14:paraId="73BE2B4C"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w:t>
      </w:r>
      <w:proofErr w:type="gramStart"/>
      <w:r w:rsidRPr="00AE18D3">
        <w:rPr>
          <w:rStyle w:val="code2"/>
        </w:rPr>
        <w:t>lesionDistribution</w:t>
      </w:r>
      <w:proofErr w:type="gramEnd"/>
      <w:r w:rsidRPr="00AE18D3">
        <w:rPr>
          <w:rStyle w:val="code2"/>
        </w:rPr>
        <w:t xml:space="preserve"> = lesionDist,</w:t>
      </w:r>
    </w:p>
    <w:p w14:paraId="61900429"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w:t>
      </w:r>
      <w:proofErr w:type="gramStart"/>
      <w:r w:rsidRPr="00AE18D3">
        <w:rPr>
          <w:rStyle w:val="code2"/>
        </w:rPr>
        <w:t>llfRange</w:t>
      </w:r>
      <w:proofErr w:type="gramEnd"/>
      <w:r w:rsidRPr="00AE18D3">
        <w:rPr>
          <w:rStyle w:val="code2"/>
        </w:rPr>
        <w:t xml:space="preserve"> = c(0,1)</w:t>
      </w:r>
    </w:p>
    <w:p w14:paraId="6CFC74FB"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 </w:t>
      </w:r>
    </w:p>
    <w:p w14:paraId="2C20A417"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w:t>
      </w:r>
      <w:proofErr w:type="gramStart"/>
      <w:r w:rsidRPr="00AE18D3">
        <w:rPr>
          <w:rStyle w:val="code2"/>
        </w:rPr>
        <w:t>cat</w:t>
      </w:r>
      <w:proofErr w:type="gramEnd"/>
      <w:r w:rsidRPr="00AE18D3">
        <w:rPr>
          <w:rStyle w:val="code2"/>
        </w:rPr>
        <w:t>("mu = ", mu,", lambda = ", lambda,</w:t>
      </w:r>
    </w:p>
    <w:p w14:paraId="7B43D733"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 </w:t>
      </w:r>
      <w:proofErr w:type="gramStart"/>
      <w:r w:rsidRPr="00AE18D3">
        <w:rPr>
          <w:rStyle w:val="code2"/>
        </w:rPr>
        <w:t>nu</w:t>
      </w:r>
      <w:proofErr w:type="gramEnd"/>
      <w:r w:rsidRPr="00AE18D3">
        <w:rPr>
          <w:rStyle w:val="code2"/>
        </w:rPr>
        <w:t xml:space="preserve"> = ", nu, ", aucFroc = ", ret1$aucFROC,</w:t>
      </w:r>
    </w:p>
    <w:p w14:paraId="74A3BF5A"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 </w:t>
      </w:r>
      <w:proofErr w:type="gramStart"/>
      <w:r w:rsidRPr="00AE18D3">
        <w:rPr>
          <w:rStyle w:val="code2"/>
        </w:rPr>
        <w:t>aucRoc</w:t>
      </w:r>
      <w:proofErr w:type="gramEnd"/>
      <w:r w:rsidRPr="00AE18D3">
        <w:rPr>
          <w:rStyle w:val="code2"/>
        </w:rPr>
        <w:t xml:space="preserve"> = ", ret1$aucROC,", aucAfroc = ", ret1$aucAFROC,"\n")</w:t>
      </w:r>
    </w:p>
    <w:p w14:paraId="48F0DB67"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w:t>
      </w:r>
      <w:proofErr w:type="gramStart"/>
      <w:r w:rsidRPr="00AE18D3">
        <w:rPr>
          <w:rStyle w:val="code2"/>
        </w:rPr>
        <w:t>aucRoc</w:t>
      </w:r>
      <w:proofErr w:type="gramEnd"/>
      <w:r w:rsidRPr="00AE18D3">
        <w:rPr>
          <w:rStyle w:val="code2"/>
        </w:rPr>
        <w:t>[i] &lt;- ret1$aucROC</w:t>
      </w:r>
    </w:p>
    <w:p w14:paraId="5B1DD40F"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w:t>
      </w:r>
      <w:proofErr w:type="gramStart"/>
      <w:r w:rsidRPr="00AE18D3">
        <w:rPr>
          <w:rStyle w:val="code2"/>
        </w:rPr>
        <w:t>aucAfroc</w:t>
      </w:r>
      <w:proofErr w:type="gramEnd"/>
      <w:r w:rsidRPr="00AE18D3">
        <w:rPr>
          <w:rStyle w:val="code2"/>
        </w:rPr>
        <w:t>[i] &lt;- ret1$aucAFROC</w:t>
      </w:r>
    </w:p>
    <w:p w14:paraId="225D34E5"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w:t>
      </w:r>
      <w:proofErr w:type="gramStart"/>
      <w:r w:rsidRPr="00AE18D3">
        <w:rPr>
          <w:rStyle w:val="code2"/>
        </w:rPr>
        <w:t>aucFroc</w:t>
      </w:r>
      <w:proofErr w:type="gramEnd"/>
      <w:r w:rsidRPr="00AE18D3">
        <w:rPr>
          <w:rStyle w:val="code2"/>
        </w:rPr>
        <w:t>[i] &lt;- ret1$aucFROC</w:t>
      </w:r>
    </w:p>
    <w:p w14:paraId="6CC2E8D1"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w:t>
      </w:r>
    </w:p>
    <w:p w14:paraId="0C6A798A"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AE18D3">
        <w:rPr>
          <w:rStyle w:val="code2"/>
        </w:rPr>
        <w:t>cat</w:t>
      </w:r>
      <w:proofErr w:type="gramEnd"/>
      <w:r w:rsidRPr="00AE18D3">
        <w:rPr>
          <w:rStyle w:val="code2"/>
        </w:rPr>
        <w:t xml:space="preserve">("approx slope AFROC vs ROC =", </w:t>
      </w:r>
    </w:p>
    <w:p w14:paraId="6BC54DEA"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w:t>
      </w:r>
      <w:proofErr w:type="gramStart"/>
      <w:r w:rsidRPr="00AE18D3">
        <w:rPr>
          <w:rStyle w:val="code2"/>
        </w:rPr>
        <w:t>aucAfroc</w:t>
      </w:r>
      <w:proofErr w:type="gramEnd"/>
      <w:r w:rsidRPr="00AE18D3">
        <w:rPr>
          <w:rStyle w:val="code2"/>
        </w:rPr>
        <w:t>[9]-aucAfroc[1])/(aucRoc[9]-aucRoc[1]),"\n")</w:t>
      </w:r>
    </w:p>
    <w:p w14:paraId="0B4AFF59"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AE18D3">
        <w:rPr>
          <w:rStyle w:val="code2"/>
        </w:rPr>
        <w:t>aucRocFroc</w:t>
      </w:r>
      <w:proofErr w:type="gramEnd"/>
      <w:r w:rsidRPr="00AE18D3">
        <w:rPr>
          <w:rStyle w:val="code2"/>
        </w:rPr>
        <w:t xml:space="preserve"> &lt;- data.frame(aucRoc = aucRoc, aucFroc = aucFroc)</w:t>
      </w:r>
    </w:p>
    <w:p w14:paraId="5732BE31"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AE18D3">
        <w:rPr>
          <w:rStyle w:val="code2"/>
        </w:rPr>
        <w:t>aucRocAfroc</w:t>
      </w:r>
      <w:proofErr w:type="gramEnd"/>
      <w:r w:rsidRPr="00AE18D3">
        <w:rPr>
          <w:rStyle w:val="code2"/>
        </w:rPr>
        <w:t xml:space="preserve"> &lt;- data.frame(aucRoc = aucRoc, aucAfroc = aucAfroc)</w:t>
      </w:r>
    </w:p>
    <w:p w14:paraId="50B734DE"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
    <w:p w14:paraId="1F74050A"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AE18D3">
        <w:rPr>
          <w:rStyle w:val="code2"/>
        </w:rPr>
        <w:t>nuArr2</w:t>
      </w:r>
      <w:proofErr w:type="gramEnd"/>
      <w:r w:rsidRPr="00AE18D3">
        <w:rPr>
          <w:rStyle w:val="code2"/>
        </w:rPr>
        <w:t xml:space="preserve"> &lt;- seq(0.2, 8, by = 0.1)</w:t>
      </w:r>
    </w:p>
    <w:p w14:paraId="40F202AF"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AE18D3">
        <w:rPr>
          <w:rStyle w:val="code2"/>
        </w:rPr>
        <w:t>aucRoc2</w:t>
      </w:r>
      <w:proofErr w:type="gramEnd"/>
      <w:r w:rsidRPr="00AE18D3">
        <w:rPr>
          <w:rStyle w:val="code2"/>
        </w:rPr>
        <w:t xml:space="preserve"> &lt;- rep(NA, length(nuArr2))</w:t>
      </w:r>
    </w:p>
    <w:p w14:paraId="1F5DDA4E"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AE18D3">
        <w:rPr>
          <w:rStyle w:val="code2"/>
        </w:rPr>
        <w:t>aucAfroc2</w:t>
      </w:r>
      <w:proofErr w:type="gramEnd"/>
      <w:r w:rsidRPr="00AE18D3">
        <w:rPr>
          <w:rStyle w:val="code2"/>
        </w:rPr>
        <w:t xml:space="preserve"> &lt;- aucRoc2;aucFroc2 &lt;- aucRoc2</w:t>
      </w:r>
    </w:p>
    <w:p w14:paraId="6E8C96EF"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AE18D3">
        <w:rPr>
          <w:rStyle w:val="code2"/>
        </w:rPr>
        <w:t>for</w:t>
      </w:r>
      <w:proofErr w:type="gramEnd"/>
      <w:r w:rsidRPr="00AE18D3">
        <w:rPr>
          <w:rStyle w:val="code2"/>
        </w:rPr>
        <w:t xml:space="preserve"> (i in 1:length(nuArr2)) { # vary mu loop</w:t>
      </w:r>
    </w:p>
    <w:p w14:paraId="22873C4C"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w:t>
      </w:r>
      <w:proofErr w:type="gramStart"/>
      <w:r w:rsidRPr="00AE18D3">
        <w:rPr>
          <w:rStyle w:val="code2"/>
        </w:rPr>
        <w:t>nu</w:t>
      </w:r>
      <w:proofErr w:type="gramEnd"/>
      <w:r w:rsidRPr="00AE18D3">
        <w:rPr>
          <w:rStyle w:val="code2"/>
        </w:rPr>
        <w:t xml:space="preserve"> &lt;- nuArr[2]</w:t>
      </w:r>
    </w:p>
    <w:p w14:paraId="3920F19F"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w:t>
      </w:r>
      <w:proofErr w:type="gramStart"/>
      <w:r w:rsidRPr="00AE18D3">
        <w:rPr>
          <w:rStyle w:val="code2"/>
        </w:rPr>
        <w:t>ret1</w:t>
      </w:r>
      <w:proofErr w:type="gramEnd"/>
      <w:r w:rsidRPr="00AE18D3">
        <w:rPr>
          <w:rStyle w:val="code2"/>
        </w:rPr>
        <w:t xml:space="preserve"> &lt;- PlotRsmOperatingCharacteristics(</w:t>
      </w:r>
    </w:p>
    <w:p w14:paraId="3FE23B93"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w:t>
      </w:r>
      <w:proofErr w:type="gramStart"/>
      <w:r w:rsidRPr="00AE18D3">
        <w:rPr>
          <w:rStyle w:val="code2"/>
        </w:rPr>
        <w:t>mu</w:t>
      </w:r>
      <w:proofErr w:type="gramEnd"/>
      <w:r w:rsidRPr="00AE18D3">
        <w:rPr>
          <w:rStyle w:val="code2"/>
        </w:rPr>
        <w:t>, lambda, nu,</w:t>
      </w:r>
    </w:p>
    <w:p w14:paraId="651455EF"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w:t>
      </w:r>
      <w:proofErr w:type="gramStart"/>
      <w:r w:rsidRPr="00AE18D3">
        <w:rPr>
          <w:rStyle w:val="code2"/>
        </w:rPr>
        <w:t>lesionDistribution</w:t>
      </w:r>
      <w:proofErr w:type="gramEnd"/>
      <w:r w:rsidRPr="00AE18D3">
        <w:rPr>
          <w:rStyle w:val="code2"/>
        </w:rPr>
        <w:t xml:space="preserve"> = lesionDist</w:t>
      </w:r>
    </w:p>
    <w:p w14:paraId="5831A25E"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w:t>
      </w:r>
    </w:p>
    <w:p w14:paraId="032EC33F"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w:t>
      </w:r>
      <w:proofErr w:type="gramStart"/>
      <w:r w:rsidRPr="00AE18D3">
        <w:rPr>
          <w:rStyle w:val="code2"/>
        </w:rPr>
        <w:t>aucRoc2</w:t>
      </w:r>
      <w:proofErr w:type="gramEnd"/>
      <w:r w:rsidRPr="00AE18D3">
        <w:rPr>
          <w:rStyle w:val="code2"/>
        </w:rPr>
        <w:t>[i] &lt;- ret1$aucROC</w:t>
      </w:r>
    </w:p>
    <w:p w14:paraId="34050C39"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w:t>
      </w:r>
      <w:proofErr w:type="gramStart"/>
      <w:r w:rsidRPr="00AE18D3">
        <w:rPr>
          <w:rStyle w:val="code2"/>
        </w:rPr>
        <w:t>aucAfroc2</w:t>
      </w:r>
      <w:proofErr w:type="gramEnd"/>
      <w:r w:rsidRPr="00AE18D3">
        <w:rPr>
          <w:rStyle w:val="code2"/>
        </w:rPr>
        <w:t>[i] &lt;- ret1$aucAFROC</w:t>
      </w:r>
    </w:p>
    <w:p w14:paraId="40B2B35C"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w:t>
      </w:r>
      <w:proofErr w:type="gramStart"/>
      <w:r w:rsidRPr="00AE18D3">
        <w:rPr>
          <w:rStyle w:val="code2"/>
        </w:rPr>
        <w:t>aucFroc2</w:t>
      </w:r>
      <w:proofErr w:type="gramEnd"/>
      <w:r w:rsidRPr="00AE18D3">
        <w:rPr>
          <w:rStyle w:val="code2"/>
        </w:rPr>
        <w:t>[i] &lt;- ret1$aucFROC</w:t>
      </w:r>
    </w:p>
    <w:p w14:paraId="2297BA4C"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w:t>
      </w:r>
    </w:p>
    <w:p w14:paraId="31D2C256"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AE18D3">
        <w:rPr>
          <w:rStyle w:val="code2"/>
        </w:rPr>
        <w:t>plotCurveRocFroc</w:t>
      </w:r>
      <w:proofErr w:type="gramEnd"/>
      <w:r w:rsidRPr="00AE18D3">
        <w:rPr>
          <w:rStyle w:val="code2"/>
        </w:rPr>
        <w:t xml:space="preserve"> &lt;- data.frame(</w:t>
      </w:r>
    </w:p>
    <w:p w14:paraId="7D763714"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w:t>
      </w:r>
      <w:proofErr w:type="gramStart"/>
      <w:r w:rsidRPr="00AE18D3">
        <w:rPr>
          <w:rStyle w:val="code2"/>
        </w:rPr>
        <w:t>aucRoc</w:t>
      </w:r>
      <w:proofErr w:type="gramEnd"/>
      <w:r w:rsidRPr="00AE18D3">
        <w:rPr>
          <w:rStyle w:val="code2"/>
        </w:rPr>
        <w:t xml:space="preserve"> = c(aucRoc, aucRoc2), aucFroc = c(aucFroc, aucFroc2))</w:t>
      </w:r>
    </w:p>
    <w:p w14:paraId="3B2BF24D"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AE18D3">
        <w:rPr>
          <w:rStyle w:val="code2"/>
        </w:rPr>
        <w:t>plotRocFroc</w:t>
      </w:r>
      <w:proofErr w:type="gramEnd"/>
      <w:r w:rsidRPr="00AE18D3">
        <w:rPr>
          <w:rStyle w:val="code2"/>
        </w:rPr>
        <w:t xml:space="preserve"> &lt;- ggplot(</w:t>
      </w:r>
    </w:p>
    <w:p w14:paraId="1FFB4D84"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w:t>
      </w:r>
      <w:proofErr w:type="gramStart"/>
      <w:r w:rsidRPr="00AE18D3">
        <w:rPr>
          <w:rStyle w:val="code2"/>
        </w:rPr>
        <w:t>data</w:t>
      </w:r>
      <w:proofErr w:type="gramEnd"/>
      <w:r w:rsidRPr="00AE18D3">
        <w:rPr>
          <w:rStyle w:val="code2"/>
        </w:rPr>
        <w:t xml:space="preserve"> = aucRocFroc, mapping = aes(x = aucRoc, y = aucFroc)) + </w:t>
      </w:r>
    </w:p>
    <w:p w14:paraId="06D976C1"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w:t>
      </w:r>
      <w:proofErr w:type="gramStart"/>
      <w:r w:rsidRPr="00AE18D3">
        <w:rPr>
          <w:rStyle w:val="code2"/>
        </w:rPr>
        <w:t>geom</w:t>
      </w:r>
      <w:proofErr w:type="gramEnd"/>
      <w:r w:rsidRPr="00AE18D3">
        <w:rPr>
          <w:rStyle w:val="code2"/>
        </w:rPr>
        <w:t xml:space="preserve">_point(size = 5) + </w:t>
      </w:r>
    </w:p>
    <w:p w14:paraId="5FAD8D9F"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w:t>
      </w:r>
      <w:proofErr w:type="gramStart"/>
      <w:r w:rsidRPr="00AE18D3">
        <w:rPr>
          <w:rStyle w:val="code2"/>
        </w:rPr>
        <w:t>geom</w:t>
      </w:r>
      <w:proofErr w:type="gramEnd"/>
      <w:r w:rsidRPr="00AE18D3">
        <w:rPr>
          <w:rStyle w:val="code2"/>
        </w:rPr>
        <w:t xml:space="preserve">_line(data = plotCurveRocFroc, size = 2) + </w:t>
      </w:r>
    </w:p>
    <w:p w14:paraId="201EFFDB"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w:t>
      </w:r>
      <w:proofErr w:type="gramStart"/>
      <w:r w:rsidRPr="00AE18D3">
        <w:rPr>
          <w:rStyle w:val="code2"/>
        </w:rPr>
        <w:t>xlab</w:t>
      </w:r>
      <w:proofErr w:type="gramEnd"/>
      <w:r w:rsidRPr="00AE18D3">
        <w:rPr>
          <w:rStyle w:val="code2"/>
        </w:rPr>
        <w:t>("ROC-AUC") + ylab("FROC-AUC") +</w:t>
      </w:r>
    </w:p>
    <w:p w14:paraId="604A2808"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lastRenderedPageBreak/>
        <w:t xml:space="preserve">  </w:t>
      </w:r>
      <w:proofErr w:type="gramStart"/>
      <w:r w:rsidRPr="00AE18D3">
        <w:rPr>
          <w:rStyle w:val="code2"/>
        </w:rPr>
        <w:t>theme</w:t>
      </w:r>
      <w:proofErr w:type="gramEnd"/>
      <w:r w:rsidRPr="00AE18D3">
        <w:rPr>
          <w:rStyle w:val="code2"/>
        </w:rPr>
        <w:t>(axis.title.y = element_text(size = 25,face="bold"),</w:t>
      </w:r>
    </w:p>
    <w:p w14:paraId="17EEB2F2"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w:t>
      </w:r>
      <w:proofErr w:type="gramStart"/>
      <w:r w:rsidRPr="00AE18D3">
        <w:rPr>
          <w:rStyle w:val="code2"/>
        </w:rPr>
        <w:t>axis.title.x</w:t>
      </w:r>
      <w:proofErr w:type="gramEnd"/>
      <w:r w:rsidRPr="00AE18D3">
        <w:rPr>
          <w:rStyle w:val="code2"/>
        </w:rPr>
        <w:t xml:space="preserve"> = element_text(size = 30,face="bold"))</w:t>
      </w:r>
    </w:p>
    <w:p w14:paraId="3B53A0F1"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AE18D3">
        <w:rPr>
          <w:rStyle w:val="code2"/>
        </w:rPr>
        <w:t>print</w:t>
      </w:r>
      <w:proofErr w:type="gramEnd"/>
      <w:r w:rsidRPr="00AE18D3">
        <w:rPr>
          <w:rStyle w:val="code2"/>
        </w:rPr>
        <w:t>(plotRocFroc)</w:t>
      </w:r>
    </w:p>
    <w:p w14:paraId="12520BC7"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AE18D3">
        <w:rPr>
          <w:rStyle w:val="code2"/>
        </w:rPr>
        <w:t>plotCurveRocAfroc</w:t>
      </w:r>
      <w:proofErr w:type="gramEnd"/>
      <w:r w:rsidRPr="00AE18D3">
        <w:rPr>
          <w:rStyle w:val="code2"/>
        </w:rPr>
        <w:t xml:space="preserve"> &lt;- data.frame(</w:t>
      </w:r>
    </w:p>
    <w:p w14:paraId="709A9D0B"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w:t>
      </w:r>
      <w:proofErr w:type="gramStart"/>
      <w:r w:rsidRPr="00AE18D3">
        <w:rPr>
          <w:rStyle w:val="code2"/>
        </w:rPr>
        <w:t>aucRoc</w:t>
      </w:r>
      <w:proofErr w:type="gramEnd"/>
      <w:r w:rsidRPr="00AE18D3">
        <w:rPr>
          <w:rStyle w:val="code2"/>
        </w:rPr>
        <w:t xml:space="preserve"> = c(aucRoc, aucRoc2), aucAfroc = c(aucAfroc, aucAfroc2))</w:t>
      </w:r>
    </w:p>
    <w:p w14:paraId="7687A155"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AE18D3">
        <w:rPr>
          <w:rStyle w:val="code2"/>
        </w:rPr>
        <w:t>plotRocAfroc</w:t>
      </w:r>
      <w:proofErr w:type="gramEnd"/>
      <w:r w:rsidRPr="00AE18D3">
        <w:rPr>
          <w:rStyle w:val="code2"/>
        </w:rPr>
        <w:t xml:space="preserve"> &lt;- ggplot(</w:t>
      </w:r>
    </w:p>
    <w:p w14:paraId="4C454146"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w:t>
      </w:r>
      <w:proofErr w:type="gramStart"/>
      <w:r w:rsidRPr="00AE18D3">
        <w:rPr>
          <w:rStyle w:val="code2"/>
        </w:rPr>
        <w:t>data</w:t>
      </w:r>
      <w:proofErr w:type="gramEnd"/>
      <w:r w:rsidRPr="00AE18D3">
        <w:rPr>
          <w:rStyle w:val="code2"/>
        </w:rPr>
        <w:t xml:space="preserve"> = aucRocAfroc, mapping = aes(x = aucRoc, y = aucAfroc)) + </w:t>
      </w:r>
    </w:p>
    <w:p w14:paraId="17E5FCF7"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w:t>
      </w:r>
      <w:proofErr w:type="gramStart"/>
      <w:r w:rsidRPr="00AE18D3">
        <w:rPr>
          <w:rStyle w:val="code2"/>
        </w:rPr>
        <w:t>geom</w:t>
      </w:r>
      <w:proofErr w:type="gramEnd"/>
      <w:r w:rsidRPr="00AE18D3">
        <w:rPr>
          <w:rStyle w:val="code2"/>
        </w:rPr>
        <w:t xml:space="preserve">_point(size = 5) + </w:t>
      </w:r>
    </w:p>
    <w:p w14:paraId="6D263DBC"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w:t>
      </w:r>
      <w:proofErr w:type="gramStart"/>
      <w:r w:rsidRPr="00AE18D3">
        <w:rPr>
          <w:rStyle w:val="code2"/>
        </w:rPr>
        <w:t>geom</w:t>
      </w:r>
      <w:proofErr w:type="gramEnd"/>
      <w:r w:rsidRPr="00AE18D3">
        <w:rPr>
          <w:rStyle w:val="code2"/>
        </w:rPr>
        <w:t xml:space="preserve">_line(data = plotCurveRocAfroc, size = 2) + </w:t>
      </w:r>
    </w:p>
    <w:p w14:paraId="6F1B435D"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w:t>
      </w:r>
      <w:proofErr w:type="gramStart"/>
      <w:r w:rsidRPr="00AE18D3">
        <w:rPr>
          <w:rStyle w:val="code2"/>
        </w:rPr>
        <w:t>xlab</w:t>
      </w:r>
      <w:proofErr w:type="gramEnd"/>
      <w:r w:rsidRPr="00AE18D3">
        <w:rPr>
          <w:rStyle w:val="code2"/>
        </w:rPr>
        <w:t>("ROC-AUC") + ylab("AFROC-AUC") +</w:t>
      </w:r>
    </w:p>
    <w:p w14:paraId="03F4408C"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w:t>
      </w:r>
      <w:proofErr w:type="gramStart"/>
      <w:r w:rsidRPr="00AE18D3">
        <w:rPr>
          <w:rStyle w:val="code2"/>
        </w:rPr>
        <w:t>theme</w:t>
      </w:r>
      <w:proofErr w:type="gramEnd"/>
      <w:r w:rsidRPr="00AE18D3">
        <w:rPr>
          <w:rStyle w:val="code2"/>
        </w:rPr>
        <w:t>(axis.title.y = element_text(size = 25,face="bold"),</w:t>
      </w:r>
    </w:p>
    <w:p w14:paraId="4C5CF4C7" w14:textId="77777777" w:rsidR="00AE18D3" w:rsidRPr="00AE18D3"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AE18D3">
        <w:rPr>
          <w:rStyle w:val="code2"/>
        </w:rPr>
        <w:t xml:space="preserve">        </w:t>
      </w:r>
      <w:proofErr w:type="gramStart"/>
      <w:r w:rsidRPr="00AE18D3">
        <w:rPr>
          <w:rStyle w:val="code2"/>
        </w:rPr>
        <w:t>axis.title.x</w:t>
      </w:r>
      <w:proofErr w:type="gramEnd"/>
      <w:r w:rsidRPr="00AE18D3">
        <w:rPr>
          <w:rStyle w:val="code2"/>
        </w:rPr>
        <w:t xml:space="preserve"> = element_text(size = 30,face="bold"))</w:t>
      </w:r>
    </w:p>
    <w:p w14:paraId="6D8FC3CA" w14:textId="25275FCB" w:rsidR="00AC7A4D" w:rsidRPr="00E160E5" w:rsidRDefault="00AE18D3" w:rsidP="00AE18D3">
      <w:pPr>
        <w:pStyle w:val="NormalLeftJust"/>
        <w:pBdr>
          <w:top w:val="single" w:sz="4" w:space="0" w:color="auto"/>
          <w:left w:val="single" w:sz="4" w:space="4" w:color="auto"/>
          <w:bottom w:val="single" w:sz="4" w:space="1" w:color="auto"/>
          <w:right w:val="single" w:sz="4" w:space="4" w:color="auto"/>
        </w:pBdr>
        <w:shd w:val="clear" w:color="auto" w:fill="E0E0E0"/>
        <w:rPr>
          <w:rFonts w:ascii="PT Mono" w:hAnsi="PT Mono"/>
          <w:b/>
          <w:sz w:val="18"/>
          <w:szCs w:val="18"/>
        </w:rPr>
      </w:pPr>
      <w:proofErr w:type="gramStart"/>
      <w:r w:rsidRPr="00AE18D3">
        <w:rPr>
          <w:rStyle w:val="code2"/>
        </w:rPr>
        <w:t>print</w:t>
      </w:r>
      <w:proofErr w:type="gramEnd"/>
      <w:r w:rsidRPr="00AE18D3">
        <w:rPr>
          <w:rStyle w:val="code2"/>
        </w:rPr>
        <w:t>(plotRocAfroc)</w:t>
      </w:r>
    </w:p>
    <w:p w14:paraId="3F570342" w14:textId="77777777" w:rsidR="00AC7A4D" w:rsidRDefault="00AC7A4D" w:rsidP="00AC7A4D"/>
    <w:p w14:paraId="13FF3FA9" w14:textId="188FBEDE" w:rsidR="00FB6991" w:rsidRDefault="00AE18D3" w:rsidP="00AC7A4D">
      <w:r>
        <w:t xml:space="preserve">The in-line </w:t>
      </w:r>
      <w:r w:rsidR="00AA37C1">
        <w:t xml:space="preserve">(i.e., temporary, visible only in the sourced file) </w:t>
      </w:r>
      <w:r>
        <w:t xml:space="preserve">defined function </w:t>
      </w:r>
      <w:proofErr w:type="gramStart"/>
      <w:r w:rsidRPr="00CC40E8">
        <w:rPr>
          <w:rStyle w:val="InLineCode"/>
        </w:rPr>
        <w:t>logseq(</w:t>
      </w:r>
      <w:proofErr w:type="gramEnd"/>
      <w:r w:rsidRPr="00CC40E8">
        <w:rPr>
          <w:rStyle w:val="InLineCode"/>
        </w:rPr>
        <w:t>)</w:t>
      </w:r>
      <w:r>
        <w:t xml:space="preserve"> creates an array with equally spaced values on a logarithmic scale, used at lines 18, 92 and 161. </w:t>
      </w:r>
      <w:r w:rsidR="00AC7A4D">
        <w:t xml:space="preserve">The code is divided into 3 parts: </w:t>
      </w:r>
    </w:p>
    <w:p w14:paraId="4191AFE9" w14:textId="5A5B29C4" w:rsidR="00FB6991" w:rsidRDefault="00AC7A4D" w:rsidP="00FB6991">
      <w:pPr>
        <w:pStyle w:val="ListParagraph"/>
        <w:numPr>
          <w:ilvl w:val="0"/>
          <w:numId w:val="2"/>
        </w:numPr>
      </w:pPr>
      <w:r>
        <w:t>Part I</w:t>
      </w:r>
      <w:r w:rsidR="00FB6991">
        <w:t xml:space="preserve">, between lines 16 and </w:t>
      </w:r>
      <w:r w:rsidR="00AE18D3">
        <w:t>73</w:t>
      </w:r>
      <w:r w:rsidR="00FB6991">
        <w:t>,</w:t>
      </w:r>
      <w:r>
        <w:t xml:space="preserve"> calculates </w:t>
      </w:r>
      <w:r w:rsidRPr="001E79FD">
        <w:rPr>
          <w:position w:val="-14"/>
        </w:rPr>
        <w:object w:dxaOrig="1780" w:dyaOrig="420" w14:anchorId="6C8E0A86">
          <v:shape id="_x0000_i1049" type="#_x0000_t75" style="width:89.35pt;height:22.65pt" o:ole="">
            <v:imagedata r:id="rId68" o:title=""/>
          </v:shape>
          <o:OLEObject Type="Embed" ProgID="Equation.DSMT4" ShapeID="_x0000_i1049" DrawAspect="Content" ObjectID="_1448227813" r:id="rId69"/>
        </w:object>
      </w:r>
      <w:r>
        <w:t xml:space="preserve">, </w:t>
      </w:r>
      <w:r w:rsidRPr="001E79FD">
        <w:rPr>
          <w:position w:val="-14"/>
        </w:rPr>
        <w:object w:dxaOrig="2000" w:dyaOrig="420" w14:anchorId="2036A0EE">
          <v:shape id="_x0000_i1050" type="#_x0000_t75" style="width:100pt;height:22.65pt" o:ole="">
            <v:imagedata r:id="rId70" o:title=""/>
          </v:shape>
          <o:OLEObject Type="Embed" ProgID="Equation.DSMT4" ShapeID="_x0000_i1050" DrawAspect="Content" ObjectID="_1448227814" r:id="rId71"/>
        </w:object>
      </w:r>
      <w:r>
        <w:t xml:space="preserve"> and </w:t>
      </w:r>
      <w:r w:rsidRPr="001E79FD">
        <w:rPr>
          <w:position w:val="-14"/>
        </w:rPr>
        <w:object w:dxaOrig="1860" w:dyaOrig="420" w14:anchorId="6AC893D0">
          <v:shape id="_x0000_i1051" type="#_x0000_t75" style="width:94.65pt;height:22.65pt" o:ole="">
            <v:imagedata r:id="rId72" o:title=""/>
          </v:shape>
          <o:OLEObject Type="Embed" ProgID="Equation.DSMT4" ShapeID="_x0000_i1051" DrawAspect="Content" ObjectID="_1448227815" r:id="rId73"/>
        </w:object>
      </w:r>
      <w:r>
        <w:t xml:space="preserve"> for varying </w:t>
      </w:r>
      <w:r w:rsidRPr="00800197">
        <w:rPr>
          <w:position w:val="-10"/>
        </w:rPr>
        <w:object w:dxaOrig="220" w:dyaOrig="260" w14:anchorId="2BDB8C19">
          <v:shape id="_x0000_i1052" type="#_x0000_t75" style="width:11.35pt;height:14.65pt" o:ole="">
            <v:imagedata r:id="rId74" o:title=""/>
          </v:shape>
          <o:OLEObject Type="Embed" ProgID="Equation.DSMT4" ShapeID="_x0000_i1052" DrawAspect="Content" ObjectID="_1448227816" r:id="rId75"/>
        </w:object>
      </w:r>
      <w:r>
        <w:t>, values specified at line 1</w:t>
      </w:r>
      <w:r w:rsidR="00AE18D3">
        <w:t>9</w:t>
      </w:r>
      <w:r>
        <w:t xml:space="preserve">, </w:t>
      </w:r>
      <w:r w:rsidR="00AE18D3">
        <w:t xml:space="preserve">on a logarithmic scale, and at line 40, on a linear scale, </w:t>
      </w:r>
      <w:r>
        <w:t xml:space="preserve">with </w:t>
      </w:r>
      <w:r w:rsidRPr="00800197">
        <w:rPr>
          <w:position w:val="-6"/>
        </w:rPr>
        <w:object w:dxaOrig="920" w:dyaOrig="280" w14:anchorId="209A6689">
          <v:shape id="_x0000_i1053" type="#_x0000_t75" style="width:46.65pt;height:14.65pt" o:ole="">
            <v:imagedata r:id="rId76" o:title=""/>
          </v:shape>
          <o:OLEObject Type="Embed" ProgID="Equation.DSMT4" ShapeID="_x0000_i1053" DrawAspect="Content" ObjectID="_1448227817" r:id="rId77"/>
        </w:object>
      </w:r>
      <w:r w:rsidR="00FB6991">
        <w:t>.</w:t>
      </w:r>
      <w:r w:rsidRPr="00800197">
        <w:t xml:space="preserve"> </w:t>
      </w:r>
      <w:r w:rsidR="00AE18D3">
        <w:t>The two scales are used to generate 18 points giving the appearance of a continuous curve.</w:t>
      </w:r>
    </w:p>
    <w:p w14:paraId="0D9FE029" w14:textId="6374D83A" w:rsidR="00FB6991" w:rsidRDefault="00AC7A4D" w:rsidP="00FB6991">
      <w:pPr>
        <w:pStyle w:val="ListParagraph"/>
        <w:numPr>
          <w:ilvl w:val="0"/>
          <w:numId w:val="2"/>
        </w:numPr>
      </w:pPr>
      <w:r>
        <w:t>Part II</w:t>
      </w:r>
      <w:r w:rsidR="00FB6991">
        <w:t xml:space="preserve">, between lines </w:t>
      </w:r>
      <w:r w:rsidR="00AE18D3">
        <w:t>75</w:t>
      </w:r>
      <w:r w:rsidR="00FB6991">
        <w:t xml:space="preserve"> and 1</w:t>
      </w:r>
      <w:r w:rsidR="00AE18D3">
        <w:t>3</w:t>
      </w:r>
      <w:r w:rsidR="00FB6991">
        <w:t xml:space="preserve">3, </w:t>
      </w:r>
      <w:r>
        <w:t xml:space="preserve">calculates the same AUCs for varying </w:t>
      </w:r>
      <w:r w:rsidRPr="00800197">
        <w:rPr>
          <w:position w:val="-6"/>
        </w:rPr>
        <w:object w:dxaOrig="220" w:dyaOrig="280" w14:anchorId="5E5C6C3C">
          <v:shape id="_x0000_i1054" type="#_x0000_t75" style="width:11.35pt;height:14.65pt" o:ole="">
            <v:imagedata r:id="rId78" o:title=""/>
          </v:shape>
          <o:OLEObject Type="Embed" ProgID="Equation.DSMT4" ShapeID="_x0000_i1054" DrawAspect="Content" ObjectID="_1448227818" r:id="rId79"/>
        </w:object>
      </w:r>
      <w:r>
        <w:t xml:space="preserve">, values specified at line </w:t>
      </w:r>
      <w:r w:rsidR="00AE18D3">
        <w:t>78 and 99</w:t>
      </w:r>
      <w:r>
        <w:t xml:space="preserve">, with </w:t>
      </w:r>
      <w:r w:rsidRPr="00800197">
        <w:rPr>
          <w:position w:val="-10"/>
        </w:rPr>
        <w:object w:dxaOrig="1120" w:dyaOrig="300" w14:anchorId="1AB12B2A">
          <v:shape id="_x0000_i1055" type="#_x0000_t75" style="width:56pt;height:15.35pt" o:ole="">
            <v:imagedata r:id="rId80" o:title=""/>
          </v:shape>
          <o:OLEObject Type="Embed" ProgID="Equation.DSMT4" ShapeID="_x0000_i1055" DrawAspect="Content" ObjectID="_1448227819" r:id="rId81"/>
        </w:object>
      </w:r>
      <w:r w:rsidR="00FB6991">
        <w:t>.</w:t>
      </w:r>
      <w:r w:rsidRPr="00800197">
        <w:t xml:space="preserve"> </w:t>
      </w:r>
    </w:p>
    <w:p w14:paraId="1AA3D1D0" w14:textId="33497914" w:rsidR="00FB6991" w:rsidRDefault="00AC7A4D" w:rsidP="00FB6991">
      <w:pPr>
        <w:pStyle w:val="ListParagraph"/>
        <w:numPr>
          <w:ilvl w:val="0"/>
          <w:numId w:val="2"/>
        </w:numPr>
      </w:pPr>
      <w:r>
        <w:t>Part III</w:t>
      </w:r>
      <w:r w:rsidR="00FB6991">
        <w:t>, between lines 1</w:t>
      </w:r>
      <w:r w:rsidR="00AE18D3">
        <w:t>3</w:t>
      </w:r>
      <w:r w:rsidR="00FB6991">
        <w:t xml:space="preserve">5 and </w:t>
      </w:r>
      <w:r w:rsidR="00AE18D3">
        <w:t>191</w:t>
      </w:r>
      <w:r w:rsidR="00FB6991">
        <w:t xml:space="preserve">, </w:t>
      </w:r>
      <w:r>
        <w:t xml:space="preserve">calculates them for varying </w:t>
      </w:r>
      <w:r w:rsidRPr="00800197">
        <w:rPr>
          <w:position w:val="-6"/>
        </w:rPr>
        <w:object w:dxaOrig="200" w:dyaOrig="220" w14:anchorId="19D1BD48">
          <v:shape id="_x0000_i1056" type="#_x0000_t75" style="width:10.65pt;height:11.35pt" o:ole="">
            <v:imagedata r:id="rId82" o:title=""/>
          </v:shape>
          <o:OLEObject Type="Embed" ProgID="Equation.DSMT4" ShapeID="_x0000_i1056" DrawAspect="Content" ObjectID="_1448227820" r:id="rId83"/>
        </w:object>
      </w:r>
      <w:r>
        <w:t xml:space="preserve">, values specified at line </w:t>
      </w:r>
      <w:r w:rsidR="00AE18D3">
        <w:t>138 and 159</w:t>
      </w:r>
      <w:r>
        <w:t xml:space="preserve">, with </w:t>
      </w:r>
      <w:r w:rsidRPr="00800197">
        <w:rPr>
          <w:position w:val="-10"/>
        </w:rPr>
        <w:object w:dxaOrig="1140" w:dyaOrig="320" w14:anchorId="1E573086">
          <v:shape id="_x0000_i1057" type="#_x0000_t75" style="width:58.65pt;height:16pt" o:ole="">
            <v:imagedata r:id="rId84" o:title=""/>
          </v:shape>
          <o:OLEObject Type="Embed" ProgID="Equation.DSMT4" ShapeID="_x0000_i1057" DrawAspect="Content" ObjectID="_1448227821" r:id="rId85"/>
        </w:object>
      </w:r>
      <w:r>
        <w:t xml:space="preserve">. </w:t>
      </w:r>
    </w:p>
    <w:p w14:paraId="4B574706" w14:textId="77777777" w:rsidR="00FB6991" w:rsidRDefault="00FB6991" w:rsidP="00AC7A4D"/>
    <w:p w14:paraId="6E0C8C56" w14:textId="571EA8A9" w:rsidR="00FB6991" w:rsidRDefault="00FB6991" w:rsidP="00AC7A4D">
      <w:r w:rsidRPr="00FB6991">
        <w:rPr>
          <w:rStyle w:val="InLineCode"/>
        </w:rPr>
        <w:t>Source</w:t>
      </w:r>
      <w:r>
        <w:t xml:space="preserve"> the code to get the following output</w:t>
      </w:r>
      <w:r w:rsidR="00E0450B">
        <w:t>, summarized in book Figure 17.7</w:t>
      </w:r>
      <w:r>
        <w:t>:</w:t>
      </w:r>
    </w:p>
    <w:p w14:paraId="3149DFAD" w14:textId="5E8DE79D" w:rsidR="00FB6991" w:rsidRPr="00797DDF" w:rsidRDefault="00FB6991" w:rsidP="00FB6991">
      <w:pPr>
        <w:pStyle w:val="Heading3"/>
      </w:pPr>
      <w:r>
        <w:t>Online Appendix 17.E.2: Code listing</w:t>
      </w:r>
    </w:p>
    <w:p w14:paraId="247B7FA6" w14:textId="7B5A8D5A" w:rsidR="00FB6991" w:rsidRPr="00FB6991" w:rsidRDefault="00FB6991" w:rsidP="00FB6991">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FB6991">
        <w:rPr>
          <w:rStyle w:val="code2"/>
        </w:rPr>
        <w:t xml:space="preserve">&gt; </w:t>
      </w:r>
      <w:proofErr w:type="gramStart"/>
      <w:r w:rsidRPr="00FB6991">
        <w:rPr>
          <w:rStyle w:val="code2"/>
        </w:rPr>
        <w:t>source</w:t>
      </w:r>
      <w:proofErr w:type="gramEnd"/>
      <w:r w:rsidRPr="00FB6991">
        <w:rPr>
          <w:rStyle w:val="code2"/>
        </w:rPr>
        <w:t>(</w:t>
      </w:r>
      <w:r w:rsidR="00E0450B">
        <w:rPr>
          <w:rStyle w:val="code2"/>
        </w:rPr>
        <w:t>...</w:t>
      </w:r>
      <w:r w:rsidRPr="00FB6991">
        <w:rPr>
          <w:rStyle w:val="code2"/>
        </w:rPr>
        <w:t>)</w:t>
      </w:r>
    </w:p>
    <w:p w14:paraId="30DCBB34" w14:textId="77777777" w:rsidR="00FB6991" w:rsidRPr="00FB6991" w:rsidRDefault="00FB6991" w:rsidP="00FB6991">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FB6991">
        <w:rPr>
          <w:rStyle w:val="code2"/>
        </w:rPr>
        <w:t>Vary mu only, lambda and nu equal to 1</w:t>
      </w:r>
    </w:p>
    <w:p w14:paraId="1F0680B3" w14:textId="77777777" w:rsidR="00FB6991" w:rsidRPr="00FB6991" w:rsidRDefault="00FB6991" w:rsidP="00FB6991">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FB6991">
        <w:rPr>
          <w:rStyle w:val="code2"/>
        </w:rPr>
        <w:t>mu</w:t>
      </w:r>
      <w:proofErr w:type="gramEnd"/>
      <w:r w:rsidRPr="00FB6991">
        <w:rPr>
          <w:rStyle w:val="code2"/>
        </w:rPr>
        <w:t xml:space="preserve"> =  0.001 , lambda =  1 , nu =  1 , aucFroc =  0.4986837 , aucRoc =  0.5000003 , aucAfroc =  1.002317e-06 </w:t>
      </w:r>
    </w:p>
    <w:p w14:paraId="57841F74" w14:textId="77777777" w:rsidR="00FB6991" w:rsidRPr="00FB6991" w:rsidRDefault="00FB6991" w:rsidP="00FB6991">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FB6991">
        <w:rPr>
          <w:rStyle w:val="code2"/>
        </w:rPr>
        <w:t>mu</w:t>
      </w:r>
      <w:proofErr w:type="gramEnd"/>
      <w:r w:rsidRPr="00FB6991">
        <w:rPr>
          <w:rStyle w:val="code2"/>
        </w:rPr>
        <w:t xml:space="preserve"> =  0.003162278 , lambda =  1 , nu =  1 , aucFroc =  0.498754 , aucRoc =  0.5000025 , aucAfroc =  1.007167e-05 </w:t>
      </w:r>
    </w:p>
    <w:p w14:paraId="02B78979" w14:textId="77777777" w:rsidR="00FB6991" w:rsidRPr="00FB6991" w:rsidRDefault="00FB6991" w:rsidP="00FB6991">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FB6991">
        <w:rPr>
          <w:rStyle w:val="code2"/>
        </w:rPr>
        <w:t>mu</w:t>
      </w:r>
      <w:proofErr w:type="gramEnd"/>
      <w:r w:rsidRPr="00FB6991">
        <w:rPr>
          <w:rStyle w:val="code2"/>
        </w:rPr>
        <w:t xml:space="preserve"> =  0.01 , lambda =  1 , nu =  1 , aucFroc =  0.4989729 , aucRoc =  0.5000256 , aucAfroc =  0.0001019791 </w:t>
      </w:r>
    </w:p>
    <w:p w14:paraId="5621A2C0" w14:textId="77777777" w:rsidR="00FB6991" w:rsidRPr="00FB6991" w:rsidRDefault="00FB6991" w:rsidP="00FB6991">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FB6991">
        <w:rPr>
          <w:rStyle w:val="code2"/>
        </w:rPr>
        <w:t>mu</w:t>
      </w:r>
      <w:proofErr w:type="gramEnd"/>
      <w:r w:rsidRPr="00FB6991">
        <w:rPr>
          <w:rStyle w:val="code2"/>
        </w:rPr>
        <w:t xml:space="preserve"> =  0.03162278 , lambda =  1 , nu =  1 , aucFroc =  0.4996293 , aucRoc =  0.5002648 , aucAfroc =  0.001050011 </w:t>
      </w:r>
    </w:p>
    <w:p w14:paraId="636D77A4" w14:textId="77777777" w:rsidR="00FB6991" w:rsidRPr="00FB6991" w:rsidRDefault="00FB6991" w:rsidP="00FB6991">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FB6991">
        <w:rPr>
          <w:rStyle w:val="code2"/>
        </w:rPr>
        <w:t>mu</w:t>
      </w:r>
      <w:proofErr w:type="gramEnd"/>
      <w:r w:rsidRPr="00FB6991">
        <w:rPr>
          <w:rStyle w:val="code2"/>
        </w:rPr>
        <w:t xml:space="preserve"> =  0.1 , lambda =  1 , nu =  1 , aucFroc =  0.5013515 , aucRoc =  0.5028535 , aucAfroc =  0.01104766 </w:t>
      </w:r>
    </w:p>
    <w:p w14:paraId="7993C1E4" w14:textId="77777777" w:rsidR="00FB6991" w:rsidRPr="00FB6991" w:rsidRDefault="00FB6991" w:rsidP="00FB6991">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FB6991">
        <w:rPr>
          <w:rStyle w:val="code2"/>
        </w:rPr>
        <w:t>mu</w:t>
      </w:r>
      <w:proofErr w:type="gramEnd"/>
      <w:r w:rsidRPr="00FB6991">
        <w:rPr>
          <w:rStyle w:val="code2"/>
        </w:rPr>
        <w:t xml:space="preserve"> =  0.3162278 , lambda =  1 , nu =  1 , aucFroc =  0.5033454 , aucRoc =  0.5308322 , aucAfroc =  0.1193661 </w:t>
      </w:r>
    </w:p>
    <w:p w14:paraId="34823693" w14:textId="77777777" w:rsidR="00FB6991" w:rsidRPr="00FB6991" w:rsidRDefault="00FB6991" w:rsidP="00FB6991">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FB6991">
        <w:rPr>
          <w:rStyle w:val="code2"/>
        </w:rPr>
        <w:t>mu</w:t>
      </w:r>
      <w:proofErr w:type="gramEnd"/>
      <w:r w:rsidRPr="00FB6991">
        <w:rPr>
          <w:rStyle w:val="code2"/>
        </w:rPr>
        <w:t xml:space="preserve"> =  1 , lambda =  1 , nu =  1 , aucFroc =  0.4797164 , aucRoc =  0.7148289 , aucAfroc =  0.577889 </w:t>
      </w:r>
    </w:p>
    <w:p w14:paraId="02746ADD" w14:textId="77777777" w:rsidR="00FB6991" w:rsidRPr="00FB6991" w:rsidRDefault="00FB6991" w:rsidP="00FB6991">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FB6991">
        <w:rPr>
          <w:rStyle w:val="code2"/>
        </w:rPr>
        <w:t>mu</w:t>
      </w:r>
      <w:proofErr w:type="gramEnd"/>
      <w:r w:rsidRPr="00FB6991">
        <w:rPr>
          <w:rStyle w:val="code2"/>
        </w:rPr>
        <w:t xml:space="preserve"> =  3.162278 , lambda =  1 , nu =  1 , aucFroc =  0.2985952 , aucRoc =  0.9751592 , aucAfroc =  0.9693428 </w:t>
      </w:r>
    </w:p>
    <w:p w14:paraId="4734625F" w14:textId="77777777" w:rsidR="00FB6991" w:rsidRPr="00FB6991" w:rsidRDefault="00FB6991" w:rsidP="00FB6991">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FB6991">
        <w:rPr>
          <w:rStyle w:val="code2"/>
        </w:rPr>
        <w:t>mu</w:t>
      </w:r>
      <w:proofErr w:type="gramEnd"/>
      <w:r w:rsidRPr="00FB6991">
        <w:rPr>
          <w:rStyle w:val="code2"/>
        </w:rPr>
        <w:t xml:space="preserve"> =  10 , lambda =  1 , nu =  1 , aucFroc =  0.09986048 , aucRoc =  0.9999773 , aucAfroc =  0.9999751 </w:t>
      </w:r>
    </w:p>
    <w:p w14:paraId="3FAEB84C" w14:textId="77777777" w:rsidR="00FB6991" w:rsidRPr="00FB6991" w:rsidRDefault="00FB6991" w:rsidP="00FB6991">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FB6991">
        <w:rPr>
          <w:rStyle w:val="code2"/>
        </w:rPr>
        <w:t>approx</w:t>
      </w:r>
      <w:proofErr w:type="gramEnd"/>
      <w:r w:rsidRPr="00FB6991">
        <w:rPr>
          <w:rStyle w:val="code2"/>
        </w:rPr>
        <w:t xml:space="preserve"> slope AFROC vs ROC = 2.00004 </w:t>
      </w:r>
    </w:p>
    <w:p w14:paraId="2CE107AA" w14:textId="77777777" w:rsidR="00FB6991" w:rsidRPr="00FB6991" w:rsidRDefault="00FB6991" w:rsidP="00FB6991">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
    <w:p w14:paraId="4FEFC63F" w14:textId="77777777" w:rsidR="00FB6991" w:rsidRPr="00FB6991" w:rsidRDefault="00FB6991" w:rsidP="00FB6991">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FB6991">
        <w:rPr>
          <w:rStyle w:val="code2"/>
        </w:rPr>
        <w:t>Vary lambda only, mu = 2 and nu = 1</w:t>
      </w:r>
    </w:p>
    <w:p w14:paraId="3C952F49" w14:textId="77777777" w:rsidR="00FB6991" w:rsidRPr="00FB6991" w:rsidRDefault="00FB6991" w:rsidP="00FB6991">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FB6991">
        <w:rPr>
          <w:rStyle w:val="code2"/>
        </w:rPr>
        <w:t>mu</w:t>
      </w:r>
      <w:proofErr w:type="gramEnd"/>
      <w:r w:rsidRPr="00FB6991">
        <w:rPr>
          <w:rStyle w:val="code2"/>
        </w:rPr>
        <w:t xml:space="preserve"> =  2 , lambda =  0.2 , nu =  1 , aucFroc =  0.07954922 , aucRoc =  0.9257254 , aucAfroc =  0.9191906 </w:t>
      </w:r>
    </w:p>
    <w:p w14:paraId="4243D98A" w14:textId="77777777" w:rsidR="00FB6991" w:rsidRPr="00FB6991" w:rsidRDefault="00FB6991" w:rsidP="00FB6991">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FB6991">
        <w:rPr>
          <w:rStyle w:val="code2"/>
        </w:rPr>
        <w:t>mu</w:t>
      </w:r>
      <w:proofErr w:type="gramEnd"/>
      <w:r w:rsidRPr="00FB6991">
        <w:rPr>
          <w:rStyle w:val="code2"/>
        </w:rPr>
        <w:t xml:space="preserve"> =  2 , lambda =  0.3171666 , nu =  1 , aucFroc =  0.1261518 , aucRoc =  0.9220264 , aucAfroc =  0.9118694 </w:t>
      </w:r>
    </w:p>
    <w:p w14:paraId="3FFD4AB1" w14:textId="77777777" w:rsidR="00FB6991" w:rsidRPr="00FB6991" w:rsidRDefault="00FB6991" w:rsidP="00FB6991">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FB6991">
        <w:rPr>
          <w:rStyle w:val="code2"/>
        </w:rPr>
        <w:t>mu</w:t>
      </w:r>
      <w:proofErr w:type="gramEnd"/>
      <w:r w:rsidRPr="00FB6991">
        <w:rPr>
          <w:rStyle w:val="code2"/>
        </w:rPr>
        <w:t xml:space="preserve"> =  2 , lambda =  0.5029734 , nu =  1 , aucFroc =  0.2000557 , aucRoc =  0.9164018 , aucAfroc =  0.9007912 </w:t>
      </w:r>
    </w:p>
    <w:p w14:paraId="73272DAE" w14:textId="77777777" w:rsidR="00FB6991" w:rsidRPr="00FB6991" w:rsidRDefault="00FB6991" w:rsidP="00FB6991">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FB6991">
        <w:rPr>
          <w:rStyle w:val="code2"/>
        </w:rPr>
        <w:t>mu</w:t>
      </w:r>
      <w:proofErr w:type="gramEnd"/>
      <w:r w:rsidRPr="00FB6991">
        <w:rPr>
          <w:rStyle w:val="code2"/>
        </w:rPr>
        <w:t xml:space="preserve"> =  2 , lambda =  0.7976319 , nu =  1 , aucFroc =  0.3172549 , aucRoc =  0.9080394 , aucAfroc =  0.8844514 </w:t>
      </w:r>
    </w:p>
    <w:p w14:paraId="4110740E" w14:textId="77777777" w:rsidR="00FB6991" w:rsidRPr="00FB6991" w:rsidRDefault="00FB6991" w:rsidP="00FB6991">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FB6991">
        <w:rPr>
          <w:rStyle w:val="code2"/>
        </w:rPr>
        <w:t>mu</w:t>
      </w:r>
      <w:proofErr w:type="gramEnd"/>
      <w:r w:rsidRPr="00FB6991">
        <w:rPr>
          <w:rStyle w:val="code2"/>
        </w:rPr>
        <w:t xml:space="preserve"> =  2 , lambda =  1.264911 , nu =  1 , aucFroc =  0.5031134 , aucRoc =  0.8960075 , aucAfroc =  0.8612441 </w:t>
      </w:r>
    </w:p>
    <w:p w14:paraId="2F412311" w14:textId="77777777" w:rsidR="00FB6991" w:rsidRPr="00FB6991" w:rsidRDefault="00FB6991" w:rsidP="00FB6991">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FB6991">
        <w:rPr>
          <w:rStyle w:val="code2"/>
        </w:rPr>
        <w:t>mu</w:t>
      </w:r>
      <w:proofErr w:type="gramEnd"/>
      <w:r w:rsidRPr="00FB6991">
        <w:rPr>
          <w:rStyle w:val="code2"/>
        </w:rPr>
        <w:t xml:space="preserve"> =  2 , lambda =  2.005938 , nu =  1 , aucFroc =  0.7978538 , aucRoc =  0.8794642 , aucAfroc =  0.8299777 </w:t>
      </w:r>
    </w:p>
    <w:p w14:paraId="70EAFED1" w14:textId="77777777" w:rsidR="00FB6991" w:rsidRPr="00FB6991" w:rsidRDefault="00FB6991" w:rsidP="00FB6991">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FB6991">
        <w:rPr>
          <w:rStyle w:val="code2"/>
        </w:rPr>
        <w:t>mu</w:t>
      </w:r>
      <w:proofErr w:type="gramEnd"/>
      <w:r w:rsidRPr="00FB6991">
        <w:rPr>
          <w:rStyle w:val="code2"/>
        </w:rPr>
        <w:t xml:space="preserve"> =  2 , lambda =  3.181083 , nu =  1 , aucFroc =  1.265263 , aucRoc =  0.8580084 , aucAfroc =  0.7905774 </w:t>
      </w:r>
    </w:p>
    <w:p w14:paraId="023E883F" w14:textId="77777777" w:rsidR="00FB6991" w:rsidRPr="00FB6991" w:rsidRDefault="00FB6991" w:rsidP="00FB6991">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FB6991">
        <w:rPr>
          <w:rStyle w:val="code2"/>
        </w:rPr>
        <w:t>mu</w:t>
      </w:r>
      <w:proofErr w:type="gramEnd"/>
      <w:r w:rsidRPr="00FB6991">
        <w:rPr>
          <w:rStyle w:val="code2"/>
        </w:rPr>
        <w:t xml:space="preserve"> =  2 , lambda =  5.044667 , nu =  1 , aucFroc =  2.006496 , aucRoc =  0.831995 , aucAfroc =  0.7442658 </w:t>
      </w:r>
    </w:p>
    <w:p w14:paraId="33FD9727" w14:textId="77777777" w:rsidR="00FB6991" w:rsidRPr="00FB6991" w:rsidRDefault="00FB6991" w:rsidP="00FB6991">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FB6991">
        <w:rPr>
          <w:rStyle w:val="code2"/>
        </w:rPr>
        <w:t>mu</w:t>
      </w:r>
      <w:proofErr w:type="gramEnd"/>
      <w:r w:rsidRPr="00FB6991">
        <w:rPr>
          <w:rStyle w:val="code2"/>
        </w:rPr>
        <w:t xml:space="preserve"> =  2 , lambda =  8 , nu =  1 , aucFroc =  3.181968 , aucRoc =  0.8025288 , aucAfroc =  0.6924404 </w:t>
      </w:r>
    </w:p>
    <w:p w14:paraId="229C8AD7" w14:textId="77777777" w:rsidR="00FB6991" w:rsidRPr="00FB6991" w:rsidRDefault="00FB6991" w:rsidP="00FB6991">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FB6991">
        <w:rPr>
          <w:rStyle w:val="code2"/>
        </w:rPr>
        <w:t>approx</w:t>
      </w:r>
      <w:proofErr w:type="gramEnd"/>
      <w:r w:rsidRPr="00FB6991">
        <w:rPr>
          <w:rStyle w:val="code2"/>
        </w:rPr>
        <w:t xml:space="preserve"> slope AFROC vs ROC = 1.840556 </w:t>
      </w:r>
    </w:p>
    <w:p w14:paraId="6A871226" w14:textId="77777777" w:rsidR="00FB6991" w:rsidRPr="00FB6991" w:rsidRDefault="00FB6991" w:rsidP="00FB6991">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
    <w:p w14:paraId="5AD036E9" w14:textId="77777777" w:rsidR="00FB6991" w:rsidRPr="00FB6991" w:rsidRDefault="00FB6991" w:rsidP="00FB6991">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FB6991">
        <w:rPr>
          <w:rStyle w:val="code2"/>
        </w:rPr>
        <w:t>Vary nu only, mu = 2 and lambda = 1</w:t>
      </w:r>
    </w:p>
    <w:p w14:paraId="00D77332" w14:textId="77777777" w:rsidR="00FB6991" w:rsidRPr="00FB6991" w:rsidRDefault="00FB6991" w:rsidP="00FB6991">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FB6991">
        <w:rPr>
          <w:rStyle w:val="code2"/>
        </w:rPr>
        <w:t>mu</w:t>
      </w:r>
      <w:proofErr w:type="gramEnd"/>
      <w:r w:rsidRPr="00FB6991">
        <w:rPr>
          <w:rStyle w:val="code2"/>
        </w:rPr>
        <w:t xml:space="preserve"> =  2 , lambda =  1 , nu =  0.2 , aucFroc =  0.1516529 , aucRoc =  0.653525 , aucAfroc =  0.5208837 </w:t>
      </w:r>
    </w:p>
    <w:p w14:paraId="646B03E1" w14:textId="77777777" w:rsidR="00FB6991" w:rsidRPr="00FB6991" w:rsidRDefault="00FB6991" w:rsidP="00FB6991">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FB6991">
        <w:rPr>
          <w:rStyle w:val="code2"/>
        </w:rPr>
        <w:lastRenderedPageBreak/>
        <w:t>mu</w:t>
      </w:r>
      <w:proofErr w:type="gramEnd"/>
      <w:r w:rsidRPr="00FB6991">
        <w:rPr>
          <w:rStyle w:val="code2"/>
        </w:rPr>
        <w:t xml:space="preserve"> =  2 , lambda =  1 , nu =  0.3171666 , aucFroc =  0.2160672 , aucRoc =  0.7187345 , aucAfroc =  0.6133168 </w:t>
      </w:r>
    </w:p>
    <w:p w14:paraId="7880A9D9" w14:textId="77777777" w:rsidR="00FB6991" w:rsidRPr="00FB6991" w:rsidRDefault="00FB6991" w:rsidP="00FB6991">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FB6991">
        <w:rPr>
          <w:rStyle w:val="code2"/>
        </w:rPr>
        <w:t>mu</w:t>
      </w:r>
      <w:proofErr w:type="gramEnd"/>
      <w:r w:rsidRPr="00FB6991">
        <w:rPr>
          <w:rStyle w:val="code2"/>
        </w:rPr>
        <w:t xml:space="preserve"> =  2 , lambda =  1 , nu =  0.5029734 , aucFroc =  0.291779 , aucRoc =  0.7953809 , aucAfroc =  0.7219614 </w:t>
      </w:r>
    </w:p>
    <w:p w14:paraId="7B00F0B3" w14:textId="77777777" w:rsidR="00FB6991" w:rsidRPr="00FB6991" w:rsidRDefault="00FB6991" w:rsidP="00FB6991">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FB6991">
        <w:rPr>
          <w:rStyle w:val="code2"/>
        </w:rPr>
        <w:t>mu</w:t>
      </w:r>
      <w:proofErr w:type="gramEnd"/>
      <w:r w:rsidRPr="00FB6991">
        <w:rPr>
          <w:rStyle w:val="code2"/>
        </w:rPr>
        <w:t xml:space="preserve"> =  2 , lambda =  1 , nu =  0.7976319 , aucFroc =  0.3666869 , aucRoc =  0.8712134 , aucAfroc =  0.8294525 </w:t>
      </w:r>
    </w:p>
    <w:p w14:paraId="6E1F016E" w14:textId="77777777" w:rsidR="00FB6991" w:rsidRPr="00FB6991" w:rsidRDefault="00FB6991" w:rsidP="00FB6991">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FB6991">
        <w:rPr>
          <w:rStyle w:val="code2"/>
        </w:rPr>
        <w:t>mu</w:t>
      </w:r>
      <w:proofErr w:type="gramEnd"/>
      <w:r w:rsidRPr="00FB6991">
        <w:rPr>
          <w:rStyle w:val="code2"/>
        </w:rPr>
        <w:t xml:space="preserve"> =  2 , lambda =  1 , nu =  1.264911 , aucFroc =  0.4233506 , aucRoc =  0.9285766 , aucAfroc =  0.9107636 </w:t>
      </w:r>
    </w:p>
    <w:p w14:paraId="3686C349" w14:textId="77777777" w:rsidR="00FB6991" w:rsidRPr="00FB6991" w:rsidRDefault="00FB6991" w:rsidP="00FB6991">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FB6991">
        <w:rPr>
          <w:rStyle w:val="code2"/>
        </w:rPr>
        <w:t>mu</w:t>
      </w:r>
      <w:proofErr w:type="gramEnd"/>
      <w:r w:rsidRPr="00FB6991">
        <w:rPr>
          <w:rStyle w:val="code2"/>
        </w:rPr>
        <w:t xml:space="preserve"> =  2 , lambda =  1 , nu =  2.005938 , aucFroc =  0.4516746 , aucRoc =  0.9572502 , aucAfroc =  0.9514078 </w:t>
      </w:r>
    </w:p>
    <w:p w14:paraId="6AFE97C4" w14:textId="77777777" w:rsidR="00FB6991" w:rsidRPr="00FB6991" w:rsidRDefault="00FB6991" w:rsidP="00FB6991">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FB6991">
        <w:rPr>
          <w:rStyle w:val="code2"/>
        </w:rPr>
        <w:t>mu</w:t>
      </w:r>
      <w:proofErr w:type="gramEnd"/>
      <w:r w:rsidRPr="00FB6991">
        <w:rPr>
          <w:rStyle w:val="code2"/>
        </w:rPr>
        <w:t xml:space="preserve"> =  2 , lambda =  1 , nu =  3.181083 , aucFroc =  0.4592065 , aucRoc =  0.9648751 , aucAfroc =  0.962216 </w:t>
      </w:r>
    </w:p>
    <w:p w14:paraId="441128A6" w14:textId="77777777" w:rsidR="00FB6991" w:rsidRPr="00FB6991" w:rsidRDefault="00FB6991" w:rsidP="00FB6991">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FB6991">
        <w:rPr>
          <w:rStyle w:val="code2"/>
        </w:rPr>
        <w:t>mu</w:t>
      </w:r>
      <w:proofErr w:type="gramEnd"/>
      <w:r w:rsidRPr="00FB6991">
        <w:rPr>
          <w:rStyle w:val="code2"/>
        </w:rPr>
        <w:t xml:space="preserve"> =  2 , lambda =  1 , nu =  5.044667 , aucFroc =  0.4599812 , aucRoc =  0.9656594 , aucAfroc =  0.9633276 </w:t>
      </w:r>
    </w:p>
    <w:p w14:paraId="61513840" w14:textId="77777777" w:rsidR="00FB6991" w:rsidRPr="00FB6991" w:rsidRDefault="00FB6991" w:rsidP="00FB6991">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FB6991">
        <w:rPr>
          <w:rStyle w:val="code2"/>
        </w:rPr>
        <w:t>mu</w:t>
      </w:r>
      <w:proofErr w:type="gramEnd"/>
      <w:r w:rsidRPr="00FB6991">
        <w:rPr>
          <w:rStyle w:val="code2"/>
        </w:rPr>
        <w:t xml:space="preserve"> =  2 , lambda =  1 , nu =  8 , aucFroc =  0.4600003 , aucRoc =  0.9656787 , aucAfroc =  0.963355 </w:t>
      </w:r>
    </w:p>
    <w:p w14:paraId="131D4F57" w14:textId="03E7E830" w:rsidR="00FB6991" w:rsidRPr="00E160E5" w:rsidRDefault="00FB6991" w:rsidP="00FB6991">
      <w:pPr>
        <w:pStyle w:val="NormalLeftJust"/>
        <w:pBdr>
          <w:top w:val="single" w:sz="4" w:space="0" w:color="auto"/>
          <w:left w:val="single" w:sz="4" w:space="4" w:color="auto"/>
          <w:bottom w:val="single" w:sz="4" w:space="1" w:color="auto"/>
          <w:right w:val="single" w:sz="4" w:space="4" w:color="auto"/>
        </w:pBdr>
        <w:shd w:val="clear" w:color="auto" w:fill="E0E0E0"/>
        <w:rPr>
          <w:rFonts w:ascii="PT Mono" w:hAnsi="PT Mono"/>
          <w:b/>
          <w:sz w:val="18"/>
          <w:szCs w:val="18"/>
        </w:rPr>
      </w:pPr>
      <w:proofErr w:type="gramStart"/>
      <w:r w:rsidRPr="00FB6991">
        <w:rPr>
          <w:rStyle w:val="code2"/>
        </w:rPr>
        <w:t>approx</w:t>
      </w:r>
      <w:proofErr w:type="gramEnd"/>
      <w:r w:rsidRPr="00FB6991">
        <w:rPr>
          <w:rStyle w:val="code2"/>
        </w:rPr>
        <w:t xml:space="preserve"> slope AFROC vs ROC = 1.417479</w:t>
      </w:r>
    </w:p>
    <w:p w14:paraId="7270B2C7" w14:textId="77777777" w:rsidR="00FB6991" w:rsidRDefault="00FB6991" w:rsidP="00AC7A4D"/>
    <w:p w14:paraId="3539983B" w14:textId="28902B44" w:rsidR="00AE18D3" w:rsidRDefault="00AE18D3" w:rsidP="00AC7A4D">
      <w:r>
        <w:t xml:space="preserve">To understand what is going on is to place a breakpoint on an early line, e.g., line 22, and click </w:t>
      </w:r>
      <w:r>
        <w:rPr>
          <w:rStyle w:val="InLineCode"/>
        </w:rPr>
        <w:t>Source</w:t>
      </w:r>
      <w:r>
        <w:t xml:space="preserve">, and then use </w:t>
      </w:r>
      <w:r w:rsidRPr="00AE18D3">
        <w:rPr>
          <w:rStyle w:val="InLineCode"/>
        </w:rPr>
        <w:t>Next</w:t>
      </w:r>
      <w:r>
        <w:t xml:space="preserve"> to step line by line through the code. When inside a for-loop, click "get out of loop" to speed up the process. For example, line 24 – 27 executes </w:t>
      </w:r>
      <w:proofErr w:type="gramStart"/>
      <w:r w:rsidRPr="00AE18D3">
        <w:rPr>
          <w:rStyle w:val="InLineCode"/>
        </w:rPr>
        <w:t>PlotRsmOperatingCharacteristics(</w:t>
      </w:r>
      <w:proofErr w:type="gramEnd"/>
      <w:r w:rsidRPr="00AE18D3">
        <w:rPr>
          <w:rStyle w:val="InLineCode"/>
        </w:rPr>
        <w:t>)</w:t>
      </w:r>
      <w:r>
        <w:t xml:space="preserve"> and saves the result to </w:t>
      </w:r>
      <w:r w:rsidRPr="00AE18D3">
        <w:rPr>
          <w:rStyle w:val="InLineCode"/>
        </w:rPr>
        <w:t>ret1</w:t>
      </w:r>
      <w:r>
        <w:t xml:space="preserve">, which is a list containing </w:t>
      </w:r>
      <w:r w:rsidRPr="00AE18D3">
        <w:rPr>
          <w:rStyle w:val="InLineCode"/>
        </w:rPr>
        <w:t>ret1$aucROC</w:t>
      </w:r>
      <w:r>
        <w:t xml:space="preserve">, the area under the RSM predicted ROC curve, </w:t>
      </w:r>
      <w:r w:rsidRPr="00AE18D3">
        <w:rPr>
          <w:rStyle w:val="InLineCode"/>
        </w:rPr>
        <w:t>ret1$aucAFROC</w:t>
      </w:r>
      <w:r>
        <w:t>,</w:t>
      </w:r>
      <w:r w:rsidRPr="00AE18D3">
        <w:t xml:space="preserve"> </w:t>
      </w:r>
      <w:r>
        <w:t xml:space="preserve">the area under the RSM predicted AFROC curve and </w:t>
      </w:r>
      <w:r w:rsidRPr="00AE18D3">
        <w:rPr>
          <w:rStyle w:val="InLineCode"/>
        </w:rPr>
        <w:t>ret1$aucFROC</w:t>
      </w:r>
      <w:r>
        <w:t>, the area under the RSM predicted FROC curve. Line 35 – 36 calculates the approximate slope of the plot, assumed linear, of AFROC AUC vs. ROC AUC.</w:t>
      </w:r>
    </w:p>
    <w:p w14:paraId="533C1004" w14:textId="67DD349C" w:rsidR="00A00351" w:rsidRDefault="00F672DA" w:rsidP="00A00351">
      <w:pPr>
        <w:pStyle w:val="Heading1"/>
      </w:pPr>
      <w:r>
        <w:t>Online Appendix 17.F</w:t>
      </w:r>
      <w:r w:rsidR="00A00351">
        <w:t xml:space="preserve">: Binormal parameters </w:t>
      </w:r>
      <w:r w:rsidR="00C1560B">
        <w:t>for</w:t>
      </w:r>
      <w:r w:rsidR="00A00351">
        <w:t xml:space="preserve"> RSM</w:t>
      </w:r>
      <w:r w:rsidR="004B615A">
        <w:t>-</w:t>
      </w:r>
      <w:r w:rsidR="00C1560B">
        <w:t xml:space="preserve">generated </w:t>
      </w:r>
      <w:r w:rsidR="00A00351">
        <w:t>ROC datasets</w:t>
      </w:r>
    </w:p>
    <w:p w14:paraId="65C8E786" w14:textId="7E39F5EE" w:rsidR="00A31A8B" w:rsidRDefault="00BF61B5" w:rsidP="007946F0">
      <w:r>
        <w:t>This code is not referred to in the book. It shows RSM</w:t>
      </w:r>
      <w:r w:rsidR="00560F32" w:rsidRPr="00560F32">
        <w:t xml:space="preserve"> </w:t>
      </w:r>
      <w:r w:rsidR="00560F32">
        <w:t>predicted</w:t>
      </w:r>
      <w:r>
        <w:t xml:space="preserve"> and binormal model </w:t>
      </w:r>
      <w:r w:rsidR="00560F32">
        <w:t>fitted</w:t>
      </w:r>
      <w:r>
        <w:t xml:space="preserve"> curves to datasets generated by the RSM.</w:t>
      </w:r>
    </w:p>
    <w:p w14:paraId="5B80A64D" w14:textId="4087C4B5" w:rsidR="00A00351" w:rsidRDefault="00830E81" w:rsidP="00A25A02">
      <w:pPr>
        <w:pStyle w:val="Heading2"/>
      </w:pPr>
      <w:r w:rsidRPr="00F3217B">
        <w:t>Online Appendix 1</w:t>
      </w:r>
      <w:r>
        <w:t>7</w:t>
      </w:r>
      <w:r w:rsidRPr="00F3217B">
        <w:t>.</w:t>
      </w:r>
      <w:r>
        <w:t>F.1</w:t>
      </w:r>
      <w:r w:rsidR="0047486E">
        <w:t>:</w:t>
      </w:r>
      <w:r w:rsidR="00A00351">
        <w:t xml:space="preserve"> Code Listing</w:t>
      </w:r>
    </w:p>
    <w:p w14:paraId="53651130" w14:textId="77777777" w:rsidR="00BF61B5" w:rsidRPr="00BF61B5" w:rsidRDefault="00BF61B5" w:rsidP="00BF61B5">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BF61B5">
        <w:rPr>
          <w:rStyle w:val="code2"/>
          <w:rFonts w:eastAsia="ＭＳ 明朝"/>
        </w:rPr>
        <w:t xml:space="preserve"># </w:t>
      </w:r>
      <w:proofErr w:type="gramStart"/>
      <w:r w:rsidRPr="00BF61B5">
        <w:rPr>
          <w:rStyle w:val="code2"/>
          <w:rFonts w:eastAsia="ＭＳ 明朝"/>
        </w:rPr>
        <w:t>mainRsmVsRocfitR.R</w:t>
      </w:r>
      <w:proofErr w:type="gramEnd"/>
    </w:p>
    <w:p w14:paraId="67515379" w14:textId="77777777" w:rsidR="00BF61B5" w:rsidRPr="00BF61B5" w:rsidRDefault="00BF61B5" w:rsidP="00BF61B5">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proofErr w:type="gramStart"/>
      <w:r w:rsidRPr="00BF61B5">
        <w:rPr>
          <w:rStyle w:val="code2"/>
          <w:rFonts w:eastAsia="ＭＳ 明朝"/>
        </w:rPr>
        <w:t>rm</w:t>
      </w:r>
      <w:proofErr w:type="gramEnd"/>
      <w:r w:rsidRPr="00BF61B5">
        <w:rPr>
          <w:rStyle w:val="code2"/>
          <w:rFonts w:eastAsia="ＭＳ 明朝"/>
        </w:rPr>
        <w:t>(list = ls())</w:t>
      </w:r>
    </w:p>
    <w:p w14:paraId="35FC3E85" w14:textId="77777777" w:rsidR="00BF61B5" w:rsidRPr="00BF61B5" w:rsidRDefault="00BF61B5" w:rsidP="00BF61B5">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proofErr w:type="gramStart"/>
      <w:r w:rsidRPr="00BF61B5">
        <w:rPr>
          <w:rStyle w:val="code2"/>
          <w:rFonts w:eastAsia="ＭＳ 明朝"/>
        </w:rPr>
        <w:t>library</w:t>
      </w:r>
      <w:proofErr w:type="gramEnd"/>
      <w:r w:rsidRPr="00BF61B5">
        <w:rPr>
          <w:rStyle w:val="code2"/>
          <w:rFonts w:eastAsia="ＭＳ 明朝"/>
        </w:rPr>
        <w:t>(RJafroc)</w:t>
      </w:r>
    </w:p>
    <w:p w14:paraId="28F74DEF" w14:textId="77777777" w:rsidR="00BF61B5" w:rsidRPr="00BF61B5" w:rsidRDefault="00BF61B5" w:rsidP="00BF61B5">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proofErr w:type="gramStart"/>
      <w:r w:rsidRPr="00BF61B5">
        <w:rPr>
          <w:rStyle w:val="code2"/>
          <w:rFonts w:eastAsia="ＭＳ 明朝"/>
        </w:rPr>
        <w:t>library</w:t>
      </w:r>
      <w:proofErr w:type="gramEnd"/>
      <w:r w:rsidRPr="00BF61B5">
        <w:rPr>
          <w:rStyle w:val="code2"/>
          <w:rFonts w:eastAsia="ＭＳ 明朝"/>
        </w:rPr>
        <w:t>(ggplot2)</w:t>
      </w:r>
    </w:p>
    <w:p w14:paraId="32758698" w14:textId="77777777" w:rsidR="00BF61B5" w:rsidRPr="00BF61B5" w:rsidRDefault="00BF61B5" w:rsidP="00BF61B5">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proofErr w:type="gramStart"/>
      <w:r w:rsidRPr="00BF61B5">
        <w:rPr>
          <w:rStyle w:val="code2"/>
          <w:rFonts w:eastAsia="ＭＳ 明朝"/>
        </w:rPr>
        <w:t>library</w:t>
      </w:r>
      <w:proofErr w:type="gramEnd"/>
      <w:r w:rsidRPr="00BF61B5">
        <w:rPr>
          <w:rStyle w:val="code2"/>
          <w:rFonts w:eastAsia="ＭＳ 明朝"/>
        </w:rPr>
        <w:t>("numDeriv")</w:t>
      </w:r>
    </w:p>
    <w:p w14:paraId="61B9349B" w14:textId="77777777" w:rsidR="00BF61B5" w:rsidRPr="00BF61B5" w:rsidRDefault="00BF61B5" w:rsidP="00BF61B5">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proofErr w:type="gramStart"/>
      <w:r w:rsidRPr="00BF61B5">
        <w:rPr>
          <w:rStyle w:val="code2"/>
          <w:rFonts w:eastAsia="ＭＳ 明朝"/>
        </w:rPr>
        <w:t>source</w:t>
      </w:r>
      <w:proofErr w:type="gramEnd"/>
      <w:r w:rsidRPr="00BF61B5">
        <w:rPr>
          <w:rStyle w:val="code2"/>
          <w:rFonts w:eastAsia="ＭＳ 明朝"/>
        </w:rPr>
        <w:t>("Transforms.R")</w:t>
      </w:r>
    </w:p>
    <w:p w14:paraId="192411C7" w14:textId="77777777" w:rsidR="00BF61B5" w:rsidRPr="00BF61B5" w:rsidRDefault="00BF61B5" w:rsidP="00BF61B5">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proofErr w:type="gramStart"/>
      <w:r w:rsidRPr="00BF61B5">
        <w:rPr>
          <w:rStyle w:val="code2"/>
          <w:rFonts w:eastAsia="ＭＳ 明朝"/>
        </w:rPr>
        <w:t>source</w:t>
      </w:r>
      <w:proofErr w:type="gramEnd"/>
      <w:r w:rsidRPr="00BF61B5">
        <w:rPr>
          <w:rStyle w:val="code2"/>
          <w:rFonts w:eastAsia="ＭＳ 明朝"/>
        </w:rPr>
        <w:t>("LL.R")</w:t>
      </w:r>
    </w:p>
    <w:p w14:paraId="17CAAF40" w14:textId="77777777" w:rsidR="00BF61B5" w:rsidRPr="00BF61B5" w:rsidRDefault="00BF61B5" w:rsidP="00BF61B5">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proofErr w:type="gramStart"/>
      <w:r w:rsidRPr="00BF61B5">
        <w:rPr>
          <w:rStyle w:val="code2"/>
          <w:rFonts w:eastAsia="ＭＳ 明朝"/>
        </w:rPr>
        <w:t>source</w:t>
      </w:r>
      <w:proofErr w:type="gramEnd"/>
      <w:r w:rsidRPr="00BF61B5">
        <w:rPr>
          <w:rStyle w:val="code2"/>
          <w:rFonts w:eastAsia="ＭＳ 明朝"/>
        </w:rPr>
        <w:t>("RocOperatingPointsFromRatingsTable.R")</w:t>
      </w:r>
    </w:p>
    <w:p w14:paraId="55B1E751" w14:textId="77777777" w:rsidR="00BF61B5" w:rsidRPr="00BF61B5" w:rsidRDefault="00BF61B5" w:rsidP="00BF61B5">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proofErr w:type="gramStart"/>
      <w:r w:rsidRPr="00BF61B5">
        <w:rPr>
          <w:rStyle w:val="code2"/>
          <w:rFonts w:eastAsia="ＭＳ 明朝"/>
        </w:rPr>
        <w:t>source</w:t>
      </w:r>
      <w:proofErr w:type="gramEnd"/>
      <w:r w:rsidRPr="00BF61B5">
        <w:rPr>
          <w:rStyle w:val="code2"/>
          <w:rFonts w:eastAsia="ＭＳ 明朝"/>
        </w:rPr>
        <w:t>("VarianceAz.R");</w:t>
      </w:r>
    </w:p>
    <w:p w14:paraId="2503E9B1" w14:textId="77777777" w:rsidR="00BF61B5" w:rsidRPr="00BF61B5" w:rsidRDefault="00BF61B5" w:rsidP="00BF61B5">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proofErr w:type="gramStart"/>
      <w:r w:rsidRPr="00BF61B5">
        <w:rPr>
          <w:rStyle w:val="code2"/>
          <w:rFonts w:eastAsia="ＭＳ 明朝"/>
        </w:rPr>
        <w:t>source</w:t>
      </w:r>
      <w:proofErr w:type="gramEnd"/>
      <w:r w:rsidRPr="00BF61B5">
        <w:rPr>
          <w:rStyle w:val="code2"/>
          <w:rFonts w:eastAsia="ＭＳ 明朝"/>
        </w:rPr>
        <w:t>("ChisqrGoodnessOfFit.R")</w:t>
      </w:r>
    </w:p>
    <w:p w14:paraId="2228E7EB" w14:textId="77777777" w:rsidR="00BF61B5" w:rsidRPr="00BF61B5" w:rsidRDefault="00BF61B5" w:rsidP="00BF61B5">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proofErr w:type="gramStart"/>
      <w:r w:rsidRPr="00BF61B5">
        <w:rPr>
          <w:rStyle w:val="code2"/>
          <w:rFonts w:eastAsia="ＭＳ 明朝"/>
        </w:rPr>
        <w:t>source</w:t>
      </w:r>
      <w:proofErr w:type="gramEnd"/>
      <w:r w:rsidRPr="00BF61B5">
        <w:rPr>
          <w:rStyle w:val="code2"/>
          <w:rFonts w:eastAsia="ＭＳ 明朝"/>
        </w:rPr>
        <w:t>("RocfitR.R")</w:t>
      </w:r>
    </w:p>
    <w:p w14:paraId="1655FA31" w14:textId="77777777" w:rsidR="00BF61B5" w:rsidRPr="00BF61B5" w:rsidRDefault="00BF61B5" w:rsidP="00BF61B5">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proofErr w:type="gramStart"/>
      <w:r w:rsidRPr="00BF61B5">
        <w:rPr>
          <w:rStyle w:val="code2"/>
          <w:rFonts w:eastAsia="ＭＳ 明朝"/>
        </w:rPr>
        <w:t>source</w:t>
      </w:r>
      <w:proofErr w:type="gramEnd"/>
      <w:r w:rsidRPr="00BF61B5">
        <w:rPr>
          <w:rStyle w:val="code2"/>
          <w:rFonts w:eastAsia="ＭＳ 明朝"/>
        </w:rPr>
        <w:t>("AucsRsm.R")</w:t>
      </w:r>
    </w:p>
    <w:p w14:paraId="7B6BD8C7" w14:textId="77777777" w:rsidR="00BF61B5" w:rsidRPr="00BF61B5" w:rsidRDefault="00BF61B5" w:rsidP="00BF61B5">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proofErr w:type="gramStart"/>
      <w:r w:rsidRPr="00BF61B5">
        <w:rPr>
          <w:rStyle w:val="code2"/>
          <w:rFonts w:eastAsia="ＭＳ 明朝"/>
        </w:rPr>
        <w:t>source</w:t>
      </w:r>
      <w:proofErr w:type="gramEnd"/>
      <w:r w:rsidRPr="00BF61B5">
        <w:rPr>
          <w:rStyle w:val="code2"/>
          <w:rFonts w:eastAsia="ＭＳ 明朝"/>
        </w:rPr>
        <w:t>("PlotRSMBM.R")</w:t>
      </w:r>
    </w:p>
    <w:p w14:paraId="73684639" w14:textId="77777777" w:rsidR="00BF61B5" w:rsidRPr="00BF61B5" w:rsidRDefault="00BF61B5" w:rsidP="00BF61B5">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p>
    <w:p w14:paraId="025AE356" w14:textId="77777777" w:rsidR="00BF61B5" w:rsidRPr="00BF61B5" w:rsidRDefault="00BF61B5" w:rsidP="00BF61B5">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proofErr w:type="gramStart"/>
      <w:r w:rsidRPr="00BF61B5">
        <w:rPr>
          <w:rStyle w:val="code2"/>
          <w:rFonts w:eastAsia="ＭＳ 明朝"/>
        </w:rPr>
        <w:t>lambda</w:t>
      </w:r>
      <w:proofErr w:type="gramEnd"/>
      <w:r w:rsidRPr="00BF61B5">
        <w:rPr>
          <w:rStyle w:val="code2"/>
          <w:rFonts w:eastAsia="ＭＳ 明朝"/>
        </w:rPr>
        <w:t xml:space="preserve"> &lt;- 1;zeta1 &lt;- -1;nBins &lt;- 5;K1 &lt;- 500;K2 &lt;- 700</w:t>
      </w:r>
    </w:p>
    <w:p w14:paraId="73CFF9A2" w14:textId="77777777" w:rsidR="00BF61B5" w:rsidRPr="00BF61B5" w:rsidRDefault="00BF61B5" w:rsidP="00BF61B5">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proofErr w:type="gramStart"/>
      <w:r w:rsidRPr="00BF61B5">
        <w:rPr>
          <w:rStyle w:val="code2"/>
          <w:rFonts w:eastAsia="ＭＳ 明朝"/>
        </w:rPr>
        <w:t>cat</w:t>
      </w:r>
      <w:proofErr w:type="gramEnd"/>
      <w:r w:rsidRPr="00BF61B5">
        <w:rPr>
          <w:rStyle w:val="code2"/>
          <w:rFonts w:eastAsia="ＭＳ 明朝"/>
        </w:rPr>
        <w:t>("K1 = ", K1, ", K2 = ", K2, "\n")</w:t>
      </w:r>
    </w:p>
    <w:p w14:paraId="0CA8C02E" w14:textId="77777777" w:rsidR="00BF61B5" w:rsidRPr="00BF61B5" w:rsidRDefault="00BF61B5" w:rsidP="00BF61B5">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proofErr w:type="gramStart"/>
      <w:r w:rsidRPr="00BF61B5">
        <w:rPr>
          <w:rStyle w:val="code2"/>
          <w:rFonts w:eastAsia="ＭＳ 明朝"/>
        </w:rPr>
        <w:t>muArr</w:t>
      </w:r>
      <w:proofErr w:type="gramEnd"/>
      <w:r w:rsidRPr="00BF61B5">
        <w:rPr>
          <w:rStyle w:val="code2"/>
          <w:rFonts w:eastAsia="ＭＳ 明朝"/>
        </w:rPr>
        <w:t xml:space="preserve"> &lt;- c(2,3);nuArr &lt;- c(0.15,0.25);</w:t>
      </w:r>
    </w:p>
    <w:p w14:paraId="40E166B9" w14:textId="77777777" w:rsidR="00BF61B5" w:rsidRPr="00BF61B5" w:rsidRDefault="00BF61B5" w:rsidP="00BF61B5">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proofErr w:type="gramStart"/>
      <w:r w:rsidRPr="00BF61B5">
        <w:rPr>
          <w:rStyle w:val="code2"/>
          <w:rFonts w:eastAsia="ＭＳ 明朝"/>
        </w:rPr>
        <w:t>cat</w:t>
      </w:r>
      <w:proofErr w:type="gramEnd"/>
      <w:r w:rsidRPr="00BF61B5">
        <w:rPr>
          <w:rStyle w:val="code2"/>
          <w:rFonts w:eastAsia="ＭＳ 明朝"/>
        </w:rPr>
        <w:t>("lambda = ", lambda, ", zeta1 = ", zeta1, "\n")</w:t>
      </w:r>
    </w:p>
    <w:p w14:paraId="222EA206" w14:textId="77777777" w:rsidR="00BF61B5" w:rsidRPr="00BF61B5" w:rsidRDefault="00BF61B5" w:rsidP="00BF61B5">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proofErr w:type="gramStart"/>
      <w:r w:rsidRPr="00BF61B5">
        <w:rPr>
          <w:rStyle w:val="code2"/>
          <w:rFonts w:eastAsia="ＭＳ 明朝"/>
        </w:rPr>
        <w:t>seedArr</w:t>
      </w:r>
      <w:proofErr w:type="gramEnd"/>
      <w:r w:rsidRPr="00BF61B5">
        <w:rPr>
          <w:rStyle w:val="code2"/>
          <w:rFonts w:eastAsia="ＭＳ 明朝"/>
        </w:rPr>
        <w:t xml:space="preserve"> &lt;- c(2,3)</w:t>
      </w:r>
    </w:p>
    <w:p w14:paraId="720A7959" w14:textId="77777777" w:rsidR="00BF61B5" w:rsidRPr="00BF61B5" w:rsidRDefault="00BF61B5" w:rsidP="00BF61B5">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proofErr w:type="gramStart"/>
      <w:r w:rsidRPr="00BF61B5">
        <w:rPr>
          <w:rStyle w:val="code2"/>
          <w:rFonts w:eastAsia="ＭＳ 明朝"/>
        </w:rPr>
        <w:t>for</w:t>
      </w:r>
      <w:proofErr w:type="gramEnd"/>
      <w:r w:rsidRPr="00BF61B5">
        <w:rPr>
          <w:rStyle w:val="code2"/>
          <w:rFonts w:eastAsia="ＭＳ 明朝"/>
        </w:rPr>
        <w:t xml:space="preserve"> (s in 1:2){</w:t>
      </w:r>
    </w:p>
    <w:p w14:paraId="16DE3BE1" w14:textId="77777777" w:rsidR="00BF61B5" w:rsidRPr="00BF61B5" w:rsidRDefault="00BF61B5" w:rsidP="00BF61B5">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BF61B5">
        <w:rPr>
          <w:rStyle w:val="code2"/>
          <w:rFonts w:eastAsia="ＭＳ 明朝"/>
        </w:rPr>
        <w:t xml:space="preserve">  </w:t>
      </w:r>
      <w:proofErr w:type="gramStart"/>
      <w:r w:rsidRPr="00BF61B5">
        <w:rPr>
          <w:rStyle w:val="code2"/>
          <w:rFonts w:eastAsia="ＭＳ 明朝"/>
        </w:rPr>
        <w:t>seed</w:t>
      </w:r>
      <w:proofErr w:type="gramEnd"/>
      <w:r w:rsidRPr="00BF61B5">
        <w:rPr>
          <w:rStyle w:val="code2"/>
          <w:rFonts w:eastAsia="ＭＳ 明朝"/>
        </w:rPr>
        <w:t xml:space="preserve"> &lt;- seedArr[s];set.seed(seed)</w:t>
      </w:r>
    </w:p>
    <w:p w14:paraId="66ABD39E" w14:textId="77777777" w:rsidR="00BF61B5" w:rsidRPr="00BF61B5" w:rsidRDefault="00BF61B5" w:rsidP="00BF61B5">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BF61B5">
        <w:rPr>
          <w:rStyle w:val="code2"/>
          <w:rFonts w:eastAsia="ＭＳ 明朝"/>
        </w:rPr>
        <w:t xml:space="preserve">  </w:t>
      </w:r>
      <w:proofErr w:type="gramStart"/>
      <w:r w:rsidRPr="00BF61B5">
        <w:rPr>
          <w:rStyle w:val="code2"/>
          <w:rFonts w:eastAsia="ＭＳ 明朝"/>
        </w:rPr>
        <w:t>cat</w:t>
      </w:r>
      <w:proofErr w:type="gramEnd"/>
      <w:r w:rsidRPr="00BF61B5">
        <w:rPr>
          <w:rStyle w:val="code2"/>
          <w:rFonts w:eastAsia="ＭＳ 明朝"/>
        </w:rPr>
        <w:t>("seed = ", seed, "\n")</w:t>
      </w:r>
    </w:p>
    <w:p w14:paraId="68E24D08" w14:textId="77777777" w:rsidR="00BF61B5" w:rsidRPr="00BF61B5" w:rsidRDefault="00BF61B5" w:rsidP="00BF61B5">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BF61B5">
        <w:rPr>
          <w:rStyle w:val="code2"/>
          <w:rFonts w:eastAsia="ＭＳ 明朝"/>
        </w:rPr>
        <w:t xml:space="preserve">  Lmax &lt;- 1;Lk2 &lt;- </w:t>
      </w:r>
      <w:proofErr w:type="gramStart"/>
      <w:r w:rsidRPr="00BF61B5">
        <w:rPr>
          <w:rStyle w:val="code2"/>
          <w:rFonts w:eastAsia="ＭＳ 明朝"/>
        </w:rPr>
        <w:t>floor(</w:t>
      </w:r>
      <w:proofErr w:type="gramEnd"/>
      <w:r w:rsidRPr="00BF61B5">
        <w:rPr>
          <w:rStyle w:val="code2"/>
          <w:rFonts w:eastAsia="ＭＳ 明朝"/>
        </w:rPr>
        <w:t>runif(K2, 1, Lmax + 1))</w:t>
      </w:r>
    </w:p>
    <w:p w14:paraId="4CB216AE" w14:textId="77777777" w:rsidR="00BF61B5" w:rsidRPr="00BF61B5" w:rsidRDefault="00BF61B5" w:rsidP="00BF61B5">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BF61B5">
        <w:rPr>
          <w:rStyle w:val="code2"/>
          <w:rFonts w:eastAsia="ＭＳ 明朝"/>
        </w:rPr>
        <w:t xml:space="preserve">  </w:t>
      </w:r>
      <w:proofErr w:type="gramStart"/>
      <w:r w:rsidRPr="00BF61B5">
        <w:rPr>
          <w:rStyle w:val="code2"/>
          <w:rFonts w:eastAsia="ＭＳ 明朝"/>
        </w:rPr>
        <w:t>nLesPerCase</w:t>
      </w:r>
      <w:proofErr w:type="gramEnd"/>
      <w:r w:rsidRPr="00BF61B5">
        <w:rPr>
          <w:rStyle w:val="code2"/>
          <w:rFonts w:eastAsia="ＭＳ 明朝"/>
        </w:rPr>
        <w:t xml:space="preserve"> &lt;- unique(Lk2)</w:t>
      </w:r>
    </w:p>
    <w:p w14:paraId="671CE4D4" w14:textId="77777777" w:rsidR="00BF61B5" w:rsidRPr="00BF61B5" w:rsidRDefault="00BF61B5" w:rsidP="00BF61B5">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BF61B5">
        <w:rPr>
          <w:rStyle w:val="code2"/>
          <w:rFonts w:eastAsia="ＭＳ 明朝"/>
        </w:rPr>
        <w:t xml:space="preserve">  </w:t>
      </w:r>
      <w:proofErr w:type="gramStart"/>
      <w:r w:rsidRPr="00BF61B5">
        <w:rPr>
          <w:rStyle w:val="code2"/>
          <w:rFonts w:eastAsia="ＭＳ 明朝"/>
        </w:rPr>
        <w:t>lesionDist</w:t>
      </w:r>
      <w:proofErr w:type="gramEnd"/>
      <w:r w:rsidRPr="00BF61B5">
        <w:rPr>
          <w:rStyle w:val="code2"/>
          <w:rFonts w:eastAsia="ＭＳ 明朝"/>
        </w:rPr>
        <w:t xml:space="preserve"> &lt;- array(dim = c(length(nLesPerCase), 2))</w:t>
      </w:r>
    </w:p>
    <w:p w14:paraId="5A838E21" w14:textId="77777777" w:rsidR="00BF61B5" w:rsidRPr="00BF61B5" w:rsidRDefault="00BF61B5" w:rsidP="00BF61B5">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BF61B5">
        <w:rPr>
          <w:rStyle w:val="code2"/>
          <w:rFonts w:eastAsia="ＭＳ 明朝"/>
        </w:rPr>
        <w:t xml:space="preserve">  </w:t>
      </w:r>
      <w:proofErr w:type="gramStart"/>
      <w:r w:rsidRPr="00BF61B5">
        <w:rPr>
          <w:rStyle w:val="code2"/>
          <w:rFonts w:eastAsia="ＭＳ 明朝"/>
        </w:rPr>
        <w:t>for</w:t>
      </w:r>
      <w:proofErr w:type="gramEnd"/>
      <w:r w:rsidRPr="00BF61B5">
        <w:rPr>
          <w:rStyle w:val="code2"/>
          <w:rFonts w:eastAsia="ＭＳ 明朝"/>
        </w:rPr>
        <w:t xml:space="preserve"> (i in nLesPerCase) lesionDist[i, ] &lt;- c(i, sum(Lk2 == i)/K2)</w:t>
      </w:r>
    </w:p>
    <w:p w14:paraId="03F05E29" w14:textId="77777777" w:rsidR="00BF61B5" w:rsidRPr="00BF61B5" w:rsidRDefault="00BF61B5" w:rsidP="00BF61B5">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BF61B5">
        <w:rPr>
          <w:rStyle w:val="code2"/>
          <w:rFonts w:eastAsia="ＭＳ 明朝"/>
        </w:rPr>
        <w:t xml:space="preserve">  </w:t>
      </w:r>
      <w:proofErr w:type="gramStart"/>
      <w:r w:rsidRPr="00BF61B5">
        <w:rPr>
          <w:rStyle w:val="code2"/>
          <w:rFonts w:eastAsia="ＭＳ 明朝"/>
        </w:rPr>
        <w:t>cat</w:t>
      </w:r>
      <w:proofErr w:type="gramEnd"/>
      <w:r w:rsidRPr="00BF61B5">
        <w:rPr>
          <w:rStyle w:val="code2"/>
          <w:rFonts w:eastAsia="ＭＳ 明朝"/>
        </w:rPr>
        <w:t>("Lmax = ", Lmax, "\n")</w:t>
      </w:r>
    </w:p>
    <w:p w14:paraId="3758FA06" w14:textId="77777777" w:rsidR="00BF61B5" w:rsidRPr="00BF61B5" w:rsidRDefault="00BF61B5" w:rsidP="00BF61B5">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BF61B5">
        <w:rPr>
          <w:rStyle w:val="code2"/>
          <w:rFonts w:eastAsia="ＭＳ 明朝"/>
        </w:rPr>
        <w:t xml:space="preserve">  </w:t>
      </w:r>
    </w:p>
    <w:p w14:paraId="6B7C9BAF" w14:textId="77777777" w:rsidR="00BF61B5" w:rsidRPr="00BF61B5" w:rsidRDefault="00BF61B5" w:rsidP="00BF61B5">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BF61B5">
        <w:rPr>
          <w:rStyle w:val="code2"/>
          <w:rFonts w:eastAsia="ＭＳ 明朝"/>
        </w:rPr>
        <w:t xml:space="preserve">  </w:t>
      </w:r>
      <w:proofErr w:type="gramStart"/>
      <w:r w:rsidRPr="00BF61B5">
        <w:rPr>
          <w:rStyle w:val="code2"/>
          <w:rFonts w:eastAsia="ＭＳ 明朝"/>
        </w:rPr>
        <w:t>for</w:t>
      </w:r>
      <w:proofErr w:type="gramEnd"/>
      <w:r w:rsidRPr="00BF61B5">
        <w:rPr>
          <w:rStyle w:val="code2"/>
          <w:rFonts w:eastAsia="ＭＳ 明朝"/>
        </w:rPr>
        <w:t xml:space="preserve"> (i in 1:2){</w:t>
      </w:r>
    </w:p>
    <w:p w14:paraId="266D6ACF" w14:textId="77777777" w:rsidR="00BF61B5" w:rsidRPr="00BF61B5" w:rsidRDefault="00BF61B5" w:rsidP="00BF61B5">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BF61B5">
        <w:rPr>
          <w:rStyle w:val="code2"/>
          <w:rFonts w:eastAsia="ＭＳ 明朝"/>
        </w:rPr>
        <w:t xml:space="preserve">    </w:t>
      </w:r>
      <w:proofErr w:type="gramStart"/>
      <w:r w:rsidRPr="00BF61B5">
        <w:rPr>
          <w:rStyle w:val="code2"/>
          <w:rFonts w:eastAsia="ＭＳ 明朝"/>
        </w:rPr>
        <w:t>for</w:t>
      </w:r>
      <w:proofErr w:type="gramEnd"/>
      <w:r w:rsidRPr="00BF61B5">
        <w:rPr>
          <w:rStyle w:val="code2"/>
          <w:rFonts w:eastAsia="ＭＳ 明朝"/>
        </w:rPr>
        <w:t xml:space="preserve"> (j in 1:2){</w:t>
      </w:r>
    </w:p>
    <w:p w14:paraId="4EA73FC5" w14:textId="77777777" w:rsidR="00BF61B5" w:rsidRPr="00BF61B5" w:rsidRDefault="00BF61B5" w:rsidP="00BF61B5">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BF61B5">
        <w:rPr>
          <w:rStyle w:val="code2"/>
          <w:rFonts w:eastAsia="ＭＳ 明朝"/>
        </w:rPr>
        <w:t xml:space="preserve">      </w:t>
      </w:r>
      <w:proofErr w:type="gramStart"/>
      <w:r w:rsidRPr="00BF61B5">
        <w:rPr>
          <w:rStyle w:val="code2"/>
          <w:rFonts w:eastAsia="ＭＳ 明朝"/>
        </w:rPr>
        <w:t>mu</w:t>
      </w:r>
      <w:proofErr w:type="gramEnd"/>
      <w:r w:rsidRPr="00BF61B5">
        <w:rPr>
          <w:rStyle w:val="code2"/>
          <w:rFonts w:eastAsia="ＭＳ 明朝"/>
        </w:rPr>
        <w:t xml:space="preserve"> &lt;- muArr[i];nu &lt;- nuArr[j]</w:t>
      </w:r>
    </w:p>
    <w:p w14:paraId="014647BB" w14:textId="77777777" w:rsidR="00BF61B5" w:rsidRPr="00BF61B5" w:rsidRDefault="00BF61B5" w:rsidP="00BF61B5">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BF61B5">
        <w:rPr>
          <w:rStyle w:val="code2"/>
          <w:rFonts w:eastAsia="ＭＳ 明朝"/>
        </w:rPr>
        <w:t xml:space="preserve">      RowString &lt;- toString(</w:t>
      </w:r>
      <w:proofErr w:type="gramStart"/>
      <w:r w:rsidRPr="00BF61B5">
        <w:rPr>
          <w:rStyle w:val="code2"/>
          <w:rFonts w:eastAsia="ＭＳ 明朝"/>
        </w:rPr>
        <w:t>c(</w:t>
      </w:r>
      <w:proofErr w:type="gramEnd"/>
      <w:r w:rsidRPr="00BF61B5">
        <w:rPr>
          <w:rStyle w:val="code2"/>
          <w:rFonts w:eastAsia="ＭＳ 明朝"/>
        </w:rPr>
        <w:t>seed,mu,nu))</w:t>
      </w:r>
    </w:p>
    <w:p w14:paraId="003A7846" w14:textId="77777777" w:rsidR="00BF61B5" w:rsidRPr="00BF61B5" w:rsidRDefault="00BF61B5" w:rsidP="00BF61B5">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BF61B5">
        <w:rPr>
          <w:rStyle w:val="code2"/>
          <w:rFonts w:eastAsia="ＭＳ 明朝"/>
        </w:rPr>
        <w:lastRenderedPageBreak/>
        <w:t xml:space="preserve">       </w:t>
      </w:r>
    </w:p>
    <w:p w14:paraId="5E24D6C4" w14:textId="77777777" w:rsidR="00BF61B5" w:rsidRPr="00BF61B5" w:rsidRDefault="00BF61B5" w:rsidP="00BF61B5">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BF61B5">
        <w:rPr>
          <w:rStyle w:val="code2"/>
          <w:rFonts w:eastAsia="ＭＳ 明朝"/>
        </w:rPr>
        <w:t xml:space="preserve">      </w:t>
      </w:r>
      <w:proofErr w:type="gramStart"/>
      <w:r w:rsidRPr="00BF61B5">
        <w:rPr>
          <w:rStyle w:val="code2"/>
          <w:rFonts w:eastAsia="ＭＳ 明朝"/>
        </w:rPr>
        <w:t>while</w:t>
      </w:r>
      <w:proofErr w:type="gramEnd"/>
      <w:r w:rsidRPr="00BF61B5">
        <w:rPr>
          <w:rStyle w:val="code2"/>
          <w:rFonts w:eastAsia="ＭＳ 明朝"/>
        </w:rPr>
        <w:t xml:space="preserve">(1){      </w:t>
      </w:r>
    </w:p>
    <w:p w14:paraId="46501187" w14:textId="77777777" w:rsidR="00BF61B5" w:rsidRPr="00BF61B5" w:rsidRDefault="00BF61B5" w:rsidP="00BF61B5">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BF61B5">
        <w:rPr>
          <w:rStyle w:val="code2"/>
          <w:rFonts w:eastAsia="ＭＳ 明朝"/>
        </w:rPr>
        <w:t xml:space="preserve">        </w:t>
      </w:r>
      <w:proofErr w:type="gramStart"/>
      <w:r w:rsidRPr="00BF61B5">
        <w:rPr>
          <w:rStyle w:val="code2"/>
          <w:rFonts w:eastAsia="ＭＳ 明朝"/>
        </w:rPr>
        <w:t>frocDataRaw</w:t>
      </w:r>
      <w:proofErr w:type="gramEnd"/>
      <w:r w:rsidRPr="00BF61B5">
        <w:rPr>
          <w:rStyle w:val="code2"/>
          <w:rFonts w:eastAsia="ＭＳ 明朝"/>
        </w:rPr>
        <w:t xml:space="preserve">  &lt;- SimulateFrocDataset (</w:t>
      </w:r>
    </w:p>
    <w:p w14:paraId="08BD40D6" w14:textId="77777777" w:rsidR="00BF61B5" w:rsidRPr="00BF61B5" w:rsidRDefault="00BF61B5" w:rsidP="00BF61B5">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BF61B5">
        <w:rPr>
          <w:rStyle w:val="code2"/>
          <w:rFonts w:eastAsia="ＭＳ 明朝"/>
        </w:rPr>
        <w:t xml:space="preserve">          </w:t>
      </w:r>
      <w:proofErr w:type="gramStart"/>
      <w:r w:rsidRPr="00BF61B5">
        <w:rPr>
          <w:rStyle w:val="code2"/>
          <w:rFonts w:eastAsia="ＭＳ 明朝"/>
        </w:rPr>
        <w:t>mu</w:t>
      </w:r>
      <w:proofErr w:type="gramEnd"/>
      <w:r w:rsidRPr="00BF61B5">
        <w:rPr>
          <w:rStyle w:val="code2"/>
          <w:rFonts w:eastAsia="ＭＳ 明朝"/>
        </w:rPr>
        <w:t xml:space="preserve">, lambda, nu, </w:t>
      </w:r>
    </w:p>
    <w:p w14:paraId="5F6D0E95" w14:textId="77777777" w:rsidR="00BF61B5" w:rsidRPr="00BF61B5" w:rsidRDefault="00BF61B5" w:rsidP="00BF61B5">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BF61B5">
        <w:rPr>
          <w:rStyle w:val="code2"/>
          <w:rFonts w:eastAsia="ＭＳ 明朝"/>
        </w:rPr>
        <w:t xml:space="preserve">          I = 2, J = 2, K1 = K1, K2, </w:t>
      </w:r>
    </w:p>
    <w:p w14:paraId="75D556D9" w14:textId="77777777" w:rsidR="00BF61B5" w:rsidRPr="00BF61B5" w:rsidRDefault="00BF61B5" w:rsidP="00BF61B5">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BF61B5">
        <w:rPr>
          <w:rStyle w:val="code2"/>
          <w:rFonts w:eastAsia="ＭＳ 明朝"/>
        </w:rPr>
        <w:t xml:space="preserve">          </w:t>
      </w:r>
      <w:proofErr w:type="gramStart"/>
      <w:r w:rsidRPr="00BF61B5">
        <w:rPr>
          <w:rStyle w:val="code2"/>
          <w:rFonts w:eastAsia="ＭＳ 明朝"/>
        </w:rPr>
        <w:t>lesionNum</w:t>
      </w:r>
      <w:proofErr w:type="gramEnd"/>
      <w:r w:rsidRPr="00BF61B5">
        <w:rPr>
          <w:rStyle w:val="code2"/>
          <w:rFonts w:eastAsia="ＭＳ 明朝"/>
        </w:rPr>
        <w:t xml:space="preserve"> = Lk2, zeta1 = zeta1)</w:t>
      </w:r>
    </w:p>
    <w:p w14:paraId="1471B22E" w14:textId="77777777" w:rsidR="00BF61B5" w:rsidRPr="00BF61B5" w:rsidRDefault="00BF61B5" w:rsidP="00BF61B5">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BF61B5">
        <w:rPr>
          <w:rStyle w:val="code2"/>
          <w:rFonts w:eastAsia="ＭＳ 明朝"/>
        </w:rPr>
        <w:t xml:space="preserve">        </w:t>
      </w:r>
      <w:proofErr w:type="gramStart"/>
      <w:r w:rsidRPr="00BF61B5">
        <w:rPr>
          <w:rStyle w:val="code2"/>
          <w:rFonts w:eastAsia="ＭＳ 明朝"/>
        </w:rPr>
        <w:t>rocDataRaw</w:t>
      </w:r>
      <w:proofErr w:type="gramEnd"/>
      <w:r w:rsidRPr="00BF61B5">
        <w:rPr>
          <w:rStyle w:val="code2"/>
          <w:rFonts w:eastAsia="ＭＳ 明朝"/>
        </w:rPr>
        <w:t xml:space="preserve"> &lt;- DfFroc2Roc(frocDataRaw)</w:t>
      </w:r>
    </w:p>
    <w:p w14:paraId="68CD3F30" w14:textId="77777777" w:rsidR="00BF61B5" w:rsidRPr="00BF61B5" w:rsidRDefault="00BF61B5" w:rsidP="00BF61B5">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BF61B5">
        <w:rPr>
          <w:rStyle w:val="code2"/>
          <w:rFonts w:eastAsia="ＭＳ 明朝"/>
        </w:rPr>
        <w:t xml:space="preserve">        </w:t>
      </w:r>
    </w:p>
    <w:p w14:paraId="24FE0249" w14:textId="77777777" w:rsidR="00BF61B5" w:rsidRPr="00BF61B5" w:rsidRDefault="00BF61B5" w:rsidP="00BF61B5">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BF61B5">
        <w:rPr>
          <w:rStyle w:val="code2"/>
          <w:rFonts w:eastAsia="ＭＳ 明朝"/>
        </w:rPr>
        <w:t xml:space="preserve">        </w:t>
      </w:r>
      <w:proofErr w:type="gramStart"/>
      <w:r w:rsidRPr="00BF61B5">
        <w:rPr>
          <w:rStyle w:val="code2"/>
          <w:rFonts w:eastAsia="ＭＳ 明朝"/>
        </w:rPr>
        <w:t>rocDataBinned</w:t>
      </w:r>
      <w:proofErr w:type="gramEnd"/>
      <w:r w:rsidRPr="00BF61B5">
        <w:rPr>
          <w:rStyle w:val="code2"/>
          <w:rFonts w:eastAsia="ＭＳ 明朝"/>
        </w:rPr>
        <w:t xml:space="preserve"> &lt;- DfBinDataset(</w:t>
      </w:r>
    </w:p>
    <w:p w14:paraId="3FAA68EF" w14:textId="77777777" w:rsidR="00BF61B5" w:rsidRPr="00BF61B5" w:rsidRDefault="00BF61B5" w:rsidP="00BF61B5">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BF61B5">
        <w:rPr>
          <w:rStyle w:val="code2"/>
          <w:rFonts w:eastAsia="ＭＳ 明朝"/>
        </w:rPr>
        <w:t xml:space="preserve">          </w:t>
      </w:r>
      <w:proofErr w:type="gramStart"/>
      <w:r w:rsidRPr="00BF61B5">
        <w:rPr>
          <w:rStyle w:val="code2"/>
          <w:rFonts w:eastAsia="ＭＳ 明朝"/>
        </w:rPr>
        <w:t>rocDataRaw</w:t>
      </w:r>
      <w:proofErr w:type="gramEnd"/>
      <w:r w:rsidRPr="00BF61B5">
        <w:rPr>
          <w:rStyle w:val="code2"/>
          <w:rFonts w:eastAsia="ＭＳ 明朝"/>
        </w:rPr>
        <w:t>,</w:t>
      </w:r>
    </w:p>
    <w:p w14:paraId="07887E6E" w14:textId="77777777" w:rsidR="00BF61B5" w:rsidRPr="00BF61B5" w:rsidRDefault="00BF61B5" w:rsidP="00BF61B5">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BF61B5">
        <w:rPr>
          <w:rStyle w:val="code2"/>
          <w:rFonts w:eastAsia="ＭＳ 明朝"/>
        </w:rPr>
        <w:t xml:space="preserve">          </w:t>
      </w:r>
      <w:proofErr w:type="gramStart"/>
      <w:r w:rsidRPr="00BF61B5">
        <w:rPr>
          <w:rStyle w:val="code2"/>
          <w:rFonts w:eastAsia="ＭＳ 明朝"/>
        </w:rPr>
        <w:t>desiredNumBins</w:t>
      </w:r>
      <w:proofErr w:type="gramEnd"/>
      <w:r w:rsidRPr="00BF61B5">
        <w:rPr>
          <w:rStyle w:val="code2"/>
          <w:rFonts w:eastAsia="ＭＳ 明朝"/>
        </w:rPr>
        <w:t xml:space="preserve"> = nBins, </w:t>
      </w:r>
    </w:p>
    <w:p w14:paraId="1A670121" w14:textId="77777777" w:rsidR="00BF61B5" w:rsidRPr="00BF61B5" w:rsidRDefault="00BF61B5" w:rsidP="00BF61B5">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BF61B5">
        <w:rPr>
          <w:rStyle w:val="code2"/>
          <w:rFonts w:eastAsia="ＭＳ 明朝"/>
        </w:rPr>
        <w:t xml:space="preserve">          </w:t>
      </w:r>
      <w:proofErr w:type="gramStart"/>
      <w:r w:rsidRPr="00BF61B5">
        <w:rPr>
          <w:rStyle w:val="code2"/>
          <w:rFonts w:eastAsia="ＭＳ 明朝"/>
        </w:rPr>
        <w:t>opChType</w:t>
      </w:r>
      <w:proofErr w:type="gramEnd"/>
      <w:r w:rsidRPr="00BF61B5">
        <w:rPr>
          <w:rStyle w:val="code2"/>
          <w:rFonts w:eastAsia="ＭＳ 明朝"/>
        </w:rPr>
        <w:t xml:space="preserve"> = "ROC")</w:t>
      </w:r>
    </w:p>
    <w:p w14:paraId="7CA3072E" w14:textId="77777777" w:rsidR="00BF61B5" w:rsidRPr="00BF61B5" w:rsidRDefault="00BF61B5" w:rsidP="00BF61B5">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BF61B5">
        <w:rPr>
          <w:rStyle w:val="code2"/>
          <w:rFonts w:eastAsia="ＭＳ 明朝"/>
        </w:rPr>
        <w:t xml:space="preserve">        </w:t>
      </w:r>
      <w:proofErr w:type="gramStart"/>
      <w:r w:rsidRPr="00BF61B5">
        <w:rPr>
          <w:rStyle w:val="code2"/>
          <w:rFonts w:eastAsia="ＭＳ 明朝"/>
        </w:rPr>
        <w:t>if</w:t>
      </w:r>
      <w:proofErr w:type="gramEnd"/>
      <w:r w:rsidRPr="00BF61B5">
        <w:rPr>
          <w:rStyle w:val="code2"/>
          <w:rFonts w:eastAsia="ＭＳ 明朝"/>
        </w:rPr>
        <w:t xml:space="preserve"> (length(unique(rocDataBinned$LL[i,j,,1])) != nBins) next</w:t>
      </w:r>
    </w:p>
    <w:p w14:paraId="155778C2" w14:textId="77777777" w:rsidR="00BF61B5" w:rsidRPr="00BF61B5" w:rsidRDefault="00BF61B5" w:rsidP="00BF61B5">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BF61B5">
        <w:rPr>
          <w:rStyle w:val="code2"/>
          <w:rFonts w:eastAsia="ＭＳ 明朝"/>
        </w:rPr>
        <w:t xml:space="preserve">        </w:t>
      </w:r>
      <w:proofErr w:type="gramStart"/>
      <w:r w:rsidRPr="00BF61B5">
        <w:rPr>
          <w:rStyle w:val="code2"/>
          <w:rFonts w:eastAsia="ＭＳ 明朝"/>
        </w:rPr>
        <w:t>if</w:t>
      </w:r>
      <w:proofErr w:type="gramEnd"/>
      <w:r w:rsidRPr="00BF61B5">
        <w:rPr>
          <w:rStyle w:val="code2"/>
          <w:rFonts w:eastAsia="ＭＳ 明朝"/>
        </w:rPr>
        <w:t xml:space="preserve"> (length(unique(rocDataBinned$NL[i,j,1:K1,1])) != nBins) next</w:t>
      </w:r>
    </w:p>
    <w:p w14:paraId="57C0667E" w14:textId="77777777" w:rsidR="00BF61B5" w:rsidRPr="00BF61B5" w:rsidRDefault="00BF61B5" w:rsidP="00BF61B5">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BF61B5">
        <w:rPr>
          <w:rStyle w:val="code2"/>
          <w:rFonts w:eastAsia="ＭＳ 明朝"/>
        </w:rPr>
        <w:t xml:space="preserve">        </w:t>
      </w:r>
      <w:proofErr w:type="gramStart"/>
      <w:r w:rsidRPr="00BF61B5">
        <w:rPr>
          <w:rStyle w:val="code2"/>
          <w:rFonts w:eastAsia="ＭＳ 明朝"/>
        </w:rPr>
        <w:t>break</w:t>
      </w:r>
      <w:proofErr w:type="gramEnd"/>
    </w:p>
    <w:p w14:paraId="0B28DC93" w14:textId="77777777" w:rsidR="00BF61B5" w:rsidRPr="00BF61B5" w:rsidRDefault="00BF61B5" w:rsidP="00BF61B5">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BF61B5">
        <w:rPr>
          <w:rStyle w:val="code2"/>
          <w:rFonts w:eastAsia="ＭＳ 明朝"/>
        </w:rPr>
        <w:t xml:space="preserve">      }      </w:t>
      </w:r>
    </w:p>
    <w:p w14:paraId="39A29CFD" w14:textId="77777777" w:rsidR="00BF61B5" w:rsidRPr="00BF61B5" w:rsidRDefault="00BF61B5" w:rsidP="00BF61B5">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BF61B5">
        <w:rPr>
          <w:rStyle w:val="code2"/>
          <w:rFonts w:eastAsia="ＭＳ 明朝"/>
        </w:rPr>
        <w:t xml:space="preserve">      </w:t>
      </w:r>
    </w:p>
    <w:p w14:paraId="2E6D687C" w14:textId="77777777" w:rsidR="00BF61B5" w:rsidRPr="00BF61B5" w:rsidRDefault="00BF61B5" w:rsidP="00BF61B5">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BF61B5">
        <w:rPr>
          <w:rStyle w:val="code2"/>
          <w:rFonts w:eastAsia="ＭＳ 明朝"/>
        </w:rPr>
        <w:t xml:space="preserve">      </w:t>
      </w:r>
      <w:proofErr w:type="gramStart"/>
      <w:r w:rsidRPr="00BF61B5">
        <w:rPr>
          <w:rStyle w:val="code2"/>
          <w:rFonts w:eastAsia="ＭＳ 明朝"/>
        </w:rPr>
        <w:t>rocDataTable</w:t>
      </w:r>
      <w:proofErr w:type="gramEnd"/>
      <w:r w:rsidRPr="00BF61B5">
        <w:rPr>
          <w:rStyle w:val="code2"/>
          <w:rFonts w:eastAsia="ＭＳ 明朝"/>
        </w:rPr>
        <w:t xml:space="preserve"> &lt;- array(dim = c(2,nBins))</w:t>
      </w:r>
    </w:p>
    <w:p w14:paraId="364E16F8" w14:textId="77777777" w:rsidR="00BF61B5" w:rsidRPr="00BF61B5" w:rsidRDefault="00BF61B5" w:rsidP="00BF61B5">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BF61B5">
        <w:rPr>
          <w:rStyle w:val="code2"/>
          <w:rFonts w:eastAsia="ＭＳ 明朝"/>
        </w:rPr>
        <w:t xml:space="preserve">      </w:t>
      </w:r>
      <w:proofErr w:type="gramStart"/>
      <w:r w:rsidRPr="00BF61B5">
        <w:rPr>
          <w:rStyle w:val="code2"/>
          <w:rFonts w:eastAsia="ＭＳ 明朝"/>
        </w:rPr>
        <w:t>rocDataTable</w:t>
      </w:r>
      <w:proofErr w:type="gramEnd"/>
      <w:r w:rsidRPr="00BF61B5">
        <w:rPr>
          <w:rStyle w:val="code2"/>
          <w:rFonts w:eastAsia="ＭＳ 明朝"/>
        </w:rPr>
        <w:t>[1,] &lt;- table(rocDataBinned$NL[i,j,1:K1,1])</w:t>
      </w:r>
    </w:p>
    <w:p w14:paraId="6CD3EB3A" w14:textId="77777777" w:rsidR="00BF61B5" w:rsidRPr="00BF61B5" w:rsidRDefault="00BF61B5" w:rsidP="00BF61B5">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BF61B5">
        <w:rPr>
          <w:rStyle w:val="code2"/>
          <w:rFonts w:eastAsia="ＭＳ 明朝"/>
        </w:rPr>
        <w:t xml:space="preserve">      </w:t>
      </w:r>
      <w:proofErr w:type="gramStart"/>
      <w:r w:rsidRPr="00BF61B5">
        <w:rPr>
          <w:rStyle w:val="code2"/>
          <w:rFonts w:eastAsia="ＭＳ 明朝"/>
        </w:rPr>
        <w:t>rocDataTable</w:t>
      </w:r>
      <w:proofErr w:type="gramEnd"/>
      <w:r w:rsidRPr="00BF61B5">
        <w:rPr>
          <w:rStyle w:val="code2"/>
          <w:rFonts w:eastAsia="ＭＳ 明朝"/>
        </w:rPr>
        <w:t>[2,] &lt;- table(rocDataBinned$LL[i,j,1:K2,1])</w:t>
      </w:r>
    </w:p>
    <w:p w14:paraId="18F406AF" w14:textId="77777777" w:rsidR="00BF61B5" w:rsidRPr="00BF61B5" w:rsidRDefault="00BF61B5" w:rsidP="00BF61B5">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BF61B5">
        <w:rPr>
          <w:rStyle w:val="code2"/>
          <w:rFonts w:eastAsia="ＭＳ 明朝"/>
        </w:rPr>
        <w:t xml:space="preserve">      </w:t>
      </w:r>
    </w:p>
    <w:p w14:paraId="64B12FBA" w14:textId="77777777" w:rsidR="00BF61B5" w:rsidRPr="00BF61B5" w:rsidRDefault="00BF61B5" w:rsidP="00BF61B5">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BF61B5">
        <w:rPr>
          <w:rStyle w:val="code2"/>
          <w:rFonts w:eastAsia="ＭＳ 明朝"/>
        </w:rPr>
        <w:t xml:space="preserve">      </w:t>
      </w:r>
      <w:proofErr w:type="gramStart"/>
      <w:r w:rsidRPr="00BF61B5">
        <w:rPr>
          <w:rStyle w:val="code2"/>
          <w:rFonts w:eastAsia="ＭＳ 明朝"/>
        </w:rPr>
        <w:t>retRocfit</w:t>
      </w:r>
      <w:proofErr w:type="gramEnd"/>
      <w:r w:rsidRPr="00BF61B5">
        <w:rPr>
          <w:rStyle w:val="code2"/>
          <w:rFonts w:eastAsia="ＭＳ 明朝"/>
        </w:rPr>
        <w:t xml:space="preserve"> &lt;- RocfitR(rocDataTable)</w:t>
      </w:r>
    </w:p>
    <w:p w14:paraId="7C80EFB2" w14:textId="77777777" w:rsidR="00BF61B5" w:rsidRPr="00BF61B5" w:rsidRDefault="00BF61B5" w:rsidP="00BF61B5">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BF61B5">
        <w:rPr>
          <w:rStyle w:val="code2"/>
          <w:rFonts w:eastAsia="ＭＳ 明朝"/>
        </w:rPr>
        <w:t xml:space="preserve">      </w:t>
      </w:r>
      <w:proofErr w:type="gramStart"/>
      <w:r w:rsidRPr="00BF61B5">
        <w:rPr>
          <w:rStyle w:val="code2"/>
          <w:rFonts w:eastAsia="ＭＳ 明朝"/>
        </w:rPr>
        <w:t>if</w:t>
      </w:r>
      <w:proofErr w:type="gramEnd"/>
      <w:r w:rsidRPr="00BF61B5">
        <w:rPr>
          <w:rStyle w:val="code2"/>
          <w:rFonts w:eastAsia="ＭＳ 明朝"/>
        </w:rPr>
        <w:t xml:space="preserve"> (length(retRocfit) != 6) stop("rocfit failed")</w:t>
      </w:r>
    </w:p>
    <w:p w14:paraId="79788CE7" w14:textId="77777777" w:rsidR="00BF61B5" w:rsidRPr="00BF61B5" w:rsidRDefault="00BF61B5" w:rsidP="00BF61B5">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BF61B5">
        <w:rPr>
          <w:rStyle w:val="code2"/>
          <w:rFonts w:eastAsia="ＭＳ 明朝"/>
        </w:rPr>
        <w:t xml:space="preserve">      </w:t>
      </w:r>
    </w:p>
    <w:p w14:paraId="20C262E5" w14:textId="77777777" w:rsidR="00BF61B5" w:rsidRPr="00BF61B5" w:rsidRDefault="00BF61B5" w:rsidP="00BF61B5">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BF61B5">
        <w:rPr>
          <w:rStyle w:val="code2"/>
          <w:rFonts w:eastAsia="ＭＳ 明朝"/>
        </w:rPr>
        <w:t xml:space="preserve">      </w:t>
      </w:r>
      <w:proofErr w:type="gramStart"/>
      <w:r w:rsidRPr="00BF61B5">
        <w:rPr>
          <w:rStyle w:val="code2"/>
          <w:rFonts w:eastAsia="ＭＳ 明朝"/>
        </w:rPr>
        <w:t>aucs</w:t>
      </w:r>
      <w:proofErr w:type="gramEnd"/>
      <w:r w:rsidRPr="00BF61B5">
        <w:rPr>
          <w:rStyle w:val="code2"/>
          <w:rFonts w:eastAsia="ＭＳ 明朝"/>
        </w:rPr>
        <w:t xml:space="preserve"> &lt;- AucsRsm(mu = mu, </w:t>
      </w:r>
    </w:p>
    <w:p w14:paraId="5C58B119" w14:textId="77777777" w:rsidR="00BF61B5" w:rsidRPr="00BF61B5" w:rsidRDefault="00BF61B5" w:rsidP="00BF61B5">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BF61B5">
        <w:rPr>
          <w:rStyle w:val="code2"/>
          <w:rFonts w:eastAsia="ＭＳ 明朝"/>
        </w:rPr>
        <w:t xml:space="preserve">                      </w:t>
      </w:r>
      <w:proofErr w:type="gramStart"/>
      <w:r w:rsidRPr="00BF61B5">
        <w:rPr>
          <w:rStyle w:val="code2"/>
          <w:rFonts w:eastAsia="ＭＳ 明朝"/>
        </w:rPr>
        <w:t>lambda</w:t>
      </w:r>
      <w:proofErr w:type="gramEnd"/>
      <w:r w:rsidRPr="00BF61B5">
        <w:rPr>
          <w:rStyle w:val="code2"/>
          <w:rFonts w:eastAsia="ＭＳ 明朝"/>
        </w:rPr>
        <w:t xml:space="preserve"> = lambda, </w:t>
      </w:r>
    </w:p>
    <w:p w14:paraId="518EF7FA" w14:textId="77777777" w:rsidR="00BF61B5" w:rsidRPr="00BF61B5" w:rsidRDefault="00BF61B5" w:rsidP="00BF61B5">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BF61B5">
        <w:rPr>
          <w:rStyle w:val="code2"/>
          <w:rFonts w:eastAsia="ＭＳ 明朝"/>
        </w:rPr>
        <w:t xml:space="preserve">                      </w:t>
      </w:r>
      <w:proofErr w:type="gramStart"/>
      <w:r w:rsidRPr="00BF61B5">
        <w:rPr>
          <w:rStyle w:val="code2"/>
          <w:rFonts w:eastAsia="ＭＳ 明朝"/>
        </w:rPr>
        <w:t>nu</w:t>
      </w:r>
      <w:proofErr w:type="gramEnd"/>
      <w:r w:rsidRPr="00BF61B5">
        <w:rPr>
          <w:rStyle w:val="code2"/>
          <w:rFonts w:eastAsia="ＭＳ 明朝"/>
        </w:rPr>
        <w:t xml:space="preserve"> = nu, </w:t>
      </w:r>
    </w:p>
    <w:p w14:paraId="74CC213C" w14:textId="77777777" w:rsidR="00BF61B5" w:rsidRPr="00BF61B5" w:rsidRDefault="00BF61B5" w:rsidP="00BF61B5">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BF61B5">
        <w:rPr>
          <w:rStyle w:val="code2"/>
          <w:rFonts w:eastAsia="ＭＳ 明朝"/>
        </w:rPr>
        <w:t xml:space="preserve">                      </w:t>
      </w:r>
      <w:proofErr w:type="gramStart"/>
      <w:r w:rsidRPr="00BF61B5">
        <w:rPr>
          <w:rStyle w:val="code2"/>
          <w:rFonts w:eastAsia="ＭＳ 明朝"/>
        </w:rPr>
        <w:t>lesionDist</w:t>
      </w:r>
      <w:proofErr w:type="gramEnd"/>
      <w:r w:rsidRPr="00BF61B5">
        <w:rPr>
          <w:rStyle w:val="code2"/>
          <w:rFonts w:eastAsia="ＭＳ 明朝"/>
        </w:rPr>
        <w:t xml:space="preserve"> = lesionDist)</w:t>
      </w:r>
    </w:p>
    <w:p w14:paraId="5623FED2" w14:textId="77777777" w:rsidR="00BF61B5" w:rsidRPr="00BF61B5" w:rsidRDefault="00BF61B5" w:rsidP="00BF61B5">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BF61B5">
        <w:rPr>
          <w:rStyle w:val="code2"/>
          <w:rFonts w:eastAsia="ＭＳ 明朝"/>
        </w:rPr>
        <w:t xml:space="preserve">      </w:t>
      </w:r>
      <w:proofErr w:type="gramStart"/>
      <w:r w:rsidRPr="00BF61B5">
        <w:rPr>
          <w:rStyle w:val="code2"/>
          <w:rFonts w:eastAsia="ＭＳ 明朝"/>
        </w:rPr>
        <w:t>cat</w:t>
      </w:r>
      <w:proofErr w:type="gramEnd"/>
      <w:r w:rsidRPr="00BF61B5">
        <w:rPr>
          <w:rStyle w:val="code2"/>
          <w:rFonts w:eastAsia="ＭＳ 明朝"/>
        </w:rPr>
        <w:t xml:space="preserve">("mu=", mu, </w:t>
      </w:r>
    </w:p>
    <w:p w14:paraId="3DF39A3A" w14:textId="77777777" w:rsidR="00BF61B5" w:rsidRPr="00BF61B5" w:rsidRDefault="00BF61B5" w:rsidP="00BF61B5">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BF61B5">
        <w:rPr>
          <w:rStyle w:val="code2"/>
          <w:rFonts w:eastAsia="ＭＳ 明朝"/>
        </w:rPr>
        <w:t xml:space="preserve">          "</w:t>
      </w:r>
      <w:proofErr w:type="gramStart"/>
      <w:r w:rsidRPr="00BF61B5">
        <w:rPr>
          <w:rStyle w:val="code2"/>
          <w:rFonts w:eastAsia="ＭＳ 明朝"/>
        </w:rPr>
        <w:t>,nu</w:t>
      </w:r>
      <w:proofErr w:type="gramEnd"/>
      <w:r w:rsidRPr="00BF61B5">
        <w:rPr>
          <w:rStyle w:val="code2"/>
          <w:rFonts w:eastAsia="ＭＳ 明朝"/>
        </w:rPr>
        <w:t xml:space="preserve">=", nu, </w:t>
      </w:r>
    </w:p>
    <w:p w14:paraId="4570780A" w14:textId="3A398164" w:rsidR="00BF61B5" w:rsidRPr="00BF61B5" w:rsidRDefault="00BF61B5" w:rsidP="00BF61B5">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BF61B5">
        <w:rPr>
          <w:rStyle w:val="code2"/>
          <w:rFonts w:eastAsia="ＭＳ 明朝"/>
        </w:rPr>
        <w:t xml:space="preserve">          "</w:t>
      </w:r>
      <w:proofErr w:type="gramStart"/>
      <w:r>
        <w:rPr>
          <w:rStyle w:val="code2"/>
          <w:rFonts w:eastAsia="ＭＳ 明朝"/>
        </w:rPr>
        <w:t>,</w:t>
      </w:r>
      <w:r w:rsidRPr="00BF61B5">
        <w:rPr>
          <w:rStyle w:val="code2"/>
          <w:rFonts w:eastAsia="ＭＳ 明朝"/>
        </w:rPr>
        <w:t>RSM</w:t>
      </w:r>
      <w:proofErr w:type="gramEnd"/>
      <w:r w:rsidRPr="00BF61B5">
        <w:rPr>
          <w:rStyle w:val="code2"/>
          <w:rFonts w:eastAsia="ＭＳ 明朝"/>
        </w:rPr>
        <w:t xml:space="preserve">-ROC-AUC = ", aucs$aucROC, </w:t>
      </w:r>
    </w:p>
    <w:p w14:paraId="06B9F0BA" w14:textId="77777777" w:rsidR="00BF61B5" w:rsidRPr="00BF61B5" w:rsidRDefault="00BF61B5" w:rsidP="00BF61B5">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BF61B5">
        <w:rPr>
          <w:rStyle w:val="code2"/>
          <w:rFonts w:eastAsia="ＭＳ 明朝"/>
        </w:rPr>
        <w:t xml:space="preserve">          "</w:t>
      </w:r>
      <w:proofErr w:type="gramStart"/>
      <w:r w:rsidRPr="00BF61B5">
        <w:rPr>
          <w:rStyle w:val="code2"/>
          <w:rFonts w:eastAsia="ＭＳ 明朝"/>
        </w:rPr>
        <w:t>,Az</w:t>
      </w:r>
      <w:proofErr w:type="gramEnd"/>
      <w:r w:rsidRPr="00BF61B5">
        <w:rPr>
          <w:rStyle w:val="code2"/>
          <w:rFonts w:eastAsia="ＭＳ 明朝"/>
        </w:rPr>
        <w:t xml:space="preserve">=", retRocfit$Az, </w:t>
      </w:r>
    </w:p>
    <w:p w14:paraId="2654C1ED" w14:textId="77777777" w:rsidR="00BF61B5" w:rsidRPr="00BF61B5" w:rsidRDefault="00BF61B5" w:rsidP="00BF61B5">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BF61B5">
        <w:rPr>
          <w:rStyle w:val="code2"/>
          <w:rFonts w:eastAsia="ＭＳ 明朝"/>
        </w:rPr>
        <w:t xml:space="preserve">          "</w:t>
      </w:r>
      <w:proofErr w:type="gramStart"/>
      <w:r w:rsidRPr="00BF61B5">
        <w:rPr>
          <w:rStyle w:val="code2"/>
          <w:rFonts w:eastAsia="ＭＳ 明朝"/>
        </w:rPr>
        <w:t>,a</w:t>
      </w:r>
      <w:proofErr w:type="gramEnd"/>
      <w:r w:rsidRPr="00BF61B5">
        <w:rPr>
          <w:rStyle w:val="code2"/>
          <w:rFonts w:eastAsia="ＭＳ 明朝"/>
        </w:rPr>
        <w:t xml:space="preserve">=", retRocfit$a, </w:t>
      </w:r>
    </w:p>
    <w:p w14:paraId="1CA056F9" w14:textId="77777777" w:rsidR="00BF61B5" w:rsidRPr="00BF61B5" w:rsidRDefault="00BF61B5" w:rsidP="00BF61B5">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BF61B5">
        <w:rPr>
          <w:rStyle w:val="code2"/>
          <w:rFonts w:eastAsia="ＭＳ 明朝"/>
        </w:rPr>
        <w:t xml:space="preserve">          "</w:t>
      </w:r>
      <w:proofErr w:type="gramStart"/>
      <w:r w:rsidRPr="00BF61B5">
        <w:rPr>
          <w:rStyle w:val="code2"/>
          <w:rFonts w:eastAsia="ＭＳ 明朝"/>
        </w:rPr>
        <w:t>,b</w:t>
      </w:r>
      <w:proofErr w:type="gramEnd"/>
      <w:r w:rsidRPr="00BF61B5">
        <w:rPr>
          <w:rStyle w:val="code2"/>
          <w:rFonts w:eastAsia="ＭＳ 明朝"/>
        </w:rPr>
        <w:t xml:space="preserve"> =", retRocfit$b, "\n")</w:t>
      </w:r>
    </w:p>
    <w:p w14:paraId="4E3558EF" w14:textId="77777777" w:rsidR="00BF61B5" w:rsidRPr="00BF61B5" w:rsidRDefault="00BF61B5" w:rsidP="00BF61B5">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BF61B5">
        <w:rPr>
          <w:rStyle w:val="code2"/>
          <w:rFonts w:eastAsia="ＭＳ 明朝"/>
        </w:rPr>
        <w:t xml:space="preserve">      </w:t>
      </w:r>
      <w:proofErr w:type="gramStart"/>
      <w:r w:rsidRPr="00BF61B5">
        <w:rPr>
          <w:rStyle w:val="code2"/>
          <w:rFonts w:eastAsia="ＭＳ 明朝"/>
        </w:rPr>
        <w:t>compPlot</w:t>
      </w:r>
      <w:proofErr w:type="gramEnd"/>
      <w:r w:rsidRPr="00BF61B5">
        <w:rPr>
          <w:rStyle w:val="code2"/>
          <w:rFonts w:eastAsia="ＭＳ 明朝"/>
        </w:rPr>
        <w:t xml:space="preserve"> &lt;- PlotRSMBM(</w:t>
      </w:r>
    </w:p>
    <w:p w14:paraId="6FA1B7CA" w14:textId="77777777" w:rsidR="00BF61B5" w:rsidRPr="00BF61B5" w:rsidRDefault="00BF61B5" w:rsidP="00BF61B5">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BF61B5">
        <w:rPr>
          <w:rStyle w:val="code2"/>
          <w:rFonts w:eastAsia="ＭＳ 明朝"/>
        </w:rPr>
        <w:t xml:space="preserve">        </w:t>
      </w:r>
      <w:proofErr w:type="gramStart"/>
      <w:r w:rsidRPr="00BF61B5">
        <w:rPr>
          <w:rStyle w:val="code2"/>
          <w:rFonts w:eastAsia="ＭＳ 明朝"/>
        </w:rPr>
        <w:t>retRocfit</w:t>
      </w:r>
      <w:proofErr w:type="gramEnd"/>
      <w:r w:rsidRPr="00BF61B5">
        <w:rPr>
          <w:rStyle w:val="code2"/>
          <w:rFonts w:eastAsia="ＭＳ 明朝"/>
        </w:rPr>
        <w:t xml:space="preserve">$a, </w:t>
      </w:r>
    </w:p>
    <w:p w14:paraId="2A14C0F6" w14:textId="77777777" w:rsidR="00BF61B5" w:rsidRPr="00BF61B5" w:rsidRDefault="00BF61B5" w:rsidP="00BF61B5">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BF61B5">
        <w:rPr>
          <w:rStyle w:val="code2"/>
          <w:rFonts w:eastAsia="ＭＳ 明朝"/>
        </w:rPr>
        <w:t xml:space="preserve">        </w:t>
      </w:r>
      <w:proofErr w:type="gramStart"/>
      <w:r w:rsidRPr="00BF61B5">
        <w:rPr>
          <w:rStyle w:val="code2"/>
          <w:rFonts w:eastAsia="ＭＳ 明朝"/>
        </w:rPr>
        <w:t>retRocfit</w:t>
      </w:r>
      <w:proofErr w:type="gramEnd"/>
      <w:r w:rsidRPr="00BF61B5">
        <w:rPr>
          <w:rStyle w:val="code2"/>
          <w:rFonts w:eastAsia="ＭＳ 明朝"/>
        </w:rPr>
        <w:t xml:space="preserve">$b, </w:t>
      </w:r>
    </w:p>
    <w:p w14:paraId="793B6B84" w14:textId="77777777" w:rsidR="00BF61B5" w:rsidRPr="00BF61B5" w:rsidRDefault="00BF61B5" w:rsidP="00BF61B5">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BF61B5">
        <w:rPr>
          <w:rStyle w:val="code2"/>
          <w:rFonts w:eastAsia="ＭＳ 明朝"/>
        </w:rPr>
        <w:t xml:space="preserve">        </w:t>
      </w:r>
      <w:proofErr w:type="gramStart"/>
      <w:r w:rsidRPr="00BF61B5">
        <w:rPr>
          <w:rStyle w:val="code2"/>
          <w:rFonts w:eastAsia="ＭＳ 明朝"/>
        </w:rPr>
        <w:t>mu</w:t>
      </w:r>
      <w:proofErr w:type="gramEnd"/>
      <w:r w:rsidRPr="00BF61B5">
        <w:rPr>
          <w:rStyle w:val="code2"/>
          <w:rFonts w:eastAsia="ＭＳ 明朝"/>
        </w:rPr>
        <w:t xml:space="preserve">, </w:t>
      </w:r>
    </w:p>
    <w:p w14:paraId="77989219" w14:textId="77777777" w:rsidR="00BF61B5" w:rsidRPr="00BF61B5" w:rsidRDefault="00BF61B5" w:rsidP="00BF61B5">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BF61B5">
        <w:rPr>
          <w:rStyle w:val="code2"/>
          <w:rFonts w:eastAsia="ＭＳ 明朝"/>
        </w:rPr>
        <w:t xml:space="preserve">        </w:t>
      </w:r>
      <w:proofErr w:type="gramStart"/>
      <w:r w:rsidRPr="00BF61B5">
        <w:rPr>
          <w:rStyle w:val="code2"/>
          <w:rFonts w:eastAsia="ＭＳ 明朝"/>
        </w:rPr>
        <w:t>lambda</w:t>
      </w:r>
      <w:proofErr w:type="gramEnd"/>
      <w:r w:rsidRPr="00BF61B5">
        <w:rPr>
          <w:rStyle w:val="code2"/>
          <w:rFonts w:eastAsia="ＭＳ 明朝"/>
        </w:rPr>
        <w:t xml:space="preserve">, </w:t>
      </w:r>
    </w:p>
    <w:p w14:paraId="3329BFB2" w14:textId="77777777" w:rsidR="00BF61B5" w:rsidRPr="00BF61B5" w:rsidRDefault="00BF61B5" w:rsidP="00BF61B5">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BF61B5">
        <w:rPr>
          <w:rStyle w:val="code2"/>
          <w:rFonts w:eastAsia="ＭＳ 明朝"/>
        </w:rPr>
        <w:t xml:space="preserve">        </w:t>
      </w:r>
      <w:proofErr w:type="gramStart"/>
      <w:r w:rsidRPr="00BF61B5">
        <w:rPr>
          <w:rStyle w:val="code2"/>
          <w:rFonts w:eastAsia="ＭＳ 明朝"/>
        </w:rPr>
        <w:t>nu</w:t>
      </w:r>
      <w:proofErr w:type="gramEnd"/>
      <w:r w:rsidRPr="00BF61B5">
        <w:rPr>
          <w:rStyle w:val="code2"/>
          <w:rFonts w:eastAsia="ＭＳ 明朝"/>
        </w:rPr>
        <w:t>,  lesionDist, RowString)</w:t>
      </w:r>
    </w:p>
    <w:p w14:paraId="63ABD7D1" w14:textId="77777777" w:rsidR="00BF61B5" w:rsidRPr="00BF61B5" w:rsidRDefault="00BF61B5" w:rsidP="00BF61B5">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BF61B5">
        <w:rPr>
          <w:rStyle w:val="code2"/>
          <w:rFonts w:eastAsia="ＭＳ 明朝"/>
        </w:rPr>
        <w:t xml:space="preserve">      </w:t>
      </w:r>
      <w:proofErr w:type="gramStart"/>
      <w:r w:rsidRPr="00BF61B5">
        <w:rPr>
          <w:rStyle w:val="code2"/>
          <w:rFonts w:eastAsia="ＭＳ 明朝"/>
        </w:rPr>
        <w:t>print</w:t>
      </w:r>
      <w:proofErr w:type="gramEnd"/>
      <w:r w:rsidRPr="00BF61B5">
        <w:rPr>
          <w:rStyle w:val="code2"/>
          <w:rFonts w:eastAsia="ＭＳ 明朝"/>
        </w:rPr>
        <w:t>(compPlot)</w:t>
      </w:r>
    </w:p>
    <w:p w14:paraId="52836A0E" w14:textId="77777777" w:rsidR="00BF61B5" w:rsidRPr="00BF61B5" w:rsidRDefault="00BF61B5" w:rsidP="00BF61B5">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BF61B5">
        <w:rPr>
          <w:rStyle w:val="code2"/>
          <w:rFonts w:eastAsia="ＭＳ 明朝"/>
        </w:rPr>
        <w:t xml:space="preserve">      </w:t>
      </w:r>
      <w:proofErr w:type="gramStart"/>
      <w:r w:rsidRPr="00BF61B5">
        <w:rPr>
          <w:rStyle w:val="code2"/>
          <w:rFonts w:eastAsia="ＭＳ 明朝"/>
        </w:rPr>
        <w:t>next</w:t>
      </w:r>
      <w:proofErr w:type="gramEnd"/>
    </w:p>
    <w:p w14:paraId="168881F7" w14:textId="77777777" w:rsidR="00BF61B5" w:rsidRPr="00BF61B5" w:rsidRDefault="00BF61B5" w:rsidP="00BF61B5">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BF61B5">
        <w:rPr>
          <w:rStyle w:val="code2"/>
          <w:rFonts w:eastAsia="ＭＳ 明朝"/>
        </w:rPr>
        <w:t xml:space="preserve">    }</w:t>
      </w:r>
    </w:p>
    <w:p w14:paraId="0DEEA345" w14:textId="77777777" w:rsidR="00BF61B5" w:rsidRPr="00BF61B5" w:rsidRDefault="00BF61B5" w:rsidP="00BF61B5">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BF61B5">
        <w:rPr>
          <w:rStyle w:val="code2"/>
          <w:rFonts w:eastAsia="ＭＳ 明朝"/>
        </w:rPr>
        <w:t xml:space="preserve">  }</w:t>
      </w:r>
    </w:p>
    <w:p w14:paraId="1C8792F0" w14:textId="1B662F83" w:rsidR="00A00351" w:rsidRPr="00BF61B5" w:rsidRDefault="00BF61B5" w:rsidP="001E79FD">
      <w:pPr>
        <w:pStyle w:val="Code"/>
        <w:pBdr>
          <w:top w:val="single" w:sz="4" w:space="1" w:color="auto"/>
          <w:left w:val="single" w:sz="4" w:space="4" w:color="auto"/>
          <w:bottom w:val="single" w:sz="4" w:space="1" w:color="auto"/>
          <w:right w:val="single" w:sz="4" w:space="4" w:color="auto"/>
        </w:pBdr>
        <w:shd w:val="clear" w:color="auto" w:fill="E6E6E6"/>
        <w:rPr>
          <w:rFonts w:ascii="PT Mono Bold" w:eastAsia="ＭＳ 明朝" w:hAnsi="PT Mono Bold"/>
          <w:b/>
          <w:bCs/>
          <w:sz w:val="16"/>
          <w:szCs w:val="16"/>
        </w:rPr>
      </w:pPr>
      <w:r w:rsidRPr="00BF61B5">
        <w:rPr>
          <w:rStyle w:val="code2"/>
          <w:rFonts w:eastAsia="ＭＳ 明朝"/>
        </w:rPr>
        <w:t>}</w:t>
      </w:r>
    </w:p>
    <w:p w14:paraId="181CD179" w14:textId="77777777" w:rsidR="00A00351" w:rsidRDefault="00A00351" w:rsidP="00A00351"/>
    <w:p w14:paraId="345CDC97" w14:textId="669138EB" w:rsidR="00E162C8" w:rsidRDefault="00560F32" w:rsidP="007946F0">
      <w:r>
        <w:t xml:space="preserve">The code generates 8 plots corresponding to two values of </w:t>
      </w:r>
      <w:r w:rsidRPr="00560F32">
        <w:rPr>
          <w:rStyle w:val="InLineCode"/>
        </w:rPr>
        <w:t>seed</w:t>
      </w:r>
      <w:r>
        <w:t xml:space="preserve">, two values of </w:t>
      </w:r>
      <w:r w:rsidRPr="00560F32">
        <w:rPr>
          <w:rStyle w:val="InLineCode"/>
        </w:rPr>
        <w:t>mu</w:t>
      </w:r>
      <w:r>
        <w:t xml:space="preserve"> and two values of </w:t>
      </w:r>
      <w:r w:rsidRPr="00560F32">
        <w:rPr>
          <w:rStyle w:val="InLineCode"/>
        </w:rPr>
        <w:t>nu</w:t>
      </w:r>
      <w:r>
        <w:t>. RSM parameters that do not change are listed in line 15:</w:t>
      </w:r>
      <w:r w:rsidRPr="00560F32">
        <w:t xml:space="preserve"> </w:t>
      </w:r>
      <w:r>
        <w:rPr>
          <w:rStyle w:val="InLineCode"/>
        </w:rPr>
        <w:t>lambda</w:t>
      </w:r>
      <w:r>
        <w:t xml:space="preserve"> = 1, </w:t>
      </w:r>
      <w:r>
        <w:rPr>
          <w:rStyle w:val="InLineCode"/>
        </w:rPr>
        <w:t>zeta1</w:t>
      </w:r>
      <w:r>
        <w:t xml:space="preserve"> = -1, </w:t>
      </w:r>
      <w:r>
        <w:rPr>
          <w:rStyle w:val="InLineCode"/>
        </w:rPr>
        <w:t>nBins</w:t>
      </w:r>
      <w:r>
        <w:t xml:space="preserve"> = 5, </w:t>
      </w:r>
      <w:r>
        <w:rPr>
          <w:rStyle w:val="InLineCode"/>
        </w:rPr>
        <w:t>K1</w:t>
      </w:r>
      <w:r>
        <w:t xml:space="preserve"> = 500 and </w:t>
      </w:r>
      <w:r>
        <w:rPr>
          <w:rStyle w:val="InLineCode"/>
        </w:rPr>
        <w:t>K2</w:t>
      </w:r>
      <w:r>
        <w:t xml:space="preserve">= 700. </w:t>
      </w:r>
      <w:r w:rsidR="00A31A8B">
        <w:t>Line 2</w:t>
      </w:r>
      <w:r>
        <w:t>1</w:t>
      </w:r>
      <w:r w:rsidR="00A31A8B">
        <w:t xml:space="preserve"> initializes the </w:t>
      </w:r>
      <w:r w:rsidR="00A31A8B" w:rsidRPr="0095366C">
        <w:rPr>
          <w:rStyle w:val="InLineCode"/>
        </w:rPr>
        <w:t>seed</w:t>
      </w:r>
      <w:r w:rsidR="00A31A8B">
        <w:t xml:space="preserve"> variable (</w:t>
      </w:r>
      <w:r w:rsidRPr="0095366C">
        <w:rPr>
          <w:rStyle w:val="InLineCode"/>
        </w:rPr>
        <w:t>seed</w:t>
      </w:r>
      <w:r>
        <w:t xml:space="preserve"> = </w:t>
      </w:r>
      <w:r w:rsidR="00A31A8B">
        <w:t xml:space="preserve">2 or 3). Changing </w:t>
      </w:r>
      <w:r w:rsidR="00A31A8B" w:rsidRPr="001E79FD">
        <w:rPr>
          <w:rStyle w:val="InLineCode"/>
        </w:rPr>
        <w:t>seed</w:t>
      </w:r>
      <w:r w:rsidR="00A31A8B">
        <w:t xml:space="preserve"> is equivalent to sampling a fresh dataset. </w:t>
      </w:r>
      <w:r>
        <w:t xml:space="preserve">Line 31 initializes </w:t>
      </w:r>
      <w:r>
        <w:rPr>
          <w:rStyle w:val="InLineCode"/>
        </w:rPr>
        <w:t>mu</w:t>
      </w:r>
      <w:r>
        <w:t xml:space="preserve"> (</w:t>
      </w:r>
      <w:r>
        <w:rPr>
          <w:rStyle w:val="InLineCode"/>
        </w:rPr>
        <w:t>mu</w:t>
      </w:r>
      <w:r>
        <w:t xml:space="preserve"> = 2 or 3) and </w:t>
      </w:r>
      <w:r>
        <w:rPr>
          <w:rStyle w:val="InLineCode"/>
        </w:rPr>
        <w:t>nu</w:t>
      </w:r>
      <w:r>
        <w:t xml:space="preserve"> (</w:t>
      </w:r>
      <w:r>
        <w:rPr>
          <w:rStyle w:val="InLineCode"/>
        </w:rPr>
        <w:t>nu</w:t>
      </w:r>
      <w:r>
        <w:t xml:space="preserve"> = 0.15 or 0.25). These are the intrinsic parameters of the RSM, not the primed values. </w:t>
      </w:r>
      <w:r w:rsidR="001E79FD">
        <w:t xml:space="preserve">FROC data is simulated at line </w:t>
      </w:r>
      <w:r w:rsidR="00F16CC8">
        <w:t>3</w:t>
      </w:r>
      <w:r>
        <w:t>5-38</w:t>
      </w:r>
      <w:r w:rsidR="001E79FD">
        <w:t xml:space="preserve"> and converted to ROC data at line 3</w:t>
      </w:r>
      <w:r>
        <w:t>9</w:t>
      </w:r>
      <w:r w:rsidR="001E79FD">
        <w:t xml:space="preserve">. </w:t>
      </w:r>
      <w:r w:rsidR="0095366C">
        <w:t>A large numbers of</w:t>
      </w:r>
      <w:r w:rsidR="008F362E">
        <w:t xml:space="preserve"> </w:t>
      </w:r>
      <w:r w:rsidR="001E79FD">
        <w:t xml:space="preserve">cases </w:t>
      </w:r>
      <w:r w:rsidR="008F362E">
        <w:t>was</w:t>
      </w:r>
      <w:r w:rsidR="0095366C">
        <w:t xml:space="preserve"> deliberately chosen both to minimize sampling variability and to give the binormal model a chance of succeeding; with too few cases the binning method (lines </w:t>
      </w:r>
      <w:r>
        <w:t>41</w:t>
      </w:r>
      <w:r w:rsidR="0095366C">
        <w:t xml:space="preserve"> - </w:t>
      </w:r>
      <w:r>
        <w:t>44</w:t>
      </w:r>
      <w:r w:rsidR="0095366C">
        <w:t xml:space="preserve">) may not find 5 bins; </w:t>
      </w:r>
      <w:r>
        <w:t>a</w:t>
      </w:r>
      <w:r w:rsidR="0095366C">
        <w:t xml:space="preserve"> check </w:t>
      </w:r>
      <w:r>
        <w:t xml:space="preserve">is made </w:t>
      </w:r>
      <w:r w:rsidR="0095366C">
        <w:t xml:space="preserve">at line </w:t>
      </w:r>
      <w:r>
        <w:t>4</w:t>
      </w:r>
      <w:r w:rsidR="00A31A8B">
        <w:t>5</w:t>
      </w:r>
      <w:r>
        <w:t>-46</w:t>
      </w:r>
      <w:r w:rsidR="0095366C">
        <w:t xml:space="preserve"> for too few bins. Lines </w:t>
      </w:r>
      <w:r>
        <w:t>50</w:t>
      </w:r>
      <w:r w:rsidR="0095366C">
        <w:t xml:space="preserve"> – </w:t>
      </w:r>
      <w:r>
        <w:t>52</w:t>
      </w:r>
      <w:r w:rsidR="0095366C">
        <w:t xml:space="preserve"> constructs the ROC data table, the analog of </w:t>
      </w:r>
      <w:r w:rsidR="005B6015">
        <w:t>book Table 4.1.</w:t>
      </w:r>
      <w:r w:rsidR="0095366C">
        <w:t xml:space="preserve"> </w:t>
      </w:r>
      <w:r w:rsidR="005523B8">
        <w:t xml:space="preserve">The binormal model fitting function, </w:t>
      </w:r>
      <w:proofErr w:type="gramStart"/>
      <w:r w:rsidR="005523B8" w:rsidRPr="005523B8">
        <w:rPr>
          <w:rStyle w:val="InLineCode"/>
        </w:rPr>
        <w:t>RocfitR(</w:t>
      </w:r>
      <w:proofErr w:type="gramEnd"/>
      <w:r w:rsidR="005523B8" w:rsidRPr="005523B8">
        <w:rPr>
          <w:rStyle w:val="InLineCode"/>
        </w:rPr>
        <w:t>)</w:t>
      </w:r>
      <w:r w:rsidR="005523B8">
        <w:t xml:space="preserve">, is called at line </w:t>
      </w:r>
      <w:r>
        <w:t>54</w:t>
      </w:r>
      <w:r w:rsidR="005523B8">
        <w:t>, followed by a check to see if the algorithm converged</w:t>
      </w:r>
      <w:r w:rsidR="00A31A8B">
        <w:t xml:space="preserve">, line </w:t>
      </w:r>
      <w:r>
        <w:t>55</w:t>
      </w:r>
      <w:r w:rsidR="005523B8">
        <w:t xml:space="preserve">. </w:t>
      </w:r>
      <w:r w:rsidR="001E79FD">
        <w:t xml:space="preserve">The binormal model fitting part of the code should be familiar from </w:t>
      </w:r>
      <w:r w:rsidR="002F06C0">
        <w:t xml:space="preserve">book </w:t>
      </w:r>
      <w:r w:rsidR="001E79FD">
        <w:t xml:space="preserve">Chapter </w:t>
      </w:r>
      <w:r w:rsidR="002F06C0">
        <w:t>6</w:t>
      </w:r>
      <w:r w:rsidR="001E79FD">
        <w:t xml:space="preserve">. </w:t>
      </w:r>
      <w:r w:rsidR="005523B8">
        <w:t xml:space="preserve">Line </w:t>
      </w:r>
      <w:r w:rsidR="002F06C0">
        <w:t>57-60</w:t>
      </w:r>
      <w:r w:rsidR="005523B8">
        <w:t xml:space="preserve"> calls the</w:t>
      </w:r>
      <w:r w:rsidR="0076436F">
        <w:t xml:space="preserve"> function </w:t>
      </w:r>
      <w:proofErr w:type="gramStart"/>
      <w:r w:rsidR="0076436F" w:rsidRPr="00FA52DE">
        <w:rPr>
          <w:rStyle w:val="InLineCode"/>
        </w:rPr>
        <w:t>AucsRsm(</w:t>
      </w:r>
      <w:proofErr w:type="gramEnd"/>
      <w:r w:rsidR="0076436F" w:rsidRPr="00FA52DE">
        <w:rPr>
          <w:rStyle w:val="InLineCode"/>
        </w:rPr>
        <w:t>)</w:t>
      </w:r>
      <w:r w:rsidR="0076436F">
        <w:t xml:space="preserve"> which </w:t>
      </w:r>
      <w:r w:rsidR="0076436F">
        <w:lastRenderedPageBreak/>
        <w:t>numerically integrates the ROC and AFROC curves</w:t>
      </w:r>
      <w:r w:rsidR="00A31A8B">
        <w:t>, including any applicable straight line extensions</w:t>
      </w:r>
      <w:r w:rsidR="0076436F">
        <w:t>.</w:t>
      </w:r>
      <w:r w:rsidR="00C52FAF">
        <w:t xml:space="preserve"> Lines </w:t>
      </w:r>
      <w:r w:rsidR="002F06C0">
        <w:t>6</w:t>
      </w:r>
      <w:r w:rsidR="00C52FAF">
        <w:t>7-</w:t>
      </w:r>
      <w:r w:rsidR="002F06C0">
        <w:t>73</w:t>
      </w:r>
      <w:r w:rsidR="00C52FAF">
        <w:t xml:space="preserve"> displays the combined </w:t>
      </w:r>
      <w:r w:rsidR="00C501B7">
        <w:t xml:space="preserve">ROC </w:t>
      </w:r>
      <w:r w:rsidR="00C52FAF">
        <w:t>plots</w:t>
      </w:r>
      <w:r w:rsidR="002F06C0">
        <w:t xml:space="preserve"> shown in </w:t>
      </w:r>
      <w:r w:rsidR="002F06C0">
        <w:fldChar w:fldCharType="begin"/>
      </w:r>
      <w:r w:rsidR="002F06C0">
        <w:instrText xml:space="preserve"> REF _Ref374097908 \h </w:instrText>
      </w:r>
      <w:r w:rsidR="002F06C0">
        <w:fldChar w:fldCharType="separate"/>
      </w:r>
      <w:r w:rsidR="002F06C0">
        <w:t xml:space="preserve">Figure </w:t>
      </w:r>
      <w:r w:rsidR="002F06C0">
        <w:rPr>
          <w:noProof/>
        </w:rPr>
        <w:t>1</w:t>
      </w:r>
      <w:r w:rsidR="002F06C0">
        <w:fldChar w:fldCharType="end"/>
      </w:r>
      <w:r w:rsidR="00C52FAF">
        <w:t>.</w:t>
      </w:r>
      <w:r w:rsidR="00224E0D">
        <w:t xml:space="preserve"> </w:t>
      </w:r>
      <w:r w:rsidR="00224E0D" w:rsidRPr="00224E0D">
        <w:rPr>
          <w:rStyle w:val="InLineCode"/>
        </w:rPr>
        <w:t>Source</w:t>
      </w:r>
      <w:r w:rsidR="00224E0D">
        <w:t xml:space="preserve"> the code to obtain the following output and </w:t>
      </w:r>
      <w:r w:rsidR="00224E0D">
        <w:fldChar w:fldCharType="begin"/>
      </w:r>
      <w:r w:rsidR="00224E0D">
        <w:instrText xml:space="preserve"> REF _Ref374097908 \h </w:instrText>
      </w:r>
      <w:r w:rsidR="00224E0D">
        <w:fldChar w:fldCharType="separate"/>
      </w:r>
      <w:r w:rsidR="00224E0D">
        <w:t xml:space="preserve">Figure </w:t>
      </w:r>
      <w:r w:rsidR="00224E0D">
        <w:rPr>
          <w:noProof/>
        </w:rPr>
        <w:t>1</w:t>
      </w:r>
      <w:r w:rsidR="00224E0D">
        <w:fldChar w:fldCharType="end"/>
      </w:r>
      <w:r w:rsidR="00224E0D">
        <w:t>.</w:t>
      </w:r>
    </w:p>
    <w:p w14:paraId="6C418C6D" w14:textId="77777777" w:rsidR="00224E0D" w:rsidRDefault="00224E0D" w:rsidP="007946F0"/>
    <w:p w14:paraId="0192A283" w14:textId="38576939" w:rsidR="00224E0D" w:rsidRPr="00224E0D" w:rsidRDefault="00224E0D" w:rsidP="00224E0D">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224E0D">
        <w:rPr>
          <w:rStyle w:val="code2"/>
        </w:rPr>
        <w:t xml:space="preserve">&gt; </w:t>
      </w:r>
      <w:proofErr w:type="gramStart"/>
      <w:r w:rsidRPr="00224E0D">
        <w:rPr>
          <w:rStyle w:val="code2"/>
        </w:rPr>
        <w:t>source</w:t>
      </w:r>
      <w:proofErr w:type="gramEnd"/>
      <w:r w:rsidRPr="00224E0D">
        <w:rPr>
          <w:rStyle w:val="code2"/>
        </w:rPr>
        <w:t>(...)</w:t>
      </w:r>
    </w:p>
    <w:p w14:paraId="717138E1" w14:textId="77777777" w:rsidR="00224E0D" w:rsidRPr="00224E0D" w:rsidRDefault="00224E0D" w:rsidP="00224E0D">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224E0D">
        <w:rPr>
          <w:rStyle w:val="code2"/>
        </w:rPr>
        <w:t xml:space="preserve">K1 </w:t>
      </w:r>
      <w:proofErr w:type="gramStart"/>
      <w:r w:rsidRPr="00224E0D">
        <w:rPr>
          <w:rStyle w:val="code2"/>
        </w:rPr>
        <w:t>=  500</w:t>
      </w:r>
      <w:proofErr w:type="gramEnd"/>
      <w:r w:rsidRPr="00224E0D">
        <w:rPr>
          <w:rStyle w:val="code2"/>
        </w:rPr>
        <w:t xml:space="preserve"> , K2 =  700 </w:t>
      </w:r>
    </w:p>
    <w:p w14:paraId="1F9FFFE9" w14:textId="77777777" w:rsidR="00224E0D" w:rsidRPr="00224E0D" w:rsidRDefault="00224E0D" w:rsidP="00224E0D">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roofErr w:type="gramStart"/>
      <w:r w:rsidRPr="00224E0D">
        <w:rPr>
          <w:rStyle w:val="code2"/>
        </w:rPr>
        <w:t>lambda</w:t>
      </w:r>
      <w:proofErr w:type="gramEnd"/>
      <w:r w:rsidRPr="00224E0D">
        <w:rPr>
          <w:rStyle w:val="code2"/>
        </w:rPr>
        <w:t xml:space="preserve"> =  1 , zeta1 =  -1 </w:t>
      </w:r>
    </w:p>
    <w:p w14:paraId="58294983" w14:textId="77777777" w:rsidR="00224E0D" w:rsidRPr="00224E0D" w:rsidRDefault="00224E0D" w:rsidP="00224E0D">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roofErr w:type="gramStart"/>
      <w:r w:rsidRPr="00224E0D">
        <w:rPr>
          <w:rStyle w:val="code2"/>
        </w:rPr>
        <w:t>seed</w:t>
      </w:r>
      <w:proofErr w:type="gramEnd"/>
      <w:r w:rsidRPr="00224E0D">
        <w:rPr>
          <w:rStyle w:val="code2"/>
        </w:rPr>
        <w:t xml:space="preserve"> =  2 </w:t>
      </w:r>
    </w:p>
    <w:p w14:paraId="42F60573" w14:textId="77777777" w:rsidR="00224E0D" w:rsidRPr="00224E0D" w:rsidRDefault="00224E0D" w:rsidP="00224E0D">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224E0D">
        <w:rPr>
          <w:rStyle w:val="code2"/>
        </w:rPr>
        <w:t xml:space="preserve">Lmax </w:t>
      </w:r>
      <w:proofErr w:type="gramStart"/>
      <w:r w:rsidRPr="00224E0D">
        <w:rPr>
          <w:rStyle w:val="code2"/>
        </w:rPr>
        <w:t>=  1</w:t>
      </w:r>
      <w:proofErr w:type="gramEnd"/>
      <w:r w:rsidRPr="00224E0D">
        <w:rPr>
          <w:rStyle w:val="code2"/>
        </w:rPr>
        <w:t xml:space="preserve"> </w:t>
      </w:r>
    </w:p>
    <w:p w14:paraId="733BE4F7" w14:textId="77777777" w:rsidR="00224E0D" w:rsidRPr="00224E0D" w:rsidRDefault="00224E0D" w:rsidP="00224E0D">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roofErr w:type="gramStart"/>
      <w:r w:rsidRPr="00224E0D">
        <w:rPr>
          <w:rStyle w:val="code2"/>
        </w:rPr>
        <w:t>mu</w:t>
      </w:r>
      <w:proofErr w:type="gramEnd"/>
      <w:r w:rsidRPr="00224E0D">
        <w:rPr>
          <w:rStyle w:val="code2"/>
        </w:rPr>
        <w:t xml:space="preserve">= 2 ,nu= 0.15 ,RSM-ROC-AUC =  0.6206955 ,Az= 0.6007239 ,a= 0.2984692 ,b = 0.5870132 </w:t>
      </w:r>
    </w:p>
    <w:p w14:paraId="5BCBCFEA" w14:textId="77777777" w:rsidR="00224E0D" w:rsidRPr="00224E0D" w:rsidRDefault="00224E0D" w:rsidP="00224E0D">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roofErr w:type="gramStart"/>
      <w:r w:rsidRPr="00224E0D">
        <w:rPr>
          <w:rStyle w:val="code2"/>
        </w:rPr>
        <w:t>mu</w:t>
      </w:r>
      <w:proofErr w:type="gramEnd"/>
      <w:r w:rsidRPr="00224E0D">
        <w:rPr>
          <w:rStyle w:val="code2"/>
        </w:rPr>
        <w:t xml:space="preserve">= 2 ,nu= 0.25 ,RSM-ROC-AUC =  0.6832303 ,Az= 0.6935744 ,a= 0.5885988 ,b = 0.6697229 </w:t>
      </w:r>
    </w:p>
    <w:p w14:paraId="34F42B56" w14:textId="77777777" w:rsidR="00224E0D" w:rsidRPr="00224E0D" w:rsidRDefault="00224E0D" w:rsidP="00224E0D">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roofErr w:type="gramStart"/>
      <w:r w:rsidRPr="00224E0D">
        <w:rPr>
          <w:rStyle w:val="code2"/>
        </w:rPr>
        <w:t>mu</w:t>
      </w:r>
      <w:proofErr w:type="gramEnd"/>
      <w:r w:rsidRPr="00224E0D">
        <w:rPr>
          <w:rStyle w:val="code2"/>
        </w:rPr>
        <w:t xml:space="preserve">= 3 ,nu= 0.15 ,RSM-ROC-AUC =  0.67924 ,Az= 0.5807186 ,a= 0.2647179 ,b = 0.352378 </w:t>
      </w:r>
    </w:p>
    <w:p w14:paraId="162F483A" w14:textId="77777777" w:rsidR="00224E0D" w:rsidRPr="00224E0D" w:rsidRDefault="00224E0D" w:rsidP="00224E0D">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roofErr w:type="gramStart"/>
      <w:r w:rsidRPr="00224E0D">
        <w:rPr>
          <w:rStyle w:val="code2"/>
        </w:rPr>
        <w:t>mu</w:t>
      </w:r>
      <w:proofErr w:type="gramEnd"/>
      <w:r w:rsidRPr="00224E0D">
        <w:rPr>
          <w:rStyle w:val="code2"/>
        </w:rPr>
        <w:t xml:space="preserve">= 3 ,nu= 0.25 ,RSM-ROC-AUC =  0.7609834 ,Az= 0.7323561 ,a= 0.6327625 ,b = 0.2953327 </w:t>
      </w:r>
    </w:p>
    <w:p w14:paraId="2EF2A593" w14:textId="77777777" w:rsidR="00224E0D" w:rsidRPr="00224E0D" w:rsidRDefault="00224E0D" w:rsidP="00224E0D">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roofErr w:type="gramStart"/>
      <w:r w:rsidRPr="00224E0D">
        <w:rPr>
          <w:rStyle w:val="code2"/>
        </w:rPr>
        <w:t>seed</w:t>
      </w:r>
      <w:proofErr w:type="gramEnd"/>
      <w:r w:rsidRPr="00224E0D">
        <w:rPr>
          <w:rStyle w:val="code2"/>
        </w:rPr>
        <w:t xml:space="preserve"> =  3 </w:t>
      </w:r>
    </w:p>
    <w:p w14:paraId="2DC6BD56" w14:textId="77777777" w:rsidR="00224E0D" w:rsidRPr="00224E0D" w:rsidRDefault="00224E0D" w:rsidP="00224E0D">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224E0D">
        <w:rPr>
          <w:rStyle w:val="code2"/>
        </w:rPr>
        <w:t xml:space="preserve">Lmax </w:t>
      </w:r>
      <w:proofErr w:type="gramStart"/>
      <w:r w:rsidRPr="00224E0D">
        <w:rPr>
          <w:rStyle w:val="code2"/>
        </w:rPr>
        <w:t>=  1</w:t>
      </w:r>
      <w:proofErr w:type="gramEnd"/>
      <w:r w:rsidRPr="00224E0D">
        <w:rPr>
          <w:rStyle w:val="code2"/>
        </w:rPr>
        <w:t xml:space="preserve"> </w:t>
      </w:r>
    </w:p>
    <w:p w14:paraId="3C5A6A47" w14:textId="77777777" w:rsidR="00224E0D" w:rsidRPr="00224E0D" w:rsidRDefault="00224E0D" w:rsidP="00224E0D">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roofErr w:type="gramStart"/>
      <w:r w:rsidRPr="00224E0D">
        <w:rPr>
          <w:rStyle w:val="code2"/>
        </w:rPr>
        <w:t>mu</w:t>
      </w:r>
      <w:proofErr w:type="gramEnd"/>
      <w:r w:rsidRPr="00224E0D">
        <w:rPr>
          <w:rStyle w:val="code2"/>
        </w:rPr>
        <w:t xml:space="preserve">= 2 ,nu= 0.15 ,RSM-ROC-AUC =  0.6206955 ,Az= 0.6046442 ,a= 0.3321193 ,b = 0.599404 </w:t>
      </w:r>
    </w:p>
    <w:p w14:paraId="73ABFE0E" w14:textId="77777777" w:rsidR="00224E0D" w:rsidRPr="00224E0D" w:rsidRDefault="00224E0D" w:rsidP="00224E0D">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roofErr w:type="gramStart"/>
      <w:r w:rsidRPr="00224E0D">
        <w:rPr>
          <w:rStyle w:val="code2"/>
        </w:rPr>
        <w:t>mu</w:t>
      </w:r>
      <w:proofErr w:type="gramEnd"/>
      <w:r w:rsidRPr="00224E0D">
        <w:rPr>
          <w:rStyle w:val="code2"/>
        </w:rPr>
        <w:t xml:space="preserve">= 2 ,nu= 0.25 ,RSM-ROC-AUC =  0.6832303 ,Az= 0.6748706 ,a= 0.5205419 ,b = 0.5245174 </w:t>
      </w:r>
    </w:p>
    <w:p w14:paraId="283E5E3E" w14:textId="77777777" w:rsidR="00224E0D" w:rsidRPr="00224E0D" w:rsidRDefault="00224E0D" w:rsidP="00224E0D">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roofErr w:type="gramStart"/>
      <w:r w:rsidRPr="00224E0D">
        <w:rPr>
          <w:rStyle w:val="code2"/>
        </w:rPr>
        <w:t>mu</w:t>
      </w:r>
      <w:proofErr w:type="gramEnd"/>
      <w:r w:rsidRPr="00224E0D">
        <w:rPr>
          <w:rStyle w:val="code2"/>
        </w:rPr>
        <w:t xml:space="preserve">= 3 ,nu= 0.15 ,RSM-ROC-AUC =  0.67924 ,Az= 0.5912285 ,a= 0.2897353 ,b = 0.3562369 </w:t>
      </w:r>
    </w:p>
    <w:p w14:paraId="29B51182" w14:textId="7BB22D70" w:rsidR="00224E0D" w:rsidRDefault="00224E0D" w:rsidP="00224E0D">
      <w:pPr>
        <w:pBdr>
          <w:top w:val="single" w:sz="4" w:space="1" w:color="auto" w:shadow="1"/>
          <w:left w:val="single" w:sz="4" w:space="4" w:color="auto" w:shadow="1"/>
          <w:bottom w:val="single" w:sz="4" w:space="1" w:color="auto" w:shadow="1"/>
          <w:right w:val="single" w:sz="4" w:space="4" w:color="auto" w:shadow="1"/>
        </w:pBdr>
        <w:shd w:val="clear" w:color="auto" w:fill="E0E0E0"/>
      </w:pPr>
      <w:proofErr w:type="gramStart"/>
      <w:r w:rsidRPr="00224E0D">
        <w:rPr>
          <w:rStyle w:val="code2"/>
        </w:rPr>
        <w:t>mu</w:t>
      </w:r>
      <w:proofErr w:type="gramEnd"/>
      <w:r w:rsidRPr="00224E0D">
        <w:rPr>
          <w:rStyle w:val="code2"/>
        </w:rPr>
        <w:t>= 3 ,nu= 0.25 ,RSM-ROC-AUC =  0.7609834 ,Az= 0.7449772 ,a= 0.5526823 ,b = 0.2914531</w:t>
      </w:r>
    </w:p>
    <w:p w14:paraId="115356F5" w14:textId="77777777" w:rsidR="00BF61B5" w:rsidRDefault="00BF61B5" w:rsidP="007946F0"/>
    <w:p w14:paraId="71589C3B" w14:textId="5BAC4709" w:rsidR="00224E0D" w:rsidRDefault="00224E0D" w:rsidP="007946F0">
      <w:r>
        <w:t>All RSM predicted curves are proper, while all binormal fitted curves are improper</w:t>
      </w:r>
      <w:r w:rsidR="00094BA1">
        <w:t xml:space="preserve"> (all </w:t>
      </w:r>
      <w:r w:rsidR="00094BA1" w:rsidRPr="00094BA1">
        <w:rPr>
          <w:rStyle w:val="InLineCode"/>
        </w:rPr>
        <w:t>b</w:t>
      </w:r>
      <w:r w:rsidR="00094BA1">
        <w:t>-values are less than unity)</w:t>
      </w:r>
      <w:r>
        <w:t xml:space="preserve">. The RSM predicted curves are unaffected by sampling variability, while the binormal fitted curves are affected. Due to the large number of cases, sampling variability is expected to be small, as can be appreciated by comparing </w:t>
      </w:r>
      <w:r w:rsidRPr="00224E0D">
        <w:rPr>
          <w:rStyle w:val="InLineCode"/>
        </w:rPr>
        <w:t>Az</w:t>
      </w:r>
      <w:r>
        <w:t xml:space="preserve"> values for sets of parameters that differ only in </w:t>
      </w:r>
      <w:r w:rsidRPr="00224E0D">
        <w:rPr>
          <w:rStyle w:val="InLineCode"/>
        </w:rPr>
        <w:t>seed</w:t>
      </w:r>
      <w:r>
        <w:t xml:space="preserve"> values (the differences are in the second decimal). </w:t>
      </w:r>
      <w:r w:rsidR="00D471B8">
        <w:t>In general, the RSM predicted AUCs exceed the binormal fitted values.</w:t>
      </w:r>
    </w:p>
    <w:p w14:paraId="7EAE4B18" w14:textId="77777777" w:rsidR="00224E0D" w:rsidRDefault="00224E0D" w:rsidP="007946F0"/>
    <w:p w14:paraId="0C6C9311" w14:textId="3CC0A0CF" w:rsidR="00224E0D" w:rsidRDefault="00224E0D" w:rsidP="007946F0">
      <w:r>
        <w:t xml:space="preserve">To gain a better understanding, insert a break point at line 54 and click </w:t>
      </w:r>
      <w:r>
        <w:rPr>
          <w:rStyle w:val="InLineCode"/>
        </w:rPr>
        <w:t>S</w:t>
      </w:r>
      <w:r w:rsidRPr="00224E0D">
        <w:rPr>
          <w:rStyle w:val="InLineCode"/>
        </w:rPr>
        <w:t>ource</w:t>
      </w:r>
      <w:r>
        <w:t xml:space="preserve">. Highlight </w:t>
      </w:r>
      <w:r w:rsidRPr="00224E0D">
        <w:rPr>
          <w:rStyle w:val="InLineCode"/>
        </w:rPr>
        <w:t>rocDataTable</w:t>
      </w:r>
      <w:r>
        <w:t xml:space="preserve"> and click </w:t>
      </w:r>
      <w:r w:rsidRPr="00224E0D">
        <w:rPr>
          <w:rStyle w:val="InLineCode"/>
        </w:rPr>
        <w:t>Run</w:t>
      </w:r>
      <w:r>
        <w:t>, yielding the following output:</w:t>
      </w:r>
    </w:p>
    <w:p w14:paraId="0288F3CF" w14:textId="77777777" w:rsidR="00224E0D" w:rsidRDefault="00224E0D" w:rsidP="00224E0D"/>
    <w:p w14:paraId="4485EBAE" w14:textId="77777777" w:rsidR="00224E0D" w:rsidRPr="00224E0D" w:rsidRDefault="00224E0D" w:rsidP="00224E0D">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roofErr w:type="gramStart"/>
      <w:r w:rsidRPr="00224E0D">
        <w:rPr>
          <w:rStyle w:val="code2"/>
        </w:rPr>
        <w:t>Browse[</w:t>
      </w:r>
      <w:proofErr w:type="gramEnd"/>
      <w:r w:rsidRPr="00224E0D">
        <w:rPr>
          <w:rStyle w:val="code2"/>
        </w:rPr>
        <w:t>2]&gt; rocDataTable</w:t>
      </w:r>
    </w:p>
    <w:p w14:paraId="60AF39C4" w14:textId="77777777" w:rsidR="00224E0D" w:rsidRPr="00224E0D" w:rsidRDefault="00224E0D" w:rsidP="00224E0D">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224E0D">
        <w:rPr>
          <w:rStyle w:val="code2"/>
        </w:rPr>
        <w:t xml:space="preserve">     [</w:t>
      </w:r>
      <w:proofErr w:type="gramStart"/>
      <w:r w:rsidRPr="00224E0D">
        <w:rPr>
          <w:rStyle w:val="code2"/>
        </w:rPr>
        <w:t>,1</w:t>
      </w:r>
      <w:proofErr w:type="gramEnd"/>
      <w:r w:rsidRPr="00224E0D">
        <w:rPr>
          <w:rStyle w:val="code2"/>
        </w:rPr>
        <w:t>] [</w:t>
      </w:r>
      <w:proofErr w:type="gramStart"/>
      <w:r w:rsidRPr="00224E0D">
        <w:rPr>
          <w:rStyle w:val="code2"/>
        </w:rPr>
        <w:t>,2</w:t>
      </w:r>
      <w:proofErr w:type="gramEnd"/>
      <w:r w:rsidRPr="00224E0D">
        <w:rPr>
          <w:rStyle w:val="code2"/>
        </w:rPr>
        <w:t>] [</w:t>
      </w:r>
      <w:proofErr w:type="gramStart"/>
      <w:r w:rsidRPr="00224E0D">
        <w:rPr>
          <w:rStyle w:val="code2"/>
        </w:rPr>
        <w:t>,3</w:t>
      </w:r>
      <w:proofErr w:type="gramEnd"/>
      <w:r w:rsidRPr="00224E0D">
        <w:rPr>
          <w:rStyle w:val="code2"/>
        </w:rPr>
        <w:t>] [</w:t>
      </w:r>
      <w:proofErr w:type="gramStart"/>
      <w:r w:rsidRPr="00224E0D">
        <w:rPr>
          <w:rStyle w:val="code2"/>
        </w:rPr>
        <w:t>,4</w:t>
      </w:r>
      <w:proofErr w:type="gramEnd"/>
      <w:r w:rsidRPr="00224E0D">
        <w:rPr>
          <w:rStyle w:val="code2"/>
        </w:rPr>
        <w:t>] [</w:t>
      </w:r>
      <w:proofErr w:type="gramStart"/>
      <w:r w:rsidRPr="00224E0D">
        <w:rPr>
          <w:rStyle w:val="code2"/>
        </w:rPr>
        <w:t>,5</w:t>
      </w:r>
      <w:proofErr w:type="gramEnd"/>
      <w:r w:rsidRPr="00224E0D">
        <w:rPr>
          <w:rStyle w:val="code2"/>
        </w:rPr>
        <w:t>]</w:t>
      </w:r>
    </w:p>
    <w:p w14:paraId="3D47FFF3" w14:textId="77777777" w:rsidR="00224E0D" w:rsidRPr="00224E0D" w:rsidRDefault="00224E0D" w:rsidP="00224E0D">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224E0D">
        <w:rPr>
          <w:rStyle w:val="code2"/>
        </w:rPr>
        <w:t>[1,]  363   62   50   15   10</w:t>
      </w:r>
    </w:p>
    <w:p w14:paraId="5AD6DAC3" w14:textId="0E32EEC3" w:rsidR="00224E0D" w:rsidRDefault="00224E0D" w:rsidP="00224E0D">
      <w:pPr>
        <w:pBdr>
          <w:top w:val="single" w:sz="4" w:space="1" w:color="auto" w:shadow="1"/>
          <w:left w:val="single" w:sz="4" w:space="4" w:color="auto" w:shadow="1"/>
          <w:bottom w:val="single" w:sz="4" w:space="1" w:color="auto" w:shadow="1"/>
          <w:right w:val="single" w:sz="4" w:space="4" w:color="auto" w:shadow="1"/>
        </w:pBdr>
        <w:shd w:val="clear" w:color="auto" w:fill="E0E0E0"/>
      </w:pPr>
      <w:r w:rsidRPr="00224E0D">
        <w:rPr>
          <w:rStyle w:val="code2"/>
        </w:rPr>
        <w:t xml:space="preserve">[2,]  365   72   84   </w:t>
      </w:r>
      <w:proofErr w:type="gramStart"/>
      <w:r w:rsidRPr="00224E0D">
        <w:rPr>
          <w:rStyle w:val="code2"/>
        </w:rPr>
        <w:t>52  127</w:t>
      </w:r>
      <w:proofErr w:type="gramEnd"/>
    </w:p>
    <w:p w14:paraId="7F9343E3" w14:textId="77777777" w:rsidR="00224E0D" w:rsidRDefault="00224E0D" w:rsidP="00224E0D"/>
    <w:p w14:paraId="71011515" w14:textId="0F059A3B" w:rsidR="00224E0D" w:rsidRDefault="00224E0D" w:rsidP="007946F0">
      <w:r>
        <w:t xml:space="preserve">This is the ROC counts table corresponding to data generated for </w:t>
      </w:r>
      <w:r w:rsidRPr="00224E0D">
        <w:rPr>
          <w:rStyle w:val="InLineCode"/>
        </w:rPr>
        <w:t>seed</w:t>
      </w:r>
      <w:r>
        <w:t xml:space="preserve"> = 2, </w:t>
      </w:r>
      <w:r w:rsidRPr="00224E0D">
        <w:rPr>
          <w:rStyle w:val="InLineCode"/>
        </w:rPr>
        <w:t>mu</w:t>
      </w:r>
      <w:r>
        <w:t xml:space="preserve"> = 2 and </w:t>
      </w:r>
      <w:r w:rsidRPr="00224E0D">
        <w:rPr>
          <w:rStyle w:val="InLineCode"/>
        </w:rPr>
        <w:t>nu</w:t>
      </w:r>
      <w:r>
        <w:t xml:space="preserve"> = 0.15.</w:t>
      </w:r>
      <w:r w:rsidR="00D471B8">
        <w:t xml:space="preserve"> Click </w:t>
      </w:r>
      <w:proofErr w:type="gramStart"/>
      <w:r w:rsidR="00D471B8">
        <w:t>Next</w:t>
      </w:r>
      <w:proofErr w:type="gramEnd"/>
      <w:r w:rsidR="00D471B8">
        <w:t xml:space="preserve">, highlight </w:t>
      </w:r>
      <w:r w:rsidR="00D471B8" w:rsidRPr="00D471B8">
        <w:rPr>
          <w:rStyle w:val="InLineCode"/>
        </w:rPr>
        <w:t>retRocFit</w:t>
      </w:r>
      <w:r w:rsidR="00D471B8">
        <w:t xml:space="preserve"> and click </w:t>
      </w:r>
      <w:r w:rsidR="00D471B8" w:rsidRPr="00D471B8">
        <w:rPr>
          <w:rStyle w:val="InLineCode"/>
        </w:rPr>
        <w:t>Run</w:t>
      </w:r>
      <w:r w:rsidR="00D471B8">
        <w:t>:</w:t>
      </w:r>
    </w:p>
    <w:p w14:paraId="6C9301AC" w14:textId="77777777" w:rsidR="00D471B8" w:rsidRDefault="00D471B8" w:rsidP="00D471B8"/>
    <w:p w14:paraId="24657A8D" w14:textId="77777777" w:rsidR="00D471B8" w:rsidRPr="00D471B8" w:rsidRDefault="00D471B8" w:rsidP="00D471B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roofErr w:type="gramStart"/>
      <w:r w:rsidRPr="00D471B8">
        <w:rPr>
          <w:rStyle w:val="code2"/>
        </w:rPr>
        <w:t>Browse[</w:t>
      </w:r>
      <w:proofErr w:type="gramEnd"/>
      <w:r w:rsidRPr="00D471B8">
        <w:rPr>
          <w:rStyle w:val="code2"/>
        </w:rPr>
        <w:t>2]&gt; retRocfit</w:t>
      </w:r>
    </w:p>
    <w:p w14:paraId="641B3E99" w14:textId="77777777" w:rsidR="00D471B8" w:rsidRPr="00D471B8" w:rsidRDefault="00D471B8" w:rsidP="00D471B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D471B8">
        <w:rPr>
          <w:rStyle w:val="code2"/>
        </w:rPr>
        <w:t>$Az</w:t>
      </w:r>
    </w:p>
    <w:p w14:paraId="043D6973" w14:textId="77777777" w:rsidR="00D471B8" w:rsidRPr="00D471B8" w:rsidRDefault="00D471B8" w:rsidP="00D471B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D471B8">
        <w:rPr>
          <w:rStyle w:val="code2"/>
        </w:rPr>
        <w:t>[1] 0.6007239</w:t>
      </w:r>
    </w:p>
    <w:p w14:paraId="4303098A" w14:textId="77777777" w:rsidR="00D471B8" w:rsidRPr="00D471B8" w:rsidRDefault="00D471B8" w:rsidP="00D471B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
    <w:p w14:paraId="6691C5C7" w14:textId="77777777" w:rsidR="00D471B8" w:rsidRPr="00D471B8" w:rsidRDefault="00D471B8" w:rsidP="00D471B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D471B8">
        <w:rPr>
          <w:rStyle w:val="code2"/>
        </w:rPr>
        <w:t>$StdAz</w:t>
      </w:r>
    </w:p>
    <w:p w14:paraId="015D4A8C" w14:textId="77777777" w:rsidR="00D471B8" w:rsidRPr="00D471B8" w:rsidRDefault="00D471B8" w:rsidP="00D471B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D471B8">
        <w:rPr>
          <w:rStyle w:val="code2"/>
        </w:rPr>
        <w:t>[1] 0.02433877</w:t>
      </w:r>
    </w:p>
    <w:p w14:paraId="73019BDF" w14:textId="77777777" w:rsidR="00D471B8" w:rsidRPr="00D471B8" w:rsidRDefault="00D471B8" w:rsidP="00D471B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
    <w:p w14:paraId="1FC5B100" w14:textId="77777777" w:rsidR="00D471B8" w:rsidRPr="00D471B8" w:rsidRDefault="00D471B8" w:rsidP="00D471B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D471B8">
        <w:rPr>
          <w:rStyle w:val="code2"/>
        </w:rPr>
        <w:t>$</w:t>
      </w:r>
      <w:proofErr w:type="gramStart"/>
      <w:r w:rsidRPr="00D471B8">
        <w:rPr>
          <w:rStyle w:val="code2"/>
        </w:rPr>
        <w:t>a</w:t>
      </w:r>
      <w:proofErr w:type="gramEnd"/>
    </w:p>
    <w:p w14:paraId="7E241D18" w14:textId="77777777" w:rsidR="00D471B8" w:rsidRPr="00D471B8" w:rsidRDefault="00D471B8" w:rsidP="00D471B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D471B8">
        <w:rPr>
          <w:rStyle w:val="code2"/>
        </w:rPr>
        <w:t>[1] 0.2984692</w:t>
      </w:r>
    </w:p>
    <w:p w14:paraId="4A7D2897" w14:textId="77777777" w:rsidR="00D471B8" w:rsidRPr="00D471B8" w:rsidRDefault="00D471B8" w:rsidP="00D471B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
    <w:p w14:paraId="3E8B00E6" w14:textId="77777777" w:rsidR="00D471B8" w:rsidRPr="00D471B8" w:rsidRDefault="00D471B8" w:rsidP="00D471B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D471B8">
        <w:rPr>
          <w:rStyle w:val="code2"/>
        </w:rPr>
        <w:t>$</w:t>
      </w:r>
      <w:proofErr w:type="gramStart"/>
      <w:r w:rsidRPr="00D471B8">
        <w:rPr>
          <w:rStyle w:val="code2"/>
        </w:rPr>
        <w:t>b</w:t>
      </w:r>
      <w:proofErr w:type="gramEnd"/>
    </w:p>
    <w:p w14:paraId="75AE3B70" w14:textId="77777777" w:rsidR="00D471B8" w:rsidRPr="00D471B8" w:rsidRDefault="00D471B8" w:rsidP="00D471B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D471B8">
        <w:rPr>
          <w:rStyle w:val="code2"/>
        </w:rPr>
        <w:t>[1] 0.5870132</w:t>
      </w:r>
    </w:p>
    <w:p w14:paraId="382B2742" w14:textId="77777777" w:rsidR="00D471B8" w:rsidRPr="00D471B8" w:rsidRDefault="00D471B8" w:rsidP="00D471B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
    <w:p w14:paraId="6A8DD448" w14:textId="77777777" w:rsidR="00D471B8" w:rsidRPr="00D471B8" w:rsidRDefault="00D471B8" w:rsidP="00D471B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D471B8">
        <w:rPr>
          <w:rStyle w:val="code2"/>
        </w:rPr>
        <w:t>$</w:t>
      </w:r>
      <w:proofErr w:type="gramStart"/>
      <w:r w:rsidRPr="00D471B8">
        <w:rPr>
          <w:rStyle w:val="code2"/>
        </w:rPr>
        <w:t>zeta</w:t>
      </w:r>
      <w:proofErr w:type="gramEnd"/>
    </w:p>
    <w:p w14:paraId="5E15CF08" w14:textId="77777777" w:rsidR="00D471B8" w:rsidRPr="00D471B8" w:rsidRDefault="00D471B8" w:rsidP="00D471B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D471B8">
        <w:rPr>
          <w:rStyle w:val="code2"/>
        </w:rPr>
        <w:t>[1] 0.600383 1.042655 1.632115 2.058449</w:t>
      </w:r>
    </w:p>
    <w:p w14:paraId="05B44FEF" w14:textId="77777777" w:rsidR="00D471B8" w:rsidRPr="00D471B8" w:rsidRDefault="00D471B8" w:rsidP="00D471B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
    <w:p w14:paraId="716B381F" w14:textId="77777777" w:rsidR="00D471B8" w:rsidRPr="00D471B8" w:rsidRDefault="00D471B8" w:rsidP="00D471B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D471B8">
        <w:rPr>
          <w:rStyle w:val="code2"/>
        </w:rPr>
        <w:t>$Cov</w:t>
      </w:r>
    </w:p>
    <w:p w14:paraId="3954F539" w14:textId="77777777" w:rsidR="00D471B8" w:rsidRPr="00D471B8" w:rsidRDefault="00D471B8" w:rsidP="00D471B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D471B8">
        <w:rPr>
          <w:rStyle w:val="code2"/>
        </w:rPr>
        <w:t xml:space="preserve">              [</w:t>
      </w:r>
      <w:proofErr w:type="gramStart"/>
      <w:r w:rsidRPr="00D471B8">
        <w:rPr>
          <w:rStyle w:val="code2"/>
        </w:rPr>
        <w:t>,1</w:t>
      </w:r>
      <w:proofErr w:type="gramEnd"/>
      <w:r w:rsidRPr="00D471B8">
        <w:rPr>
          <w:rStyle w:val="code2"/>
        </w:rPr>
        <w:t>]          [</w:t>
      </w:r>
      <w:proofErr w:type="gramStart"/>
      <w:r w:rsidRPr="00D471B8">
        <w:rPr>
          <w:rStyle w:val="code2"/>
        </w:rPr>
        <w:t>,2</w:t>
      </w:r>
      <w:proofErr w:type="gramEnd"/>
      <w:r w:rsidRPr="00D471B8">
        <w:rPr>
          <w:rStyle w:val="code2"/>
        </w:rPr>
        <w:t>]         [</w:t>
      </w:r>
      <w:proofErr w:type="gramStart"/>
      <w:r w:rsidRPr="00D471B8">
        <w:rPr>
          <w:rStyle w:val="code2"/>
        </w:rPr>
        <w:t>,3</w:t>
      </w:r>
      <w:proofErr w:type="gramEnd"/>
      <w:r w:rsidRPr="00D471B8">
        <w:rPr>
          <w:rStyle w:val="code2"/>
        </w:rPr>
        <w:t>]          [</w:t>
      </w:r>
      <w:proofErr w:type="gramStart"/>
      <w:r w:rsidRPr="00D471B8">
        <w:rPr>
          <w:rStyle w:val="code2"/>
        </w:rPr>
        <w:t>,4</w:t>
      </w:r>
      <w:proofErr w:type="gramEnd"/>
      <w:r w:rsidRPr="00D471B8">
        <w:rPr>
          <w:rStyle w:val="code2"/>
        </w:rPr>
        <w:t>]          [</w:t>
      </w:r>
      <w:proofErr w:type="gramStart"/>
      <w:r w:rsidRPr="00D471B8">
        <w:rPr>
          <w:rStyle w:val="code2"/>
        </w:rPr>
        <w:t>,5</w:t>
      </w:r>
      <w:proofErr w:type="gramEnd"/>
      <w:r w:rsidRPr="00D471B8">
        <w:rPr>
          <w:rStyle w:val="code2"/>
        </w:rPr>
        <w:t>]         [</w:t>
      </w:r>
      <w:proofErr w:type="gramStart"/>
      <w:r w:rsidRPr="00D471B8">
        <w:rPr>
          <w:rStyle w:val="code2"/>
        </w:rPr>
        <w:t>,6</w:t>
      </w:r>
      <w:proofErr w:type="gramEnd"/>
      <w:r w:rsidRPr="00D471B8">
        <w:rPr>
          <w:rStyle w:val="code2"/>
        </w:rPr>
        <w:t>]</w:t>
      </w:r>
    </w:p>
    <w:p w14:paraId="0B505E35" w14:textId="77777777" w:rsidR="00D471B8" w:rsidRPr="00D471B8" w:rsidRDefault="00D471B8" w:rsidP="00D471B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D471B8">
        <w:rPr>
          <w:rStyle w:val="code2"/>
        </w:rPr>
        <w:t xml:space="preserve">[1,]  </w:t>
      </w:r>
      <w:proofErr w:type="gramStart"/>
      <w:r w:rsidRPr="00D471B8">
        <w:rPr>
          <w:rStyle w:val="code2"/>
        </w:rPr>
        <w:t>0.0061043957  0.0032235948</w:t>
      </w:r>
      <w:proofErr w:type="gramEnd"/>
      <w:r w:rsidRPr="00D471B8">
        <w:rPr>
          <w:rStyle w:val="code2"/>
        </w:rPr>
        <w:t xml:space="preserve"> 0.0025683173  0.0014532283 -0.0003421017 -0.001959046</w:t>
      </w:r>
    </w:p>
    <w:p w14:paraId="253ACA35" w14:textId="77777777" w:rsidR="00D471B8" w:rsidRPr="00D471B8" w:rsidRDefault="00D471B8" w:rsidP="00D471B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D471B8">
        <w:rPr>
          <w:rStyle w:val="code2"/>
        </w:rPr>
        <w:t xml:space="preserve">[2,]  </w:t>
      </w:r>
      <w:proofErr w:type="gramStart"/>
      <w:r w:rsidRPr="00D471B8">
        <w:rPr>
          <w:rStyle w:val="code2"/>
        </w:rPr>
        <w:t>0.0032235948  0.0034064352</w:t>
      </w:r>
      <w:proofErr w:type="gramEnd"/>
      <w:r w:rsidRPr="00D471B8">
        <w:rPr>
          <w:rStyle w:val="code2"/>
        </w:rPr>
        <w:t xml:space="preserve"> 0.0007971401 -0.0004975542 -0.0026680681 -0.004626343</w:t>
      </w:r>
    </w:p>
    <w:p w14:paraId="5B6C1A82" w14:textId="77777777" w:rsidR="00D471B8" w:rsidRPr="00D471B8" w:rsidRDefault="00D471B8" w:rsidP="00D471B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D471B8">
        <w:rPr>
          <w:rStyle w:val="code2"/>
        </w:rPr>
        <w:t xml:space="preserve">[3,]  </w:t>
      </w:r>
      <w:proofErr w:type="gramStart"/>
      <w:r w:rsidRPr="00D471B8">
        <w:rPr>
          <w:rStyle w:val="code2"/>
        </w:rPr>
        <w:t>0.0025683173  0.0007971401</w:t>
      </w:r>
      <w:proofErr w:type="gramEnd"/>
      <w:r w:rsidRPr="00D471B8">
        <w:rPr>
          <w:rStyle w:val="code2"/>
        </w:rPr>
        <w:t xml:space="preserve"> 0.0035745732  0.0028833998  0.0021310774  0.001612049</w:t>
      </w:r>
    </w:p>
    <w:p w14:paraId="5D41E376" w14:textId="77777777" w:rsidR="00D471B8" w:rsidRPr="00D471B8" w:rsidRDefault="00D471B8" w:rsidP="00D471B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D471B8">
        <w:rPr>
          <w:rStyle w:val="code2"/>
        </w:rPr>
        <w:t xml:space="preserve">[4,]  0.0014532283 -0.0004975542 </w:t>
      </w:r>
      <w:proofErr w:type="gramStart"/>
      <w:r w:rsidRPr="00D471B8">
        <w:rPr>
          <w:rStyle w:val="code2"/>
        </w:rPr>
        <w:t>0.0028833998  0.0039815959</w:t>
      </w:r>
      <w:proofErr w:type="gramEnd"/>
      <w:r w:rsidRPr="00D471B8">
        <w:rPr>
          <w:rStyle w:val="code2"/>
        </w:rPr>
        <w:t xml:space="preserve">  0.0038835526  0.004026398</w:t>
      </w:r>
    </w:p>
    <w:p w14:paraId="43C017D5" w14:textId="77777777" w:rsidR="00D471B8" w:rsidRPr="00D471B8" w:rsidRDefault="00D471B8" w:rsidP="00D471B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D471B8">
        <w:rPr>
          <w:rStyle w:val="code2"/>
        </w:rPr>
        <w:t xml:space="preserve">[5,] -0.0003421017 -0.0026680681 </w:t>
      </w:r>
      <w:proofErr w:type="gramStart"/>
      <w:r w:rsidRPr="00D471B8">
        <w:rPr>
          <w:rStyle w:val="code2"/>
        </w:rPr>
        <w:t>0.0021310774  0.0038835526</w:t>
      </w:r>
      <w:proofErr w:type="gramEnd"/>
      <w:r w:rsidRPr="00D471B8">
        <w:rPr>
          <w:rStyle w:val="code2"/>
        </w:rPr>
        <w:t xml:space="preserve">  0.0074641110  0.008641023</w:t>
      </w:r>
    </w:p>
    <w:p w14:paraId="4B3CB74B" w14:textId="3B5F2AC9" w:rsidR="00D471B8" w:rsidRDefault="00D471B8" w:rsidP="00D471B8">
      <w:pPr>
        <w:pBdr>
          <w:top w:val="single" w:sz="4" w:space="1" w:color="auto" w:shadow="1"/>
          <w:left w:val="single" w:sz="4" w:space="4" w:color="auto" w:shadow="1"/>
          <w:bottom w:val="single" w:sz="4" w:space="1" w:color="auto" w:shadow="1"/>
          <w:right w:val="single" w:sz="4" w:space="4" w:color="auto" w:shadow="1"/>
        </w:pBdr>
        <w:shd w:val="clear" w:color="auto" w:fill="E0E0E0"/>
      </w:pPr>
      <w:r w:rsidRPr="00D471B8">
        <w:rPr>
          <w:rStyle w:val="code2"/>
        </w:rPr>
        <w:t xml:space="preserve">[6,] -0.0019590461 -0.0046263428 </w:t>
      </w:r>
      <w:proofErr w:type="gramStart"/>
      <w:r w:rsidRPr="00D471B8">
        <w:rPr>
          <w:rStyle w:val="code2"/>
        </w:rPr>
        <w:t>0.0016120493  0.0040263979</w:t>
      </w:r>
      <w:proofErr w:type="gramEnd"/>
      <w:r w:rsidRPr="00D471B8">
        <w:rPr>
          <w:rStyle w:val="code2"/>
        </w:rPr>
        <w:t xml:space="preserve">  0.0086410228  0.013440769</w:t>
      </w:r>
    </w:p>
    <w:p w14:paraId="735098C0" w14:textId="77777777" w:rsidR="00D471B8" w:rsidRDefault="00D471B8" w:rsidP="00D471B8"/>
    <w:p w14:paraId="2FDB66DB" w14:textId="0CDE836E" w:rsidR="00D471B8" w:rsidRDefault="00D471B8" w:rsidP="007946F0">
      <w:r>
        <w:t>This lists the results of the binormal model analysis (</w:t>
      </w:r>
      <w:r w:rsidRPr="00D471B8">
        <w:rPr>
          <w:rStyle w:val="InLineCode"/>
        </w:rPr>
        <w:t>Az</w:t>
      </w:r>
      <w:r>
        <w:t xml:space="preserve">, </w:t>
      </w:r>
      <w:r w:rsidRPr="00D471B8">
        <w:rPr>
          <w:rStyle w:val="InLineCode"/>
        </w:rPr>
        <w:t>StdAz</w:t>
      </w:r>
      <w:r>
        <w:t xml:space="preserve">, </w:t>
      </w:r>
      <w:r w:rsidRPr="00D471B8">
        <w:rPr>
          <w:rStyle w:val="InLineCode"/>
        </w:rPr>
        <w:t>a</w:t>
      </w:r>
      <w:r>
        <w:t xml:space="preserve">, </w:t>
      </w:r>
      <w:r w:rsidRPr="00D471B8">
        <w:rPr>
          <w:rStyle w:val="InLineCode"/>
        </w:rPr>
        <w:t>b</w:t>
      </w:r>
      <w:r>
        <w:t xml:space="preserve">, </w:t>
      </w:r>
      <w:r w:rsidRPr="00D471B8">
        <w:rPr>
          <w:rStyle w:val="InLineCode"/>
        </w:rPr>
        <w:t>zeta</w:t>
      </w:r>
      <w:r>
        <w:t xml:space="preserve"> and </w:t>
      </w:r>
      <w:r w:rsidRPr="00D471B8">
        <w:rPr>
          <w:rStyle w:val="InLineCode"/>
        </w:rPr>
        <w:t>Cov</w:t>
      </w:r>
      <w:r>
        <w:t xml:space="preserve">, the last being the covariance matrix. The four values of </w:t>
      </w:r>
      <w:r w:rsidRPr="00D471B8">
        <w:rPr>
          <w:rStyle w:val="InLineCode"/>
        </w:rPr>
        <w:t>zeta</w:t>
      </w:r>
      <w:r>
        <w:t xml:space="preserve"> correspond to </w:t>
      </w:r>
      <w:r w:rsidRPr="00D471B8">
        <w:rPr>
          <w:rStyle w:val="InLineCode"/>
        </w:rPr>
        <w:t>nBins</w:t>
      </w:r>
      <w:r>
        <w:t xml:space="preserve"> = 5.</w:t>
      </w:r>
    </w:p>
    <w:p w14:paraId="4F64C949" w14:textId="77777777" w:rsidR="00D471B8" w:rsidRDefault="00D471B8" w:rsidP="007946F0"/>
    <w:p w14:paraId="64FA8586" w14:textId="5730D548" w:rsidR="00D471B8" w:rsidRDefault="00D471B8" w:rsidP="007946F0">
      <w:r>
        <w:t xml:space="preserve">Click </w:t>
      </w:r>
      <w:proofErr w:type="gramStart"/>
      <w:r w:rsidRPr="00D471B8">
        <w:rPr>
          <w:rStyle w:val="InLineCode"/>
        </w:rPr>
        <w:t>Next</w:t>
      </w:r>
      <w:proofErr w:type="gramEnd"/>
      <w:r>
        <w:t xml:space="preserve"> twice, highlight </w:t>
      </w:r>
      <w:r w:rsidRPr="00D471B8">
        <w:rPr>
          <w:rStyle w:val="InLineCode"/>
        </w:rPr>
        <w:t>aucs</w:t>
      </w:r>
      <w:r>
        <w:t xml:space="preserve"> and click </w:t>
      </w:r>
      <w:r w:rsidRPr="00D471B8">
        <w:rPr>
          <w:rStyle w:val="InLineCode"/>
        </w:rPr>
        <w:t>Run</w:t>
      </w:r>
      <w:r>
        <w:t xml:space="preserve">. </w:t>
      </w:r>
    </w:p>
    <w:p w14:paraId="3A640194" w14:textId="77777777" w:rsidR="00D471B8" w:rsidRDefault="00D471B8" w:rsidP="00D471B8"/>
    <w:p w14:paraId="66808194" w14:textId="77777777" w:rsidR="00D471B8" w:rsidRPr="00D471B8" w:rsidRDefault="00D471B8" w:rsidP="00D471B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roofErr w:type="gramStart"/>
      <w:r w:rsidRPr="00D471B8">
        <w:rPr>
          <w:rStyle w:val="code2"/>
        </w:rPr>
        <w:t>Browse[</w:t>
      </w:r>
      <w:proofErr w:type="gramEnd"/>
      <w:r w:rsidRPr="00D471B8">
        <w:rPr>
          <w:rStyle w:val="code2"/>
        </w:rPr>
        <w:t>2]&gt; aucs</w:t>
      </w:r>
    </w:p>
    <w:p w14:paraId="6AF7E61A" w14:textId="77777777" w:rsidR="00D471B8" w:rsidRPr="00D471B8" w:rsidRDefault="00D471B8" w:rsidP="00D471B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D471B8">
        <w:rPr>
          <w:rStyle w:val="code2"/>
        </w:rPr>
        <w:t>$</w:t>
      </w:r>
      <w:proofErr w:type="gramStart"/>
      <w:r w:rsidRPr="00D471B8">
        <w:rPr>
          <w:rStyle w:val="code2"/>
        </w:rPr>
        <w:t>aucROC</w:t>
      </w:r>
      <w:proofErr w:type="gramEnd"/>
    </w:p>
    <w:p w14:paraId="43435D65" w14:textId="77777777" w:rsidR="00D471B8" w:rsidRPr="00D471B8" w:rsidRDefault="00D471B8" w:rsidP="00D471B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D471B8">
        <w:rPr>
          <w:rStyle w:val="code2"/>
        </w:rPr>
        <w:t>[1] 0.6206955</w:t>
      </w:r>
    </w:p>
    <w:p w14:paraId="0A62BF8A" w14:textId="77777777" w:rsidR="00D471B8" w:rsidRPr="00D471B8" w:rsidRDefault="00D471B8" w:rsidP="00D471B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
    <w:p w14:paraId="095ACE6E" w14:textId="77777777" w:rsidR="00D471B8" w:rsidRPr="00D471B8" w:rsidRDefault="00D471B8" w:rsidP="00D471B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D471B8">
        <w:rPr>
          <w:rStyle w:val="code2"/>
        </w:rPr>
        <w:t>$</w:t>
      </w:r>
      <w:proofErr w:type="gramStart"/>
      <w:r w:rsidRPr="00D471B8">
        <w:rPr>
          <w:rStyle w:val="code2"/>
        </w:rPr>
        <w:t>aucAFROC</w:t>
      </w:r>
      <w:proofErr w:type="gramEnd"/>
    </w:p>
    <w:p w14:paraId="476D52B3" w14:textId="7BADF566" w:rsidR="00D471B8" w:rsidRDefault="00D471B8" w:rsidP="00D471B8">
      <w:pPr>
        <w:pBdr>
          <w:top w:val="single" w:sz="4" w:space="1" w:color="auto" w:shadow="1"/>
          <w:left w:val="single" w:sz="4" w:space="4" w:color="auto" w:shadow="1"/>
          <w:bottom w:val="single" w:sz="4" w:space="1" w:color="auto" w:shadow="1"/>
          <w:right w:val="single" w:sz="4" w:space="4" w:color="auto" w:shadow="1"/>
        </w:pBdr>
        <w:shd w:val="clear" w:color="auto" w:fill="E0E0E0"/>
      </w:pPr>
      <w:r w:rsidRPr="00D471B8">
        <w:rPr>
          <w:rStyle w:val="code2"/>
        </w:rPr>
        <w:t>[1] 0.4743486</w:t>
      </w:r>
    </w:p>
    <w:p w14:paraId="2DD5C26A" w14:textId="77777777" w:rsidR="00D379E9" w:rsidRDefault="00D379E9" w:rsidP="007946F0"/>
    <w:p w14:paraId="5F89FFCC" w14:textId="58364D06" w:rsidR="00D379E9" w:rsidRDefault="0021461E" w:rsidP="00D379E9">
      <w:r>
        <w:t>I</w:t>
      </w:r>
      <w:r w:rsidR="00F863C0">
        <w:t xml:space="preserve">n </w:t>
      </w:r>
      <w:r w:rsidR="00B37857">
        <w:fldChar w:fldCharType="begin"/>
      </w:r>
      <w:r w:rsidR="00B37857">
        <w:instrText xml:space="preserve"> REF _Ref374097908 \h </w:instrText>
      </w:r>
      <w:r w:rsidR="00B37857">
        <w:fldChar w:fldCharType="separate"/>
      </w:r>
      <w:r w:rsidR="00B37857">
        <w:t xml:space="preserve">Figure </w:t>
      </w:r>
      <w:r w:rsidR="00B37857">
        <w:rPr>
          <w:noProof/>
        </w:rPr>
        <w:t>1</w:t>
      </w:r>
      <w:r w:rsidR="00B37857">
        <w:fldChar w:fldCharType="end"/>
      </w:r>
      <w:r>
        <w:t>,</w:t>
      </w:r>
      <w:r w:rsidR="00B37857">
        <w:t xml:space="preserve"> </w:t>
      </w:r>
      <w:r>
        <w:t>t</w:t>
      </w:r>
      <w:r w:rsidR="00B37857">
        <w:t xml:space="preserve">hree numbers label each plot, near the top-left corner: </w:t>
      </w:r>
      <w:r w:rsidR="00B37857" w:rsidRPr="00B37857">
        <w:rPr>
          <w:rStyle w:val="InLineCode"/>
        </w:rPr>
        <w:t>seed</w:t>
      </w:r>
      <w:r w:rsidR="00B37857">
        <w:t xml:space="preserve">, </w:t>
      </w:r>
      <w:r w:rsidR="00B37857" w:rsidRPr="00B37857">
        <w:rPr>
          <w:rStyle w:val="InLineCode"/>
        </w:rPr>
        <w:t>mu</w:t>
      </w:r>
      <w:r w:rsidR="00B37857">
        <w:t xml:space="preserve"> and </w:t>
      </w:r>
      <w:r w:rsidR="00B37857" w:rsidRPr="00B37857">
        <w:rPr>
          <w:rStyle w:val="InLineCode"/>
        </w:rPr>
        <w:t>nu</w:t>
      </w:r>
      <w:r w:rsidR="00B37857">
        <w:t>. The red line is the RSM prediction and the blue line is the binormal model fit.</w:t>
      </w:r>
    </w:p>
    <w:p w14:paraId="52A959F9" w14:textId="77777777" w:rsidR="00BF61B5" w:rsidRDefault="00BF61B5" w:rsidP="007946F0"/>
    <w:tbl>
      <w:tblPr>
        <w:tblStyle w:val="TableGrid"/>
        <w:tblW w:w="0" w:type="auto"/>
        <w:tblLook w:val="04A0" w:firstRow="1" w:lastRow="0" w:firstColumn="1" w:lastColumn="0" w:noHBand="0" w:noVBand="1"/>
      </w:tblPr>
      <w:tblGrid>
        <w:gridCol w:w="5508"/>
        <w:gridCol w:w="5508"/>
      </w:tblGrid>
      <w:tr w:rsidR="00BF61B5" w14:paraId="66A54FDB" w14:textId="77777777" w:rsidTr="00BF61B5">
        <w:tc>
          <w:tcPr>
            <w:tcW w:w="5508" w:type="dxa"/>
          </w:tcPr>
          <w:p w14:paraId="54683D51" w14:textId="6BADED05" w:rsidR="00BF61B5" w:rsidRDefault="00BF61B5" w:rsidP="007946F0">
            <w:r>
              <w:rPr>
                <w:noProof/>
              </w:rPr>
              <w:lastRenderedPageBreak/>
              <w:drawing>
                <wp:inline distT="0" distB="0" distL="0" distR="0" wp14:anchorId="29FB3B55" wp14:editId="2E9098BE">
                  <wp:extent cx="3200400" cy="320647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200400" cy="3206473"/>
                          </a:xfrm>
                          <a:prstGeom prst="rect">
                            <a:avLst/>
                          </a:prstGeom>
                          <a:noFill/>
                          <a:ln>
                            <a:noFill/>
                          </a:ln>
                        </pic:spPr>
                      </pic:pic>
                    </a:graphicData>
                  </a:graphic>
                </wp:inline>
              </w:drawing>
            </w:r>
          </w:p>
        </w:tc>
        <w:tc>
          <w:tcPr>
            <w:tcW w:w="5508" w:type="dxa"/>
          </w:tcPr>
          <w:p w14:paraId="3E052691" w14:textId="165CBC87" w:rsidR="00BF61B5" w:rsidRDefault="00BF61B5" w:rsidP="007946F0">
            <w:r>
              <w:rPr>
                <w:noProof/>
              </w:rPr>
              <w:drawing>
                <wp:inline distT="0" distB="0" distL="0" distR="0" wp14:anchorId="55C3AF0C" wp14:editId="1930B458">
                  <wp:extent cx="3200400" cy="3206473"/>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200400" cy="3206473"/>
                          </a:xfrm>
                          <a:prstGeom prst="rect">
                            <a:avLst/>
                          </a:prstGeom>
                          <a:noFill/>
                          <a:ln>
                            <a:noFill/>
                          </a:ln>
                        </pic:spPr>
                      </pic:pic>
                    </a:graphicData>
                  </a:graphic>
                </wp:inline>
              </w:drawing>
            </w:r>
          </w:p>
        </w:tc>
      </w:tr>
      <w:tr w:rsidR="00BF61B5" w14:paraId="39F145B1" w14:textId="77777777" w:rsidTr="00BF61B5">
        <w:tc>
          <w:tcPr>
            <w:tcW w:w="5508" w:type="dxa"/>
          </w:tcPr>
          <w:p w14:paraId="6EF573D3" w14:textId="2BECDE7E" w:rsidR="00BF61B5" w:rsidRDefault="00BF61B5" w:rsidP="007946F0">
            <w:r>
              <w:rPr>
                <w:noProof/>
              </w:rPr>
              <w:drawing>
                <wp:inline distT="0" distB="0" distL="0" distR="0" wp14:anchorId="4CECE4D8" wp14:editId="2AB9FC9D">
                  <wp:extent cx="3200400" cy="3206473"/>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200400" cy="3206473"/>
                          </a:xfrm>
                          <a:prstGeom prst="rect">
                            <a:avLst/>
                          </a:prstGeom>
                          <a:noFill/>
                          <a:ln>
                            <a:noFill/>
                          </a:ln>
                        </pic:spPr>
                      </pic:pic>
                    </a:graphicData>
                  </a:graphic>
                </wp:inline>
              </w:drawing>
            </w:r>
          </w:p>
        </w:tc>
        <w:tc>
          <w:tcPr>
            <w:tcW w:w="5508" w:type="dxa"/>
          </w:tcPr>
          <w:p w14:paraId="59695BBD" w14:textId="645AEE5F" w:rsidR="00BF61B5" w:rsidRDefault="00BF61B5" w:rsidP="007946F0">
            <w:r>
              <w:rPr>
                <w:noProof/>
              </w:rPr>
              <w:drawing>
                <wp:inline distT="0" distB="0" distL="0" distR="0" wp14:anchorId="5686D07F" wp14:editId="61C65193">
                  <wp:extent cx="3200400" cy="3206473"/>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200400" cy="3206473"/>
                          </a:xfrm>
                          <a:prstGeom prst="rect">
                            <a:avLst/>
                          </a:prstGeom>
                          <a:noFill/>
                          <a:ln>
                            <a:noFill/>
                          </a:ln>
                        </pic:spPr>
                      </pic:pic>
                    </a:graphicData>
                  </a:graphic>
                </wp:inline>
              </w:drawing>
            </w:r>
          </w:p>
        </w:tc>
      </w:tr>
      <w:tr w:rsidR="00BF61B5" w14:paraId="396A00C1" w14:textId="77777777" w:rsidTr="00BF61B5">
        <w:tc>
          <w:tcPr>
            <w:tcW w:w="5508" w:type="dxa"/>
          </w:tcPr>
          <w:p w14:paraId="780B5D95" w14:textId="3632CE80" w:rsidR="00BF61B5" w:rsidRDefault="00BF61B5" w:rsidP="007946F0">
            <w:r>
              <w:rPr>
                <w:noProof/>
              </w:rPr>
              <w:lastRenderedPageBreak/>
              <w:drawing>
                <wp:inline distT="0" distB="0" distL="0" distR="0" wp14:anchorId="7870C978" wp14:editId="36EF7841">
                  <wp:extent cx="3200400" cy="3206473"/>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200400" cy="3206473"/>
                          </a:xfrm>
                          <a:prstGeom prst="rect">
                            <a:avLst/>
                          </a:prstGeom>
                          <a:noFill/>
                          <a:ln>
                            <a:noFill/>
                          </a:ln>
                        </pic:spPr>
                      </pic:pic>
                    </a:graphicData>
                  </a:graphic>
                </wp:inline>
              </w:drawing>
            </w:r>
          </w:p>
        </w:tc>
        <w:tc>
          <w:tcPr>
            <w:tcW w:w="5508" w:type="dxa"/>
          </w:tcPr>
          <w:p w14:paraId="67120581" w14:textId="61728447" w:rsidR="00BF61B5" w:rsidRDefault="00BF61B5" w:rsidP="007946F0">
            <w:r>
              <w:rPr>
                <w:noProof/>
              </w:rPr>
              <w:drawing>
                <wp:inline distT="0" distB="0" distL="0" distR="0" wp14:anchorId="3C9CF30B" wp14:editId="59BF5712">
                  <wp:extent cx="3200400" cy="320647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200400" cy="3206473"/>
                          </a:xfrm>
                          <a:prstGeom prst="rect">
                            <a:avLst/>
                          </a:prstGeom>
                          <a:noFill/>
                          <a:ln>
                            <a:noFill/>
                          </a:ln>
                        </pic:spPr>
                      </pic:pic>
                    </a:graphicData>
                  </a:graphic>
                </wp:inline>
              </w:drawing>
            </w:r>
          </w:p>
        </w:tc>
      </w:tr>
      <w:tr w:rsidR="00BF61B5" w14:paraId="248C3CF5" w14:textId="77777777" w:rsidTr="00BF61B5">
        <w:tc>
          <w:tcPr>
            <w:tcW w:w="5508" w:type="dxa"/>
          </w:tcPr>
          <w:p w14:paraId="32ABAC41" w14:textId="43B511DC" w:rsidR="00BF61B5" w:rsidRDefault="00BF61B5" w:rsidP="007946F0">
            <w:r>
              <w:rPr>
                <w:noProof/>
              </w:rPr>
              <w:drawing>
                <wp:inline distT="0" distB="0" distL="0" distR="0" wp14:anchorId="569F1373" wp14:editId="4047CFBC">
                  <wp:extent cx="3200400" cy="3206473"/>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200400" cy="3206473"/>
                          </a:xfrm>
                          <a:prstGeom prst="rect">
                            <a:avLst/>
                          </a:prstGeom>
                          <a:noFill/>
                          <a:ln>
                            <a:noFill/>
                          </a:ln>
                        </pic:spPr>
                      </pic:pic>
                    </a:graphicData>
                  </a:graphic>
                </wp:inline>
              </w:drawing>
            </w:r>
          </w:p>
        </w:tc>
        <w:tc>
          <w:tcPr>
            <w:tcW w:w="5508" w:type="dxa"/>
          </w:tcPr>
          <w:p w14:paraId="7EFBFFAB" w14:textId="038EA30B" w:rsidR="00BF61B5" w:rsidRDefault="00BF61B5" w:rsidP="00BF61B5">
            <w:pPr>
              <w:keepNext/>
            </w:pPr>
            <w:r>
              <w:rPr>
                <w:noProof/>
              </w:rPr>
              <w:drawing>
                <wp:inline distT="0" distB="0" distL="0" distR="0" wp14:anchorId="784DF5E7" wp14:editId="009A659B">
                  <wp:extent cx="3200400" cy="3206473"/>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200400" cy="3206473"/>
                          </a:xfrm>
                          <a:prstGeom prst="rect">
                            <a:avLst/>
                          </a:prstGeom>
                          <a:noFill/>
                          <a:ln>
                            <a:noFill/>
                          </a:ln>
                        </pic:spPr>
                      </pic:pic>
                    </a:graphicData>
                  </a:graphic>
                </wp:inline>
              </w:drawing>
            </w:r>
          </w:p>
        </w:tc>
      </w:tr>
    </w:tbl>
    <w:p w14:paraId="68A02557" w14:textId="3E07BBDA" w:rsidR="00BF61B5" w:rsidRDefault="00BF61B5" w:rsidP="00BF61B5">
      <w:pPr>
        <w:pStyle w:val="Caption"/>
      </w:pPr>
      <w:bookmarkStart w:id="6" w:name="_Ref374097908"/>
      <w:r>
        <w:t xml:space="preserve">Figure </w:t>
      </w:r>
      <w:fldSimple w:instr=" SEQ Figure \* ARABIC ">
        <w:r w:rsidR="001C0FDC">
          <w:rPr>
            <w:noProof/>
          </w:rPr>
          <w:t>1</w:t>
        </w:r>
      </w:fldSimple>
      <w:bookmarkEnd w:id="6"/>
      <w:r>
        <w:t xml:space="preserve">: </w:t>
      </w:r>
      <w:r w:rsidR="00560F32">
        <w:t>It shows RSM</w:t>
      </w:r>
      <w:r w:rsidR="00560F32" w:rsidRPr="00560F32">
        <w:t xml:space="preserve"> </w:t>
      </w:r>
      <w:r w:rsidR="00560F32">
        <w:t>predicted and binormal model fitted curves to datasets generated by the RSM.</w:t>
      </w:r>
    </w:p>
    <w:p w14:paraId="6B5D7BB0" w14:textId="77777777" w:rsidR="0021461E" w:rsidRDefault="0021461E" w:rsidP="00E23DFE">
      <w:bookmarkStart w:id="7" w:name="_Ref374045446"/>
    </w:p>
    <w:p w14:paraId="3E5FB89A" w14:textId="77777777" w:rsidR="0021461E" w:rsidRDefault="0021461E" w:rsidP="0021461E">
      <w:pPr>
        <w:pStyle w:val="Heading2"/>
      </w:pPr>
      <w:r w:rsidRPr="00F3217B">
        <w:t>Online Appendix 1</w:t>
      </w:r>
      <w:r>
        <w:t>7</w:t>
      </w:r>
      <w:r w:rsidRPr="00F3217B">
        <w:t>.</w:t>
      </w:r>
      <w:r>
        <w:t>F.2: Comparing RSM prediction to binormal fits</w:t>
      </w:r>
    </w:p>
    <w:p w14:paraId="60E3D48C" w14:textId="43AF84F9" w:rsidR="00605C8F" w:rsidRPr="00605C8F" w:rsidRDefault="0021461E" w:rsidP="0021461E">
      <w:r w:rsidRPr="00605C8F">
        <w:t>This is related to book section 17.11.2. The aim is to show that the binormal model is a special case of the RSM</w:t>
      </w:r>
      <w:r w:rsidR="00605C8F" w:rsidRPr="00605C8F">
        <w:t>, or state</w:t>
      </w:r>
      <w:r w:rsidR="003C3987">
        <w:t>d</w:t>
      </w:r>
      <w:r w:rsidR="00605C8F" w:rsidRPr="00605C8F">
        <w:t xml:space="preserve"> more precisely, for </w:t>
      </w:r>
      <w:r w:rsidR="003C3987">
        <w:t>not too large</w:t>
      </w:r>
      <w:r w:rsidR="00605C8F" w:rsidRPr="00605C8F">
        <w:t xml:space="preserve"> datasets generated by the RSM, the binormal model-fitting algorithm behaves as if the data originated from a binormal model simulator</w:t>
      </w:r>
      <w:r w:rsidRPr="00605C8F">
        <w:t>.</w:t>
      </w:r>
      <w:r w:rsidR="003C3987">
        <w:t xml:space="preserve"> The philosophy is similar to work</w:t>
      </w:r>
      <w:r w:rsidR="003C3987">
        <w:fldChar w:fldCharType="begin"/>
      </w:r>
      <w:r w:rsidR="003C3987">
        <w:instrText xml:space="preserve"> ADDIN EN.CITE &lt;EndNote&gt;&lt;Cite&gt;&lt;Author&gt;Hanley&lt;/Author&gt;&lt;Year&gt;1988&lt;/Year&gt;&lt;RecNum&gt;1216&lt;/RecNum&gt;&lt;DisplayText&gt;&lt;style face="superscript"&gt;3&lt;/style&gt;&lt;/DisplayText&gt;&lt;record&gt;&lt;rec-number&gt;1216&lt;/rec-number&gt;&lt;foreign-keys&gt;&lt;key app="EN" db-id="veptarr08d9ts6eftsmp02wvxas0szvetsaf" timestamp="0"&gt;1216&lt;/key&gt;&lt;/foreign-keys&gt;&lt;ref-type name="Journal Article"&gt;17&lt;/ref-type&gt;&lt;contributors&gt;&lt;authors&gt;&lt;author&gt;Hanley, James A.&lt;/author&gt;&lt;/authors&gt;&lt;/contributors&gt;&lt;titles&gt;&lt;title&gt;The Robustness of the &amp;quot;Binormal&amp;quot; Assumptions Used in Fitting ROC Curves&lt;/title&gt;&lt;secondary-title&gt;Med. Decis. Making&lt;/secondary-title&gt;&lt;/titles&gt;&lt;pages&gt;197-203&lt;/pages&gt;&lt;volume&gt;8&lt;/volume&gt;&lt;number&gt;3&lt;/number&gt;&lt;dates&gt;&lt;year&gt;1988&lt;/year&gt;&lt;/dates&gt;&lt;label&gt;File: ROC Statistics  Duplicate in File: Jackknifing&lt;/label&gt;&lt;urls&gt;&lt;/urls&gt;&lt;/record&gt;&lt;/Cite&gt;&lt;/EndNote&gt;</w:instrText>
      </w:r>
      <w:r w:rsidR="003C3987">
        <w:fldChar w:fldCharType="separate"/>
      </w:r>
      <w:r w:rsidR="003C3987" w:rsidRPr="003C3987">
        <w:rPr>
          <w:noProof/>
          <w:vertAlign w:val="superscript"/>
        </w:rPr>
        <w:t>3</w:t>
      </w:r>
      <w:r w:rsidR="003C3987">
        <w:fldChar w:fldCharType="end"/>
      </w:r>
      <w:r w:rsidR="003C3987">
        <w:t xml:space="preserve"> by Hanley showing that the binormal model is quite robust with respect to deviations of the underlying model from strict bi-normality.</w:t>
      </w:r>
      <w:r w:rsidRPr="00605C8F">
        <w:t xml:space="preserve"> </w:t>
      </w:r>
    </w:p>
    <w:p w14:paraId="70BEE0A2" w14:textId="77777777" w:rsidR="00605C8F" w:rsidRPr="00605C8F" w:rsidRDefault="00605C8F" w:rsidP="0021461E"/>
    <w:p w14:paraId="7939C3E8" w14:textId="53AEF608" w:rsidR="0021461E" w:rsidRDefault="0021461E" w:rsidP="0021461E">
      <w:r>
        <w:t xml:space="preserve">The code </w:t>
      </w:r>
      <w:proofErr w:type="gramStart"/>
      <w:r>
        <w:rPr>
          <w:rStyle w:val="InLineCode"/>
        </w:rPr>
        <w:t>mainRsmVsEng</w:t>
      </w:r>
      <w:r w:rsidRPr="007D0B71">
        <w:rPr>
          <w:rStyle w:val="InLineCode"/>
        </w:rPr>
        <w:t>.R</w:t>
      </w:r>
      <w:proofErr w:type="gramEnd"/>
      <w:r>
        <w:t xml:space="preserve"> simulates FROC data using the RSM, converts it to highest rating ROC data, bins the data into 5 bins and prints out two sets of 5 integers, the bin counts in non-diseased and diseased cases respectively, the analog of the ROC counts data in book Table 4.1. These </w:t>
      </w:r>
      <w:r w:rsidR="00E374BB">
        <w:t>we</w:t>
      </w:r>
      <w:r>
        <w:t>re analyzed by the Eng Java program</w:t>
      </w:r>
      <w:r>
        <w:fldChar w:fldCharType="begin"/>
      </w:r>
      <w:r w:rsidR="003C3987">
        <w:instrText xml:space="preserve"> ADDIN EN.CITE &lt;EndNote&gt;&lt;Cite&gt;&lt;Author&gt;Eng&lt;/Author&gt;&lt;Year&gt;2006&lt;/Year&gt;&lt;RecNum&gt;2114&lt;/RecNum&gt;&lt;DisplayText&gt;&lt;style face="superscript"&gt;4&lt;/style&gt;&lt;/DisplayText&gt;&lt;record&gt;&lt;rec-number&gt;2114&lt;/rec-number&gt;&lt;foreign-keys&gt;&lt;key app="EN" db-id="veptarr08d9ts6eftsmp02wvxas0szvetsaf" timestamp="0"&gt;2114&lt;/key&gt;&lt;/foreign-keys&gt;&lt;ref-type name="Journal Article"&gt;17&lt;/ref-type&gt;&lt;contributors&gt;&lt;authors&gt;&lt;author&gt;Eng, J.&lt;/author&gt;&lt;/authors&gt;&lt;/contributors&gt;&lt;titles&gt;&lt;title&gt;ROC analysis: web-based calculator for ROC curves, http://www.jrocfit.org&lt;/title&gt;&lt;/titles&gt;&lt;dates&gt;&lt;year&gt;2006&lt;/year&gt;&lt;/dates&gt;&lt;urls&gt;&lt;related-urls&gt;&lt;url&gt;http://www.jrocfit.org.&lt;/url&gt;&lt;/related-urls&gt;&lt;/urls&gt;&lt;/record&gt;&lt;/Cite&gt;&lt;/EndNote&gt;</w:instrText>
      </w:r>
      <w:r>
        <w:fldChar w:fldCharType="separate"/>
      </w:r>
      <w:r w:rsidR="003C3987" w:rsidRPr="003C3987">
        <w:rPr>
          <w:noProof/>
          <w:vertAlign w:val="superscript"/>
        </w:rPr>
        <w:t>4</w:t>
      </w:r>
      <w:r>
        <w:fldChar w:fldCharType="end"/>
      </w:r>
      <w:r>
        <w:t xml:space="preserve">, see book Section 6.2.7, which yields the binormal parameter values </w:t>
      </w:r>
      <w:r w:rsidRPr="00A37494">
        <w:rPr>
          <w:i/>
        </w:rPr>
        <w:t>a</w:t>
      </w:r>
      <w:r>
        <w:t xml:space="preserve">, </w:t>
      </w:r>
      <w:r w:rsidRPr="00A37494">
        <w:rPr>
          <w:i/>
        </w:rPr>
        <w:t>b</w:t>
      </w:r>
      <w:r>
        <w:t xml:space="preserve"> and the goodness of fit statistic and a p-value, a very small value implies the fit is of poor statistical quality (Google the </w:t>
      </w:r>
      <w:r w:rsidR="007649F2">
        <w:t xml:space="preserve">"Eng ROC software" </w:t>
      </w:r>
      <w:r>
        <w:t>website, ensure one has the latest version of Java and it is enabled). The binormal fitted (</w:t>
      </w:r>
      <w:r w:rsidRPr="00363919">
        <w:rPr>
          <w:i/>
        </w:rPr>
        <w:t>a</w:t>
      </w:r>
      <w:r>
        <w:rPr>
          <w:i/>
        </w:rPr>
        <w:t>,</w:t>
      </w:r>
      <w:r>
        <w:t xml:space="preserve"> </w:t>
      </w:r>
      <w:r w:rsidRPr="00363919">
        <w:rPr>
          <w:i/>
        </w:rPr>
        <w:t>b</w:t>
      </w:r>
      <w:r>
        <w:t>) parameters were transferred to the appropriate locations between lines 5</w:t>
      </w:r>
      <w:r w:rsidR="00605C8F">
        <w:t>7</w:t>
      </w:r>
      <w:r>
        <w:t xml:space="preserve"> - </w:t>
      </w:r>
      <w:r w:rsidR="00605C8F">
        <w:t>65</w:t>
      </w:r>
      <w:r w:rsidRPr="007F2A64">
        <w:t>.</w:t>
      </w:r>
      <w:r w:rsidR="00E374BB">
        <w:t xml:space="preserve"> </w:t>
      </w:r>
    </w:p>
    <w:p w14:paraId="381DA4ED" w14:textId="77777777" w:rsidR="0021461E" w:rsidRPr="007F2A64" w:rsidRDefault="0021461E" w:rsidP="0021461E"/>
    <w:p w14:paraId="25E43A75" w14:textId="77777777" w:rsidR="00E374BB" w:rsidRPr="00E374BB" w:rsidRDefault="00E374BB" w:rsidP="00E374BB">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E374BB">
        <w:rPr>
          <w:rStyle w:val="code2"/>
          <w:rFonts w:eastAsia="ＭＳ 明朝"/>
        </w:rPr>
        <w:t xml:space="preserve"># </w:t>
      </w:r>
      <w:proofErr w:type="gramStart"/>
      <w:r w:rsidRPr="00E374BB">
        <w:rPr>
          <w:rStyle w:val="code2"/>
          <w:rFonts w:eastAsia="ＭＳ 明朝"/>
        </w:rPr>
        <w:t>mainRsmVsEng.R</w:t>
      </w:r>
      <w:proofErr w:type="gramEnd"/>
    </w:p>
    <w:p w14:paraId="3FA363DC" w14:textId="77777777" w:rsidR="00E374BB" w:rsidRPr="00E374BB" w:rsidRDefault="00E374BB" w:rsidP="00E374BB">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proofErr w:type="gramStart"/>
      <w:r w:rsidRPr="00E374BB">
        <w:rPr>
          <w:rStyle w:val="code2"/>
          <w:rFonts w:eastAsia="ＭＳ 明朝"/>
        </w:rPr>
        <w:t>rm</w:t>
      </w:r>
      <w:proofErr w:type="gramEnd"/>
      <w:r w:rsidRPr="00E374BB">
        <w:rPr>
          <w:rStyle w:val="code2"/>
          <w:rFonts w:eastAsia="ＭＳ 明朝"/>
        </w:rPr>
        <w:t>(list = ls())</w:t>
      </w:r>
    </w:p>
    <w:p w14:paraId="7A3AC217" w14:textId="77777777" w:rsidR="00E374BB" w:rsidRPr="00E374BB" w:rsidRDefault="00E374BB" w:rsidP="00E374BB">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proofErr w:type="gramStart"/>
      <w:r w:rsidRPr="00E374BB">
        <w:rPr>
          <w:rStyle w:val="code2"/>
          <w:rFonts w:eastAsia="ＭＳ 明朝"/>
        </w:rPr>
        <w:t>library</w:t>
      </w:r>
      <w:proofErr w:type="gramEnd"/>
      <w:r w:rsidRPr="00E374BB">
        <w:rPr>
          <w:rStyle w:val="code2"/>
          <w:rFonts w:eastAsia="ＭＳ 明朝"/>
        </w:rPr>
        <w:t>(RJafroc)</w:t>
      </w:r>
    </w:p>
    <w:p w14:paraId="3B34DE06" w14:textId="77777777" w:rsidR="00E374BB" w:rsidRPr="00E374BB" w:rsidRDefault="00E374BB" w:rsidP="00E374BB">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proofErr w:type="gramStart"/>
      <w:r w:rsidRPr="00E374BB">
        <w:rPr>
          <w:rStyle w:val="code2"/>
          <w:rFonts w:eastAsia="ＭＳ 明朝"/>
        </w:rPr>
        <w:t>library</w:t>
      </w:r>
      <w:proofErr w:type="gramEnd"/>
      <w:r w:rsidRPr="00E374BB">
        <w:rPr>
          <w:rStyle w:val="code2"/>
          <w:rFonts w:eastAsia="ＭＳ 明朝"/>
        </w:rPr>
        <w:t>(ggplot2)</w:t>
      </w:r>
    </w:p>
    <w:p w14:paraId="763654C8" w14:textId="77777777" w:rsidR="00E374BB" w:rsidRPr="00E374BB" w:rsidRDefault="00E374BB" w:rsidP="00E374BB">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proofErr w:type="gramStart"/>
      <w:r w:rsidRPr="00E374BB">
        <w:rPr>
          <w:rStyle w:val="code2"/>
          <w:rFonts w:eastAsia="ＭＳ 明朝"/>
        </w:rPr>
        <w:t>library</w:t>
      </w:r>
      <w:proofErr w:type="gramEnd"/>
      <w:r w:rsidRPr="00E374BB">
        <w:rPr>
          <w:rStyle w:val="code2"/>
          <w:rFonts w:eastAsia="ＭＳ 明朝"/>
        </w:rPr>
        <w:t>(binom)</w:t>
      </w:r>
    </w:p>
    <w:p w14:paraId="1D5F7D3C" w14:textId="77777777" w:rsidR="00E374BB" w:rsidRPr="00E374BB" w:rsidRDefault="00E374BB" w:rsidP="00E374BB">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proofErr w:type="gramStart"/>
      <w:r w:rsidRPr="00E374BB">
        <w:rPr>
          <w:rStyle w:val="code2"/>
          <w:rFonts w:eastAsia="ＭＳ 明朝"/>
        </w:rPr>
        <w:t>source</w:t>
      </w:r>
      <w:proofErr w:type="gramEnd"/>
      <w:r w:rsidRPr="00E374BB">
        <w:rPr>
          <w:rStyle w:val="code2"/>
          <w:rFonts w:eastAsia="ＭＳ 明朝"/>
        </w:rPr>
        <w:t>("AucsRsm.R");source("FpTp2FpfTpf.R")</w:t>
      </w:r>
    </w:p>
    <w:p w14:paraId="735434F2" w14:textId="77777777" w:rsidR="00E374BB" w:rsidRPr="00E374BB" w:rsidRDefault="00E374BB" w:rsidP="00E374BB">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proofErr w:type="gramStart"/>
      <w:r w:rsidRPr="00E374BB">
        <w:rPr>
          <w:rStyle w:val="code2"/>
          <w:rFonts w:eastAsia="ＭＳ 明朝"/>
        </w:rPr>
        <w:t>source</w:t>
      </w:r>
      <w:proofErr w:type="gramEnd"/>
      <w:r w:rsidRPr="00E374BB">
        <w:rPr>
          <w:rStyle w:val="code2"/>
          <w:rFonts w:eastAsia="ＭＳ 明朝"/>
        </w:rPr>
        <w:t>("PlotBMErrBar.R")</w:t>
      </w:r>
    </w:p>
    <w:p w14:paraId="00801311" w14:textId="77777777" w:rsidR="00E374BB" w:rsidRPr="00E374BB" w:rsidRDefault="00E374BB" w:rsidP="00E374BB">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p>
    <w:p w14:paraId="4C681D0F" w14:textId="77777777" w:rsidR="00E374BB" w:rsidRPr="00E374BB" w:rsidRDefault="00E374BB" w:rsidP="00E374BB">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E374BB">
        <w:rPr>
          <w:rStyle w:val="code2"/>
          <w:rFonts w:eastAsia="ＭＳ 明朝"/>
        </w:rPr>
        <w:t>K1 &lt;- 500;K2 &lt;- 700</w:t>
      </w:r>
    </w:p>
    <w:p w14:paraId="512FB6E5" w14:textId="2E3EB459" w:rsidR="00E374BB" w:rsidRPr="00E374BB" w:rsidRDefault="00E374BB" w:rsidP="00E374BB">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proofErr w:type="gramStart"/>
      <w:r w:rsidRPr="00E374BB">
        <w:rPr>
          <w:rStyle w:val="code2"/>
          <w:rFonts w:eastAsia="ＭＳ 明朝"/>
        </w:rPr>
        <w:t>for</w:t>
      </w:r>
      <w:proofErr w:type="gramEnd"/>
      <w:r w:rsidRPr="00E374BB">
        <w:rPr>
          <w:rStyle w:val="code2"/>
          <w:rFonts w:eastAsia="ＭＳ 明朝"/>
        </w:rPr>
        <w:t xml:space="preserve"> (Row in </w:t>
      </w:r>
      <w:r>
        <w:rPr>
          <w:rStyle w:val="code2"/>
          <w:rFonts w:eastAsia="ＭＳ 明朝"/>
        </w:rPr>
        <w:t>1</w:t>
      </w:r>
      <w:r w:rsidRPr="00E374BB">
        <w:rPr>
          <w:rStyle w:val="code2"/>
          <w:rFonts w:eastAsia="ＭＳ 明朝"/>
        </w:rPr>
        <w:t>:8) {</w:t>
      </w:r>
    </w:p>
    <w:p w14:paraId="2E884A75" w14:textId="77777777" w:rsidR="00E374BB" w:rsidRPr="00E374BB" w:rsidRDefault="00E374BB" w:rsidP="00E374BB">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E374BB">
        <w:rPr>
          <w:rStyle w:val="code2"/>
          <w:rFonts w:eastAsia="ＭＳ 明朝"/>
        </w:rPr>
        <w:t xml:space="preserve">  </w:t>
      </w:r>
      <w:proofErr w:type="gramStart"/>
      <w:r w:rsidRPr="00E374BB">
        <w:rPr>
          <w:rStyle w:val="code2"/>
          <w:rFonts w:eastAsia="ＭＳ 明朝"/>
        </w:rPr>
        <w:t>switch</w:t>
      </w:r>
      <w:proofErr w:type="gramEnd"/>
      <w:r w:rsidRPr="00E374BB">
        <w:rPr>
          <w:rStyle w:val="code2"/>
          <w:rFonts w:eastAsia="ＭＳ 明朝"/>
        </w:rPr>
        <w:t>(Row,</w:t>
      </w:r>
    </w:p>
    <w:p w14:paraId="3D9D271F" w14:textId="77777777" w:rsidR="00E374BB" w:rsidRPr="00E374BB" w:rsidRDefault="00E374BB" w:rsidP="00E374BB">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E374BB">
        <w:rPr>
          <w:rStyle w:val="code2"/>
          <w:rFonts w:eastAsia="ＭＳ 明朝"/>
        </w:rPr>
        <w:t xml:space="preserve">         "1" = {seed &lt;- 1;</w:t>
      </w:r>
      <w:proofErr w:type="gramStart"/>
      <w:r w:rsidRPr="00E374BB">
        <w:rPr>
          <w:rStyle w:val="code2"/>
          <w:rFonts w:eastAsia="ＭＳ 明朝"/>
        </w:rPr>
        <w:t>set.seed(</w:t>
      </w:r>
      <w:proofErr w:type="gramEnd"/>
      <w:r w:rsidRPr="00E374BB">
        <w:rPr>
          <w:rStyle w:val="code2"/>
          <w:rFonts w:eastAsia="ＭＳ 明朝"/>
        </w:rPr>
        <w:t>seed);Lmax &lt;- 1;mu &lt;- 2.0;lambda &lt;- 10;nu &lt;- 1;zeta1 &lt;- -1}, # Row 1</w:t>
      </w:r>
    </w:p>
    <w:p w14:paraId="50F2A814" w14:textId="77777777" w:rsidR="00E374BB" w:rsidRPr="00E374BB" w:rsidRDefault="00E374BB" w:rsidP="00E374BB">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E374BB">
        <w:rPr>
          <w:rStyle w:val="code2"/>
          <w:rFonts w:eastAsia="ＭＳ 明朝"/>
        </w:rPr>
        <w:t xml:space="preserve">         "2" = {seed &lt;- 1;</w:t>
      </w:r>
      <w:proofErr w:type="gramStart"/>
      <w:r w:rsidRPr="00E374BB">
        <w:rPr>
          <w:rStyle w:val="code2"/>
          <w:rFonts w:eastAsia="ＭＳ 明朝"/>
        </w:rPr>
        <w:t>set.seed(</w:t>
      </w:r>
      <w:proofErr w:type="gramEnd"/>
      <w:r w:rsidRPr="00E374BB">
        <w:rPr>
          <w:rStyle w:val="code2"/>
          <w:rFonts w:eastAsia="ＭＳ 明朝"/>
        </w:rPr>
        <w:t>seed);Lmax &lt;- 1;mu &lt;- 2.5;lambda &lt;- 10;nu &lt;- 1;zeta1 &lt;- -1}, # Row 2</w:t>
      </w:r>
    </w:p>
    <w:p w14:paraId="0826DC9D" w14:textId="77777777" w:rsidR="00E374BB" w:rsidRPr="00E374BB" w:rsidRDefault="00E374BB" w:rsidP="00E374BB">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E374BB">
        <w:rPr>
          <w:rStyle w:val="code2"/>
          <w:rFonts w:eastAsia="ＭＳ 明朝"/>
        </w:rPr>
        <w:t xml:space="preserve">         "3" = {seed &lt;- 1;</w:t>
      </w:r>
      <w:proofErr w:type="gramStart"/>
      <w:r w:rsidRPr="00E374BB">
        <w:rPr>
          <w:rStyle w:val="code2"/>
          <w:rFonts w:eastAsia="ＭＳ 明朝"/>
        </w:rPr>
        <w:t>set.seed(</w:t>
      </w:r>
      <w:proofErr w:type="gramEnd"/>
      <w:r w:rsidRPr="00E374BB">
        <w:rPr>
          <w:rStyle w:val="code2"/>
          <w:rFonts w:eastAsia="ＭＳ 明朝"/>
        </w:rPr>
        <w:t>seed);Lmax &lt;- 1;mu &lt;- 3.0;lambda &lt;- 10;nu &lt;- 1;zeta1 &lt;- -1}, # Row 3</w:t>
      </w:r>
    </w:p>
    <w:p w14:paraId="55EA223D" w14:textId="77777777" w:rsidR="00E374BB" w:rsidRPr="00E374BB" w:rsidRDefault="00E374BB" w:rsidP="00E374BB">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E374BB">
        <w:rPr>
          <w:rStyle w:val="code2"/>
          <w:rFonts w:eastAsia="ＭＳ 明朝"/>
        </w:rPr>
        <w:t xml:space="preserve">         "4" = {seed &lt;- 2;</w:t>
      </w:r>
      <w:proofErr w:type="gramStart"/>
      <w:r w:rsidRPr="00E374BB">
        <w:rPr>
          <w:rStyle w:val="code2"/>
          <w:rFonts w:eastAsia="ＭＳ 明朝"/>
        </w:rPr>
        <w:t>set.seed(</w:t>
      </w:r>
      <w:proofErr w:type="gramEnd"/>
      <w:r w:rsidRPr="00E374BB">
        <w:rPr>
          <w:rStyle w:val="code2"/>
          <w:rFonts w:eastAsia="ＭＳ 明朝"/>
        </w:rPr>
        <w:t>seed);Lmax &lt;- 1;mu &lt;- 2.5;lambda &lt;- 10;nu &lt;- 1;zeta1 &lt;- -1}, # Row 4</w:t>
      </w:r>
    </w:p>
    <w:p w14:paraId="123068A3" w14:textId="77777777" w:rsidR="00E374BB" w:rsidRPr="00E374BB" w:rsidRDefault="00E374BB" w:rsidP="00E374BB">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E374BB">
        <w:rPr>
          <w:rStyle w:val="code2"/>
          <w:rFonts w:eastAsia="ＭＳ 明朝"/>
        </w:rPr>
        <w:t xml:space="preserve">         "5" = {seed &lt;- 2;</w:t>
      </w:r>
      <w:proofErr w:type="gramStart"/>
      <w:r w:rsidRPr="00E374BB">
        <w:rPr>
          <w:rStyle w:val="code2"/>
          <w:rFonts w:eastAsia="ＭＳ 明朝"/>
        </w:rPr>
        <w:t>set.seed(</w:t>
      </w:r>
      <w:proofErr w:type="gramEnd"/>
      <w:r w:rsidRPr="00E374BB">
        <w:rPr>
          <w:rStyle w:val="code2"/>
          <w:rFonts w:eastAsia="ＭＳ 明朝"/>
        </w:rPr>
        <w:t>seed);Lmax &lt;- 2;mu &lt;- 2.0;lambda &lt;- 10;nu &lt;- 1;zeta1 &lt;- -1},# Row 5</w:t>
      </w:r>
    </w:p>
    <w:p w14:paraId="662AECF6" w14:textId="77777777" w:rsidR="00E374BB" w:rsidRPr="00E374BB" w:rsidRDefault="00E374BB" w:rsidP="00E374BB">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E374BB">
        <w:rPr>
          <w:rStyle w:val="code2"/>
          <w:rFonts w:eastAsia="ＭＳ 明朝"/>
        </w:rPr>
        <w:t xml:space="preserve">         "6" = {seed &lt;- 2;</w:t>
      </w:r>
      <w:proofErr w:type="gramStart"/>
      <w:r w:rsidRPr="00E374BB">
        <w:rPr>
          <w:rStyle w:val="code2"/>
          <w:rFonts w:eastAsia="ＭＳ 明朝"/>
        </w:rPr>
        <w:t>set.seed(</w:t>
      </w:r>
      <w:proofErr w:type="gramEnd"/>
      <w:r w:rsidRPr="00E374BB">
        <w:rPr>
          <w:rStyle w:val="code2"/>
          <w:rFonts w:eastAsia="ＭＳ 明朝"/>
        </w:rPr>
        <w:t>seed);Lmax &lt;- 2;mu &lt;- 2.5;lambda &lt;- 10;nu &lt;- 1;zeta1 &lt;- -1},# Row 6</w:t>
      </w:r>
    </w:p>
    <w:p w14:paraId="17D1789B" w14:textId="77777777" w:rsidR="00E374BB" w:rsidRPr="00E374BB" w:rsidRDefault="00E374BB" w:rsidP="00E374BB">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E374BB">
        <w:rPr>
          <w:rStyle w:val="code2"/>
          <w:rFonts w:eastAsia="ＭＳ 明朝"/>
        </w:rPr>
        <w:t xml:space="preserve">         "7" = {seed &lt;- 2;</w:t>
      </w:r>
      <w:proofErr w:type="gramStart"/>
      <w:r w:rsidRPr="00E374BB">
        <w:rPr>
          <w:rStyle w:val="code2"/>
          <w:rFonts w:eastAsia="ＭＳ 明朝"/>
        </w:rPr>
        <w:t>set.seed(</w:t>
      </w:r>
      <w:proofErr w:type="gramEnd"/>
      <w:r w:rsidRPr="00E374BB">
        <w:rPr>
          <w:rStyle w:val="code2"/>
          <w:rFonts w:eastAsia="ＭＳ 明朝"/>
        </w:rPr>
        <w:t>seed);Lmax &lt;- 2;mu &lt;- 3.0;lambda &lt;- 10;nu &lt;- 1;zeta1 &lt;- -1},# Row 7</w:t>
      </w:r>
    </w:p>
    <w:p w14:paraId="5A0C809D" w14:textId="77777777" w:rsidR="00E374BB" w:rsidRPr="00E374BB" w:rsidRDefault="00E374BB" w:rsidP="00E374BB">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E374BB">
        <w:rPr>
          <w:rStyle w:val="code2"/>
          <w:rFonts w:eastAsia="ＭＳ 明朝"/>
        </w:rPr>
        <w:t xml:space="preserve">         "8" = {seed &lt;- 2;K1 &lt;- 5000;K2 &lt;- 7000;</w:t>
      </w:r>
      <w:proofErr w:type="gramStart"/>
      <w:r w:rsidRPr="00E374BB">
        <w:rPr>
          <w:rStyle w:val="code2"/>
          <w:rFonts w:eastAsia="ＭＳ 明朝"/>
        </w:rPr>
        <w:t>set.seed(</w:t>
      </w:r>
      <w:proofErr w:type="gramEnd"/>
      <w:r w:rsidRPr="00E374BB">
        <w:rPr>
          <w:rStyle w:val="code2"/>
          <w:rFonts w:eastAsia="ＭＳ 明朝"/>
        </w:rPr>
        <w:t>seed);Lmax &lt;- 2;mu &lt;- 3.0;lambda &lt;-  1;nu &lt;- 1;zeta1 &lt;- -1},# Row 8</w:t>
      </w:r>
    </w:p>
    <w:p w14:paraId="2CAEEA9E" w14:textId="77777777" w:rsidR="00E374BB" w:rsidRPr="00E374BB" w:rsidRDefault="00E374BB" w:rsidP="00E374BB">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E374BB">
        <w:rPr>
          <w:rStyle w:val="code2"/>
          <w:rFonts w:eastAsia="ＭＳ 明朝"/>
        </w:rPr>
        <w:t xml:space="preserve">         "9" = {seed &lt;- 2;K1 &lt;- 5000;K2 &lt;- 7000;</w:t>
      </w:r>
      <w:proofErr w:type="gramStart"/>
      <w:r w:rsidRPr="00E374BB">
        <w:rPr>
          <w:rStyle w:val="code2"/>
          <w:rFonts w:eastAsia="ＭＳ 明朝"/>
        </w:rPr>
        <w:t>set.seed(</w:t>
      </w:r>
      <w:proofErr w:type="gramEnd"/>
      <w:r w:rsidRPr="00E374BB">
        <w:rPr>
          <w:rStyle w:val="code2"/>
          <w:rFonts w:eastAsia="ＭＳ 明朝"/>
        </w:rPr>
        <w:t>seed);Lmax &lt;- 2;mu &lt;- 3.0;lambda &lt;- 0.1;nu &lt;- 1;zeta1 &lt;- -1}# Row 9</w:t>
      </w:r>
    </w:p>
    <w:p w14:paraId="4D6B723C" w14:textId="77777777" w:rsidR="00E374BB" w:rsidRPr="00E374BB" w:rsidRDefault="00E374BB" w:rsidP="00E374BB">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E374BB">
        <w:rPr>
          <w:rStyle w:val="code2"/>
          <w:rFonts w:eastAsia="ＭＳ 明朝"/>
        </w:rPr>
        <w:t xml:space="preserve">  )</w:t>
      </w:r>
    </w:p>
    <w:p w14:paraId="2E0A4289" w14:textId="77777777" w:rsidR="00E374BB" w:rsidRPr="00E374BB" w:rsidRDefault="00E374BB" w:rsidP="00E374BB">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E374BB">
        <w:rPr>
          <w:rStyle w:val="code2"/>
          <w:rFonts w:eastAsia="ＭＳ 明朝"/>
        </w:rPr>
        <w:t xml:space="preserve">  </w:t>
      </w:r>
      <w:proofErr w:type="gramStart"/>
      <w:r w:rsidRPr="00E374BB">
        <w:rPr>
          <w:rStyle w:val="code2"/>
          <w:rFonts w:eastAsia="ＭＳ 明朝"/>
        </w:rPr>
        <w:t>cat</w:t>
      </w:r>
      <w:proofErr w:type="gramEnd"/>
      <w:r w:rsidRPr="00E374BB">
        <w:rPr>
          <w:rStyle w:val="code2"/>
          <w:rFonts w:eastAsia="ＭＳ 明朝"/>
        </w:rPr>
        <w:t xml:space="preserve">("K1 = ", K1, </w:t>
      </w:r>
    </w:p>
    <w:p w14:paraId="5AA75A55" w14:textId="77777777" w:rsidR="00E374BB" w:rsidRPr="00E374BB" w:rsidRDefault="00E374BB" w:rsidP="00E374BB">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E374BB">
        <w:rPr>
          <w:rStyle w:val="code2"/>
          <w:rFonts w:eastAsia="ＭＳ 明朝"/>
        </w:rPr>
        <w:t xml:space="preserve">      "\</w:t>
      </w:r>
      <w:proofErr w:type="gramStart"/>
      <w:r w:rsidRPr="00E374BB">
        <w:rPr>
          <w:rStyle w:val="code2"/>
          <w:rFonts w:eastAsia="ＭＳ 明朝"/>
        </w:rPr>
        <w:t>nK2</w:t>
      </w:r>
      <w:proofErr w:type="gramEnd"/>
      <w:r w:rsidRPr="00E374BB">
        <w:rPr>
          <w:rStyle w:val="code2"/>
          <w:rFonts w:eastAsia="ＭＳ 明朝"/>
        </w:rPr>
        <w:t xml:space="preserve"> = ", K2, </w:t>
      </w:r>
    </w:p>
    <w:p w14:paraId="6141638A" w14:textId="77777777" w:rsidR="00E374BB" w:rsidRPr="00E374BB" w:rsidRDefault="00E374BB" w:rsidP="00E374BB">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E374BB">
        <w:rPr>
          <w:rStyle w:val="code2"/>
          <w:rFonts w:eastAsia="ＭＳ 明朝"/>
        </w:rPr>
        <w:t xml:space="preserve">      "\</w:t>
      </w:r>
      <w:proofErr w:type="gramStart"/>
      <w:r w:rsidRPr="00E374BB">
        <w:rPr>
          <w:rStyle w:val="code2"/>
          <w:rFonts w:eastAsia="ＭＳ 明朝"/>
        </w:rPr>
        <w:t>nzeta1</w:t>
      </w:r>
      <w:proofErr w:type="gramEnd"/>
      <w:r w:rsidRPr="00E374BB">
        <w:rPr>
          <w:rStyle w:val="code2"/>
          <w:rFonts w:eastAsia="ＭＳ 明朝"/>
        </w:rPr>
        <w:t xml:space="preserve"> = ", zeta1, </w:t>
      </w:r>
    </w:p>
    <w:p w14:paraId="24949E38" w14:textId="77777777" w:rsidR="00E374BB" w:rsidRPr="00E374BB" w:rsidRDefault="00E374BB" w:rsidP="00E374BB">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E374BB">
        <w:rPr>
          <w:rStyle w:val="code2"/>
          <w:rFonts w:eastAsia="ＭＳ 明朝"/>
        </w:rPr>
        <w:t xml:space="preserve">      "\</w:t>
      </w:r>
      <w:proofErr w:type="gramStart"/>
      <w:r w:rsidRPr="00E374BB">
        <w:rPr>
          <w:rStyle w:val="code2"/>
          <w:rFonts w:eastAsia="ＭＳ 明朝"/>
        </w:rPr>
        <w:t>nseed</w:t>
      </w:r>
      <w:proofErr w:type="gramEnd"/>
      <w:r w:rsidRPr="00E374BB">
        <w:rPr>
          <w:rStyle w:val="code2"/>
          <w:rFonts w:eastAsia="ＭＳ 明朝"/>
        </w:rPr>
        <w:t xml:space="preserve"> = ", seed, </w:t>
      </w:r>
    </w:p>
    <w:p w14:paraId="74869232" w14:textId="77777777" w:rsidR="00E374BB" w:rsidRPr="00E374BB" w:rsidRDefault="00E374BB" w:rsidP="00E374BB">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E374BB">
        <w:rPr>
          <w:rStyle w:val="code2"/>
          <w:rFonts w:eastAsia="ＭＳ 明朝"/>
        </w:rPr>
        <w:t xml:space="preserve">      "\</w:t>
      </w:r>
      <w:proofErr w:type="gramStart"/>
      <w:r w:rsidRPr="00E374BB">
        <w:rPr>
          <w:rStyle w:val="code2"/>
          <w:rFonts w:eastAsia="ＭＳ 明朝"/>
        </w:rPr>
        <w:t>nLmax</w:t>
      </w:r>
      <w:proofErr w:type="gramEnd"/>
      <w:r w:rsidRPr="00E374BB">
        <w:rPr>
          <w:rStyle w:val="code2"/>
          <w:rFonts w:eastAsia="ＭＳ 明朝"/>
        </w:rPr>
        <w:t xml:space="preserve"> = ", Lmax, </w:t>
      </w:r>
    </w:p>
    <w:p w14:paraId="69A38FC8" w14:textId="77777777" w:rsidR="00E374BB" w:rsidRPr="00E374BB" w:rsidRDefault="00E374BB" w:rsidP="00E374BB">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E374BB">
        <w:rPr>
          <w:rStyle w:val="code2"/>
          <w:rFonts w:eastAsia="ＭＳ 明朝"/>
        </w:rPr>
        <w:t xml:space="preserve">      "\</w:t>
      </w:r>
      <w:proofErr w:type="gramStart"/>
      <w:r w:rsidRPr="00E374BB">
        <w:rPr>
          <w:rStyle w:val="code2"/>
          <w:rFonts w:eastAsia="ＭＳ 明朝"/>
        </w:rPr>
        <w:t>nmu</w:t>
      </w:r>
      <w:proofErr w:type="gramEnd"/>
      <w:r w:rsidRPr="00E374BB">
        <w:rPr>
          <w:rStyle w:val="code2"/>
          <w:rFonts w:eastAsia="ＭＳ 明朝"/>
        </w:rPr>
        <w:t xml:space="preserve"> = ", mu, </w:t>
      </w:r>
    </w:p>
    <w:p w14:paraId="42CFE32B" w14:textId="77777777" w:rsidR="00E374BB" w:rsidRPr="00E374BB" w:rsidRDefault="00E374BB" w:rsidP="00E374BB">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E374BB">
        <w:rPr>
          <w:rStyle w:val="code2"/>
          <w:rFonts w:eastAsia="ＭＳ 明朝"/>
        </w:rPr>
        <w:t xml:space="preserve">      "\</w:t>
      </w:r>
      <w:proofErr w:type="gramStart"/>
      <w:r w:rsidRPr="00E374BB">
        <w:rPr>
          <w:rStyle w:val="code2"/>
          <w:rFonts w:eastAsia="ＭＳ 明朝"/>
        </w:rPr>
        <w:t>nlambda</w:t>
      </w:r>
      <w:proofErr w:type="gramEnd"/>
      <w:r w:rsidRPr="00E374BB">
        <w:rPr>
          <w:rStyle w:val="code2"/>
          <w:rFonts w:eastAsia="ＭＳ 明朝"/>
        </w:rPr>
        <w:t xml:space="preserve"> = ", lambda, </w:t>
      </w:r>
    </w:p>
    <w:p w14:paraId="3C4AB799" w14:textId="77777777" w:rsidR="00E374BB" w:rsidRPr="00E374BB" w:rsidRDefault="00E374BB" w:rsidP="00E374BB">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E374BB">
        <w:rPr>
          <w:rStyle w:val="code2"/>
          <w:rFonts w:eastAsia="ＭＳ 明朝"/>
        </w:rPr>
        <w:t xml:space="preserve">      "\</w:t>
      </w:r>
      <w:proofErr w:type="gramStart"/>
      <w:r w:rsidRPr="00E374BB">
        <w:rPr>
          <w:rStyle w:val="code2"/>
          <w:rFonts w:eastAsia="ＭＳ 明朝"/>
        </w:rPr>
        <w:t>nnu</w:t>
      </w:r>
      <w:proofErr w:type="gramEnd"/>
      <w:r w:rsidRPr="00E374BB">
        <w:rPr>
          <w:rStyle w:val="code2"/>
          <w:rFonts w:eastAsia="ＭＳ 明朝"/>
        </w:rPr>
        <w:t xml:space="preserve"> = ", nu, "\n")</w:t>
      </w:r>
    </w:p>
    <w:p w14:paraId="19722D4B" w14:textId="77777777" w:rsidR="00E374BB" w:rsidRPr="00E374BB" w:rsidRDefault="00E374BB" w:rsidP="00E374BB">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E374BB">
        <w:rPr>
          <w:rStyle w:val="code2"/>
          <w:rFonts w:eastAsia="ＭＳ 明朝"/>
        </w:rPr>
        <w:t xml:space="preserve">  </w:t>
      </w:r>
    </w:p>
    <w:p w14:paraId="4C405F60" w14:textId="77777777" w:rsidR="00E374BB" w:rsidRPr="00E374BB" w:rsidRDefault="00E374BB" w:rsidP="00E374BB">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E374BB">
        <w:rPr>
          <w:rStyle w:val="code2"/>
          <w:rFonts w:eastAsia="ＭＳ 明朝"/>
        </w:rPr>
        <w:t xml:space="preserve">  Lk2 &lt;- </w:t>
      </w:r>
      <w:proofErr w:type="gramStart"/>
      <w:r w:rsidRPr="00E374BB">
        <w:rPr>
          <w:rStyle w:val="code2"/>
          <w:rFonts w:eastAsia="ＭＳ 明朝"/>
        </w:rPr>
        <w:t>floor(</w:t>
      </w:r>
      <w:proofErr w:type="gramEnd"/>
      <w:r w:rsidRPr="00E374BB">
        <w:rPr>
          <w:rStyle w:val="code2"/>
          <w:rFonts w:eastAsia="ＭＳ 明朝"/>
        </w:rPr>
        <w:t>runif(K2, 1, Lmax + 1))</w:t>
      </w:r>
    </w:p>
    <w:p w14:paraId="5C97CA81" w14:textId="77777777" w:rsidR="00E374BB" w:rsidRPr="00E374BB" w:rsidRDefault="00E374BB" w:rsidP="00E374BB">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E374BB">
        <w:rPr>
          <w:rStyle w:val="code2"/>
          <w:rFonts w:eastAsia="ＭＳ 明朝"/>
        </w:rPr>
        <w:t xml:space="preserve">  </w:t>
      </w:r>
      <w:proofErr w:type="gramStart"/>
      <w:r w:rsidRPr="00E374BB">
        <w:rPr>
          <w:rStyle w:val="code2"/>
          <w:rFonts w:eastAsia="ＭＳ 明朝"/>
        </w:rPr>
        <w:t>nLesPerCase</w:t>
      </w:r>
      <w:proofErr w:type="gramEnd"/>
      <w:r w:rsidRPr="00E374BB">
        <w:rPr>
          <w:rStyle w:val="code2"/>
          <w:rFonts w:eastAsia="ＭＳ 明朝"/>
        </w:rPr>
        <w:t xml:space="preserve"> &lt;- unique(Lk2);lesionDist &lt;- array(dim = c(length(nLesPerCase), 2))</w:t>
      </w:r>
    </w:p>
    <w:p w14:paraId="46408E88" w14:textId="77777777" w:rsidR="00E374BB" w:rsidRPr="00E374BB" w:rsidRDefault="00E374BB" w:rsidP="00E374BB">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E374BB">
        <w:rPr>
          <w:rStyle w:val="code2"/>
          <w:rFonts w:eastAsia="ＭＳ 明朝"/>
        </w:rPr>
        <w:t xml:space="preserve">  </w:t>
      </w:r>
      <w:proofErr w:type="gramStart"/>
      <w:r w:rsidRPr="00E374BB">
        <w:rPr>
          <w:rStyle w:val="code2"/>
          <w:rFonts w:eastAsia="ＭＳ 明朝"/>
        </w:rPr>
        <w:t>for</w:t>
      </w:r>
      <w:proofErr w:type="gramEnd"/>
      <w:r w:rsidRPr="00E374BB">
        <w:rPr>
          <w:rStyle w:val="code2"/>
          <w:rFonts w:eastAsia="ＭＳ 明朝"/>
        </w:rPr>
        <w:t xml:space="preserve"> (i in nLesPerCase) lesionDist[i, ] &lt;- c(i, sum(Lk2 == i)/K2)</w:t>
      </w:r>
    </w:p>
    <w:p w14:paraId="35A8BED0" w14:textId="77777777" w:rsidR="00E374BB" w:rsidRPr="00E374BB" w:rsidRDefault="00E374BB" w:rsidP="00E374BB">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E374BB">
        <w:rPr>
          <w:rStyle w:val="code2"/>
          <w:rFonts w:eastAsia="ＭＳ 明朝"/>
        </w:rPr>
        <w:t xml:space="preserve">  </w:t>
      </w:r>
    </w:p>
    <w:p w14:paraId="25AD0F60" w14:textId="77777777" w:rsidR="00E374BB" w:rsidRPr="00E374BB" w:rsidRDefault="00E374BB" w:rsidP="00E374BB">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E374BB">
        <w:rPr>
          <w:rStyle w:val="code2"/>
          <w:rFonts w:eastAsia="ＭＳ 明朝"/>
        </w:rPr>
        <w:t xml:space="preserve">  </w:t>
      </w:r>
      <w:proofErr w:type="gramStart"/>
      <w:r w:rsidRPr="00E374BB">
        <w:rPr>
          <w:rStyle w:val="code2"/>
          <w:rFonts w:eastAsia="ＭＳ 明朝"/>
        </w:rPr>
        <w:t>frocDataRaw</w:t>
      </w:r>
      <w:proofErr w:type="gramEnd"/>
      <w:r w:rsidRPr="00E374BB">
        <w:rPr>
          <w:rStyle w:val="code2"/>
          <w:rFonts w:eastAsia="ＭＳ 明朝"/>
        </w:rPr>
        <w:t xml:space="preserve">  &lt;- SimulateFrocDataset(mu, lambda, nu, I = 1, J = 1, K1, K2, lesionNum = Lk2, zeta1 = zeta1)</w:t>
      </w:r>
    </w:p>
    <w:p w14:paraId="7B33993B" w14:textId="77777777" w:rsidR="00E374BB" w:rsidRPr="00E374BB" w:rsidRDefault="00E374BB" w:rsidP="00E374BB">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E374BB">
        <w:rPr>
          <w:rStyle w:val="code2"/>
          <w:rFonts w:eastAsia="ＭＳ 明朝"/>
        </w:rPr>
        <w:t xml:space="preserve">  </w:t>
      </w:r>
      <w:proofErr w:type="gramStart"/>
      <w:r w:rsidRPr="00E374BB">
        <w:rPr>
          <w:rStyle w:val="code2"/>
          <w:rFonts w:eastAsia="ＭＳ 明朝"/>
        </w:rPr>
        <w:t>rocDataRaw</w:t>
      </w:r>
      <w:proofErr w:type="gramEnd"/>
      <w:r w:rsidRPr="00E374BB">
        <w:rPr>
          <w:rStyle w:val="code2"/>
          <w:rFonts w:eastAsia="ＭＳ 明朝"/>
        </w:rPr>
        <w:t xml:space="preserve"> &lt;- DfFroc2Roc(frocDataRaw)</w:t>
      </w:r>
    </w:p>
    <w:p w14:paraId="058A77F4" w14:textId="77777777" w:rsidR="00E374BB" w:rsidRPr="00E374BB" w:rsidRDefault="00E374BB" w:rsidP="00E374BB">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E374BB">
        <w:rPr>
          <w:rStyle w:val="code2"/>
          <w:rFonts w:eastAsia="ＭＳ 明朝"/>
        </w:rPr>
        <w:t xml:space="preserve">  </w:t>
      </w:r>
    </w:p>
    <w:p w14:paraId="2C288783" w14:textId="77777777" w:rsidR="00E374BB" w:rsidRPr="00E374BB" w:rsidRDefault="00E374BB" w:rsidP="00E374BB">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E374BB">
        <w:rPr>
          <w:rStyle w:val="code2"/>
          <w:rFonts w:eastAsia="ＭＳ 明朝"/>
        </w:rPr>
        <w:t xml:space="preserve">  </w:t>
      </w:r>
      <w:proofErr w:type="gramStart"/>
      <w:r w:rsidRPr="00E374BB">
        <w:rPr>
          <w:rStyle w:val="code2"/>
          <w:rFonts w:eastAsia="ＭＳ 明朝"/>
        </w:rPr>
        <w:t>rocDataBinned</w:t>
      </w:r>
      <w:proofErr w:type="gramEnd"/>
      <w:r w:rsidRPr="00E374BB">
        <w:rPr>
          <w:rStyle w:val="code2"/>
          <w:rFonts w:eastAsia="ＭＳ 明朝"/>
        </w:rPr>
        <w:t xml:space="preserve"> &lt;- DfBinDataset(rocDataRaw, desiredNumBins = 5, opChType = "ROC")</w:t>
      </w:r>
    </w:p>
    <w:p w14:paraId="29E36516" w14:textId="77777777" w:rsidR="00E374BB" w:rsidRPr="00E374BB" w:rsidRDefault="00E374BB" w:rsidP="00E374BB">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E374BB">
        <w:rPr>
          <w:rStyle w:val="code2"/>
          <w:rFonts w:eastAsia="ＭＳ 明朝"/>
        </w:rPr>
        <w:lastRenderedPageBreak/>
        <w:t xml:space="preserve">  </w:t>
      </w:r>
      <w:proofErr w:type="gramStart"/>
      <w:r w:rsidRPr="00E374BB">
        <w:rPr>
          <w:rStyle w:val="code2"/>
          <w:rFonts w:eastAsia="ＭＳ 明朝"/>
        </w:rPr>
        <w:t>fp</w:t>
      </w:r>
      <w:proofErr w:type="gramEnd"/>
      <w:r w:rsidRPr="00E374BB">
        <w:rPr>
          <w:rStyle w:val="code2"/>
          <w:rFonts w:eastAsia="ＭＳ 明朝"/>
        </w:rPr>
        <w:t xml:space="preserve"> &lt;-rocDataBinned$NL[1,1,1:K1,1];tp &lt;- rocDataBinned$LL[1,1,1:K2,1]</w:t>
      </w:r>
    </w:p>
    <w:p w14:paraId="13A9D530" w14:textId="77777777" w:rsidR="00E374BB" w:rsidRPr="00E374BB" w:rsidRDefault="00E374BB" w:rsidP="00E374BB">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E374BB">
        <w:rPr>
          <w:rStyle w:val="code2"/>
          <w:rFonts w:eastAsia="ＭＳ 明朝"/>
        </w:rPr>
        <w:t xml:space="preserve">  </w:t>
      </w:r>
      <w:proofErr w:type="gramStart"/>
      <w:r w:rsidRPr="00E374BB">
        <w:rPr>
          <w:rStyle w:val="code2"/>
          <w:rFonts w:eastAsia="ＭＳ 明朝"/>
        </w:rPr>
        <w:t>ret1</w:t>
      </w:r>
      <w:proofErr w:type="gramEnd"/>
      <w:r w:rsidRPr="00E374BB">
        <w:rPr>
          <w:rStyle w:val="code2"/>
          <w:rFonts w:eastAsia="ＭＳ 明朝"/>
        </w:rPr>
        <w:t xml:space="preserve"> &lt;- FpTp2FpfTpf(fp, tp) </w:t>
      </w:r>
    </w:p>
    <w:p w14:paraId="75643DE5" w14:textId="77777777" w:rsidR="00E374BB" w:rsidRPr="00E374BB" w:rsidRDefault="00E374BB" w:rsidP="00E374BB">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E374BB">
        <w:rPr>
          <w:rStyle w:val="code2"/>
          <w:rFonts w:eastAsia="ＭＳ 明朝"/>
        </w:rPr>
        <w:t xml:space="preserve">  </w:t>
      </w:r>
      <w:proofErr w:type="gramStart"/>
      <w:r w:rsidRPr="00E374BB">
        <w:rPr>
          <w:rStyle w:val="code2"/>
          <w:rFonts w:eastAsia="ＭＳ 明朝"/>
        </w:rPr>
        <w:t>fpCountsOrg</w:t>
      </w:r>
      <w:proofErr w:type="gramEnd"/>
      <w:r w:rsidRPr="00E374BB">
        <w:rPr>
          <w:rStyle w:val="code2"/>
          <w:rFonts w:eastAsia="ＭＳ 明朝"/>
        </w:rPr>
        <w:t xml:space="preserve"> &lt;- ret1$fpCounts;tpCountsOrg &lt;- ret1$tpCounts;fpf &lt;- ret1$fpf;tpf &lt;- ret1$tpf;zetas &lt;- ret1$zetas</w:t>
      </w:r>
    </w:p>
    <w:p w14:paraId="21A76185" w14:textId="77777777" w:rsidR="00E374BB" w:rsidRPr="00E374BB" w:rsidRDefault="00E374BB" w:rsidP="00E374BB">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E374BB">
        <w:rPr>
          <w:rStyle w:val="code2"/>
          <w:rFonts w:eastAsia="ＭＳ 明朝"/>
        </w:rPr>
        <w:t xml:space="preserve">  </w:t>
      </w:r>
      <w:proofErr w:type="gramStart"/>
      <w:r w:rsidRPr="00E374BB">
        <w:rPr>
          <w:rStyle w:val="code2"/>
          <w:rFonts w:eastAsia="ＭＳ 明朝"/>
        </w:rPr>
        <w:t>nBins</w:t>
      </w:r>
      <w:proofErr w:type="gramEnd"/>
      <w:r w:rsidRPr="00E374BB">
        <w:rPr>
          <w:rStyle w:val="code2"/>
          <w:rFonts w:eastAsia="ＭＳ 明朝"/>
        </w:rPr>
        <w:t xml:space="preserve"> &lt;- length(fpCountsOrg)</w:t>
      </w:r>
    </w:p>
    <w:p w14:paraId="2D54F160" w14:textId="77777777" w:rsidR="00E374BB" w:rsidRPr="00E374BB" w:rsidRDefault="00E374BB" w:rsidP="00E374BB">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E374BB">
        <w:rPr>
          <w:rStyle w:val="code2"/>
          <w:rFonts w:eastAsia="ＭＳ 明朝"/>
        </w:rPr>
        <w:t xml:space="preserve">  </w:t>
      </w:r>
      <w:proofErr w:type="gramStart"/>
      <w:r w:rsidRPr="00E374BB">
        <w:rPr>
          <w:rStyle w:val="code2"/>
          <w:rFonts w:eastAsia="ＭＳ 明朝"/>
        </w:rPr>
        <w:t>rocDataTable</w:t>
      </w:r>
      <w:proofErr w:type="gramEnd"/>
      <w:r w:rsidRPr="00E374BB">
        <w:rPr>
          <w:rStyle w:val="code2"/>
          <w:rFonts w:eastAsia="ＭＳ 明朝"/>
        </w:rPr>
        <w:t xml:space="preserve"> &lt;- array(dim = c(2,nBins))</w:t>
      </w:r>
    </w:p>
    <w:p w14:paraId="2EBCC359" w14:textId="77777777" w:rsidR="00E374BB" w:rsidRPr="00E374BB" w:rsidRDefault="00E374BB" w:rsidP="00E374BB">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E374BB">
        <w:rPr>
          <w:rStyle w:val="code2"/>
          <w:rFonts w:eastAsia="ＭＳ 明朝"/>
        </w:rPr>
        <w:t xml:space="preserve">  </w:t>
      </w:r>
      <w:proofErr w:type="gramStart"/>
      <w:r w:rsidRPr="00E374BB">
        <w:rPr>
          <w:rStyle w:val="code2"/>
          <w:rFonts w:eastAsia="ＭＳ 明朝"/>
        </w:rPr>
        <w:t>rocDataTable</w:t>
      </w:r>
      <w:proofErr w:type="gramEnd"/>
      <w:r w:rsidRPr="00E374BB">
        <w:rPr>
          <w:rStyle w:val="code2"/>
          <w:rFonts w:eastAsia="ＭＳ 明朝"/>
        </w:rPr>
        <w:t>[1,] &lt;- fpCountsOrg;rocDataTable[2,] &lt;- tpCountsOrg</w:t>
      </w:r>
    </w:p>
    <w:p w14:paraId="1A9EEE26" w14:textId="77777777" w:rsidR="00E374BB" w:rsidRPr="00E374BB" w:rsidRDefault="00E374BB" w:rsidP="00E374BB">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E374BB">
        <w:rPr>
          <w:rStyle w:val="code2"/>
          <w:rFonts w:eastAsia="ＭＳ 明朝"/>
        </w:rPr>
        <w:t xml:space="preserve">  </w:t>
      </w:r>
    </w:p>
    <w:p w14:paraId="5E22DFD9" w14:textId="77777777" w:rsidR="00E374BB" w:rsidRPr="00E374BB" w:rsidRDefault="00E374BB" w:rsidP="00E374BB">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E374BB">
        <w:rPr>
          <w:rStyle w:val="code2"/>
          <w:rFonts w:eastAsia="ＭＳ 明朝"/>
        </w:rPr>
        <w:t xml:space="preserve">  </w:t>
      </w:r>
      <w:proofErr w:type="gramStart"/>
      <w:r w:rsidRPr="00E374BB">
        <w:rPr>
          <w:rStyle w:val="code2"/>
          <w:rFonts w:eastAsia="ＭＳ 明朝"/>
        </w:rPr>
        <w:t>aucs</w:t>
      </w:r>
      <w:proofErr w:type="gramEnd"/>
      <w:r w:rsidRPr="00E374BB">
        <w:rPr>
          <w:rStyle w:val="code2"/>
          <w:rFonts w:eastAsia="ＭＳ 明朝"/>
        </w:rPr>
        <w:t xml:space="preserve"> &lt;- AucsRsm(mu = mu, lambda = lambda, nu = nu, lesionDist = lesionDist)</w:t>
      </w:r>
    </w:p>
    <w:p w14:paraId="7AF282F0" w14:textId="77777777" w:rsidR="00E374BB" w:rsidRPr="00E374BB" w:rsidRDefault="00E374BB" w:rsidP="00E374BB">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E374BB">
        <w:rPr>
          <w:rStyle w:val="code2"/>
          <w:rFonts w:eastAsia="ＭＳ 明朝"/>
        </w:rPr>
        <w:t xml:space="preserve">  </w:t>
      </w:r>
      <w:proofErr w:type="gramStart"/>
      <w:r w:rsidRPr="00E374BB">
        <w:rPr>
          <w:rStyle w:val="code2"/>
          <w:rFonts w:eastAsia="ＭＳ 明朝"/>
        </w:rPr>
        <w:t>cat</w:t>
      </w:r>
      <w:proofErr w:type="gramEnd"/>
      <w:r w:rsidRPr="00E374BB">
        <w:rPr>
          <w:rStyle w:val="code2"/>
          <w:rFonts w:eastAsia="ＭＳ 明朝"/>
        </w:rPr>
        <w:t>("RSM-ROC-AUC = ", aucs$aucROC, "\n")</w:t>
      </w:r>
    </w:p>
    <w:p w14:paraId="44961BBC" w14:textId="77777777" w:rsidR="00E374BB" w:rsidRPr="00E374BB" w:rsidRDefault="00E374BB" w:rsidP="00E374BB">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E374BB">
        <w:rPr>
          <w:rStyle w:val="code2"/>
          <w:rFonts w:eastAsia="ＭＳ 明朝"/>
        </w:rPr>
        <w:t xml:space="preserve">  </w:t>
      </w:r>
      <w:proofErr w:type="gramStart"/>
      <w:r w:rsidRPr="00E374BB">
        <w:rPr>
          <w:rStyle w:val="code2"/>
          <w:rFonts w:eastAsia="ＭＳ 明朝"/>
        </w:rPr>
        <w:t>print</w:t>
      </w:r>
      <w:proofErr w:type="gramEnd"/>
      <w:r w:rsidRPr="00E374BB">
        <w:rPr>
          <w:rStyle w:val="code2"/>
          <w:rFonts w:eastAsia="ＭＳ 明朝"/>
        </w:rPr>
        <w:t>(rocDataTable)</w:t>
      </w:r>
    </w:p>
    <w:p w14:paraId="4DB2E086" w14:textId="77777777" w:rsidR="00E374BB" w:rsidRPr="00E374BB" w:rsidRDefault="00E374BB" w:rsidP="00E374BB">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E374BB">
        <w:rPr>
          <w:rStyle w:val="code2"/>
          <w:rFonts w:eastAsia="ＭＳ 明朝"/>
        </w:rPr>
        <w:t xml:space="preserve">  </w:t>
      </w:r>
      <w:proofErr w:type="gramStart"/>
      <w:r w:rsidRPr="00E374BB">
        <w:rPr>
          <w:rStyle w:val="code2"/>
          <w:rFonts w:eastAsia="ＭＳ 明朝"/>
        </w:rPr>
        <w:t>next</w:t>
      </w:r>
      <w:proofErr w:type="gramEnd"/>
    </w:p>
    <w:p w14:paraId="625C5DBA" w14:textId="77777777" w:rsidR="00E374BB" w:rsidRPr="00E374BB" w:rsidRDefault="00E374BB" w:rsidP="00E374BB">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E374BB">
        <w:rPr>
          <w:rStyle w:val="code2"/>
          <w:rFonts w:eastAsia="ＭＳ 明朝"/>
        </w:rPr>
        <w:t xml:space="preserve">  # </w:t>
      </w:r>
      <w:proofErr w:type="gramStart"/>
      <w:r w:rsidRPr="00E374BB">
        <w:rPr>
          <w:rStyle w:val="code2"/>
          <w:rFonts w:eastAsia="ＭＳ 明朝"/>
        </w:rPr>
        <w:t>copy</w:t>
      </w:r>
      <w:proofErr w:type="gramEnd"/>
      <w:r w:rsidRPr="00E374BB">
        <w:rPr>
          <w:rStyle w:val="code2"/>
          <w:rFonts w:eastAsia="ＭＳ 明朝"/>
        </w:rPr>
        <w:t xml:space="preserve"> the last two rows of output to Eng program; delete bracket stuff leaving numbers only with spaces; select format 3</w:t>
      </w:r>
    </w:p>
    <w:p w14:paraId="0C849BBD" w14:textId="77777777" w:rsidR="00E374BB" w:rsidRPr="00E374BB" w:rsidRDefault="00E374BB" w:rsidP="00E374BB">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E374BB">
        <w:rPr>
          <w:rStyle w:val="code2"/>
          <w:rFonts w:eastAsia="ＭＳ 明朝"/>
        </w:rPr>
        <w:t xml:space="preserve">  # Run Program</w:t>
      </w:r>
    </w:p>
    <w:p w14:paraId="56575C1A" w14:textId="77777777" w:rsidR="00E374BB" w:rsidRPr="00E374BB" w:rsidRDefault="00E374BB" w:rsidP="00E374BB">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E374BB">
        <w:rPr>
          <w:rStyle w:val="code2"/>
          <w:rFonts w:eastAsia="ＭＳ 明朝"/>
        </w:rPr>
        <w:t xml:space="preserve">  # </w:t>
      </w:r>
      <w:proofErr w:type="gramStart"/>
      <w:r w:rsidRPr="00E374BB">
        <w:rPr>
          <w:rStyle w:val="code2"/>
          <w:rFonts w:eastAsia="ＭＳ 明朝"/>
        </w:rPr>
        <w:t>compare</w:t>
      </w:r>
      <w:proofErr w:type="gramEnd"/>
      <w:r w:rsidRPr="00E374BB">
        <w:rPr>
          <w:rStyle w:val="code2"/>
          <w:rFonts w:eastAsia="ＭＳ 明朝"/>
        </w:rPr>
        <w:t xml:space="preserve"> to Table 1 in online appendix</w:t>
      </w:r>
    </w:p>
    <w:p w14:paraId="7075455B" w14:textId="77777777" w:rsidR="00E374BB" w:rsidRPr="00E374BB" w:rsidRDefault="00E374BB" w:rsidP="00E374BB">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E374BB">
        <w:rPr>
          <w:rStyle w:val="code2"/>
          <w:rFonts w:eastAsia="ＭＳ 明朝"/>
        </w:rPr>
        <w:t xml:space="preserve">  </w:t>
      </w:r>
    </w:p>
    <w:p w14:paraId="5DF2B42F" w14:textId="77777777" w:rsidR="00E374BB" w:rsidRPr="00E374BB" w:rsidRDefault="00E374BB" w:rsidP="00E374BB">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E374BB">
        <w:rPr>
          <w:rStyle w:val="code2"/>
          <w:rFonts w:eastAsia="ＭＳ 明朝"/>
        </w:rPr>
        <w:t xml:space="preserve">  </w:t>
      </w:r>
      <w:proofErr w:type="gramStart"/>
      <w:r w:rsidRPr="00E374BB">
        <w:rPr>
          <w:rStyle w:val="code2"/>
          <w:rFonts w:eastAsia="ＭＳ 明朝"/>
        </w:rPr>
        <w:t>switch</w:t>
      </w:r>
      <w:proofErr w:type="gramEnd"/>
      <w:r w:rsidRPr="00E374BB">
        <w:rPr>
          <w:rStyle w:val="code2"/>
          <w:rFonts w:eastAsia="ＭＳ 明朝"/>
        </w:rPr>
        <w:t xml:space="preserve">(Row, </w:t>
      </w:r>
    </w:p>
    <w:p w14:paraId="42F7604A" w14:textId="77777777" w:rsidR="00E374BB" w:rsidRPr="00E374BB" w:rsidRDefault="00E374BB" w:rsidP="00E374BB">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E374BB">
        <w:rPr>
          <w:rStyle w:val="code2"/>
          <w:rFonts w:eastAsia="ＭＳ 明朝"/>
        </w:rPr>
        <w:t xml:space="preserve">         # </w:t>
      </w:r>
      <w:proofErr w:type="gramStart"/>
      <w:r w:rsidRPr="00E374BB">
        <w:rPr>
          <w:rStyle w:val="code2"/>
          <w:rFonts w:eastAsia="ＭＳ 明朝"/>
        </w:rPr>
        <w:t>the</w:t>
      </w:r>
      <w:proofErr w:type="gramEnd"/>
      <w:r w:rsidRPr="00E374BB">
        <w:rPr>
          <w:rStyle w:val="code2"/>
          <w:rFonts w:eastAsia="ＭＳ 明朝"/>
        </w:rPr>
        <w:t xml:space="preserve"> following values were transferred from the Eng program output after analyzing data generated </w:t>
      </w:r>
    </w:p>
    <w:p w14:paraId="2735E255" w14:textId="77777777" w:rsidR="00E374BB" w:rsidRPr="00E374BB" w:rsidRDefault="00E374BB" w:rsidP="00E374BB">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E374BB">
        <w:rPr>
          <w:rStyle w:val="code2"/>
          <w:rFonts w:eastAsia="ＭＳ 明朝"/>
        </w:rPr>
        <w:t xml:space="preserve">         # </w:t>
      </w:r>
      <w:proofErr w:type="gramStart"/>
      <w:r w:rsidRPr="00E374BB">
        <w:rPr>
          <w:rStyle w:val="code2"/>
          <w:rFonts w:eastAsia="ＭＳ 明朝"/>
        </w:rPr>
        <w:t>by</w:t>
      </w:r>
      <w:proofErr w:type="gramEnd"/>
      <w:r w:rsidRPr="00E374BB">
        <w:rPr>
          <w:rStyle w:val="code2"/>
          <w:rFonts w:eastAsia="ＭＳ 明朝"/>
        </w:rPr>
        <w:t xml:space="preserve"> mainRsmVsEng.R using the appropriate value of Row</w:t>
      </w:r>
    </w:p>
    <w:p w14:paraId="59389C7C" w14:textId="77777777" w:rsidR="00E374BB" w:rsidRPr="00E374BB" w:rsidRDefault="00E374BB" w:rsidP="00E374BB">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E374BB">
        <w:rPr>
          <w:rStyle w:val="code2"/>
          <w:rFonts w:eastAsia="ＭＳ 明朝"/>
        </w:rPr>
        <w:t xml:space="preserve">         "1" = {a &lt;- 1.0066;b &lt;- 0.8182}, # Row 1</w:t>
      </w:r>
    </w:p>
    <w:p w14:paraId="6BD8376E" w14:textId="77777777" w:rsidR="00E374BB" w:rsidRPr="00E374BB" w:rsidRDefault="00E374BB" w:rsidP="00E374BB">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E374BB">
        <w:rPr>
          <w:rStyle w:val="code2"/>
          <w:rFonts w:eastAsia="ＭＳ 明朝"/>
        </w:rPr>
        <w:t xml:space="preserve">         "2" = {a &lt;- 1.5134;b &lt;- 0.7617}, # Row 2</w:t>
      </w:r>
    </w:p>
    <w:p w14:paraId="60D376DD" w14:textId="77777777" w:rsidR="00E374BB" w:rsidRPr="00E374BB" w:rsidRDefault="00E374BB" w:rsidP="00E374BB">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E374BB">
        <w:rPr>
          <w:rStyle w:val="code2"/>
          <w:rFonts w:eastAsia="ＭＳ 明朝"/>
        </w:rPr>
        <w:t xml:space="preserve">         "3" = {a &lt;- 1.9561;b &lt;- 0.7643}, # Row 3</w:t>
      </w:r>
    </w:p>
    <w:p w14:paraId="2B83D886" w14:textId="77777777" w:rsidR="00E374BB" w:rsidRPr="00E374BB" w:rsidRDefault="00E374BB" w:rsidP="00E374BB">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E374BB">
        <w:rPr>
          <w:rStyle w:val="code2"/>
          <w:rFonts w:eastAsia="ＭＳ 明朝"/>
        </w:rPr>
        <w:t xml:space="preserve">         "4" = {a &lt;- 1.2324;b &lt;- 0.7078}, # Row 4</w:t>
      </w:r>
    </w:p>
    <w:p w14:paraId="7C165728" w14:textId="77777777" w:rsidR="00E374BB" w:rsidRPr="00E374BB" w:rsidRDefault="00E374BB" w:rsidP="00E374BB">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E374BB">
        <w:rPr>
          <w:rStyle w:val="code2"/>
          <w:rFonts w:eastAsia="ＭＳ 明朝"/>
        </w:rPr>
        <w:t xml:space="preserve">         "5" = {a &lt;- 1.3246;b &lt;- 0.8715}</w:t>
      </w:r>
      <w:proofErr w:type="gramStart"/>
      <w:r w:rsidRPr="00E374BB">
        <w:rPr>
          <w:rStyle w:val="code2"/>
          <w:rFonts w:eastAsia="ＭＳ 明朝"/>
        </w:rPr>
        <w:t>,#</w:t>
      </w:r>
      <w:proofErr w:type="gramEnd"/>
      <w:r w:rsidRPr="00E374BB">
        <w:rPr>
          <w:rStyle w:val="code2"/>
          <w:rFonts w:eastAsia="ＭＳ 明朝"/>
        </w:rPr>
        <w:t xml:space="preserve"> Row 5</w:t>
      </w:r>
    </w:p>
    <w:p w14:paraId="001A8881" w14:textId="77777777" w:rsidR="00E374BB" w:rsidRPr="00E374BB" w:rsidRDefault="00E374BB" w:rsidP="00E374BB">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E374BB">
        <w:rPr>
          <w:rStyle w:val="code2"/>
          <w:rFonts w:eastAsia="ＭＳ 明朝"/>
        </w:rPr>
        <w:t xml:space="preserve">         "6" = {a &lt;- 1.5939;b &lt;- 0.7325}</w:t>
      </w:r>
      <w:proofErr w:type="gramStart"/>
      <w:r w:rsidRPr="00E374BB">
        <w:rPr>
          <w:rStyle w:val="code2"/>
          <w:rFonts w:eastAsia="ＭＳ 明朝"/>
        </w:rPr>
        <w:t>,#</w:t>
      </w:r>
      <w:proofErr w:type="gramEnd"/>
      <w:r w:rsidRPr="00E374BB">
        <w:rPr>
          <w:rStyle w:val="code2"/>
          <w:rFonts w:eastAsia="ＭＳ 明朝"/>
        </w:rPr>
        <w:t xml:space="preserve"> Row 6</w:t>
      </w:r>
    </w:p>
    <w:p w14:paraId="14F370CB" w14:textId="77777777" w:rsidR="00E374BB" w:rsidRPr="00E374BB" w:rsidRDefault="00E374BB" w:rsidP="00E374BB">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E374BB">
        <w:rPr>
          <w:rStyle w:val="code2"/>
          <w:rFonts w:eastAsia="ＭＳ 明朝"/>
        </w:rPr>
        <w:t xml:space="preserve">         "7" = {a &lt;- 2.1235;b &lt;- 0.74086}</w:t>
      </w:r>
      <w:proofErr w:type="gramStart"/>
      <w:r w:rsidRPr="00E374BB">
        <w:rPr>
          <w:rStyle w:val="code2"/>
          <w:rFonts w:eastAsia="ＭＳ 明朝"/>
        </w:rPr>
        <w:t>,#</w:t>
      </w:r>
      <w:proofErr w:type="gramEnd"/>
      <w:r w:rsidRPr="00E374BB">
        <w:rPr>
          <w:rStyle w:val="code2"/>
          <w:rFonts w:eastAsia="ＭＳ 明朝"/>
        </w:rPr>
        <w:t xml:space="preserve"> Row 7</w:t>
      </w:r>
    </w:p>
    <w:p w14:paraId="5A3ACA80" w14:textId="77777777" w:rsidR="00E374BB" w:rsidRPr="00E374BB" w:rsidRDefault="00E374BB" w:rsidP="00E374BB">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E374BB">
        <w:rPr>
          <w:rStyle w:val="code2"/>
          <w:rFonts w:eastAsia="ＭＳ 明朝"/>
        </w:rPr>
        <w:t xml:space="preserve">         "8" = {a &lt;- 2.4329;b &lt;- 0.4719}</w:t>
      </w:r>
      <w:proofErr w:type="gramStart"/>
      <w:r w:rsidRPr="00E374BB">
        <w:rPr>
          <w:rStyle w:val="code2"/>
          <w:rFonts w:eastAsia="ＭＳ 明朝"/>
        </w:rPr>
        <w:t>,#</w:t>
      </w:r>
      <w:proofErr w:type="gramEnd"/>
      <w:r w:rsidRPr="00E374BB">
        <w:rPr>
          <w:rStyle w:val="code2"/>
          <w:rFonts w:eastAsia="ＭＳ 明朝"/>
        </w:rPr>
        <w:t xml:space="preserve"> Row 8</w:t>
      </w:r>
    </w:p>
    <w:p w14:paraId="1C7785E5" w14:textId="5785440A" w:rsidR="00E374BB" w:rsidRPr="00E374BB" w:rsidRDefault="00E374BB" w:rsidP="00E374BB">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E374BB">
        <w:rPr>
          <w:rStyle w:val="code2"/>
          <w:rFonts w:eastAsia="ＭＳ 明朝"/>
        </w:rPr>
        <w:t xml:space="preserve">         "9" = {a &lt;- </w:t>
      </w:r>
      <w:r>
        <w:rPr>
          <w:rStyle w:val="code2"/>
          <w:rFonts w:eastAsia="ＭＳ 明朝"/>
        </w:rPr>
        <w:t>NA</w:t>
      </w:r>
      <w:proofErr w:type="gramStart"/>
      <w:r w:rsidRPr="00E374BB">
        <w:rPr>
          <w:rStyle w:val="code2"/>
          <w:rFonts w:eastAsia="ＭＳ 明朝"/>
        </w:rPr>
        <w:t>;b</w:t>
      </w:r>
      <w:proofErr w:type="gramEnd"/>
      <w:r w:rsidRPr="00E374BB">
        <w:rPr>
          <w:rStyle w:val="code2"/>
          <w:rFonts w:eastAsia="ＭＳ 明朝"/>
        </w:rPr>
        <w:t xml:space="preserve"> &lt;- </w:t>
      </w:r>
      <w:r>
        <w:rPr>
          <w:rStyle w:val="code2"/>
          <w:rFonts w:eastAsia="ＭＳ 明朝"/>
        </w:rPr>
        <w:t>NA</w:t>
      </w:r>
      <w:r w:rsidRPr="00E374BB">
        <w:rPr>
          <w:rStyle w:val="code2"/>
          <w:rFonts w:eastAsia="ＭＳ 明朝"/>
        </w:rPr>
        <w:t>}</w:t>
      </w:r>
      <w:r>
        <w:rPr>
          <w:rStyle w:val="code2"/>
          <w:rFonts w:eastAsia="ＭＳ 明朝"/>
        </w:rPr>
        <w:t xml:space="preserve"> </w:t>
      </w:r>
      <w:r w:rsidRPr="00E374BB">
        <w:rPr>
          <w:rStyle w:val="code2"/>
          <w:rFonts w:eastAsia="ＭＳ 明朝"/>
        </w:rPr>
        <w:t># Row 9</w:t>
      </w:r>
    </w:p>
    <w:p w14:paraId="305875BD" w14:textId="77777777" w:rsidR="00E374BB" w:rsidRPr="00E374BB" w:rsidRDefault="00E374BB" w:rsidP="00E374BB">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E374BB">
        <w:rPr>
          <w:rStyle w:val="code2"/>
          <w:rFonts w:eastAsia="ＭＳ 明朝"/>
        </w:rPr>
        <w:t xml:space="preserve">  )</w:t>
      </w:r>
    </w:p>
    <w:p w14:paraId="4CA99B71" w14:textId="77777777" w:rsidR="00E374BB" w:rsidRPr="00E374BB" w:rsidRDefault="00E374BB" w:rsidP="00E374BB">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E374BB">
        <w:rPr>
          <w:rStyle w:val="code2"/>
          <w:rFonts w:eastAsia="ＭＳ 明朝"/>
        </w:rPr>
        <w:t xml:space="preserve">  </w:t>
      </w:r>
    </w:p>
    <w:p w14:paraId="21BD1857" w14:textId="77777777" w:rsidR="00E374BB" w:rsidRPr="00E374BB" w:rsidRDefault="00E374BB" w:rsidP="00E374BB">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E374BB">
        <w:rPr>
          <w:rStyle w:val="code2"/>
          <w:rFonts w:eastAsia="ＭＳ 明朝"/>
        </w:rPr>
        <w:t xml:space="preserve">  </w:t>
      </w:r>
      <w:proofErr w:type="gramStart"/>
      <w:r w:rsidRPr="00E374BB">
        <w:rPr>
          <w:rStyle w:val="code2"/>
          <w:rFonts w:eastAsia="ＭＳ 明朝"/>
        </w:rPr>
        <w:t>print</w:t>
      </w:r>
      <w:proofErr w:type="gramEnd"/>
      <w:r w:rsidRPr="00E374BB">
        <w:rPr>
          <w:rStyle w:val="code2"/>
          <w:rFonts w:eastAsia="ＭＳ 明朝"/>
        </w:rPr>
        <w:t>(PlotBMErrBar(a, b, rocDataTable, Row))</w:t>
      </w:r>
    </w:p>
    <w:p w14:paraId="42D090B5" w14:textId="6E5B96B9" w:rsidR="0021461E" w:rsidRPr="00FE18DD" w:rsidRDefault="00E374BB" w:rsidP="00E374BB">
      <w:pPr>
        <w:pStyle w:val="Code"/>
        <w:pBdr>
          <w:top w:val="single" w:sz="4" w:space="1" w:color="auto"/>
          <w:left w:val="single" w:sz="4" w:space="4" w:color="auto"/>
          <w:bottom w:val="single" w:sz="4" w:space="1" w:color="auto"/>
          <w:right w:val="single" w:sz="4" w:space="4" w:color="auto"/>
        </w:pBdr>
        <w:shd w:val="clear" w:color="auto" w:fill="E6E6E6"/>
        <w:rPr>
          <w:rFonts w:ascii="PT Mono Bold" w:eastAsia="ＭＳ 明朝" w:hAnsi="PT Mono Bold"/>
          <w:b/>
          <w:bCs/>
          <w:sz w:val="16"/>
          <w:szCs w:val="16"/>
        </w:rPr>
      </w:pPr>
      <w:r w:rsidRPr="00E374BB">
        <w:rPr>
          <w:rStyle w:val="code2"/>
          <w:rFonts w:eastAsia="ＭＳ 明朝"/>
        </w:rPr>
        <w:t>}</w:t>
      </w:r>
    </w:p>
    <w:p w14:paraId="564C42A0" w14:textId="77777777" w:rsidR="0021461E" w:rsidRDefault="0021461E" w:rsidP="0021461E"/>
    <w:p w14:paraId="46A4C9EB" w14:textId="3E3A7340" w:rsidR="0021461E" w:rsidRDefault="0021461E" w:rsidP="0021461E">
      <w:r>
        <w:t xml:space="preserve">The </w:t>
      </w:r>
      <w:proofErr w:type="gramStart"/>
      <w:r w:rsidRPr="007D0B71">
        <w:rPr>
          <w:rStyle w:val="InLineCode"/>
        </w:rPr>
        <w:t>switch(</w:t>
      </w:r>
      <w:proofErr w:type="gramEnd"/>
      <w:r w:rsidRPr="007D0B71">
        <w:rPr>
          <w:rStyle w:val="InLineCode"/>
        </w:rPr>
        <w:t>)</w:t>
      </w:r>
      <w:r>
        <w:t xml:space="preserve"> statement </w:t>
      </w:r>
      <w:r w:rsidR="00E374BB">
        <w:t xml:space="preserve">at line 11 </w:t>
      </w:r>
      <w:r>
        <w:t xml:space="preserve">allows selection of a specific set of parameters depending on the value of </w:t>
      </w:r>
      <w:r w:rsidRPr="007D0B71">
        <w:rPr>
          <w:rStyle w:val="InLineCode"/>
        </w:rPr>
        <w:t>Row</w:t>
      </w:r>
      <w:r w:rsidRPr="00A47AC4">
        <w:t xml:space="preserve"> </w:t>
      </w:r>
      <w:r>
        <w:t xml:space="preserve">specified at line 10. For example, if </w:t>
      </w:r>
      <w:r w:rsidRPr="007D0B71">
        <w:rPr>
          <w:rStyle w:val="InLineCode"/>
        </w:rPr>
        <w:t>Row</w:t>
      </w:r>
      <w:r>
        <w:t xml:space="preserve"> </w:t>
      </w:r>
      <w:r w:rsidR="00E374BB">
        <w:rPr>
          <w:rStyle w:val="InLineCode"/>
        </w:rPr>
        <w:t>=</w:t>
      </w:r>
      <w:r>
        <w:t xml:space="preserve"> </w:t>
      </w:r>
      <w:r w:rsidRPr="009C5EEC">
        <w:rPr>
          <w:rStyle w:val="InLineCode"/>
        </w:rPr>
        <w:t>1</w:t>
      </w:r>
      <w:r>
        <w:t xml:space="preserve">, </w:t>
      </w:r>
      <w:r w:rsidR="003C3987">
        <w:t xml:space="preserve">i.e., </w:t>
      </w:r>
      <w:r w:rsidR="00E374BB">
        <w:t xml:space="preserve">on the first iteration of the for-loop, </w:t>
      </w:r>
      <w:r>
        <w:t xml:space="preserve">then the set of parameters on line 12 are selected, if </w:t>
      </w:r>
      <w:r w:rsidRPr="007D0B71">
        <w:rPr>
          <w:rStyle w:val="InLineCode"/>
        </w:rPr>
        <w:t>Row</w:t>
      </w:r>
      <w:r>
        <w:t xml:space="preserve"> </w:t>
      </w:r>
      <w:r w:rsidR="00E374BB">
        <w:rPr>
          <w:rStyle w:val="InLineCode"/>
        </w:rPr>
        <w:t>=</w:t>
      </w:r>
      <w:r>
        <w:t xml:space="preserve"> </w:t>
      </w:r>
      <w:r>
        <w:rPr>
          <w:rStyle w:val="InLineCode"/>
        </w:rPr>
        <w:t>2</w:t>
      </w:r>
      <w:r>
        <w:t>,</w:t>
      </w:r>
      <w:r w:rsidRPr="00385F0A">
        <w:t xml:space="preserve"> </w:t>
      </w:r>
      <w:r>
        <w:t xml:space="preserve">then the set of parameters on line 13 are selected, etc. The remaining parameters of the RSM are </w:t>
      </w:r>
      <w:r w:rsidRPr="004A690A">
        <w:rPr>
          <w:position w:val="-12"/>
        </w:rPr>
        <w:object w:dxaOrig="1860" w:dyaOrig="380" w14:anchorId="7C5F0805">
          <v:shape id="_x0000_i1058" type="#_x0000_t75" style="width:92.65pt;height:19.35pt" o:ole="">
            <v:imagedata r:id="rId94" o:title=""/>
          </v:shape>
          <o:OLEObject Type="Embed" ProgID="Equation.DSMT4" ShapeID="_x0000_i1058" DrawAspect="Content" ObjectID="_1448227822" r:id="rId95"/>
        </w:object>
      </w:r>
      <w:r>
        <w:t xml:space="preserve"> and </w:t>
      </w:r>
      <w:r w:rsidRPr="004A690A">
        <w:rPr>
          <w:position w:val="-12"/>
        </w:rPr>
        <w:object w:dxaOrig="740" w:dyaOrig="380" w14:anchorId="64C39609">
          <v:shape id="_x0000_i1059" type="#_x0000_t75" style="width:36.65pt;height:19.35pt" o:ole="">
            <v:imagedata r:id="rId96" o:title=""/>
          </v:shape>
          <o:OLEObject Type="Embed" ProgID="Equation.DSMT4" ShapeID="_x0000_i1059" DrawAspect="Content" ObjectID="_1448227823" r:id="rId97"/>
        </w:object>
      </w:r>
      <w:r>
        <w:t xml:space="preserve">. </w:t>
      </w:r>
      <w:r w:rsidR="003C3987">
        <w:t xml:space="preserve">The FROC data is simulated at line 35 and the next line converts it to ROC data.  Line 38 bins the data appropriately for ROC analysis. Lines 39 – 44 constructs the counts table. </w:t>
      </w:r>
      <w:r>
        <w:t xml:space="preserve">The numbers of cases is intentionally large to minimize sampling variability and to allow 5 bins to be found, where each bin has at least </w:t>
      </w:r>
      <w:r w:rsidR="003C3987">
        <w:t>5</w:t>
      </w:r>
      <w:r>
        <w:t xml:space="preserve"> count</w:t>
      </w:r>
      <w:r w:rsidR="003C3987">
        <w:t>s</w:t>
      </w:r>
      <w:r>
        <w:t xml:space="preserve"> in both TP and FP categories (search </w:t>
      </w:r>
      <w:r w:rsidRPr="00AE5AEF">
        <w:rPr>
          <w:rStyle w:val="InLineCode"/>
        </w:rPr>
        <w:t>RJafroc</w:t>
      </w:r>
      <w:r>
        <w:t xml:space="preserve"> documentation for </w:t>
      </w:r>
      <w:proofErr w:type="gramStart"/>
      <w:r w:rsidRPr="00AE5AEF">
        <w:rPr>
          <w:rStyle w:val="InLineCode"/>
        </w:rPr>
        <w:t>BinDataset(</w:t>
      </w:r>
      <w:proofErr w:type="gramEnd"/>
      <w:r w:rsidRPr="00AE5AEF">
        <w:rPr>
          <w:rStyle w:val="InLineCode"/>
        </w:rPr>
        <w:t>)</w:t>
      </w:r>
      <w:r>
        <w:t>for details).</w:t>
      </w:r>
      <w:r w:rsidR="00E374BB">
        <w:t xml:space="preserve"> Note that these values are over-ridden by even larger values for </w:t>
      </w:r>
      <w:r w:rsidR="00E374BB" w:rsidRPr="00E374BB">
        <w:rPr>
          <w:rStyle w:val="InLineCode"/>
        </w:rPr>
        <w:t>Row</w:t>
      </w:r>
      <w:r w:rsidR="00E374BB">
        <w:t xml:space="preserve"> = 8 and 9.</w:t>
      </w:r>
      <w:r w:rsidR="007649F2">
        <w:t xml:space="preserve"> Ensure that line 51 is not commented, and click </w:t>
      </w:r>
      <w:r w:rsidR="007649F2" w:rsidRPr="007649F2">
        <w:rPr>
          <w:rStyle w:val="InLineCode"/>
        </w:rPr>
        <w:t>Source</w:t>
      </w:r>
      <w:r w:rsidR="007649F2">
        <w:t xml:space="preserve">. The output was used to populate </w:t>
      </w:r>
      <w:r w:rsidR="007649F2">
        <w:fldChar w:fldCharType="begin"/>
      </w:r>
      <w:r w:rsidR="007649F2">
        <w:instrText xml:space="preserve"> REF _Ref374108249 \h </w:instrText>
      </w:r>
      <w:r w:rsidR="007649F2">
        <w:fldChar w:fldCharType="separate"/>
      </w:r>
      <w:r w:rsidR="007649F2">
        <w:t xml:space="preserve">Table </w:t>
      </w:r>
      <w:r w:rsidR="007649F2">
        <w:rPr>
          <w:noProof/>
        </w:rPr>
        <w:t>1</w:t>
      </w:r>
      <w:r w:rsidR="007649F2">
        <w:fldChar w:fldCharType="end"/>
      </w:r>
      <w:r w:rsidR="007649F2">
        <w:t xml:space="preserve">. Each data table was copied to the Eng website, the Java version of ROCFIT was run, and the output used to populate </w:t>
      </w:r>
      <w:r w:rsidR="007649F2">
        <w:fldChar w:fldCharType="begin"/>
      </w:r>
      <w:r w:rsidR="007649F2">
        <w:instrText xml:space="preserve"> REF _Ref374108256 \h </w:instrText>
      </w:r>
      <w:r w:rsidR="007649F2">
        <w:fldChar w:fldCharType="separate"/>
      </w:r>
      <w:r w:rsidR="007649F2">
        <w:t xml:space="preserve">Table </w:t>
      </w:r>
      <w:r w:rsidR="007649F2">
        <w:rPr>
          <w:noProof/>
        </w:rPr>
        <w:t>2</w:t>
      </w:r>
      <w:r w:rsidR="007649F2">
        <w:fldChar w:fldCharType="end"/>
      </w:r>
      <w:r w:rsidR="007649F2">
        <w:t xml:space="preserve"> and the entries in line 59 – 67.</w:t>
      </w:r>
    </w:p>
    <w:p w14:paraId="7F5093F5" w14:textId="77777777" w:rsidR="00605C8F" w:rsidRDefault="00605C8F" w:rsidP="00E23DFE"/>
    <w:p w14:paraId="2E90290C" w14:textId="257DC798" w:rsidR="00E374BB" w:rsidRDefault="00E374BB" w:rsidP="00E374BB">
      <w:pPr>
        <w:pStyle w:val="Caption"/>
      </w:pPr>
      <w:bookmarkStart w:id="8" w:name="_Ref374108249"/>
      <w:r>
        <w:t xml:space="preserve">Table </w:t>
      </w:r>
      <w:r w:rsidR="002E6BF0">
        <w:fldChar w:fldCharType="begin"/>
      </w:r>
      <w:r w:rsidR="002E6BF0">
        <w:instrText xml:space="preserve"> SEQ Table \* ARABIC </w:instrText>
      </w:r>
      <w:r w:rsidR="002E6BF0">
        <w:fldChar w:fldCharType="separate"/>
      </w:r>
      <w:r>
        <w:rPr>
          <w:noProof/>
        </w:rPr>
        <w:t>1</w:t>
      </w:r>
      <w:r w:rsidR="002E6BF0">
        <w:rPr>
          <w:noProof/>
        </w:rPr>
        <w:fldChar w:fldCharType="end"/>
      </w:r>
      <w:bookmarkEnd w:id="8"/>
      <w:r>
        <w:t xml:space="preserve">: This table lists the ROC counts table corresponding to each value of Row. Each counts table was analyzed by the Eng Java program, yielding the values in </w:t>
      </w:r>
      <w:r>
        <w:fldChar w:fldCharType="begin"/>
      </w:r>
      <w:r>
        <w:instrText xml:space="preserve"> REF _Ref374108256 \h </w:instrText>
      </w:r>
      <w:r>
        <w:fldChar w:fldCharType="separate"/>
      </w:r>
      <w:r>
        <w:t xml:space="preserve">Table </w:t>
      </w:r>
      <w:r>
        <w:rPr>
          <w:noProof/>
        </w:rPr>
        <w:t>2</w:t>
      </w:r>
      <w:r>
        <w:fldChar w:fldCharType="end"/>
      </w:r>
      <w:r>
        <w:t xml:space="preserve"> and </w:t>
      </w:r>
      <w:proofErr w:type="gramStart"/>
      <w:r>
        <w:t xml:space="preserve">the </w:t>
      </w:r>
      <w:r w:rsidRPr="00773B57">
        <w:rPr>
          <w:rStyle w:val="code2"/>
          <w:sz w:val="18"/>
          <w:szCs w:val="18"/>
        </w:rPr>
        <w:t>a</w:t>
      </w:r>
      <w:proofErr w:type="gramEnd"/>
      <w:r>
        <w:t xml:space="preserve"> and </w:t>
      </w:r>
      <w:r w:rsidRPr="00773B57">
        <w:rPr>
          <w:rStyle w:val="code2"/>
          <w:sz w:val="18"/>
          <w:szCs w:val="18"/>
        </w:rPr>
        <w:t>b</w:t>
      </w:r>
      <w:r>
        <w:t xml:space="preserve"> parameters were copied to lines 57-65.</w:t>
      </w:r>
    </w:p>
    <w:tbl>
      <w:tblPr>
        <w:tblStyle w:val="TableGrid"/>
        <w:tblW w:w="0" w:type="auto"/>
        <w:jc w:val="center"/>
        <w:tblInd w:w="252" w:type="dxa"/>
        <w:tblCellMar>
          <w:left w:w="0" w:type="dxa"/>
          <w:right w:w="0" w:type="dxa"/>
        </w:tblCellMar>
        <w:tblLook w:val="04A0" w:firstRow="1" w:lastRow="0" w:firstColumn="1" w:lastColumn="0" w:noHBand="0" w:noVBand="1"/>
      </w:tblPr>
      <w:tblGrid>
        <w:gridCol w:w="912"/>
        <w:gridCol w:w="693"/>
        <w:gridCol w:w="720"/>
        <w:gridCol w:w="3645"/>
      </w:tblGrid>
      <w:tr w:rsidR="00ED2E6B" w14:paraId="66E64668" w14:textId="77777777" w:rsidTr="00ED2E6B">
        <w:trPr>
          <w:jc w:val="center"/>
        </w:trPr>
        <w:tc>
          <w:tcPr>
            <w:tcW w:w="912" w:type="dxa"/>
            <w:vAlign w:val="center"/>
          </w:tcPr>
          <w:p w14:paraId="6255944E" w14:textId="73EFF49A" w:rsidR="001C0FDC" w:rsidRPr="00605C8F" w:rsidRDefault="001C0FDC" w:rsidP="001C0FDC">
            <w:pPr>
              <w:spacing w:after="0" w:line="240" w:lineRule="auto"/>
              <w:jc w:val="center"/>
              <w:rPr>
                <w:rStyle w:val="InLineCode"/>
              </w:rPr>
            </w:pPr>
            <w:r w:rsidRPr="00605C8F">
              <w:rPr>
                <w:rStyle w:val="InLineCode"/>
              </w:rPr>
              <w:t>Row</w:t>
            </w:r>
          </w:p>
        </w:tc>
        <w:tc>
          <w:tcPr>
            <w:tcW w:w="693" w:type="dxa"/>
            <w:vAlign w:val="center"/>
          </w:tcPr>
          <w:p w14:paraId="1F8CB6F5" w14:textId="167F5B8E" w:rsidR="001C0FDC" w:rsidRPr="00605C8F" w:rsidRDefault="001C0FDC" w:rsidP="001C0FDC">
            <w:pPr>
              <w:spacing w:after="0" w:line="240" w:lineRule="auto"/>
              <w:jc w:val="center"/>
              <w:rPr>
                <w:rStyle w:val="InLineCode"/>
              </w:rPr>
            </w:pPr>
            <w:r>
              <w:rPr>
                <w:rStyle w:val="InLineCode"/>
              </w:rPr>
              <w:t>K1</w:t>
            </w:r>
          </w:p>
        </w:tc>
        <w:tc>
          <w:tcPr>
            <w:tcW w:w="720" w:type="dxa"/>
            <w:vAlign w:val="center"/>
          </w:tcPr>
          <w:p w14:paraId="542F4AB6" w14:textId="2EE81F91" w:rsidR="001C0FDC" w:rsidRPr="00605C8F" w:rsidRDefault="001C0FDC" w:rsidP="001C0FDC">
            <w:pPr>
              <w:spacing w:after="0" w:line="240" w:lineRule="auto"/>
              <w:jc w:val="center"/>
              <w:rPr>
                <w:rStyle w:val="InLineCode"/>
              </w:rPr>
            </w:pPr>
            <w:r>
              <w:rPr>
                <w:rStyle w:val="InLineCode"/>
              </w:rPr>
              <w:t>K2</w:t>
            </w:r>
          </w:p>
        </w:tc>
        <w:tc>
          <w:tcPr>
            <w:tcW w:w="3645" w:type="dxa"/>
            <w:vAlign w:val="center"/>
          </w:tcPr>
          <w:p w14:paraId="08274DF4" w14:textId="0AAAC409" w:rsidR="001C0FDC" w:rsidRPr="00605C8F" w:rsidRDefault="001C0FDC" w:rsidP="001C0FDC">
            <w:pPr>
              <w:spacing w:after="0" w:line="240" w:lineRule="auto"/>
              <w:jc w:val="center"/>
              <w:rPr>
                <w:rStyle w:val="InLineCode"/>
              </w:rPr>
            </w:pPr>
            <w:proofErr w:type="gramStart"/>
            <w:r w:rsidRPr="00605C8F">
              <w:rPr>
                <w:rStyle w:val="InLineCode"/>
              </w:rPr>
              <w:t>rocDataTable</w:t>
            </w:r>
            <w:proofErr w:type="gramEnd"/>
          </w:p>
        </w:tc>
      </w:tr>
      <w:tr w:rsidR="001C0FDC" w14:paraId="191CB655" w14:textId="77777777" w:rsidTr="00ED2E6B">
        <w:trPr>
          <w:jc w:val="center"/>
        </w:trPr>
        <w:tc>
          <w:tcPr>
            <w:tcW w:w="912" w:type="dxa"/>
            <w:vAlign w:val="center"/>
          </w:tcPr>
          <w:p w14:paraId="2B27E989" w14:textId="004594AC" w:rsidR="001C0FDC" w:rsidRPr="001C0FDC" w:rsidRDefault="001C0FDC" w:rsidP="00ED2E6B">
            <w:pPr>
              <w:spacing w:after="0" w:line="240" w:lineRule="auto"/>
              <w:jc w:val="center"/>
              <w:rPr>
                <w:rStyle w:val="code2"/>
              </w:rPr>
            </w:pPr>
            <w:r w:rsidRPr="001C0FDC">
              <w:rPr>
                <w:rStyle w:val="code2"/>
              </w:rPr>
              <w:t>1</w:t>
            </w:r>
          </w:p>
        </w:tc>
        <w:tc>
          <w:tcPr>
            <w:tcW w:w="693" w:type="dxa"/>
            <w:vMerge w:val="restart"/>
            <w:vAlign w:val="center"/>
          </w:tcPr>
          <w:p w14:paraId="44B8BC12" w14:textId="705D9326" w:rsidR="001C0FDC" w:rsidRPr="001C0FDC" w:rsidRDefault="001C0FDC" w:rsidP="001C0FDC">
            <w:pPr>
              <w:jc w:val="center"/>
              <w:rPr>
                <w:rStyle w:val="code2"/>
              </w:rPr>
            </w:pPr>
            <w:r>
              <w:rPr>
                <w:rStyle w:val="code2"/>
              </w:rPr>
              <w:t>500</w:t>
            </w:r>
          </w:p>
        </w:tc>
        <w:tc>
          <w:tcPr>
            <w:tcW w:w="720" w:type="dxa"/>
            <w:vMerge w:val="restart"/>
            <w:vAlign w:val="center"/>
          </w:tcPr>
          <w:p w14:paraId="25D1694C" w14:textId="50E31ACE" w:rsidR="001C0FDC" w:rsidRPr="001C0FDC" w:rsidRDefault="001C0FDC" w:rsidP="001C0FDC">
            <w:pPr>
              <w:jc w:val="center"/>
              <w:rPr>
                <w:rStyle w:val="code2"/>
              </w:rPr>
            </w:pPr>
            <w:r>
              <w:rPr>
                <w:rStyle w:val="code2"/>
              </w:rPr>
              <w:t>700</w:t>
            </w:r>
          </w:p>
        </w:tc>
        <w:tc>
          <w:tcPr>
            <w:tcW w:w="3645" w:type="dxa"/>
            <w:vAlign w:val="center"/>
          </w:tcPr>
          <w:p w14:paraId="70F45010" w14:textId="3551FFDC" w:rsidR="001C0FDC" w:rsidRPr="001C0FDC" w:rsidRDefault="001C0FDC" w:rsidP="001C0FDC">
            <w:pPr>
              <w:spacing w:after="0" w:line="240" w:lineRule="auto"/>
              <w:rPr>
                <w:rStyle w:val="code2"/>
              </w:rPr>
            </w:pPr>
            <w:r w:rsidRPr="001C0FDC">
              <w:rPr>
                <w:rStyle w:val="code2"/>
              </w:rPr>
              <w:t xml:space="preserve">     [</w:t>
            </w:r>
            <w:proofErr w:type="gramStart"/>
            <w:r w:rsidRPr="001C0FDC">
              <w:rPr>
                <w:rStyle w:val="code2"/>
              </w:rPr>
              <w:t>,1</w:t>
            </w:r>
            <w:proofErr w:type="gramEnd"/>
            <w:r w:rsidRPr="001C0FDC">
              <w:rPr>
                <w:rStyle w:val="code2"/>
              </w:rPr>
              <w:t>] [</w:t>
            </w:r>
            <w:proofErr w:type="gramStart"/>
            <w:r w:rsidRPr="001C0FDC">
              <w:rPr>
                <w:rStyle w:val="code2"/>
              </w:rPr>
              <w:t>,2</w:t>
            </w:r>
            <w:proofErr w:type="gramEnd"/>
            <w:r w:rsidRPr="001C0FDC">
              <w:rPr>
                <w:rStyle w:val="code2"/>
              </w:rPr>
              <w:t>] [</w:t>
            </w:r>
            <w:proofErr w:type="gramStart"/>
            <w:r w:rsidRPr="001C0FDC">
              <w:rPr>
                <w:rStyle w:val="code2"/>
              </w:rPr>
              <w:t>,3</w:t>
            </w:r>
            <w:proofErr w:type="gramEnd"/>
            <w:r w:rsidRPr="001C0FDC">
              <w:rPr>
                <w:rStyle w:val="code2"/>
              </w:rPr>
              <w:t>] [</w:t>
            </w:r>
            <w:proofErr w:type="gramStart"/>
            <w:r w:rsidRPr="001C0FDC">
              <w:rPr>
                <w:rStyle w:val="code2"/>
              </w:rPr>
              <w:t>,4</w:t>
            </w:r>
            <w:proofErr w:type="gramEnd"/>
            <w:r w:rsidRPr="001C0FDC">
              <w:rPr>
                <w:rStyle w:val="code2"/>
              </w:rPr>
              <w:t>] [</w:t>
            </w:r>
            <w:proofErr w:type="gramStart"/>
            <w:r w:rsidRPr="001C0FDC">
              <w:rPr>
                <w:rStyle w:val="code2"/>
              </w:rPr>
              <w:t>,5</w:t>
            </w:r>
            <w:proofErr w:type="gramEnd"/>
            <w:r w:rsidRPr="001C0FDC">
              <w:rPr>
                <w:rStyle w:val="code2"/>
              </w:rPr>
              <w:t>]</w:t>
            </w:r>
          </w:p>
          <w:p w14:paraId="67B07124" w14:textId="77777777" w:rsidR="001C0FDC" w:rsidRPr="001C0FDC" w:rsidRDefault="001C0FDC" w:rsidP="001C0FDC">
            <w:pPr>
              <w:spacing w:after="0" w:line="240" w:lineRule="auto"/>
              <w:rPr>
                <w:rStyle w:val="code2"/>
              </w:rPr>
            </w:pPr>
            <w:r w:rsidRPr="001C0FDC">
              <w:rPr>
                <w:rStyle w:val="code2"/>
              </w:rPr>
              <w:t xml:space="preserve">[1,]  </w:t>
            </w:r>
            <w:proofErr w:type="gramStart"/>
            <w:r w:rsidRPr="001C0FDC">
              <w:rPr>
                <w:rStyle w:val="code2"/>
              </w:rPr>
              <w:t>201  140</w:t>
            </w:r>
            <w:proofErr w:type="gramEnd"/>
            <w:r w:rsidRPr="001C0FDC">
              <w:rPr>
                <w:rStyle w:val="code2"/>
              </w:rPr>
              <w:t xml:space="preserve">  106   34   19</w:t>
            </w:r>
          </w:p>
          <w:p w14:paraId="3536F9DF" w14:textId="2BDB5452" w:rsidR="001C0FDC" w:rsidRPr="001C0FDC" w:rsidRDefault="001C0FDC" w:rsidP="001C0FDC">
            <w:pPr>
              <w:spacing w:after="0" w:line="240" w:lineRule="auto"/>
              <w:rPr>
                <w:rStyle w:val="code2"/>
              </w:rPr>
            </w:pPr>
            <w:r w:rsidRPr="001C0FDC">
              <w:rPr>
                <w:rStyle w:val="code2"/>
              </w:rPr>
              <w:t xml:space="preserve">[2,]   </w:t>
            </w:r>
            <w:proofErr w:type="gramStart"/>
            <w:r w:rsidRPr="001C0FDC">
              <w:rPr>
                <w:rStyle w:val="code2"/>
              </w:rPr>
              <w:t>75  124</w:t>
            </w:r>
            <w:proofErr w:type="gramEnd"/>
            <w:r w:rsidRPr="001C0FDC">
              <w:rPr>
                <w:rStyle w:val="code2"/>
              </w:rPr>
              <w:t xml:space="preserve">  158   98  245</w:t>
            </w:r>
          </w:p>
        </w:tc>
      </w:tr>
      <w:tr w:rsidR="001C0FDC" w14:paraId="109A737B" w14:textId="77777777" w:rsidTr="00ED2E6B">
        <w:trPr>
          <w:jc w:val="center"/>
        </w:trPr>
        <w:tc>
          <w:tcPr>
            <w:tcW w:w="912" w:type="dxa"/>
            <w:vAlign w:val="center"/>
          </w:tcPr>
          <w:p w14:paraId="7D8B97F1" w14:textId="086534E6" w:rsidR="001C0FDC" w:rsidRPr="001C0FDC" w:rsidRDefault="001C0FDC" w:rsidP="00ED2E6B">
            <w:pPr>
              <w:spacing w:after="0" w:line="240" w:lineRule="auto"/>
              <w:jc w:val="center"/>
              <w:rPr>
                <w:rStyle w:val="code2"/>
              </w:rPr>
            </w:pPr>
            <w:r w:rsidRPr="001C0FDC">
              <w:rPr>
                <w:rStyle w:val="code2"/>
              </w:rPr>
              <w:t>2</w:t>
            </w:r>
          </w:p>
        </w:tc>
        <w:tc>
          <w:tcPr>
            <w:tcW w:w="693" w:type="dxa"/>
            <w:vMerge/>
            <w:vAlign w:val="center"/>
          </w:tcPr>
          <w:p w14:paraId="5924A122" w14:textId="77777777" w:rsidR="001C0FDC" w:rsidRPr="001C0FDC" w:rsidRDefault="001C0FDC" w:rsidP="001C0FDC">
            <w:pPr>
              <w:jc w:val="center"/>
              <w:rPr>
                <w:rStyle w:val="code2"/>
              </w:rPr>
            </w:pPr>
          </w:p>
        </w:tc>
        <w:tc>
          <w:tcPr>
            <w:tcW w:w="720" w:type="dxa"/>
            <w:vMerge/>
            <w:vAlign w:val="center"/>
          </w:tcPr>
          <w:p w14:paraId="2EE4E7B6" w14:textId="77777777" w:rsidR="001C0FDC" w:rsidRPr="001C0FDC" w:rsidRDefault="001C0FDC" w:rsidP="001C0FDC">
            <w:pPr>
              <w:jc w:val="center"/>
              <w:rPr>
                <w:rStyle w:val="code2"/>
              </w:rPr>
            </w:pPr>
          </w:p>
        </w:tc>
        <w:tc>
          <w:tcPr>
            <w:tcW w:w="3645" w:type="dxa"/>
            <w:vAlign w:val="center"/>
          </w:tcPr>
          <w:p w14:paraId="34F3AC4F" w14:textId="6DC1624C" w:rsidR="001C0FDC" w:rsidRPr="001C0FDC" w:rsidRDefault="001C0FDC" w:rsidP="001C0FDC">
            <w:pPr>
              <w:spacing w:after="0" w:line="240" w:lineRule="auto"/>
              <w:rPr>
                <w:rStyle w:val="code2"/>
              </w:rPr>
            </w:pPr>
            <w:r w:rsidRPr="001C0FDC">
              <w:rPr>
                <w:rStyle w:val="code2"/>
              </w:rPr>
              <w:t xml:space="preserve">     [</w:t>
            </w:r>
            <w:proofErr w:type="gramStart"/>
            <w:r w:rsidRPr="001C0FDC">
              <w:rPr>
                <w:rStyle w:val="code2"/>
              </w:rPr>
              <w:t>,1</w:t>
            </w:r>
            <w:proofErr w:type="gramEnd"/>
            <w:r w:rsidRPr="001C0FDC">
              <w:rPr>
                <w:rStyle w:val="code2"/>
              </w:rPr>
              <w:t>] [</w:t>
            </w:r>
            <w:proofErr w:type="gramStart"/>
            <w:r w:rsidRPr="001C0FDC">
              <w:rPr>
                <w:rStyle w:val="code2"/>
              </w:rPr>
              <w:t>,2</w:t>
            </w:r>
            <w:proofErr w:type="gramEnd"/>
            <w:r w:rsidRPr="001C0FDC">
              <w:rPr>
                <w:rStyle w:val="code2"/>
              </w:rPr>
              <w:t>] [</w:t>
            </w:r>
            <w:proofErr w:type="gramStart"/>
            <w:r w:rsidRPr="001C0FDC">
              <w:rPr>
                <w:rStyle w:val="code2"/>
              </w:rPr>
              <w:t>,3</w:t>
            </w:r>
            <w:proofErr w:type="gramEnd"/>
            <w:r w:rsidRPr="001C0FDC">
              <w:rPr>
                <w:rStyle w:val="code2"/>
              </w:rPr>
              <w:t>] [</w:t>
            </w:r>
            <w:proofErr w:type="gramStart"/>
            <w:r w:rsidRPr="001C0FDC">
              <w:rPr>
                <w:rStyle w:val="code2"/>
              </w:rPr>
              <w:t>,4</w:t>
            </w:r>
            <w:proofErr w:type="gramEnd"/>
            <w:r w:rsidRPr="001C0FDC">
              <w:rPr>
                <w:rStyle w:val="code2"/>
              </w:rPr>
              <w:t>] [</w:t>
            </w:r>
            <w:proofErr w:type="gramStart"/>
            <w:r w:rsidRPr="001C0FDC">
              <w:rPr>
                <w:rStyle w:val="code2"/>
              </w:rPr>
              <w:t>,5</w:t>
            </w:r>
            <w:proofErr w:type="gramEnd"/>
            <w:r w:rsidRPr="001C0FDC">
              <w:rPr>
                <w:rStyle w:val="code2"/>
              </w:rPr>
              <w:t>]</w:t>
            </w:r>
          </w:p>
          <w:p w14:paraId="03262AD2" w14:textId="77777777" w:rsidR="001C0FDC" w:rsidRPr="001C0FDC" w:rsidRDefault="001C0FDC" w:rsidP="001C0FDC">
            <w:pPr>
              <w:spacing w:after="0" w:line="240" w:lineRule="auto"/>
              <w:rPr>
                <w:rStyle w:val="code2"/>
              </w:rPr>
            </w:pPr>
            <w:r w:rsidRPr="001C0FDC">
              <w:rPr>
                <w:rStyle w:val="code2"/>
              </w:rPr>
              <w:t xml:space="preserve">[1,]  </w:t>
            </w:r>
            <w:proofErr w:type="gramStart"/>
            <w:r w:rsidRPr="001C0FDC">
              <w:rPr>
                <w:rStyle w:val="code2"/>
              </w:rPr>
              <w:t>151  213</w:t>
            </w:r>
            <w:proofErr w:type="gramEnd"/>
            <w:r w:rsidRPr="001C0FDC">
              <w:rPr>
                <w:rStyle w:val="code2"/>
              </w:rPr>
              <w:t xml:space="preserve">  112   17    7</w:t>
            </w:r>
          </w:p>
          <w:p w14:paraId="6F50FA2D" w14:textId="183EA48F" w:rsidR="001C0FDC" w:rsidRPr="001C0FDC" w:rsidRDefault="001C0FDC" w:rsidP="001C0FDC">
            <w:pPr>
              <w:spacing w:after="0" w:line="240" w:lineRule="auto"/>
              <w:rPr>
                <w:rStyle w:val="code2"/>
              </w:rPr>
            </w:pPr>
            <w:r w:rsidRPr="001C0FDC">
              <w:rPr>
                <w:rStyle w:val="code2"/>
              </w:rPr>
              <w:t xml:space="preserve">[2,]   21   </w:t>
            </w:r>
            <w:proofErr w:type="gramStart"/>
            <w:r w:rsidRPr="001C0FDC">
              <w:rPr>
                <w:rStyle w:val="code2"/>
              </w:rPr>
              <w:t>79  180</w:t>
            </w:r>
            <w:proofErr w:type="gramEnd"/>
            <w:r w:rsidRPr="001C0FDC">
              <w:rPr>
                <w:rStyle w:val="code2"/>
              </w:rPr>
              <w:t xml:space="preserve">  129  291</w:t>
            </w:r>
          </w:p>
        </w:tc>
      </w:tr>
      <w:tr w:rsidR="001C0FDC" w14:paraId="18F41193" w14:textId="77777777" w:rsidTr="00ED2E6B">
        <w:trPr>
          <w:jc w:val="center"/>
        </w:trPr>
        <w:tc>
          <w:tcPr>
            <w:tcW w:w="912" w:type="dxa"/>
            <w:vAlign w:val="center"/>
          </w:tcPr>
          <w:p w14:paraId="104CF527" w14:textId="2DAB07B1" w:rsidR="001C0FDC" w:rsidRPr="001C0FDC" w:rsidRDefault="001C0FDC" w:rsidP="00ED2E6B">
            <w:pPr>
              <w:spacing w:after="0" w:line="240" w:lineRule="auto"/>
              <w:jc w:val="center"/>
              <w:rPr>
                <w:rStyle w:val="code2"/>
              </w:rPr>
            </w:pPr>
            <w:r w:rsidRPr="001C0FDC">
              <w:rPr>
                <w:rStyle w:val="code2"/>
              </w:rPr>
              <w:t>3</w:t>
            </w:r>
          </w:p>
        </w:tc>
        <w:tc>
          <w:tcPr>
            <w:tcW w:w="693" w:type="dxa"/>
            <w:vMerge/>
            <w:vAlign w:val="center"/>
          </w:tcPr>
          <w:p w14:paraId="46C4C731" w14:textId="77777777" w:rsidR="001C0FDC" w:rsidRPr="001C0FDC" w:rsidRDefault="001C0FDC" w:rsidP="001C0FDC">
            <w:pPr>
              <w:jc w:val="center"/>
              <w:rPr>
                <w:rStyle w:val="code2"/>
              </w:rPr>
            </w:pPr>
          </w:p>
        </w:tc>
        <w:tc>
          <w:tcPr>
            <w:tcW w:w="720" w:type="dxa"/>
            <w:vMerge/>
            <w:vAlign w:val="center"/>
          </w:tcPr>
          <w:p w14:paraId="120E5F72" w14:textId="77777777" w:rsidR="001C0FDC" w:rsidRPr="001C0FDC" w:rsidRDefault="001C0FDC" w:rsidP="001C0FDC">
            <w:pPr>
              <w:jc w:val="center"/>
              <w:rPr>
                <w:rStyle w:val="code2"/>
              </w:rPr>
            </w:pPr>
          </w:p>
        </w:tc>
        <w:tc>
          <w:tcPr>
            <w:tcW w:w="3645" w:type="dxa"/>
            <w:vAlign w:val="center"/>
          </w:tcPr>
          <w:p w14:paraId="5D759959" w14:textId="1E99EC63" w:rsidR="001C0FDC" w:rsidRPr="001C0FDC" w:rsidRDefault="001C0FDC" w:rsidP="001C0FDC">
            <w:pPr>
              <w:spacing w:after="0" w:line="240" w:lineRule="auto"/>
              <w:rPr>
                <w:rStyle w:val="code2"/>
              </w:rPr>
            </w:pPr>
            <w:r w:rsidRPr="001C0FDC">
              <w:rPr>
                <w:rStyle w:val="code2"/>
              </w:rPr>
              <w:t xml:space="preserve">     [</w:t>
            </w:r>
            <w:proofErr w:type="gramStart"/>
            <w:r w:rsidRPr="001C0FDC">
              <w:rPr>
                <w:rStyle w:val="code2"/>
              </w:rPr>
              <w:t>,1</w:t>
            </w:r>
            <w:proofErr w:type="gramEnd"/>
            <w:r w:rsidRPr="001C0FDC">
              <w:rPr>
                <w:rStyle w:val="code2"/>
              </w:rPr>
              <w:t>] [</w:t>
            </w:r>
            <w:proofErr w:type="gramStart"/>
            <w:r w:rsidRPr="001C0FDC">
              <w:rPr>
                <w:rStyle w:val="code2"/>
              </w:rPr>
              <w:t>,2</w:t>
            </w:r>
            <w:proofErr w:type="gramEnd"/>
            <w:r w:rsidRPr="001C0FDC">
              <w:rPr>
                <w:rStyle w:val="code2"/>
              </w:rPr>
              <w:t>] [</w:t>
            </w:r>
            <w:proofErr w:type="gramStart"/>
            <w:r w:rsidRPr="001C0FDC">
              <w:rPr>
                <w:rStyle w:val="code2"/>
              </w:rPr>
              <w:t>,3</w:t>
            </w:r>
            <w:proofErr w:type="gramEnd"/>
            <w:r w:rsidRPr="001C0FDC">
              <w:rPr>
                <w:rStyle w:val="code2"/>
              </w:rPr>
              <w:t>] [</w:t>
            </w:r>
            <w:proofErr w:type="gramStart"/>
            <w:r w:rsidRPr="001C0FDC">
              <w:rPr>
                <w:rStyle w:val="code2"/>
              </w:rPr>
              <w:t>,4</w:t>
            </w:r>
            <w:proofErr w:type="gramEnd"/>
            <w:r w:rsidRPr="001C0FDC">
              <w:rPr>
                <w:rStyle w:val="code2"/>
              </w:rPr>
              <w:t>] [</w:t>
            </w:r>
            <w:proofErr w:type="gramStart"/>
            <w:r w:rsidRPr="001C0FDC">
              <w:rPr>
                <w:rStyle w:val="code2"/>
              </w:rPr>
              <w:t>,5</w:t>
            </w:r>
            <w:proofErr w:type="gramEnd"/>
            <w:r w:rsidRPr="001C0FDC">
              <w:rPr>
                <w:rStyle w:val="code2"/>
              </w:rPr>
              <w:t>]</w:t>
            </w:r>
          </w:p>
          <w:p w14:paraId="0388E4B8" w14:textId="77777777" w:rsidR="001C0FDC" w:rsidRPr="001C0FDC" w:rsidRDefault="001C0FDC" w:rsidP="001C0FDC">
            <w:pPr>
              <w:spacing w:after="0" w:line="240" w:lineRule="auto"/>
              <w:rPr>
                <w:rStyle w:val="code2"/>
              </w:rPr>
            </w:pPr>
            <w:r w:rsidRPr="001C0FDC">
              <w:rPr>
                <w:rStyle w:val="code2"/>
              </w:rPr>
              <w:t xml:space="preserve">[1,]  </w:t>
            </w:r>
            <w:proofErr w:type="gramStart"/>
            <w:r w:rsidRPr="001C0FDC">
              <w:rPr>
                <w:rStyle w:val="code2"/>
              </w:rPr>
              <w:t>302  104</w:t>
            </w:r>
            <w:proofErr w:type="gramEnd"/>
            <w:r w:rsidRPr="001C0FDC">
              <w:rPr>
                <w:rStyle w:val="code2"/>
              </w:rPr>
              <w:t xml:space="preserve">   62   25    7</w:t>
            </w:r>
          </w:p>
          <w:p w14:paraId="736586DF" w14:textId="363BC277" w:rsidR="001C0FDC" w:rsidRPr="001C0FDC" w:rsidRDefault="001C0FDC" w:rsidP="001C0FDC">
            <w:pPr>
              <w:spacing w:after="0" w:line="240" w:lineRule="auto"/>
              <w:rPr>
                <w:rStyle w:val="code2"/>
              </w:rPr>
            </w:pPr>
            <w:r w:rsidRPr="001C0FDC">
              <w:rPr>
                <w:rStyle w:val="code2"/>
              </w:rPr>
              <w:lastRenderedPageBreak/>
              <w:t xml:space="preserve">[2,]   28   41   </w:t>
            </w:r>
            <w:proofErr w:type="gramStart"/>
            <w:r w:rsidRPr="001C0FDC">
              <w:rPr>
                <w:rStyle w:val="code2"/>
              </w:rPr>
              <w:t>83  120</w:t>
            </w:r>
            <w:proofErr w:type="gramEnd"/>
            <w:r w:rsidRPr="001C0FDC">
              <w:rPr>
                <w:rStyle w:val="code2"/>
              </w:rPr>
              <w:t xml:space="preserve">  428</w:t>
            </w:r>
          </w:p>
        </w:tc>
      </w:tr>
      <w:tr w:rsidR="001C0FDC" w14:paraId="00D826E3" w14:textId="77777777" w:rsidTr="00ED2E6B">
        <w:trPr>
          <w:jc w:val="center"/>
        </w:trPr>
        <w:tc>
          <w:tcPr>
            <w:tcW w:w="912" w:type="dxa"/>
            <w:vAlign w:val="center"/>
          </w:tcPr>
          <w:p w14:paraId="6652F1EB" w14:textId="1552D2A2" w:rsidR="001C0FDC" w:rsidRPr="001C0FDC" w:rsidRDefault="001C0FDC" w:rsidP="00ED2E6B">
            <w:pPr>
              <w:spacing w:after="0" w:line="240" w:lineRule="auto"/>
              <w:jc w:val="center"/>
              <w:rPr>
                <w:rStyle w:val="code2"/>
              </w:rPr>
            </w:pPr>
            <w:r w:rsidRPr="001C0FDC">
              <w:rPr>
                <w:rStyle w:val="code2"/>
              </w:rPr>
              <w:lastRenderedPageBreak/>
              <w:t>4</w:t>
            </w:r>
          </w:p>
        </w:tc>
        <w:tc>
          <w:tcPr>
            <w:tcW w:w="693" w:type="dxa"/>
            <w:vMerge/>
            <w:vAlign w:val="center"/>
          </w:tcPr>
          <w:p w14:paraId="3FA582D7" w14:textId="77777777" w:rsidR="001C0FDC" w:rsidRPr="001C0FDC" w:rsidRDefault="001C0FDC" w:rsidP="001C0FDC">
            <w:pPr>
              <w:jc w:val="center"/>
              <w:rPr>
                <w:rStyle w:val="code2"/>
              </w:rPr>
            </w:pPr>
          </w:p>
        </w:tc>
        <w:tc>
          <w:tcPr>
            <w:tcW w:w="720" w:type="dxa"/>
            <w:vMerge/>
            <w:vAlign w:val="center"/>
          </w:tcPr>
          <w:p w14:paraId="0A0E07A9" w14:textId="77777777" w:rsidR="001C0FDC" w:rsidRPr="001C0FDC" w:rsidRDefault="001C0FDC" w:rsidP="001C0FDC">
            <w:pPr>
              <w:jc w:val="center"/>
              <w:rPr>
                <w:rStyle w:val="code2"/>
              </w:rPr>
            </w:pPr>
          </w:p>
        </w:tc>
        <w:tc>
          <w:tcPr>
            <w:tcW w:w="3645" w:type="dxa"/>
            <w:vAlign w:val="center"/>
          </w:tcPr>
          <w:p w14:paraId="53DAD65A" w14:textId="4C7044D9" w:rsidR="001C0FDC" w:rsidRPr="001C0FDC" w:rsidRDefault="001C0FDC" w:rsidP="001C0FDC">
            <w:pPr>
              <w:spacing w:after="0" w:line="240" w:lineRule="auto"/>
              <w:rPr>
                <w:rStyle w:val="code2"/>
              </w:rPr>
            </w:pPr>
            <w:r w:rsidRPr="001C0FDC">
              <w:rPr>
                <w:rStyle w:val="code2"/>
              </w:rPr>
              <w:t xml:space="preserve">     [</w:t>
            </w:r>
            <w:proofErr w:type="gramStart"/>
            <w:r w:rsidRPr="001C0FDC">
              <w:rPr>
                <w:rStyle w:val="code2"/>
              </w:rPr>
              <w:t>,1</w:t>
            </w:r>
            <w:proofErr w:type="gramEnd"/>
            <w:r w:rsidRPr="001C0FDC">
              <w:rPr>
                <w:rStyle w:val="code2"/>
              </w:rPr>
              <w:t>] [</w:t>
            </w:r>
            <w:proofErr w:type="gramStart"/>
            <w:r w:rsidRPr="001C0FDC">
              <w:rPr>
                <w:rStyle w:val="code2"/>
              </w:rPr>
              <w:t>,2</w:t>
            </w:r>
            <w:proofErr w:type="gramEnd"/>
            <w:r w:rsidRPr="001C0FDC">
              <w:rPr>
                <w:rStyle w:val="code2"/>
              </w:rPr>
              <w:t>] [</w:t>
            </w:r>
            <w:proofErr w:type="gramStart"/>
            <w:r w:rsidRPr="001C0FDC">
              <w:rPr>
                <w:rStyle w:val="code2"/>
              </w:rPr>
              <w:t>,3</w:t>
            </w:r>
            <w:proofErr w:type="gramEnd"/>
            <w:r w:rsidRPr="001C0FDC">
              <w:rPr>
                <w:rStyle w:val="code2"/>
              </w:rPr>
              <w:t>] [</w:t>
            </w:r>
            <w:proofErr w:type="gramStart"/>
            <w:r w:rsidRPr="001C0FDC">
              <w:rPr>
                <w:rStyle w:val="code2"/>
              </w:rPr>
              <w:t>,4</w:t>
            </w:r>
            <w:proofErr w:type="gramEnd"/>
            <w:r w:rsidRPr="001C0FDC">
              <w:rPr>
                <w:rStyle w:val="code2"/>
              </w:rPr>
              <w:t>] [</w:t>
            </w:r>
            <w:proofErr w:type="gramStart"/>
            <w:r w:rsidRPr="001C0FDC">
              <w:rPr>
                <w:rStyle w:val="code2"/>
              </w:rPr>
              <w:t>,5</w:t>
            </w:r>
            <w:proofErr w:type="gramEnd"/>
            <w:r w:rsidRPr="001C0FDC">
              <w:rPr>
                <w:rStyle w:val="code2"/>
              </w:rPr>
              <w:t>]</w:t>
            </w:r>
          </w:p>
          <w:p w14:paraId="0D5E0A93" w14:textId="77777777" w:rsidR="001C0FDC" w:rsidRPr="001C0FDC" w:rsidRDefault="001C0FDC" w:rsidP="001C0FDC">
            <w:pPr>
              <w:spacing w:after="0" w:line="240" w:lineRule="auto"/>
              <w:rPr>
                <w:rStyle w:val="code2"/>
              </w:rPr>
            </w:pPr>
            <w:r w:rsidRPr="001C0FDC">
              <w:rPr>
                <w:rStyle w:val="code2"/>
              </w:rPr>
              <w:t xml:space="preserve">[1,]  </w:t>
            </w:r>
            <w:proofErr w:type="gramStart"/>
            <w:r w:rsidRPr="001C0FDC">
              <w:rPr>
                <w:rStyle w:val="code2"/>
              </w:rPr>
              <w:t>240  174</w:t>
            </w:r>
            <w:proofErr w:type="gramEnd"/>
            <w:r w:rsidRPr="001C0FDC">
              <w:rPr>
                <w:rStyle w:val="code2"/>
              </w:rPr>
              <w:t xml:space="preserve">   51   23   12</w:t>
            </w:r>
          </w:p>
          <w:p w14:paraId="1717A315" w14:textId="2DA011C5" w:rsidR="001C0FDC" w:rsidRPr="001C0FDC" w:rsidRDefault="001C0FDC" w:rsidP="001C0FDC">
            <w:pPr>
              <w:spacing w:after="0" w:line="240" w:lineRule="auto"/>
              <w:rPr>
                <w:rStyle w:val="code2"/>
              </w:rPr>
            </w:pPr>
            <w:r w:rsidRPr="001C0FDC">
              <w:rPr>
                <w:rStyle w:val="code2"/>
              </w:rPr>
              <w:t xml:space="preserve">[2,]   </w:t>
            </w:r>
            <w:proofErr w:type="gramStart"/>
            <w:r w:rsidRPr="001C0FDC">
              <w:rPr>
                <w:rStyle w:val="code2"/>
              </w:rPr>
              <w:t>74  120</w:t>
            </w:r>
            <w:proofErr w:type="gramEnd"/>
            <w:r w:rsidRPr="001C0FDC">
              <w:rPr>
                <w:rStyle w:val="code2"/>
              </w:rPr>
              <w:t xml:space="preserve">   96  124  286</w:t>
            </w:r>
          </w:p>
        </w:tc>
      </w:tr>
      <w:tr w:rsidR="001C0FDC" w14:paraId="1BDAED63" w14:textId="77777777" w:rsidTr="00ED2E6B">
        <w:trPr>
          <w:jc w:val="center"/>
        </w:trPr>
        <w:tc>
          <w:tcPr>
            <w:tcW w:w="912" w:type="dxa"/>
            <w:vAlign w:val="center"/>
          </w:tcPr>
          <w:p w14:paraId="7F588629" w14:textId="25674411" w:rsidR="001C0FDC" w:rsidRPr="001C0FDC" w:rsidRDefault="001C0FDC" w:rsidP="00ED2E6B">
            <w:pPr>
              <w:spacing w:after="0" w:line="240" w:lineRule="auto"/>
              <w:jc w:val="center"/>
              <w:rPr>
                <w:rStyle w:val="code2"/>
              </w:rPr>
            </w:pPr>
            <w:r w:rsidRPr="001C0FDC">
              <w:rPr>
                <w:rStyle w:val="code2"/>
              </w:rPr>
              <w:t>5</w:t>
            </w:r>
          </w:p>
        </w:tc>
        <w:tc>
          <w:tcPr>
            <w:tcW w:w="693" w:type="dxa"/>
            <w:vMerge/>
            <w:vAlign w:val="center"/>
          </w:tcPr>
          <w:p w14:paraId="50B32F3A" w14:textId="77777777" w:rsidR="001C0FDC" w:rsidRPr="001C0FDC" w:rsidRDefault="001C0FDC" w:rsidP="001C0FDC">
            <w:pPr>
              <w:jc w:val="center"/>
              <w:rPr>
                <w:rStyle w:val="code2"/>
              </w:rPr>
            </w:pPr>
          </w:p>
        </w:tc>
        <w:tc>
          <w:tcPr>
            <w:tcW w:w="720" w:type="dxa"/>
            <w:vMerge/>
            <w:vAlign w:val="center"/>
          </w:tcPr>
          <w:p w14:paraId="168F63FF" w14:textId="77777777" w:rsidR="001C0FDC" w:rsidRPr="001C0FDC" w:rsidRDefault="001C0FDC" w:rsidP="001C0FDC">
            <w:pPr>
              <w:jc w:val="center"/>
              <w:rPr>
                <w:rStyle w:val="code2"/>
              </w:rPr>
            </w:pPr>
          </w:p>
        </w:tc>
        <w:tc>
          <w:tcPr>
            <w:tcW w:w="3645" w:type="dxa"/>
            <w:vAlign w:val="center"/>
          </w:tcPr>
          <w:p w14:paraId="7589B126" w14:textId="5748952B" w:rsidR="001C0FDC" w:rsidRPr="001C0FDC" w:rsidRDefault="001C0FDC" w:rsidP="001C0FDC">
            <w:pPr>
              <w:spacing w:after="0" w:line="240" w:lineRule="auto"/>
              <w:rPr>
                <w:rStyle w:val="code2"/>
              </w:rPr>
            </w:pPr>
            <w:r w:rsidRPr="001C0FDC">
              <w:rPr>
                <w:rStyle w:val="code2"/>
              </w:rPr>
              <w:t xml:space="preserve">     [</w:t>
            </w:r>
            <w:proofErr w:type="gramStart"/>
            <w:r w:rsidRPr="001C0FDC">
              <w:rPr>
                <w:rStyle w:val="code2"/>
              </w:rPr>
              <w:t>,1</w:t>
            </w:r>
            <w:proofErr w:type="gramEnd"/>
            <w:r w:rsidRPr="001C0FDC">
              <w:rPr>
                <w:rStyle w:val="code2"/>
              </w:rPr>
              <w:t>] [</w:t>
            </w:r>
            <w:proofErr w:type="gramStart"/>
            <w:r w:rsidRPr="001C0FDC">
              <w:rPr>
                <w:rStyle w:val="code2"/>
              </w:rPr>
              <w:t>,2</w:t>
            </w:r>
            <w:proofErr w:type="gramEnd"/>
            <w:r w:rsidRPr="001C0FDC">
              <w:rPr>
                <w:rStyle w:val="code2"/>
              </w:rPr>
              <w:t>] [</w:t>
            </w:r>
            <w:proofErr w:type="gramStart"/>
            <w:r w:rsidRPr="001C0FDC">
              <w:rPr>
                <w:rStyle w:val="code2"/>
              </w:rPr>
              <w:t>,3</w:t>
            </w:r>
            <w:proofErr w:type="gramEnd"/>
            <w:r w:rsidRPr="001C0FDC">
              <w:rPr>
                <w:rStyle w:val="code2"/>
              </w:rPr>
              <w:t>] [</w:t>
            </w:r>
            <w:proofErr w:type="gramStart"/>
            <w:r w:rsidRPr="001C0FDC">
              <w:rPr>
                <w:rStyle w:val="code2"/>
              </w:rPr>
              <w:t>,4</w:t>
            </w:r>
            <w:proofErr w:type="gramEnd"/>
            <w:r w:rsidRPr="001C0FDC">
              <w:rPr>
                <w:rStyle w:val="code2"/>
              </w:rPr>
              <w:t>] [</w:t>
            </w:r>
            <w:proofErr w:type="gramStart"/>
            <w:r w:rsidRPr="001C0FDC">
              <w:rPr>
                <w:rStyle w:val="code2"/>
              </w:rPr>
              <w:t>,5</w:t>
            </w:r>
            <w:proofErr w:type="gramEnd"/>
            <w:r w:rsidRPr="001C0FDC">
              <w:rPr>
                <w:rStyle w:val="code2"/>
              </w:rPr>
              <w:t>]</w:t>
            </w:r>
          </w:p>
          <w:p w14:paraId="3E5DEEF9" w14:textId="77777777" w:rsidR="001C0FDC" w:rsidRPr="001C0FDC" w:rsidRDefault="001C0FDC" w:rsidP="001C0FDC">
            <w:pPr>
              <w:spacing w:after="0" w:line="240" w:lineRule="auto"/>
              <w:rPr>
                <w:rStyle w:val="code2"/>
              </w:rPr>
            </w:pPr>
            <w:r w:rsidRPr="001C0FDC">
              <w:rPr>
                <w:rStyle w:val="code2"/>
              </w:rPr>
              <w:t xml:space="preserve">[1,]  </w:t>
            </w:r>
            <w:proofErr w:type="gramStart"/>
            <w:r w:rsidRPr="001C0FDC">
              <w:rPr>
                <w:rStyle w:val="code2"/>
              </w:rPr>
              <w:t>133  194</w:t>
            </w:r>
            <w:proofErr w:type="gramEnd"/>
            <w:r w:rsidRPr="001C0FDC">
              <w:rPr>
                <w:rStyle w:val="code2"/>
              </w:rPr>
              <w:t xml:space="preserve">   80   74   19</w:t>
            </w:r>
          </w:p>
          <w:p w14:paraId="021FDFD7" w14:textId="70D6716E" w:rsidR="001C0FDC" w:rsidRPr="001C0FDC" w:rsidRDefault="001C0FDC" w:rsidP="001C0FDC">
            <w:pPr>
              <w:spacing w:after="0" w:line="240" w:lineRule="auto"/>
              <w:rPr>
                <w:rStyle w:val="code2"/>
              </w:rPr>
            </w:pPr>
            <w:r w:rsidRPr="001C0FDC">
              <w:rPr>
                <w:rStyle w:val="code2"/>
              </w:rPr>
              <w:t xml:space="preserve">[2,]   </w:t>
            </w:r>
            <w:proofErr w:type="gramStart"/>
            <w:r w:rsidRPr="001C0FDC">
              <w:rPr>
                <w:rStyle w:val="code2"/>
              </w:rPr>
              <w:t>20  104</w:t>
            </w:r>
            <w:proofErr w:type="gramEnd"/>
            <w:r w:rsidRPr="001C0FDC">
              <w:rPr>
                <w:rStyle w:val="code2"/>
              </w:rPr>
              <w:t xml:space="preserve">   69  224  283</w:t>
            </w:r>
          </w:p>
        </w:tc>
      </w:tr>
      <w:tr w:rsidR="001C0FDC" w14:paraId="5B54C190" w14:textId="77777777" w:rsidTr="00ED2E6B">
        <w:trPr>
          <w:jc w:val="center"/>
        </w:trPr>
        <w:tc>
          <w:tcPr>
            <w:tcW w:w="912" w:type="dxa"/>
            <w:vAlign w:val="center"/>
          </w:tcPr>
          <w:p w14:paraId="38D19DE0" w14:textId="05AB0CA5" w:rsidR="001C0FDC" w:rsidRPr="001C0FDC" w:rsidRDefault="001C0FDC" w:rsidP="00ED2E6B">
            <w:pPr>
              <w:spacing w:after="0" w:line="240" w:lineRule="auto"/>
              <w:jc w:val="center"/>
              <w:rPr>
                <w:rStyle w:val="code2"/>
              </w:rPr>
            </w:pPr>
            <w:r w:rsidRPr="001C0FDC">
              <w:rPr>
                <w:rStyle w:val="code2"/>
              </w:rPr>
              <w:t>6</w:t>
            </w:r>
          </w:p>
        </w:tc>
        <w:tc>
          <w:tcPr>
            <w:tcW w:w="693" w:type="dxa"/>
            <w:vMerge/>
            <w:vAlign w:val="center"/>
          </w:tcPr>
          <w:p w14:paraId="5C8E3D8E" w14:textId="77777777" w:rsidR="001C0FDC" w:rsidRPr="001C0FDC" w:rsidRDefault="001C0FDC" w:rsidP="001C0FDC">
            <w:pPr>
              <w:jc w:val="center"/>
              <w:rPr>
                <w:rStyle w:val="code2"/>
              </w:rPr>
            </w:pPr>
          </w:p>
        </w:tc>
        <w:tc>
          <w:tcPr>
            <w:tcW w:w="720" w:type="dxa"/>
            <w:vMerge/>
            <w:vAlign w:val="center"/>
          </w:tcPr>
          <w:p w14:paraId="7C7915E0" w14:textId="77777777" w:rsidR="001C0FDC" w:rsidRPr="001C0FDC" w:rsidRDefault="001C0FDC" w:rsidP="001C0FDC">
            <w:pPr>
              <w:jc w:val="center"/>
              <w:rPr>
                <w:rStyle w:val="code2"/>
              </w:rPr>
            </w:pPr>
          </w:p>
        </w:tc>
        <w:tc>
          <w:tcPr>
            <w:tcW w:w="3645" w:type="dxa"/>
            <w:vAlign w:val="center"/>
          </w:tcPr>
          <w:p w14:paraId="78276B65" w14:textId="15FBEB28" w:rsidR="001C0FDC" w:rsidRPr="001C0FDC" w:rsidRDefault="001C0FDC" w:rsidP="001C0FDC">
            <w:pPr>
              <w:spacing w:after="0" w:line="240" w:lineRule="auto"/>
              <w:rPr>
                <w:rStyle w:val="code2"/>
              </w:rPr>
            </w:pPr>
            <w:r w:rsidRPr="001C0FDC">
              <w:rPr>
                <w:rStyle w:val="code2"/>
              </w:rPr>
              <w:t xml:space="preserve">     [</w:t>
            </w:r>
            <w:proofErr w:type="gramStart"/>
            <w:r w:rsidRPr="001C0FDC">
              <w:rPr>
                <w:rStyle w:val="code2"/>
              </w:rPr>
              <w:t>,1</w:t>
            </w:r>
            <w:proofErr w:type="gramEnd"/>
            <w:r w:rsidRPr="001C0FDC">
              <w:rPr>
                <w:rStyle w:val="code2"/>
              </w:rPr>
              <w:t>] [</w:t>
            </w:r>
            <w:proofErr w:type="gramStart"/>
            <w:r w:rsidRPr="001C0FDC">
              <w:rPr>
                <w:rStyle w:val="code2"/>
              </w:rPr>
              <w:t>,2</w:t>
            </w:r>
            <w:proofErr w:type="gramEnd"/>
            <w:r w:rsidRPr="001C0FDC">
              <w:rPr>
                <w:rStyle w:val="code2"/>
              </w:rPr>
              <w:t>] [</w:t>
            </w:r>
            <w:proofErr w:type="gramStart"/>
            <w:r w:rsidRPr="001C0FDC">
              <w:rPr>
                <w:rStyle w:val="code2"/>
              </w:rPr>
              <w:t>,3</w:t>
            </w:r>
            <w:proofErr w:type="gramEnd"/>
            <w:r w:rsidRPr="001C0FDC">
              <w:rPr>
                <w:rStyle w:val="code2"/>
              </w:rPr>
              <w:t>] [</w:t>
            </w:r>
            <w:proofErr w:type="gramStart"/>
            <w:r w:rsidRPr="001C0FDC">
              <w:rPr>
                <w:rStyle w:val="code2"/>
              </w:rPr>
              <w:t>,4</w:t>
            </w:r>
            <w:proofErr w:type="gramEnd"/>
            <w:r w:rsidRPr="001C0FDC">
              <w:rPr>
                <w:rStyle w:val="code2"/>
              </w:rPr>
              <w:t>] [</w:t>
            </w:r>
            <w:proofErr w:type="gramStart"/>
            <w:r w:rsidRPr="001C0FDC">
              <w:rPr>
                <w:rStyle w:val="code2"/>
              </w:rPr>
              <w:t>,5</w:t>
            </w:r>
            <w:proofErr w:type="gramEnd"/>
            <w:r w:rsidRPr="001C0FDC">
              <w:rPr>
                <w:rStyle w:val="code2"/>
              </w:rPr>
              <w:t>]</w:t>
            </w:r>
          </w:p>
          <w:p w14:paraId="1B4FF10A" w14:textId="77777777" w:rsidR="001C0FDC" w:rsidRPr="001C0FDC" w:rsidRDefault="001C0FDC" w:rsidP="001C0FDC">
            <w:pPr>
              <w:spacing w:after="0" w:line="240" w:lineRule="auto"/>
              <w:rPr>
                <w:rStyle w:val="code2"/>
              </w:rPr>
            </w:pPr>
            <w:r w:rsidRPr="001C0FDC">
              <w:rPr>
                <w:rStyle w:val="code2"/>
              </w:rPr>
              <w:t xml:space="preserve">[1,]  </w:t>
            </w:r>
            <w:proofErr w:type="gramStart"/>
            <w:r w:rsidRPr="001C0FDC">
              <w:rPr>
                <w:rStyle w:val="code2"/>
              </w:rPr>
              <w:t>148  225</w:t>
            </w:r>
            <w:proofErr w:type="gramEnd"/>
            <w:r w:rsidRPr="001C0FDC">
              <w:rPr>
                <w:rStyle w:val="code2"/>
              </w:rPr>
              <w:t xml:space="preserve">   71   51    5</w:t>
            </w:r>
          </w:p>
          <w:p w14:paraId="5CA2599D" w14:textId="6DCA7202" w:rsidR="001C0FDC" w:rsidRPr="001C0FDC" w:rsidRDefault="001C0FDC" w:rsidP="001C0FDC">
            <w:pPr>
              <w:spacing w:after="0" w:line="240" w:lineRule="auto"/>
              <w:rPr>
                <w:rStyle w:val="code2"/>
              </w:rPr>
            </w:pPr>
            <w:r w:rsidRPr="001C0FDC">
              <w:rPr>
                <w:rStyle w:val="code2"/>
              </w:rPr>
              <w:t xml:space="preserve">[2,]   19   69   </w:t>
            </w:r>
            <w:proofErr w:type="gramStart"/>
            <w:r w:rsidRPr="001C0FDC">
              <w:rPr>
                <w:rStyle w:val="code2"/>
              </w:rPr>
              <w:t>76  243</w:t>
            </w:r>
            <w:proofErr w:type="gramEnd"/>
            <w:r w:rsidRPr="001C0FDC">
              <w:rPr>
                <w:rStyle w:val="code2"/>
              </w:rPr>
              <w:t xml:space="preserve">  293</w:t>
            </w:r>
          </w:p>
        </w:tc>
      </w:tr>
      <w:tr w:rsidR="001C0FDC" w14:paraId="370CA89C" w14:textId="77777777" w:rsidTr="00ED2E6B">
        <w:trPr>
          <w:jc w:val="center"/>
        </w:trPr>
        <w:tc>
          <w:tcPr>
            <w:tcW w:w="912" w:type="dxa"/>
            <w:vAlign w:val="center"/>
          </w:tcPr>
          <w:p w14:paraId="5D928FDF" w14:textId="0E10C437" w:rsidR="001C0FDC" w:rsidRPr="001C0FDC" w:rsidRDefault="001C0FDC" w:rsidP="00ED2E6B">
            <w:pPr>
              <w:spacing w:after="0" w:line="240" w:lineRule="auto"/>
              <w:jc w:val="center"/>
              <w:rPr>
                <w:rStyle w:val="code2"/>
              </w:rPr>
            </w:pPr>
            <w:r w:rsidRPr="001C0FDC">
              <w:rPr>
                <w:rStyle w:val="code2"/>
              </w:rPr>
              <w:t>7</w:t>
            </w:r>
          </w:p>
        </w:tc>
        <w:tc>
          <w:tcPr>
            <w:tcW w:w="693" w:type="dxa"/>
            <w:vMerge/>
            <w:vAlign w:val="center"/>
          </w:tcPr>
          <w:p w14:paraId="3C3F2551" w14:textId="77777777" w:rsidR="001C0FDC" w:rsidRPr="001C0FDC" w:rsidRDefault="001C0FDC" w:rsidP="001C0FDC">
            <w:pPr>
              <w:jc w:val="center"/>
              <w:rPr>
                <w:rStyle w:val="code2"/>
              </w:rPr>
            </w:pPr>
          </w:p>
        </w:tc>
        <w:tc>
          <w:tcPr>
            <w:tcW w:w="720" w:type="dxa"/>
            <w:vMerge/>
            <w:vAlign w:val="center"/>
          </w:tcPr>
          <w:p w14:paraId="2CD0446A" w14:textId="77777777" w:rsidR="001C0FDC" w:rsidRPr="001C0FDC" w:rsidRDefault="001C0FDC" w:rsidP="001C0FDC">
            <w:pPr>
              <w:jc w:val="center"/>
              <w:rPr>
                <w:rStyle w:val="code2"/>
              </w:rPr>
            </w:pPr>
          </w:p>
        </w:tc>
        <w:tc>
          <w:tcPr>
            <w:tcW w:w="3645" w:type="dxa"/>
            <w:vAlign w:val="center"/>
          </w:tcPr>
          <w:p w14:paraId="41D8C2CC" w14:textId="4C4922FE" w:rsidR="001C0FDC" w:rsidRPr="001C0FDC" w:rsidRDefault="001C0FDC" w:rsidP="001C0FDC">
            <w:pPr>
              <w:spacing w:after="0" w:line="240" w:lineRule="auto"/>
              <w:rPr>
                <w:rStyle w:val="code2"/>
              </w:rPr>
            </w:pPr>
            <w:r w:rsidRPr="001C0FDC">
              <w:rPr>
                <w:rStyle w:val="code2"/>
              </w:rPr>
              <w:t xml:space="preserve">     [</w:t>
            </w:r>
            <w:proofErr w:type="gramStart"/>
            <w:r w:rsidRPr="001C0FDC">
              <w:rPr>
                <w:rStyle w:val="code2"/>
              </w:rPr>
              <w:t>,1</w:t>
            </w:r>
            <w:proofErr w:type="gramEnd"/>
            <w:r w:rsidRPr="001C0FDC">
              <w:rPr>
                <w:rStyle w:val="code2"/>
              </w:rPr>
              <w:t>] [</w:t>
            </w:r>
            <w:proofErr w:type="gramStart"/>
            <w:r w:rsidRPr="001C0FDC">
              <w:rPr>
                <w:rStyle w:val="code2"/>
              </w:rPr>
              <w:t>,2</w:t>
            </w:r>
            <w:proofErr w:type="gramEnd"/>
            <w:r w:rsidRPr="001C0FDC">
              <w:rPr>
                <w:rStyle w:val="code2"/>
              </w:rPr>
              <w:t>] [</w:t>
            </w:r>
            <w:proofErr w:type="gramStart"/>
            <w:r w:rsidRPr="001C0FDC">
              <w:rPr>
                <w:rStyle w:val="code2"/>
              </w:rPr>
              <w:t>,3</w:t>
            </w:r>
            <w:proofErr w:type="gramEnd"/>
            <w:r w:rsidRPr="001C0FDC">
              <w:rPr>
                <w:rStyle w:val="code2"/>
              </w:rPr>
              <w:t>] [</w:t>
            </w:r>
            <w:proofErr w:type="gramStart"/>
            <w:r w:rsidRPr="001C0FDC">
              <w:rPr>
                <w:rStyle w:val="code2"/>
              </w:rPr>
              <w:t>,4</w:t>
            </w:r>
            <w:proofErr w:type="gramEnd"/>
            <w:r w:rsidRPr="001C0FDC">
              <w:rPr>
                <w:rStyle w:val="code2"/>
              </w:rPr>
              <w:t>] [</w:t>
            </w:r>
            <w:proofErr w:type="gramStart"/>
            <w:r w:rsidRPr="001C0FDC">
              <w:rPr>
                <w:rStyle w:val="code2"/>
              </w:rPr>
              <w:t>,5</w:t>
            </w:r>
            <w:proofErr w:type="gramEnd"/>
            <w:r w:rsidRPr="001C0FDC">
              <w:rPr>
                <w:rStyle w:val="code2"/>
              </w:rPr>
              <w:t>]</w:t>
            </w:r>
          </w:p>
          <w:p w14:paraId="33B5EABF" w14:textId="77777777" w:rsidR="001C0FDC" w:rsidRPr="001C0FDC" w:rsidRDefault="001C0FDC" w:rsidP="001C0FDC">
            <w:pPr>
              <w:spacing w:after="0" w:line="240" w:lineRule="auto"/>
              <w:rPr>
                <w:rStyle w:val="code2"/>
              </w:rPr>
            </w:pPr>
            <w:r w:rsidRPr="001C0FDC">
              <w:rPr>
                <w:rStyle w:val="code2"/>
              </w:rPr>
              <w:t xml:space="preserve">[1,]  </w:t>
            </w:r>
            <w:proofErr w:type="gramStart"/>
            <w:r w:rsidRPr="001C0FDC">
              <w:rPr>
                <w:rStyle w:val="code2"/>
              </w:rPr>
              <w:t>303  120</w:t>
            </w:r>
            <w:proofErr w:type="gramEnd"/>
            <w:r w:rsidRPr="001C0FDC">
              <w:rPr>
                <w:rStyle w:val="code2"/>
              </w:rPr>
              <w:t xml:space="preserve">   56   15    6</w:t>
            </w:r>
          </w:p>
          <w:p w14:paraId="5AA640B1" w14:textId="0A84AA0B" w:rsidR="001C0FDC" w:rsidRPr="001C0FDC" w:rsidRDefault="001C0FDC" w:rsidP="001C0FDC">
            <w:pPr>
              <w:spacing w:after="0" w:line="240" w:lineRule="auto"/>
              <w:rPr>
                <w:rStyle w:val="code2"/>
              </w:rPr>
            </w:pPr>
            <w:r w:rsidRPr="001C0FDC">
              <w:rPr>
                <w:rStyle w:val="code2"/>
              </w:rPr>
              <w:t xml:space="preserve">[2,]   24   25   </w:t>
            </w:r>
            <w:proofErr w:type="gramStart"/>
            <w:r w:rsidRPr="001C0FDC">
              <w:rPr>
                <w:rStyle w:val="code2"/>
              </w:rPr>
              <w:t>89  130</w:t>
            </w:r>
            <w:proofErr w:type="gramEnd"/>
            <w:r w:rsidRPr="001C0FDC">
              <w:rPr>
                <w:rStyle w:val="code2"/>
              </w:rPr>
              <w:t xml:space="preserve">  432</w:t>
            </w:r>
          </w:p>
        </w:tc>
      </w:tr>
      <w:tr w:rsidR="001C0FDC" w14:paraId="22F085B1" w14:textId="77777777" w:rsidTr="00ED2E6B">
        <w:trPr>
          <w:jc w:val="center"/>
        </w:trPr>
        <w:tc>
          <w:tcPr>
            <w:tcW w:w="912" w:type="dxa"/>
            <w:vAlign w:val="center"/>
          </w:tcPr>
          <w:p w14:paraId="0853F1DF" w14:textId="34441888" w:rsidR="001C0FDC" w:rsidRPr="001C0FDC" w:rsidRDefault="001C0FDC" w:rsidP="00ED2E6B">
            <w:pPr>
              <w:spacing w:after="0" w:line="240" w:lineRule="auto"/>
              <w:jc w:val="center"/>
              <w:rPr>
                <w:rStyle w:val="code2"/>
              </w:rPr>
            </w:pPr>
            <w:r w:rsidRPr="001C0FDC">
              <w:rPr>
                <w:rStyle w:val="code2"/>
              </w:rPr>
              <w:t>8</w:t>
            </w:r>
          </w:p>
        </w:tc>
        <w:tc>
          <w:tcPr>
            <w:tcW w:w="693" w:type="dxa"/>
            <w:vMerge w:val="restart"/>
            <w:vAlign w:val="center"/>
          </w:tcPr>
          <w:p w14:paraId="3055F019" w14:textId="5BB4D0CB" w:rsidR="001C0FDC" w:rsidRPr="001C0FDC" w:rsidRDefault="001C0FDC" w:rsidP="001C0FDC">
            <w:pPr>
              <w:jc w:val="center"/>
              <w:rPr>
                <w:rStyle w:val="code2"/>
              </w:rPr>
            </w:pPr>
            <w:r>
              <w:rPr>
                <w:rStyle w:val="code2"/>
              </w:rPr>
              <w:t>5000</w:t>
            </w:r>
          </w:p>
        </w:tc>
        <w:tc>
          <w:tcPr>
            <w:tcW w:w="720" w:type="dxa"/>
            <w:vMerge w:val="restart"/>
            <w:vAlign w:val="center"/>
          </w:tcPr>
          <w:p w14:paraId="63601834" w14:textId="7C6C0863" w:rsidR="001C0FDC" w:rsidRPr="001C0FDC" w:rsidRDefault="001C0FDC" w:rsidP="001C0FDC">
            <w:pPr>
              <w:jc w:val="center"/>
              <w:rPr>
                <w:rStyle w:val="code2"/>
              </w:rPr>
            </w:pPr>
            <w:r>
              <w:rPr>
                <w:rStyle w:val="code2"/>
              </w:rPr>
              <w:t>7000</w:t>
            </w:r>
          </w:p>
        </w:tc>
        <w:tc>
          <w:tcPr>
            <w:tcW w:w="3645" w:type="dxa"/>
            <w:vAlign w:val="center"/>
          </w:tcPr>
          <w:p w14:paraId="1867CC39" w14:textId="4CDD5DB0" w:rsidR="001C0FDC" w:rsidRPr="001C0FDC" w:rsidRDefault="001C0FDC" w:rsidP="001C0FDC">
            <w:pPr>
              <w:spacing w:after="0" w:line="240" w:lineRule="auto"/>
              <w:rPr>
                <w:rStyle w:val="code2"/>
              </w:rPr>
            </w:pPr>
            <w:r w:rsidRPr="001C0FDC">
              <w:rPr>
                <w:rStyle w:val="code2"/>
              </w:rPr>
              <w:t xml:space="preserve">     [</w:t>
            </w:r>
            <w:proofErr w:type="gramStart"/>
            <w:r w:rsidRPr="001C0FDC">
              <w:rPr>
                <w:rStyle w:val="code2"/>
              </w:rPr>
              <w:t>,1</w:t>
            </w:r>
            <w:proofErr w:type="gramEnd"/>
            <w:r w:rsidRPr="001C0FDC">
              <w:rPr>
                <w:rStyle w:val="code2"/>
              </w:rPr>
              <w:t>] [</w:t>
            </w:r>
            <w:proofErr w:type="gramStart"/>
            <w:r w:rsidRPr="001C0FDC">
              <w:rPr>
                <w:rStyle w:val="code2"/>
              </w:rPr>
              <w:t>,2</w:t>
            </w:r>
            <w:proofErr w:type="gramEnd"/>
            <w:r w:rsidRPr="001C0FDC">
              <w:rPr>
                <w:rStyle w:val="code2"/>
              </w:rPr>
              <w:t>] [</w:t>
            </w:r>
            <w:proofErr w:type="gramStart"/>
            <w:r w:rsidRPr="001C0FDC">
              <w:rPr>
                <w:rStyle w:val="code2"/>
              </w:rPr>
              <w:t>,3</w:t>
            </w:r>
            <w:proofErr w:type="gramEnd"/>
            <w:r w:rsidRPr="001C0FDC">
              <w:rPr>
                <w:rStyle w:val="code2"/>
              </w:rPr>
              <w:t>] [</w:t>
            </w:r>
            <w:proofErr w:type="gramStart"/>
            <w:r w:rsidRPr="001C0FDC">
              <w:rPr>
                <w:rStyle w:val="code2"/>
              </w:rPr>
              <w:t>,4</w:t>
            </w:r>
            <w:proofErr w:type="gramEnd"/>
            <w:r w:rsidRPr="001C0FDC">
              <w:rPr>
                <w:rStyle w:val="code2"/>
              </w:rPr>
              <w:t>] [</w:t>
            </w:r>
            <w:proofErr w:type="gramStart"/>
            <w:r w:rsidRPr="001C0FDC">
              <w:rPr>
                <w:rStyle w:val="code2"/>
              </w:rPr>
              <w:t>,5</w:t>
            </w:r>
            <w:proofErr w:type="gramEnd"/>
            <w:r w:rsidRPr="001C0FDC">
              <w:rPr>
                <w:rStyle w:val="code2"/>
              </w:rPr>
              <w:t>]</w:t>
            </w:r>
          </w:p>
          <w:p w14:paraId="61125C21" w14:textId="77777777" w:rsidR="001C0FDC" w:rsidRPr="001C0FDC" w:rsidRDefault="001C0FDC" w:rsidP="001C0FDC">
            <w:pPr>
              <w:spacing w:after="0" w:line="240" w:lineRule="auto"/>
              <w:rPr>
                <w:rStyle w:val="code2"/>
              </w:rPr>
            </w:pPr>
            <w:r w:rsidRPr="001C0FDC">
              <w:rPr>
                <w:rStyle w:val="code2"/>
              </w:rPr>
              <w:t xml:space="preserve">[1,] </w:t>
            </w:r>
            <w:proofErr w:type="gramStart"/>
            <w:r w:rsidRPr="001C0FDC">
              <w:rPr>
                <w:rStyle w:val="code2"/>
              </w:rPr>
              <w:t>3780  903</w:t>
            </w:r>
            <w:proofErr w:type="gramEnd"/>
            <w:r w:rsidRPr="001C0FDC">
              <w:rPr>
                <w:rStyle w:val="code2"/>
              </w:rPr>
              <w:t xml:space="preserve">  291   21    5</w:t>
            </w:r>
          </w:p>
          <w:p w14:paraId="17729CA8" w14:textId="186556E3" w:rsidR="001C0FDC" w:rsidRPr="001C0FDC" w:rsidRDefault="001C0FDC" w:rsidP="001C0FDC">
            <w:pPr>
              <w:spacing w:after="0" w:line="240" w:lineRule="auto"/>
              <w:rPr>
                <w:rStyle w:val="code2"/>
              </w:rPr>
            </w:pPr>
            <w:r w:rsidRPr="001C0FDC">
              <w:rPr>
                <w:rStyle w:val="code2"/>
              </w:rPr>
              <w:t xml:space="preserve">[2,]  </w:t>
            </w:r>
            <w:proofErr w:type="gramStart"/>
            <w:r w:rsidRPr="001C0FDC">
              <w:rPr>
                <w:rStyle w:val="code2"/>
              </w:rPr>
              <w:t>159  104</w:t>
            </w:r>
            <w:proofErr w:type="gramEnd"/>
            <w:r w:rsidRPr="001C0FDC">
              <w:rPr>
                <w:rStyle w:val="code2"/>
              </w:rPr>
              <w:t xml:space="preserve">  716  986 5035</w:t>
            </w:r>
          </w:p>
        </w:tc>
      </w:tr>
      <w:tr w:rsidR="001C0FDC" w14:paraId="2D927913" w14:textId="77777777" w:rsidTr="00ED2E6B">
        <w:trPr>
          <w:jc w:val="center"/>
        </w:trPr>
        <w:tc>
          <w:tcPr>
            <w:tcW w:w="912" w:type="dxa"/>
            <w:vAlign w:val="center"/>
          </w:tcPr>
          <w:p w14:paraId="7B4853E8" w14:textId="661908BF" w:rsidR="001C0FDC" w:rsidRPr="001C0FDC" w:rsidRDefault="001C0FDC" w:rsidP="00ED2E6B">
            <w:pPr>
              <w:spacing w:after="0" w:line="240" w:lineRule="auto"/>
              <w:jc w:val="center"/>
              <w:rPr>
                <w:rStyle w:val="code2"/>
              </w:rPr>
            </w:pPr>
            <w:r w:rsidRPr="001C0FDC">
              <w:rPr>
                <w:rStyle w:val="code2"/>
              </w:rPr>
              <w:t>9</w:t>
            </w:r>
          </w:p>
        </w:tc>
        <w:tc>
          <w:tcPr>
            <w:tcW w:w="693" w:type="dxa"/>
            <w:vMerge/>
          </w:tcPr>
          <w:p w14:paraId="5D178FE7" w14:textId="77777777" w:rsidR="001C0FDC" w:rsidRPr="001C0FDC" w:rsidRDefault="001C0FDC" w:rsidP="001C0FDC">
            <w:pPr>
              <w:rPr>
                <w:rStyle w:val="code2"/>
              </w:rPr>
            </w:pPr>
          </w:p>
        </w:tc>
        <w:tc>
          <w:tcPr>
            <w:tcW w:w="720" w:type="dxa"/>
            <w:vMerge/>
          </w:tcPr>
          <w:p w14:paraId="6666F2D9" w14:textId="77777777" w:rsidR="001C0FDC" w:rsidRPr="001C0FDC" w:rsidRDefault="001C0FDC" w:rsidP="001C0FDC">
            <w:pPr>
              <w:rPr>
                <w:rStyle w:val="code2"/>
              </w:rPr>
            </w:pPr>
          </w:p>
        </w:tc>
        <w:tc>
          <w:tcPr>
            <w:tcW w:w="3645" w:type="dxa"/>
            <w:vAlign w:val="center"/>
          </w:tcPr>
          <w:p w14:paraId="2D82DA08" w14:textId="77777777" w:rsidR="001C0FDC" w:rsidRPr="001C0FDC" w:rsidRDefault="001C0FDC" w:rsidP="001C0FDC">
            <w:pPr>
              <w:spacing w:after="0" w:line="240" w:lineRule="auto"/>
              <w:rPr>
                <w:rStyle w:val="code2"/>
              </w:rPr>
            </w:pPr>
            <w:r w:rsidRPr="001C0FDC">
              <w:rPr>
                <w:rStyle w:val="code2"/>
              </w:rPr>
              <w:t xml:space="preserve">     [</w:t>
            </w:r>
            <w:proofErr w:type="gramStart"/>
            <w:r w:rsidRPr="001C0FDC">
              <w:rPr>
                <w:rStyle w:val="code2"/>
              </w:rPr>
              <w:t>,1</w:t>
            </w:r>
            <w:proofErr w:type="gramEnd"/>
            <w:r w:rsidRPr="001C0FDC">
              <w:rPr>
                <w:rStyle w:val="code2"/>
              </w:rPr>
              <w:t>] [</w:t>
            </w:r>
            <w:proofErr w:type="gramStart"/>
            <w:r w:rsidRPr="001C0FDC">
              <w:rPr>
                <w:rStyle w:val="code2"/>
              </w:rPr>
              <w:t>,2</w:t>
            </w:r>
            <w:proofErr w:type="gramEnd"/>
            <w:r w:rsidRPr="001C0FDC">
              <w:rPr>
                <w:rStyle w:val="code2"/>
              </w:rPr>
              <w:t>] [</w:t>
            </w:r>
            <w:proofErr w:type="gramStart"/>
            <w:r w:rsidRPr="001C0FDC">
              <w:rPr>
                <w:rStyle w:val="code2"/>
              </w:rPr>
              <w:t>,3</w:t>
            </w:r>
            <w:proofErr w:type="gramEnd"/>
            <w:r w:rsidRPr="001C0FDC">
              <w:rPr>
                <w:rStyle w:val="code2"/>
              </w:rPr>
              <w:t>] [</w:t>
            </w:r>
            <w:proofErr w:type="gramStart"/>
            <w:r w:rsidRPr="001C0FDC">
              <w:rPr>
                <w:rStyle w:val="code2"/>
              </w:rPr>
              <w:t>,4</w:t>
            </w:r>
            <w:proofErr w:type="gramEnd"/>
            <w:r w:rsidRPr="001C0FDC">
              <w:rPr>
                <w:rStyle w:val="code2"/>
              </w:rPr>
              <w:t>] [</w:t>
            </w:r>
            <w:proofErr w:type="gramStart"/>
            <w:r w:rsidRPr="001C0FDC">
              <w:rPr>
                <w:rStyle w:val="code2"/>
              </w:rPr>
              <w:t>,5</w:t>
            </w:r>
            <w:proofErr w:type="gramEnd"/>
            <w:r w:rsidRPr="001C0FDC">
              <w:rPr>
                <w:rStyle w:val="code2"/>
              </w:rPr>
              <w:t>]</w:t>
            </w:r>
          </w:p>
          <w:p w14:paraId="0FF32C3E" w14:textId="77777777" w:rsidR="001C0FDC" w:rsidRPr="001C0FDC" w:rsidRDefault="001C0FDC" w:rsidP="001C0FDC">
            <w:pPr>
              <w:spacing w:after="0" w:line="240" w:lineRule="auto"/>
              <w:rPr>
                <w:rStyle w:val="code2"/>
              </w:rPr>
            </w:pPr>
            <w:r w:rsidRPr="001C0FDC">
              <w:rPr>
                <w:rStyle w:val="code2"/>
              </w:rPr>
              <w:t xml:space="preserve">[1,] </w:t>
            </w:r>
            <w:proofErr w:type="gramStart"/>
            <w:r w:rsidRPr="001C0FDC">
              <w:rPr>
                <w:rStyle w:val="code2"/>
              </w:rPr>
              <w:t>4843  155</w:t>
            </w:r>
            <w:proofErr w:type="gramEnd"/>
            <w:r w:rsidRPr="001C0FDC">
              <w:rPr>
                <w:rStyle w:val="code2"/>
              </w:rPr>
              <w:t xml:space="preserve">    2    0    0</w:t>
            </w:r>
          </w:p>
          <w:p w14:paraId="20C7D711" w14:textId="7EF4F700" w:rsidR="001C0FDC" w:rsidRPr="001C0FDC" w:rsidRDefault="001C0FDC" w:rsidP="001C0FDC">
            <w:pPr>
              <w:spacing w:after="0" w:line="240" w:lineRule="auto"/>
              <w:rPr>
                <w:rStyle w:val="code2"/>
              </w:rPr>
            </w:pPr>
            <w:r w:rsidRPr="001C0FDC">
              <w:rPr>
                <w:rStyle w:val="code2"/>
              </w:rPr>
              <w:t xml:space="preserve">[2,]  </w:t>
            </w:r>
            <w:proofErr w:type="gramStart"/>
            <w:r w:rsidRPr="001C0FDC">
              <w:rPr>
                <w:rStyle w:val="code2"/>
              </w:rPr>
              <w:t>190  715</w:t>
            </w:r>
            <w:proofErr w:type="gramEnd"/>
            <w:r w:rsidRPr="001C0FDC">
              <w:rPr>
                <w:rStyle w:val="code2"/>
              </w:rPr>
              <w:t xml:space="preserve">  868  870 4357</w:t>
            </w:r>
          </w:p>
        </w:tc>
      </w:tr>
    </w:tbl>
    <w:p w14:paraId="524645B6" w14:textId="77777777" w:rsidR="00605C8F" w:rsidRDefault="00605C8F" w:rsidP="00605C8F"/>
    <w:p w14:paraId="69717741" w14:textId="77777777" w:rsidR="00605C8F" w:rsidRDefault="00605C8F" w:rsidP="00605C8F"/>
    <w:p w14:paraId="40F8D9B8" w14:textId="77777777" w:rsidR="00605C8F" w:rsidRDefault="00605C8F" w:rsidP="00605C8F"/>
    <w:p w14:paraId="410A477E" w14:textId="1748FCAC" w:rsidR="00605C8F" w:rsidRDefault="00605C8F" w:rsidP="00605C8F">
      <w:pPr>
        <w:pStyle w:val="Caption"/>
      </w:pPr>
      <w:bookmarkStart w:id="9" w:name="_Ref374108256"/>
      <w:r>
        <w:t xml:space="preserve">Table </w:t>
      </w:r>
      <w:r w:rsidR="002E6BF0">
        <w:fldChar w:fldCharType="begin"/>
      </w:r>
      <w:r w:rsidR="002E6BF0">
        <w:instrText xml:space="preserve"> SEQ Table \* ARABIC </w:instrText>
      </w:r>
      <w:r w:rsidR="002E6BF0">
        <w:fldChar w:fldCharType="separate"/>
      </w:r>
      <w:r w:rsidR="00E374BB">
        <w:rPr>
          <w:noProof/>
        </w:rPr>
        <w:t>2</w:t>
      </w:r>
      <w:r w:rsidR="002E6BF0">
        <w:rPr>
          <w:noProof/>
        </w:rPr>
        <w:fldChar w:fldCharType="end"/>
      </w:r>
      <w:bookmarkEnd w:id="9"/>
      <w:r>
        <w:t xml:space="preserve">: This table shows the results of simulating ROC ratings tables using the RSM for parameter values specified in columns 2 – 6 and fitting each ratings table using the binormal model. The corresponding binormal model fitted ROC curves are shown in </w:t>
      </w:r>
      <w:r w:rsidR="001C0FDC">
        <w:fldChar w:fldCharType="begin"/>
      </w:r>
      <w:r w:rsidR="001C0FDC">
        <w:instrText xml:space="preserve"> REF _Ref374106822 \h </w:instrText>
      </w:r>
      <w:r w:rsidR="001C0FDC">
        <w:fldChar w:fldCharType="separate"/>
      </w:r>
      <w:r w:rsidR="001C0FDC">
        <w:t xml:space="preserve">Figure </w:t>
      </w:r>
      <w:r w:rsidR="001C0FDC">
        <w:rPr>
          <w:noProof/>
        </w:rPr>
        <w:t>2</w:t>
      </w:r>
      <w:r w:rsidR="001C0FDC">
        <w:t xml:space="preserve">: ROC plot produced for the </w:t>
      </w:r>
      <w:proofErr w:type="gramStart"/>
      <w:r w:rsidR="001C0FDC">
        <w:t>code listed</w:t>
      </w:r>
      <w:proofErr w:type="gramEnd"/>
      <w:r w:rsidR="001C0FDC">
        <w:t xml:space="preserve"> above.</w:t>
      </w:r>
      <w:r w:rsidR="001C0FDC">
        <w:fldChar w:fldCharType="end"/>
      </w:r>
      <w:r>
        <w:t>. For each row the number of non-diseased cases was 500, the number of diseased cases was 700, and the reporting threshold was set to -1. The resulting ratings table, e.g.,  §17.11.2.1, was analyzed by Eng Java software to obtain the values listed in the remaining columns. Note the close correspondence between the RSM-AUC and the binormal fitted AUC, with the former being slightly larger; this has to do with the proper vs. improper nature of RSM and binormal model fits; proper fits are expected to have a larger AUC. The last column lists the p-value for the chi-square goodness of fit statistic. Values greater than 0.001 are generally considered good fits. [NA: the chi-square goodness of fit statistics could not be calculated because some of the cell counts were less than five</w:t>
      </w:r>
      <w:r w:rsidR="009241A6">
        <w:t xml:space="preserve"> or data was degenerate</w:t>
      </w:r>
      <w:r>
        <w:t>.]</w:t>
      </w:r>
    </w:p>
    <w:tbl>
      <w:tblPr>
        <w:tblStyle w:val="TableGrid"/>
        <w:tblW w:w="10264" w:type="dxa"/>
        <w:jc w:val="center"/>
        <w:shd w:val="clear" w:color="auto" w:fill="E0E0E0"/>
        <w:tblCellMar>
          <w:left w:w="0" w:type="dxa"/>
          <w:right w:w="0" w:type="dxa"/>
        </w:tblCellMar>
        <w:tblLook w:val="04A0" w:firstRow="1" w:lastRow="0" w:firstColumn="1" w:lastColumn="0" w:noHBand="0" w:noVBand="1"/>
      </w:tblPr>
      <w:tblGrid>
        <w:gridCol w:w="589"/>
        <w:gridCol w:w="589"/>
        <w:gridCol w:w="589"/>
        <w:gridCol w:w="590"/>
        <w:gridCol w:w="589"/>
        <w:gridCol w:w="577"/>
        <w:gridCol w:w="577"/>
        <w:gridCol w:w="575"/>
        <w:gridCol w:w="1036"/>
        <w:gridCol w:w="832"/>
        <w:gridCol w:w="806"/>
        <w:gridCol w:w="732"/>
        <w:gridCol w:w="791"/>
        <w:gridCol w:w="450"/>
        <w:gridCol w:w="942"/>
      </w:tblGrid>
      <w:tr w:rsidR="00773B57" w:rsidRPr="003B56DA" w14:paraId="2F66F1AB" w14:textId="77777777" w:rsidTr="00773B57">
        <w:trPr>
          <w:jc w:val="center"/>
        </w:trPr>
        <w:tc>
          <w:tcPr>
            <w:tcW w:w="589" w:type="dxa"/>
            <w:shd w:val="clear" w:color="auto" w:fill="E0E0E0"/>
          </w:tcPr>
          <w:p w14:paraId="43D6A378" w14:textId="41FA9475" w:rsidR="00773B57" w:rsidRPr="000C4B39" w:rsidRDefault="00773B57" w:rsidP="00605C8F">
            <w:pPr>
              <w:keepNext/>
              <w:jc w:val="center"/>
              <w:rPr>
                <w:rStyle w:val="InLineCode"/>
                <w:rFonts w:asciiTheme="majorHAnsi" w:hAnsiTheme="majorHAnsi"/>
                <w:i/>
                <w:position w:val="-12"/>
                <w:sz w:val="20"/>
                <w:szCs w:val="20"/>
              </w:rPr>
            </w:pPr>
          </w:p>
        </w:tc>
        <w:tc>
          <w:tcPr>
            <w:tcW w:w="589" w:type="dxa"/>
            <w:shd w:val="clear" w:color="auto" w:fill="E0E0E0"/>
          </w:tcPr>
          <w:p w14:paraId="42157211" w14:textId="77777777" w:rsidR="00773B57" w:rsidRPr="000C4B39" w:rsidRDefault="00773B57" w:rsidP="00605C8F">
            <w:pPr>
              <w:keepNext/>
              <w:jc w:val="center"/>
              <w:rPr>
                <w:rStyle w:val="InLineCode"/>
                <w:rFonts w:asciiTheme="majorHAnsi" w:hAnsiTheme="majorHAnsi"/>
                <w:i/>
                <w:position w:val="-12"/>
                <w:sz w:val="20"/>
                <w:szCs w:val="20"/>
              </w:rPr>
            </w:pPr>
          </w:p>
        </w:tc>
        <w:tc>
          <w:tcPr>
            <w:tcW w:w="4533" w:type="dxa"/>
            <w:gridSpan w:val="7"/>
            <w:shd w:val="clear" w:color="auto" w:fill="E0E0E0"/>
            <w:vAlign w:val="center"/>
          </w:tcPr>
          <w:p w14:paraId="4265772D" w14:textId="491B944F" w:rsidR="00773B57" w:rsidRPr="000C4B39" w:rsidRDefault="00773B57" w:rsidP="00605C8F">
            <w:pPr>
              <w:keepNext/>
              <w:spacing w:after="0" w:line="240" w:lineRule="auto"/>
              <w:jc w:val="center"/>
              <w:rPr>
                <w:rStyle w:val="InLineCode"/>
                <w:rFonts w:asciiTheme="majorHAnsi" w:hAnsiTheme="majorHAnsi"/>
                <w:i/>
                <w:position w:val="-12"/>
                <w:sz w:val="20"/>
                <w:szCs w:val="20"/>
              </w:rPr>
            </w:pPr>
            <w:r w:rsidRPr="000C4B39">
              <w:rPr>
                <w:rStyle w:val="InLineCode"/>
                <w:rFonts w:asciiTheme="majorHAnsi" w:hAnsiTheme="majorHAnsi"/>
                <w:i/>
                <w:position w:val="-12"/>
                <w:sz w:val="20"/>
                <w:szCs w:val="20"/>
              </w:rPr>
              <w:t>R code</w:t>
            </w:r>
          </w:p>
        </w:tc>
        <w:tc>
          <w:tcPr>
            <w:tcW w:w="4553" w:type="dxa"/>
            <w:gridSpan w:val="6"/>
            <w:shd w:val="clear" w:color="auto" w:fill="E0E0E0"/>
            <w:vAlign w:val="center"/>
          </w:tcPr>
          <w:p w14:paraId="4999E159" w14:textId="77777777" w:rsidR="00773B57" w:rsidRPr="000C4B39" w:rsidRDefault="00773B57" w:rsidP="00605C8F">
            <w:pPr>
              <w:keepNext/>
              <w:spacing w:after="0" w:line="240" w:lineRule="auto"/>
              <w:jc w:val="center"/>
              <w:rPr>
                <w:rFonts w:eastAsia="Times New Roman"/>
                <w:b/>
                <w:i/>
                <w:color w:val="000000"/>
                <w:sz w:val="20"/>
                <w:szCs w:val="20"/>
              </w:rPr>
            </w:pPr>
            <w:r w:rsidRPr="000C4B39">
              <w:rPr>
                <w:rFonts w:eastAsia="Times New Roman"/>
                <w:b/>
                <w:i/>
                <w:color w:val="000000"/>
                <w:sz w:val="20"/>
                <w:szCs w:val="20"/>
              </w:rPr>
              <w:t>Eng Java program</w:t>
            </w:r>
          </w:p>
        </w:tc>
      </w:tr>
      <w:tr w:rsidR="00773B57" w:rsidRPr="003B56DA" w14:paraId="1DAD0A04" w14:textId="77777777" w:rsidTr="00773B57">
        <w:trPr>
          <w:jc w:val="center"/>
        </w:trPr>
        <w:tc>
          <w:tcPr>
            <w:tcW w:w="589" w:type="dxa"/>
            <w:shd w:val="clear" w:color="auto" w:fill="E0E0E0"/>
            <w:vAlign w:val="center"/>
          </w:tcPr>
          <w:p w14:paraId="1B51FAE6" w14:textId="32A5F924" w:rsidR="00773B57" w:rsidRPr="000C4B39" w:rsidRDefault="00773B57" w:rsidP="00605C8F">
            <w:pPr>
              <w:keepNext/>
              <w:spacing w:after="0" w:line="240" w:lineRule="auto"/>
              <w:jc w:val="center"/>
              <w:rPr>
                <w:rFonts w:eastAsia="Times New Roman"/>
                <w:b/>
                <w:i/>
                <w:color w:val="000000"/>
                <w:sz w:val="20"/>
                <w:szCs w:val="20"/>
              </w:rPr>
            </w:pPr>
            <w:r w:rsidRPr="000C4B39">
              <w:rPr>
                <w:rFonts w:eastAsia="Times New Roman"/>
                <w:b/>
                <w:i/>
                <w:color w:val="000000"/>
                <w:sz w:val="20"/>
                <w:szCs w:val="20"/>
              </w:rPr>
              <w:t>Row</w:t>
            </w:r>
          </w:p>
        </w:tc>
        <w:tc>
          <w:tcPr>
            <w:tcW w:w="589" w:type="dxa"/>
            <w:shd w:val="clear" w:color="auto" w:fill="E0E0E0"/>
            <w:vAlign w:val="center"/>
          </w:tcPr>
          <w:p w14:paraId="7D9948D4" w14:textId="3A23E821" w:rsidR="00773B57" w:rsidRPr="000C4B39" w:rsidRDefault="00773B57" w:rsidP="00773B57">
            <w:pPr>
              <w:keepNext/>
              <w:spacing w:after="0" w:line="240" w:lineRule="auto"/>
              <w:jc w:val="center"/>
              <w:rPr>
                <w:rStyle w:val="InLineCode"/>
                <w:i/>
                <w:sz w:val="20"/>
                <w:szCs w:val="20"/>
              </w:rPr>
            </w:pPr>
            <w:r>
              <w:rPr>
                <w:rStyle w:val="InLineCode"/>
                <w:i/>
                <w:sz w:val="20"/>
                <w:szCs w:val="20"/>
              </w:rPr>
              <w:t>K1</w:t>
            </w:r>
          </w:p>
        </w:tc>
        <w:tc>
          <w:tcPr>
            <w:tcW w:w="589" w:type="dxa"/>
            <w:shd w:val="clear" w:color="auto" w:fill="E0E0E0"/>
            <w:vAlign w:val="center"/>
          </w:tcPr>
          <w:p w14:paraId="621075DF" w14:textId="0E8D096A" w:rsidR="00773B57" w:rsidRPr="000C4B39" w:rsidRDefault="00773B57" w:rsidP="00773B57">
            <w:pPr>
              <w:keepNext/>
              <w:spacing w:after="0" w:line="240" w:lineRule="auto"/>
              <w:jc w:val="center"/>
              <w:rPr>
                <w:rStyle w:val="InLineCode"/>
                <w:i/>
                <w:sz w:val="20"/>
                <w:szCs w:val="20"/>
              </w:rPr>
            </w:pPr>
            <w:r>
              <w:rPr>
                <w:rStyle w:val="InLineCode"/>
                <w:i/>
                <w:sz w:val="20"/>
                <w:szCs w:val="20"/>
              </w:rPr>
              <w:t>K2</w:t>
            </w:r>
          </w:p>
        </w:tc>
        <w:tc>
          <w:tcPr>
            <w:tcW w:w="590" w:type="dxa"/>
            <w:shd w:val="clear" w:color="auto" w:fill="E0E0E0"/>
            <w:vAlign w:val="center"/>
          </w:tcPr>
          <w:p w14:paraId="331311DD" w14:textId="1C4A1B92" w:rsidR="00773B57" w:rsidRPr="000C4B39" w:rsidRDefault="00773B57" w:rsidP="00605C8F">
            <w:pPr>
              <w:keepNext/>
              <w:spacing w:after="0" w:line="240" w:lineRule="auto"/>
              <w:jc w:val="center"/>
              <w:rPr>
                <w:rStyle w:val="InLineCode"/>
                <w:i/>
                <w:sz w:val="20"/>
                <w:szCs w:val="20"/>
              </w:rPr>
            </w:pPr>
            <w:proofErr w:type="gramStart"/>
            <w:r w:rsidRPr="000C4B39">
              <w:rPr>
                <w:rStyle w:val="InLineCode"/>
                <w:i/>
                <w:sz w:val="20"/>
                <w:szCs w:val="20"/>
              </w:rPr>
              <w:t>seed</w:t>
            </w:r>
            <w:proofErr w:type="gramEnd"/>
          </w:p>
        </w:tc>
        <w:tc>
          <w:tcPr>
            <w:tcW w:w="589" w:type="dxa"/>
            <w:shd w:val="clear" w:color="auto" w:fill="E0E0E0"/>
            <w:vAlign w:val="center"/>
          </w:tcPr>
          <w:p w14:paraId="7DA1099F" w14:textId="77777777" w:rsidR="00773B57" w:rsidRPr="000C4B39" w:rsidRDefault="00773B57" w:rsidP="00605C8F">
            <w:pPr>
              <w:keepNext/>
              <w:spacing w:after="0" w:line="240" w:lineRule="auto"/>
              <w:jc w:val="center"/>
              <w:rPr>
                <w:i/>
                <w:sz w:val="20"/>
                <w:szCs w:val="20"/>
              </w:rPr>
            </w:pPr>
            <w:r w:rsidRPr="000C4B39">
              <w:rPr>
                <w:i/>
                <w:position w:val="-12"/>
                <w:sz w:val="20"/>
                <w:szCs w:val="20"/>
              </w:rPr>
              <w:object w:dxaOrig="460" w:dyaOrig="380" w14:anchorId="402D4872">
                <v:shape id="_x0000_i1060" type="#_x0000_t75" style="width:23.35pt;height:19.35pt" o:ole="">
                  <v:imagedata r:id="rId98" o:title=""/>
                </v:shape>
                <o:OLEObject Type="Embed" ProgID="Equation.DSMT4" ShapeID="_x0000_i1060" DrawAspect="Content" ObjectID="_1448227824" r:id="rId99"/>
              </w:object>
            </w:r>
          </w:p>
        </w:tc>
        <w:tc>
          <w:tcPr>
            <w:tcW w:w="577" w:type="dxa"/>
            <w:shd w:val="clear" w:color="auto" w:fill="E0E0E0"/>
            <w:vAlign w:val="center"/>
          </w:tcPr>
          <w:p w14:paraId="25FB1DC3" w14:textId="77777777" w:rsidR="00773B57" w:rsidRPr="000C4B39" w:rsidRDefault="00773B57" w:rsidP="00605C8F">
            <w:pPr>
              <w:keepNext/>
              <w:spacing w:after="0" w:line="240" w:lineRule="auto"/>
              <w:jc w:val="center"/>
              <w:rPr>
                <w:i/>
                <w:sz w:val="20"/>
                <w:szCs w:val="20"/>
              </w:rPr>
            </w:pPr>
            <w:r w:rsidRPr="000C4B39">
              <w:rPr>
                <w:rFonts w:eastAsia="Times New Roman"/>
                <w:i/>
                <w:color w:val="000000"/>
                <w:position w:val="-10"/>
                <w:sz w:val="20"/>
                <w:szCs w:val="20"/>
              </w:rPr>
              <w:object w:dxaOrig="220" w:dyaOrig="260" w14:anchorId="244104AC">
                <v:shape id="_x0000_i1061" type="#_x0000_t75" style="width:11.35pt;height:13.35pt" o:ole="">
                  <v:imagedata r:id="rId100" o:title=""/>
                </v:shape>
                <o:OLEObject Type="Embed" ProgID="Equation.DSMT4" ShapeID="_x0000_i1061" DrawAspect="Content" ObjectID="_1448227825" r:id="rId101"/>
              </w:object>
            </w:r>
          </w:p>
        </w:tc>
        <w:tc>
          <w:tcPr>
            <w:tcW w:w="577" w:type="dxa"/>
            <w:shd w:val="clear" w:color="auto" w:fill="E0E0E0"/>
            <w:vAlign w:val="center"/>
          </w:tcPr>
          <w:p w14:paraId="2DB18534" w14:textId="77777777" w:rsidR="00773B57" w:rsidRPr="000C4B39" w:rsidRDefault="00773B57" w:rsidP="00605C8F">
            <w:pPr>
              <w:keepNext/>
              <w:spacing w:after="0" w:line="240" w:lineRule="auto"/>
              <w:jc w:val="center"/>
              <w:rPr>
                <w:i/>
                <w:sz w:val="20"/>
                <w:szCs w:val="20"/>
              </w:rPr>
            </w:pPr>
            <w:r w:rsidRPr="000C4B39">
              <w:rPr>
                <w:rFonts w:eastAsia="Times New Roman"/>
                <w:i/>
                <w:color w:val="000000"/>
                <w:position w:val="-6"/>
                <w:sz w:val="20"/>
                <w:szCs w:val="20"/>
              </w:rPr>
              <w:object w:dxaOrig="220" w:dyaOrig="280" w14:anchorId="6D5D0A5B">
                <v:shape id="_x0000_i1062" type="#_x0000_t75" style="width:11.35pt;height:14.65pt" o:ole="">
                  <v:imagedata r:id="rId102" o:title=""/>
                </v:shape>
                <o:OLEObject Type="Embed" ProgID="Equation.DSMT4" ShapeID="_x0000_i1062" DrawAspect="Content" ObjectID="_1448227826" r:id="rId103"/>
              </w:object>
            </w:r>
          </w:p>
        </w:tc>
        <w:tc>
          <w:tcPr>
            <w:tcW w:w="575" w:type="dxa"/>
            <w:shd w:val="clear" w:color="auto" w:fill="E0E0E0"/>
            <w:vAlign w:val="center"/>
          </w:tcPr>
          <w:p w14:paraId="0E4FDAAF" w14:textId="77777777" w:rsidR="00773B57" w:rsidRPr="000C4B39" w:rsidRDefault="00773B57" w:rsidP="00605C8F">
            <w:pPr>
              <w:keepNext/>
              <w:spacing w:after="0" w:line="240" w:lineRule="auto"/>
              <w:jc w:val="center"/>
              <w:rPr>
                <w:b/>
                <w:i/>
                <w:sz w:val="20"/>
                <w:szCs w:val="20"/>
              </w:rPr>
            </w:pPr>
            <w:r w:rsidRPr="000C4B39">
              <w:rPr>
                <w:rFonts w:eastAsia="Times New Roman"/>
                <w:i/>
                <w:color w:val="000000"/>
                <w:position w:val="-6"/>
                <w:sz w:val="20"/>
                <w:szCs w:val="20"/>
              </w:rPr>
              <w:object w:dxaOrig="200" w:dyaOrig="220" w14:anchorId="25633707">
                <v:shape id="_x0000_i1063" type="#_x0000_t75" style="width:10.65pt;height:11.35pt" o:ole="">
                  <v:imagedata r:id="rId104" o:title=""/>
                </v:shape>
                <o:OLEObject Type="Embed" ProgID="Equation.DSMT4" ShapeID="_x0000_i1063" DrawAspect="Content" ObjectID="_1448227827" r:id="rId105"/>
              </w:object>
            </w:r>
          </w:p>
        </w:tc>
        <w:tc>
          <w:tcPr>
            <w:tcW w:w="1036" w:type="dxa"/>
            <w:shd w:val="clear" w:color="auto" w:fill="E0E0E0"/>
            <w:vAlign w:val="center"/>
          </w:tcPr>
          <w:p w14:paraId="2885274B" w14:textId="77777777" w:rsidR="00773B57" w:rsidRPr="000C4B39" w:rsidRDefault="00773B57" w:rsidP="00605C8F">
            <w:pPr>
              <w:keepNext/>
              <w:spacing w:after="0" w:line="240" w:lineRule="auto"/>
              <w:jc w:val="center"/>
              <w:rPr>
                <w:i/>
                <w:sz w:val="20"/>
                <w:szCs w:val="20"/>
              </w:rPr>
            </w:pPr>
            <w:r w:rsidRPr="000C4B39">
              <w:rPr>
                <w:rStyle w:val="InLineCode"/>
                <w:rFonts w:asciiTheme="majorHAnsi" w:hAnsiTheme="majorHAnsi"/>
                <w:i/>
                <w:position w:val="-12"/>
                <w:sz w:val="20"/>
                <w:szCs w:val="20"/>
              </w:rPr>
              <w:object w:dxaOrig="900" w:dyaOrig="400" w14:anchorId="6A42C5A8">
                <v:shape id="_x0000_i1064" type="#_x0000_t75" style="width:45.35pt;height:22.65pt" o:ole="">
                  <v:imagedata r:id="rId106" o:title=""/>
                </v:shape>
                <o:OLEObject Type="Embed" ProgID="Equation.DSMT4" ShapeID="_x0000_i1064" DrawAspect="Content" ObjectID="_1448227828" r:id="rId107"/>
              </w:object>
            </w:r>
          </w:p>
        </w:tc>
        <w:tc>
          <w:tcPr>
            <w:tcW w:w="832" w:type="dxa"/>
            <w:shd w:val="clear" w:color="auto" w:fill="E0E0E0"/>
            <w:vAlign w:val="center"/>
          </w:tcPr>
          <w:p w14:paraId="1741392C" w14:textId="77777777" w:rsidR="00773B57" w:rsidRPr="000C4B39" w:rsidRDefault="00773B57" w:rsidP="00605C8F">
            <w:pPr>
              <w:keepNext/>
              <w:spacing w:after="0" w:line="240" w:lineRule="auto"/>
              <w:jc w:val="center"/>
              <w:rPr>
                <w:b/>
                <w:i/>
                <w:sz w:val="20"/>
                <w:szCs w:val="20"/>
              </w:rPr>
            </w:pPr>
            <w:proofErr w:type="gramStart"/>
            <w:r w:rsidRPr="000C4B39">
              <w:rPr>
                <w:rFonts w:eastAsia="Times New Roman"/>
                <w:b/>
                <w:i/>
                <w:color w:val="000000"/>
                <w:sz w:val="20"/>
                <w:szCs w:val="20"/>
              </w:rPr>
              <w:t>a</w:t>
            </w:r>
            <w:proofErr w:type="gramEnd"/>
          </w:p>
        </w:tc>
        <w:tc>
          <w:tcPr>
            <w:tcW w:w="806" w:type="dxa"/>
            <w:shd w:val="clear" w:color="auto" w:fill="E0E0E0"/>
            <w:vAlign w:val="center"/>
          </w:tcPr>
          <w:p w14:paraId="3C3B070E" w14:textId="77777777" w:rsidR="00773B57" w:rsidRPr="000C4B39" w:rsidRDefault="00773B57" w:rsidP="00605C8F">
            <w:pPr>
              <w:keepNext/>
              <w:spacing w:after="0" w:line="240" w:lineRule="auto"/>
              <w:jc w:val="center"/>
              <w:rPr>
                <w:b/>
                <w:i/>
                <w:sz w:val="20"/>
                <w:szCs w:val="20"/>
              </w:rPr>
            </w:pPr>
            <w:proofErr w:type="gramStart"/>
            <w:r w:rsidRPr="000C4B39">
              <w:rPr>
                <w:rFonts w:eastAsia="Times New Roman"/>
                <w:b/>
                <w:i/>
                <w:color w:val="000000"/>
                <w:sz w:val="20"/>
                <w:szCs w:val="20"/>
              </w:rPr>
              <w:t>b</w:t>
            </w:r>
            <w:proofErr w:type="gramEnd"/>
          </w:p>
        </w:tc>
        <w:tc>
          <w:tcPr>
            <w:tcW w:w="732" w:type="dxa"/>
            <w:shd w:val="clear" w:color="auto" w:fill="E0E0E0"/>
            <w:vAlign w:val="center"/>
          </w:tcPr>
          <w:p w14:paraId="3F8A7529" w14:textId="77777777" w:rsidR="00773B57" w:rsidRPr="000C4B39" w:rsidRDefault="00773B57" w:rsidP="00605C8F">
            <w:pPr>
              <w:keepNext/>
              <w:spacing w:after="0" w:line="240" w:lineRule="auto"/>
              <w:jc w:val="center"/>
              <w:rPr>
                <w:i/>
                <w:sz w:val="20"/>
                <w:szCs w:val="20"/>
              </w:rPr>
            </w:pPr>
            <w:r w:rsidRPr="000C4B39">
              <w:rPr>
                <w:rFonts w:eastAsia="Times New Roman"/>
                <w:i/>
                <w:color w:val="000000"/>
                <w:position w:val="-12"/>
                <w:sz w:val="20"/>
                <w:szCs w:val="20"/>
              </w:rPr>
              <w:object w:dxaOrig="300" w:dyaOrig="380" w14:anchorId="1EA5AE20">
                <v:shape id="_x0000_i1065" type="#_x0000_t75" style="width:15.35pt;height:19.35pt" o:ole="">
                  <v:imagedata r:id="rId108" o:title=""/>
                </v:shape>
                <o:OLEObject Type="Embed" ProgID="Equation.DSMT4" ShapeID="_x0000_i1065" DrawAspect="Content" ObjectID="_1448227829" r:id="rId109"/>
              </w:object>
            </w:r>
          </w:p>
        </w:tc>
        <w:tc>
          <w:tcPr>
            <w:tcW w:w="791" w:type="dxa"/>
            <w:shd w:val="clear" w:color="auto" w:fill="E0E0E0"/>
            <w:vAlign w:val="center"/>
          </w:tcPr>
          <w:p w14:paraId="3DBD6DE7" w14:textId="77777777" w:rsidR="00773B57" w:rsidRPr="000C4B39" w:rsidRDefault="00773B57" w:rsidP="00605C8F">
            <w:pPr>
              <w:keepNext/>
              <w:spacing w:after="0" w:line="240" w:lineRule="auto"/>
              <w:jc w:val="center"/>
              <w:rPr>
                <w:i/>
                <w:sz w:val="20"/>
                <w:szCs w:val="20"/>
              </w:rPr>
            </w:pPr>
            <w:r w:rsidRPr="000C4B39">
              <w:rPr>
                <w:i/>
                <w:position w:val="-10"/>
                <w:sz w:val="20"/>
                <w:szCs w:val="20"/>
              </w:rPr>
              <w:object w:dxaOrig="320" w:dyaOrig="380" w14:anchorId="5515D146">
                <v:shape id="_x0000_i1066" type="#_x0000_t75" style="width:16pt;height:19.35pt" o:ole="">
                  <v:imagedata r:id="rId110" o:title=""/>
                </v:shape>
                <o:OLEObject Type="Embed" ProgID="Equation.DSMT4" ShapeID="_x0000_i1066" DrawAspect="Content" ObjectID="_1448227830" r:id="rId111"/>
              </w:object>
            </w:r>
          </w:p>
        </w:tc>
        <w:tc>
          <w:tcPr>
            <w:tcW w:w="450" w:type="dxa"/>
            <w:shd w:val="clear" w:color="auto" w:fill="E0E0E0"/>
            <w:vAlign w:val="center"/>
          </w:tcPr>
          <w:p w14:paraId="272DFFC0" w14:textId="77777777" w:rsidR="00773B57" w:rsidRPr="000C4B39" w:rsidRDefault="00773B57" w:rsidP="00605C8F">
            <w:pPr>
              <w:keepNext/>
              <w:spacing w:after="0" w:line="240" w:lineRule="auto"/>
              <w:jc w:val="center"/>
              <w:rPr>
                <w:b/>
                <w:i/>
                <w:sz w:val="20"/>
                <w:szCs w:val="20"/>
              </w:rPr>
            </w:pPr>
            <w:proofErr w:type="gramStart"/>
            <w:r w:rsidRPr="000C4B39">
              <w:rPr>
                <w:rFonts w:eastAsia="Times New Roman"/>
                <w:b/>
                <w:i/>
                <w:color w:val="000000"/>
                <w:sz w:val="20"/>
                <w:szCs w:val="20"/>
              </w:rPr>
              <w:t>df</w:t>
            </w:r>
            <w:proofErr w:type="gramEnd"/>
          </w:p>
        </w:tc>
        <w:tc>
          <w:tcPr>
            <w:tcW w:w="942" w:type="dxa"/>
            <w:shd w:val="clear" w:color="auto" w:fill="E0E0E0"/>
            <w:vAlign w:val="center"/>
          </w:tcPr>
          <w:p w14:paraId="2AB93182" w14:textId="77777777" w:rsidR="00773B57" w:rsidRPr="000C4B39" w:rsidRDefault="00773B57" w:rsidP="00605C8F">
            <w:pPr>
              <w:keepNext/>
              <w:spacing w:after="0" w:line="240" w:lineRule="auto"/>
              <w:jc w:val="center"/>
              <w:rPr>
                <w:b/>
                <w:i/>
                <w:sz w:val="20"/>
                <w:szCs w:val="20"/>
              </w:rPr>
            </w:pPr>
            <w:proofErr w:type="gramStart"/>
            <w:r w:rsidRPr="000C4B39">
              <w:rPr>
                <w:rFonts w:eastAsia="Times New Roman"/>
                <w:b/>
                <w:i/>
                <w:color w:val="000000"/>
                <w:sz w:val="20"/>
                <w:szCs w:val="20"/>
              </w:rPr>
              <w:t>p</w:t>
            </w:r>
            <w:proofErr w:type="gramEnd"/>
            <w:r w:rsidRPr="000C4B39">
              <w:rPr>
                <w:rFonts w:eastAsia="Times New Roman"/>
                <w:b/>
                <w:i/>
                <w:color w:val="000000"/>
                <w:sz w:val="20"/>
                <w:szCs w:val="20"/>
              </w:rPr>
              <w:t>-value</w:t>
            </w:r>
          </w:p>
        </w:tc>
      </w:tr>
      <w:tr w:rsidR="00773B57" w:rsidRPr="003B56DA" w14:paraId="2519008F" w14:textId="77777777" w:rsidTr="00773B57">
        <w:trPr>
          <w:jc w:val="center"/>
        </w:trPr>
        <w:tc>
          <w:tcPr>
            <w:tcW w:w="589" w:type="dxa"/>
            <w:shd w:val="clear" w:color="auto" w:fill="E0E0E0"/>
            <w:vAlign w:val="center"/>
          </w:tcPr>
          <w:p w14:paraId="1266015D" w14:textId="361F3E9A" w:rsidR="00773B57" w:rsidRPr="003B56DA" w:rsidRDefault="00773B57" w:rsidP="00605C8F">
            <w:pPr>
              <w:keepNext/>
              <w:spacing w:after="0" w:line="240" w:lineRule="auto"/>
              <w:jc w:val="center"/>
              <w:rPr>
                <w:rFonts w:eastAsia="Times New Roman"/>
                <w:color w:val="000000"/>
                <w:sz w:val="20"/>
                <w:szCs w:val="20"/>
              </w:rPr>
            </w:pPr>
            <w:r>
              <w:rPr>
                <w:rFonts w:eastAsia="Times New Roman"/>
                <w:color w:val="000000"/>
                <w:sz w:val="20"/>
                <w:szCs w:val="20"/>
              </w:rPr>
              <w:t>1</w:t>
            </w:r>
          </w:p>
        </w:tc>
        <w:tc>
          <w:tcPr>
            <w:tcW w:w="589" w:type="dxa"/>
            <w:vMerge w:val="restart"/>
            <w:shd w:val="clear" w:color="auto" w:fill="E0E0E0"/>
            <w:vAlign w:val="center"/>
          </w:tcPr>
          <w:p w14:paraId="21403643" w14:textId="6F1B8C25" w:rsidR="00773B57" w:rsidRPr="003B56DA" w:rsidRDefault="00773B57" w:rsidP="00773B57">
            <w:pPr>
              <w:keepNext/>
              <w:spacing w:after="0" w:line="240" w:lineRule="auto"/>
              <w:jc w:val="center"/>
              <w:rPr>
                <w:rFonts w:eastAsia="Times New Roman"/>
                <w:color w:val="000000"/>
                <w:sz w:val="20"/>
                <w:szCs w:val="20"/>
              </w:rPr>
            </w:pPr>
            <w:r>
              <w:rPr>
                <w:rFonts w:eastAsia="Times New Roman"/>
                <w:color w:val="000000"/>
                <w:sz w:val="20"/>
                <w:szCs w:val="20"/>
              </w:rPr>
              <w:t>500</w:t>
            </w:r>
          </w:p>
        </w:tc>
        <w:tc>
          <w:tcPr>
            <w:tcW w:w="589" w:type="dxa"/>
            <w:vMerge w:val="restart"/>
            <w:shd w:val="clear" w:color="auto" w:fill="E0E0E0"/>
            <w:vAlign w:val="center"/>
          </w:tcPr>
          <w:p w14:paraId="4B0A7ABA" w14:textId="0EDC4C60" w:rsidR="00773B57" w:rsidRPr="003B56DA" w:rsidRDefault="00773B57" w:rsidP="00773B57">
            <w:pPr>
              <w:keepNext/>
              <w:spacing w:after="0" w:line="240" w:lineRule="auto"/>
              <w:jc w:val="center"/>
              <w:rPr>
                <w:rFonts w:eastAsia="Times New Roman"/>
                <w:color w:val="000000"/>
                <w:sz w:val="20"/>
                <w:szCs w:val="20"/>
              </w:rPr>
            </w:pPr>
            <w:r>
              <w:rPr>
                <w:rFonts w:eastAsia="Times New Roman"/>
                <w:color w:val="000000"/>
                <w:sz w:val="20"/>
                <w:szCs w:val="20"/>
              </w:rPr>
              <w:t>700</w:t>
            </w:r>
          </w:p>
        </w:tc>
        <w:tc>
          <w:tcPr>
            <w:tcW w:w="590" w:type="dxa"/>
            <w:shd w:val="clear" w:color="auto" w:fill="E0E0E0"/>
            <w:vAlign w:val="center"/>
          </w:tcPr>
          <w:p w14:paraId="6E4F1251" w14:textId="2C86D0F1" w:rsidR="00773B57" w:rsidRPr="003B56DA" w:rsidRDefault="00773B57" w:rsidP="00605C8F">
            <w:pPr>
              <w:keepNext/>
              <w:spacing w:after="0" w:line="240" w:lineRule="auto"/>
              <w:jc w:val="center"/>
              <w:rPr>
                <w:sz w:val="20"/>
                <w:szCs w:val="20"/>
              </w:rPr>
            </w:pPr>
            <w:r w:rsidRPr="003B56DA">
              <w:rPr>
                <w:rFonts w:eastAsia="Times New Roman"/>
                <w:color w:val="000000"/>
                <w:sz w:val="20"/>
                <w:szCs w:val="20"/>
              </w:rPr>
              <w:t>1</w:t>
            </w:r>
          </w:p>
        </w:tc>
        <w:tc>
          <w:tcPr>
            <w:tcW w:w="589" w:type="dxa"/>
            <w:shd w:val="clear" w:color="auto" w:fill="E0E0E0"/>
            <w:vAlign w:val="center"/>
          </w:tcPr>
          <w:p w14:paraId="6A7E9CD8" w14:textId="77777777" w:rsidR="00773B57" w:rsidRPr="003B56DA" w:rsidRDefault="00773B57" w:rsidP="00605C8F">
            <w:pPr>
              <w:keepNext/>
              <w:spacing w:after="0" w:line="240" w:lineRule="auto"/>
              <w:jc w:val="center"/>
              <w:rPr>
                <w:sz w:val="20"/>
                <w:szCs w:val="20"/>
              </w:rPr>
            </w:pPr>
            <w:r w:rsidRPr="003B56DA">
              <w:rPr>
                <w:rFonts w:eastAsia="Times New Roman"/>
                <w:color w:val="000000"/>
                <w:sz w:val="20"/>
                <w:szCs w:val="20"/>
              </w:rPr>
              <w:t>1</w:t>
            </w:r>
          </w:p>
        </w:tc>
        <w:tc>
          <w:tcPr>
            <w:tcW w:w="577" w:type="dxa"/>
            <w:shd w:val="clear" w:color="auto" w:fill="E0E0E0"/>
            <w:vAlign w:val="center"/>
          </w:tcPr>
          <w:p w14:paraId="1653E835" w14:textId="77777777" w:rsidR="00773B57" w:rsidRPr="003B56DA" w:rsidRDefault="00773B57" w:rsidP="00605C8F">
            <w:pPr>
              <w:keepNext/>
              <w:spacing w:after="0" w:line="240" w:lineRule="auto"/>
              <w:jc w:val="center"/>
              <w:rPr>
                <w:sz w:val="20"/>
                <w:szCs w:val="20"/>
              </w:rPr>
            </w:pPr>
            <w:r w:rsidRPr="003B56DA">
              <w:rPr>
                <w:rFonts w:eastAsia="Times New Roman"/>
                <w:color w:val="000000"/>
                <w:sz w:val="20"/>
                <w:szCs w:val="20"/>
              </w:rPr>
              <w:t>2.0</w:t>
            </w:r>
          </w:p>
        </w:tc>
        <w:tc>
          <w:tcPr>
            <w:tcW w:w="577" w:type="dxa"/>
            <w:shd w:val="clear" w:color="auto" w:fill="E0E0E0"/>
            <w:vAlign w:val="center"/>
          </w:tcPr>
          <w:p w14:paraId="2BFFF5A6" w14:textId="77777777" w:rsidR="00773B57" w:rsidRPr="003B56DA" w:rsidRDefault="00773B57" w:rsidP="00605C8F">
            <w:pPr>
              <w:keepNext/>
              <w:spacing w:after="0" w:line="240" w:lineRule="auto"/>
              <w:jc w:val="center"/>
              <w:rPr>
                <w:sz w:val="20"/>
                <w:szCs w:val="20"/>
              </w:rPr>
            </w:pPr>
            <w:r w:rsidRPr="003B56DA">
              <w:rPr>
                <w:rFonts w:eastAsia="Times New Roman"/>
                <w:color w:val="000000"/>
                <w:sz w:val="20"/>
                <w:szCs w:val="20"/>
              </w:rPr>
              <w:t>10</w:t>
            </w:r>
          </w:p>
        </w:tc>
        <w:tc>
          <w:tcPr>
            <w:tcW w:w="575" w:type="dxa"/>
            <w:shd w:val="clear" w:color="auto" w:fill="E0E0E0"/>
            <w:vAlign w:val="center"/>
          </w:tcPr>
          <w:p w14:paraId="157FA438" w14:textId="77777777" w:rsidR="00773B57" w:rsidRPr="003B56DA" w:rsidRDefault="00773B57" w:rsidP="00605C8F">
            <w:pPr>
              <w:keepNext/>
              <w:spacing w:after="0" w:line="240" w:lineRule="auto"/>
              <w:jc w:val="center"/>
              <w:rPr>
                <w:sz w:val="20"/>
                <w:szCs w:val="20"/>
              </w:rPr>
            </w:pPr>
            <w:r w:rsidRPr="003B56DA">
              <w:rPr>
                <w:rFonts w:eastAsia="Times New Roman"/>
                <w:color w:val="000000"/>
                <w:sz w:val="20"/>
                <w:szCs w:val="20"/>
              </w:rPr>
              <w:t>1</w:t>
            </w:r>
          </w:p>
        </w:tc>
        <w:tc>
          <w:tcPr>
            <w:tcW w:w="1036" w:type="dxa"/>
            <w:shd w:val="clear" w:color="auto" w:fill="E0E0E0"/>
            <w:vAlign w:val="center"/>
          </w:tcPr>
          <w:p w14:paraId="5CCBB3AF" w14:textId="3956AF16" w:rsidR="00773B57" w:rsidRPr="003B56DA" w:rsidRDefault="00773B57" w:rsidP="00605C8F">
            <w:pPr>
              <w:keepNext/>
              <w:spacing w:after="0" w:line="240" w:lineRule="auto"/>
              <w:jc w:val="center"/>
              <w:rPr>
                <w:sz w:val="20"/>
                <w:szCs w:val="20"/>
              </w:rPr>
            </w:pPr>
            <w:r w:rsidRPr="003B56DA">
              <w:rPr>
                <w:rFonts w:eastAsia="Times New Roman"/>
                <w:color w:val="000000"/>
                <w:sz w:val="20"/>
                <w:szCs w:val="20"/>
              </w:rPr>
              <w:t>0.787</w:t>
            </w:r>
            <w:r>
              <w:rPr>
                <w:rFonts w:eastAsia="Times New Roman"/>
                <w:color w:val="000000"/>
                <w:sz w:val="20"/>
                <w:szCs w:val="20"/>
              </w:rPr>
              <w:t>5</w:t>
            </w:r>
          </w:p>
        </w:tc>
        <w:tc>
          <w:tcPr>
            <w:tcW w:w="832" w:type="dxa"/>
            <w:shd w:val="clear" w:color="auto" w:fill="E0E0E0"/>
            <w:vAlign w:val="center"/>
          </w:tcPr>
          <w:p w14:paraId="0DB93B63" w14:textId="715EE5A9" w:rsidR="00773B57" w:rsidRPr="003B56DA" w:rsidRDefault="00773B57" w:rsidP="00605C8F">
            <w:pPr>
              <w:keepNext/>
              <w:spacing w:after="0" w:line="240" w:lineRule="auto"/>
              <w:jc w:val="center"/>
              <w:rPr>
                <w:sz w:val="20"/>
                <w:szCs w:val="20"/>
              </w:rPr>
            </w:pPr>
            <w:r w:rsidRPr="003B56DA">
              <w:rPr>
                <w:rFonts w:eastAsia="Times New Roman"/>
                <w:color w:val="000000"/>
                <w:sz w:val="20"/>
                <w:szCs w:val="20"/>
              </w:rPr>
              <w:t>1.00</w:t>
            </w:r>
            <w:r>
              <w:rPr>
                <w:rFonts w:eastAsia="Times New Roman"/>
                <w:color w:val="000000"/>
                <w:sz w:val="20"/>
                <w:szCs w:val="20"/>
              </w:rPr>
              <w:t>66</w:t>
            </w:r>
          </w:p>
        </w:tc>
        <w:tc>
          <w:tcPr>
            <w:tcW w:w="806" w:type="dxa"/>
            <w:shd w:val="clear" w:color="auto" w:fill="E0E0E0"/>
            <w:vAlign w:val="center"/>
          </w:tcPr>
          <w:p w14:paraId="1627ED47" w14:textId="16AF8ADA" w:rsidR="00773B57" w:rsidRPr="003B56DA" w:rsidRDefault="00773B57" w:rsidP="00605C8F">
            <w:pPr>
              <w:keepNext/>
              <w:spacing w:after="0" w:line="240" w:lineRule="auto"/>
              <w:jc w:val="center"/>
              <w:rPr>
                <w:sz w:val="20"/>
                <w:szCs w:val="20"/>
              </w:rPr>
            </w:pPr>
            <w:r w:rsidRPr="003B56DA">
              <w:rPr>
                <w:rFonts w:eastAsia="Times New Roman"/>
                <w:color w:val="000000"/>
                <w:sz w:val="20"/>
                <w:szCs w:val="20"/>
              </w:rPr>
              <w:t>0.8</w:t>
            </w:r>
            <w:r>
              <w:rPr>
                <w:rFonts w:eastAsia="Times New Roman"/>
                <w:color w:val="000000"/>
                <w:sz w:val="20"/>
                <w:szCs w:val="20"/>
              </w:rPr>
              <w:t>182</w:t>
            </w:r>
          </w:p>
        </w:tc>
        <w:tc>
          <w:tcPr>
            <w:tcW w:w="732" w:type="dxa"/>
            <w:shd w:val="clear" w:color="auto" w:fill="E0E0E0"/>
            <w:vAlign w:val="center"/>
          </w:tcPr>
          <w:p w14:paraId="14C68BFF" w14:textId="47BDCD98" w:rsidR="00773B57" w:rsidRPr="003B56DA" w:rsidRDefault="00773B57" w:rsidP="00605C8F">
            <w:pPr>
              <w:keepNext/>
              <w:spacing w:after="0" w:line="240" w:lineRule="auto"/>
              <w:jc w:val="center"/>
              <w:rPr>
                <w:sz w:val="20"/>
                <w:szCs w:val="20"/>
              </w:rPr>
            </w:pPr>
            <w:r w:rsidRPr="00605C8F">
              <w:rPr>
                <w:rFonts w:eastAsia="Times New Roman"/>
                <w:color w:val="000000"/>
                <w:sz w:val="20"/>
                <w:szCs w:val="20"/>
              </w:rPr>
              <w:t>0.7820</w:t>
            </w:r>
          </w:p>
        </w:tc>
        <w:tc>
          <w:tcPr>
            <w:tcW w:w="791" w:type="dxa"/>
            <w:shd w:val="clear" w:color="auto" w:fill="E0E0E0"/>
            <w:vAlign w:val="center"/>
          </w:tcPr>
          <w:p w14:paraId="1FF568E4" w14:textId="68C39981" w:rsidR="00773B57" w:rsidRPr="003B56DA" w:rsidRDefault="00773B57" w:rsidP="00605C8F">
            <w:pPr>
              <w:keepNext/>
              <w:spacing w:after="0" w:line="240" w:lineRule="auto"/>
              <w:jc w:val="center"/>
              <w:rPr>
                <w:sz w:val="20"/>
                <w:szCs w:val="20"/>
              </w:rPr>
            </w:pPr>
            <w:r w:rsidRPr="00605C8F">
              <w:rPr>
                <w:rFonts w:eastAsia="Times New Roman"/>
                <w:color w:val="000000"/>
                <w:sz w:val="20"/>
                <w:szCs w:val="20"/>
              </w:rPr>
              <w:t>2.3751</w:t>
            </w:r>
          </w:p>
        </w:tc>
        <w:tc>
          <w:tcPr>
            <w:tcW w:w="450" w:type="dxa"/>
            <w:shd w:val="clear" w:color="auto" w:fill="E0E0E0"/>
            <w:vAlign w:val="center"/>
          </w:tcPr>
          <w:p w14:paraId="24C5AF99" w14:textId="77777777" w:rsidR="00773B57" w:rsidRPr="003B56DA" w:rsidRDefault="00773B57" w:rsidP="00605C8F">
            <w:pPr>
              <w:keepNext/>
              <w:spacing w:after="0" w:line="240" w:lineRule="auto"/>
              <w:jc w:val="center"/>
              <w:rPr>
                <w:sz w:val="20"/>
                <w:szCs w:val="20"/>
              </w:rPr>
            </w:pPr>
            <w:r w:rsidRPr="003B56DA">
              <w:rPr>
                <w:rFonts w:eastAsia="Times New Roman"/>
                <w:color w:val="000000"/>
                <w:sz w:val="20"/>
                <w:szCs w:val="20"/>
              </w:rPr>
              <w:t>2</w:t>
            </w:r>
          </w:p>
        </w:tc>
        <w:tc>
          <w:tcPr>
            <w:tcW w:w="942" w:type="dxa"/>
            <w:shd w:val="clear" w:color="auto" w:fill="E0E0E0"/>
            <w:vAlign w:val="center"/>
          </w:tcPr>
          <w:p w14:paraId="4EEE3FF9" w14:textId="7CD36066" w:rsidR="00773B57" w:rsidRPr="003B56DA" w:rsidRDefault="00773B57" w:rsidP="00605C8F">
            <w:pPr>
              <w:keepNext/>
              <w:spacing w:after="0" w:line="240" w:lineRule="auto"/>
              <w:jc w:val="center"/>
              <w:rPr>
                <w:sz w:val="20"/>
                <w:szCs w:val="20"/>
              </w:rPr>
            </w:pPr>
            <w:r w:rsidRPr="00605C8F">
              <w:rPr>
                <w:rFonts w:eastAsia="Times New Roman"/>
                <w:color w:val="000000"/>
                <w:sz w:val="20"/>
                <w:szCs w:val="20"/>
              </w:rPr>
              <w:t>0.3050</w:t>
            </w:r>
          </w:p>
        </w:tc>
      </w:tr>
      <w:tr w:rsidR="00773B57" w:rsidRPr="003B56DA" w14:paraId="055904AE" w14:textId="77777777" w:rsidTr="00773B57">
        <w:trPr>
          <w:jc w:val="center"/>
        </w:trPr>
        <w:tc>
          <w:tcPr>
            <w:tcW w:w="589" w:type="dxa"/>
            <w:shd w:val="clear" w:color="auto" w:fill="E0E0E0"/>
            <w:vAlign w:val="center"/>
          </w:tcPr>
          <w:p w14:paraId="4B374444" w14:textId="1BBF8E32" w:rsidR="00773B57" w:rsidRPr="003B56DA" w:rsidRDefault="00773B57" w:rsidP="00605C8F">
            <w:pPr>
              <w:keepNext/>
              <w:spacing w:after="0" w:line="240" w:lineRule="auto"/>
              <w:jc w:val="center"/>
              <w:rPr>
                <w:rFonts w:eastAsia="Times New Roman"/>
                <w:color w:val="000000"/>
                <w:sz w:val="20"/>
                <w:szCs w:val="20"/>
              </w:rPr>
            </w:pPr>
            <w:r>
              <w:rPr>
                <w:rFonts w:eastAsia="Times New Roman"/>
                <w:color w:val="000000"/>
                <w:sz w:val="20"/>
                <w:szCs w:val="20"/>
              </w:rPr>
              <w:t>2</w:t>
            </w:r>
          </w:p>
        </w:tc>
        <w:tc>
          <w:tcPr>
            <w:tcW w:w="589" w:type="dxa"/>
            <w:vMerge/>
            <w:shd w:val="clear" w:color="auto" w:fill="E0E0E0"/>
            <w:vAlign w:val="center"/>
          </w:tcPr>
          <w:p w14:paraId="22EA0E63" w14:textId="77777777" w:rsidR="00773B57" w:rsidRPr="003B56DA" w:rsidRDefault="00773B57" w:rsidP="00773B57">
            <w:pPr>
              <w:keepNext/>
              <w:spacing w:after="0" w:line="240" w:lineRule="auto"/>
              <w:jc w:val="center"/>
              <w:rPr>
                <w:rFonts w:eastAsia="Times New Roman"/>
                <w:color w:val="000000"/>
                <w:sz w:val="20"/>
                <w:szCs w:val="20"/>
              </w:rPr>
            </w:pPr>
          </w:p>
        </w:tc>
        <w:tc>
          <w:tcPr>
            <w:tcW w:w="589" w:type="dxa"/>
            <w:vMerge/>
            <w:shd w:val="clear" w:color="auto" w:fill="E0E0E0"/>
            <w:vAlign w:val="center"/>
          </w:tcPr>
          <w:p w14:paraId="322DC6DE" w14:textId="376E70CC" w:rsidR="00773B57" w:rsidRPr="003B56DA" w:rsidRDefault="00773B57" w:rsidP="00773B57">
            <w:pPr>
              <w:keepNext/>
              <w:spacing w:after="0" w:line="240" w:lineRule="auto"/>
              <w:jc w:val="center"/>
              <w:rPr>
                <w:rFonts w:eastAsia="Times New Roman"/>
                <w:color w:val="000000"/>
                <w:sz w:val="20"/>
                <w:szCs w:val="20"/>
              </w:rPr>
            </w:pPr>
          </w:p>
        </w:tc>
        <w:tc>
          <w:tcPr>
            <w:tcW w:w="590" w:type="dxa"/>
            <w:shd w:val="clear" w:color="auto" w:fill="E0E0E0"/>
            <w:vAlign w:val="center"/>
          </w:tcPr>
          <w:p w14:paraId="2242C823" w14:textId="6C130EDB" w:rsidR="00773B57" w:rsidRPr="003B56DA" w:rsidRDefault="00773B57" w:rsidP="00605C8F">
            <w:pPr>
              <w:keepNext/>
              <w:spacing w:after="0" w:line="240" w:lineRule="auto"/>
              <w:jc w:val="center"/>
              <w:rPr>
                <w:sz w:val="20"/>
                <w:szCs w:val="20"/>
              </w:rPr>
            </w:pPr>
            <w:r w:rsidRPr="003B56DA">
              <w:rPr>
                <w:rFonts w:eastAsia="Times New Roman"/>
                <w:color w:val="000000"/>
                <w:sz w:val="20"/>
                <w:szCs w:val="20"/>
              </w:rPr>
              <w:t>1</w:t>
            </w:r>
          </w:p>
        </w:tc>
        <w:tc>
          <w:tcPr>
            <w:tcW w:w="589" w:type="dxa"/>
            <w:shd w:val="clear" w:color="auto" w:fill="E0E0E0"/>
            <w:vAlign w:val="center"/>
          </w:tcPr>
          <w:p w14:paraId="77049B9C" w14:textId="77777777" w:rsidR="00773B57" w:rsidRPr="003B56DA" w:rsidRDefault="00773B57" w:rsidP="00605C8F">
            <w:pPr>
              <w:keepNext/>
              <w:spacing w:after="0" w:line="240" w:lineRule="auto"/>
              <w:jc w:val="center"/>
              <w:rPr>
                <w:sz w:val="20"/>
                <w:szCs w:val="20"/>
              </w:rPr>
            </w:pPr>
            <w:r w:rsidRPr="003B56DA">
              <w:rPr>
                <w:rFonts w:eastAsia="Times New Roman"/>
                <w:color w:val="000000"/>
                <w:sz w:val="20"/>
                <w:szCs w:val="20"/>
              </w:rPr>
              <w:t>1</w:t>
            </w:r>
          </w:p>
        </w:tc>
        <w:tc>
          <w:tcPr>
            <w:tcW w:w="577" w:type="dxa"/>
            <w:shd w:val="clear" w:color="auto" w:fill="E0E0E0"/>
            <w:vAlign w:val="center"/>
          </w:tcPr>
          <w:p w14:paraId="06D2B905" w14:textId="77777777" w:rsidR="00773B57" w:rsidRPr="003B56DA" w:rsidRDefault="00773B57" w:rsidP="00605C8F">
            <w:pPr>
              <w:keepNext/>
              <w:spacing w:after="0" w:line="240" w:lineRule="auto"/>
              <w:jc w:val="center"/>
              <w:rPr>
                <w:sz w:val="20"/>
                <w:szCs w:val="20"/>
              </w:rPr>
            </w:pPr>
            <w:r w:rsidRPr="003B56DA">
              <w:rPr>
                <w:rFonts w:eastAsia="Times New Roman"/>
                <w:color w:val="000000"/>
                <w:sz w:val="20"/>
                <w:szCs w:val="20"/>
              </w:rPr>
              <w:t>2.5</w:t>
            </w:r>
          </w:p>
        </w:tc>
        <w:tc>
          <w:tcPr>
            <w:tcW w:w="577" w:type="dxa"/>
            <w:shd w:val="clear" w:color="auto" w:fill="E0E0E0"/>
            <w:vAlign w:val="center"/>
          </w:tcPr>
          <w:p w14:paraId="5D10A658" w14:textId="77777777" w:rsidR="00773B57" w:rsidRPr="003B56DA" w:rsidRDefault="00773B57" w:rsidP="00605C8F">
            <w:pPr>
              <w:keepNext/>
              <w:spacing w:after="0" w:line="240" w:lineRule="auto"/>
              <w:jc w:val="center"/>
              <w:rPr>
                <w:sz w:val="20"/>
                <w:szCs w:val="20"/>
              </w:rPr>
            </w:pPr>
            <w:r w:rsidRPr="003B56DA">
              <w:rPr>
                <w:rFonts w:eastAsia="Times New Roman"/>
                <w:color w:val="000000"/>
                <w:sz w:val="20"/>
                <w:szCs w:val="20"/>
              </w:rPr>
              <w:t>10</w:t>
            </w:r>
          </w:p>
        </w:tc>
        <w:tc>
          <w:tcPr>
            <w:tcW w:w="575" w:type="dxa"/>
            <w:shd w:val="clear" w:color="auto" w:fill="E0E0E0"/>
            <w:vAlign w:val="center"/>
          </w:tcPr>
          <w:p w14:paraId="62CA5A47" w14:textId="77777777" w:rsidR="00773B57" w:rsidRPr="003B56DA" w:rsidRDefault="00773B57" w:rsidP="00605C8F">
            <w:pPr>
              <w:keepNext/>
              <w:spacing w:after="0" w:line="240" w:lineRule="auto"/>
              <w:jc w:val="center"/>
              <w:rPr>
                <w:sz w:val="20"/>
                <w:szCs w:val="20"/>
              </w:rPr>
            </w:pPr>
            <w:r w:rsidRPr="003B56DA">
              <w:rPr>
                <w:rFonts w:eastAsia="Times New Roman"/>
                <w:color w:val="000000"/>
                <w:sz w:val="20"/>
                <w:szCs w:val="20"/>
              </w:rPr>
              <w:t>1</w:t>
            </w:r>
          </w:p>
        </w:tc>
        <w:tc>
          <w:tcPr>
            <w:tcW w:w="1036" w:type="dxa"/>
            <w:shd w:val="clear" w:color="auto" w:fill="E0E0E0"/>
            <w:vAlign w:val="center"/>
          </w:tcPr>
          <w:p w14:paraId="07F64D9B" w14:textId="77777777" w:rsidR="00773B57" w:rsidRPr="003B56DA" w:rsidRDefault="00773B57" w:rsidP="00605C8F">
            <w:pPr>
              <w:keepNext/>
              <w:spacing w:after="0" w:line="240" w:lineRule="auto"/>
              <w:jc w:val="center"/>
              <w:rPr>
                <w:sz w:val="20"/>
                <w:szCs w:val="20"/>
              </w:rPr>
            </w:pPr>
            <w:r w:rsidRPr="003B56DA">
              <w:rPr>
                <w:rFonts w:eastAsia="Times New Roman"/>
                <w:color w:val="000000"/>
                <w:sz w:val="20"/>
                <w:szCs w:val="20"/>
              </w:rPr>
              <w:t>0.879</w:t>
            </w:r>
          </w:p>
        </w:tc>
        <w:tc>
          <w:tcPr>
            <w:tcW w:w="832" w:type="dxa"/>
            <w:shd w:val="clear" w:color="auto" w:fill="E0E0E0"/>
            <w:vAlign w:val="center"/>
          </w:tcPr>
          <w:p w14:paraId="0F0BF7CC" w14:textId="3846A04E" w:rsidR="00773B57" w:rsidRPr="003B56DA" w:rsidRDefault="00773B57" w:rsidP="00605C8F">
            <w:pPr>
              <w:keepNext/>
              <w:spacing w:after="0" w:line="240" w:lineRule="auto"/>
              <w:jc w:val="center"/>
              <w:rPr>
                <w:sz w:val="20"/>
                <w:szCs w:val="20"/>
              </w:rPr>
            </w:pPr>
            <w:r w:rsidRPr="00605C8F">
              <w:rPr>
                <w:rFonts w:eastAsia="Times New Roman"/>
                <w:color w:val="000000"/>
                <w:sz w:val="20"/>
                <w:szCs w:val="20"/>
              </w:rPr>
              <w:t>1.5134</w:t>
            </w:r>
          </w:p>
        </w:tc>
        <w:tc>
          <w:tcPr>
            <w:tcW w:w="806" w:type="dxa"/>
            <w:shd w:val="clear" w:color="auto" w:fill="E0E0E0"/>
            <w:vAlign w:val="center"/>
          </w:tcPr>
          <w:p w14:paraId="592E0155" w14:textId="3C86BC23" w:rsidR="00773B57" w:rsidRPr="003B56DA" w:rsidRDefault="00773B57" w:rsidP="00605C8F">
            <w:pPr>
              <w:keepNext/>
              <w:spacing w:after="0" w:line="240" w:lineRule="auto"/>
              <w:jc w:val="center"/>
              <w:rPr>
                <w:sz w:val="20"/>
                <w:szCs w:val="20"/>
              </w:rPr>
            </w:pPr>
            <w:r w:rsidRPr="00605C8F">
              <w:rPr>
                <w:rFonts w:eastAsia="Times New Roman"/>
                <w:color w:val="000000"/>
                <w:sz w:val="20"/>
                <w:szCs w:val="20"/>
              </w:rPr>
              <w:t>0.7617</w:t>
            </w:r>
          </w:p>
        </w:tc>
        <w:tc>
          <w:tcPr>
            <w:tcW w:w="732" w:type="dxa"/>
            <w:shd w:val="clear" w:color="auto" w:fill="E0E0E0"/>
            <w:vAlign w:val="center"/>
          </w:tcPr>
          <w:p w14:paraId="54F60ADF" w14:textId="45B7BF34" w:rsidR="00773B57" w:rsidRPr="003B56DA" w:rsidRDefault="00773B57" w:rsidP="00605C8F">
            <w:pPr>
              <w:keepNext/>
              <w:spacing w:after="0" w:line="240" w:lineRule="auto"/>
              <w:jc w:val="center"/>
              <w:rPr>
                <w:sz w:val="20"/>
                <w:szCs w:val="20"/>
              </w:rPr>
            </w:pPr>
            <w:r w:rsidRPr="00605C8F">
              <w:rPr>
                <w:rFonts w:eastAsia="Times New Roman"/>
                <w:color w:val="000000"/>
                <w:sz w:val="20"/>
                <w:szCs w:val="20"/>
              </w:rPr>
              <w:t>0.8857</w:t>
            </w:r>
          </w:p>
        </w:tc>
        <w:tc>
          <w:tcPr>
            <w:tcW w:w="791" w:type="dxa"/>
            <w:shd w:val="clear" w:color="auto" w:fill="E0E0E0"/>
            <w:vAlign w:val="center"/>
          </w:tcPr>
          <w:p w14:paraId="7E0BE38D" w14:textId="52284BC1" w:rsidR="00773B57" w:rsidRPr="003B56DA" w:rsidRDefault="00773B57" w:rsidP="00605C8F">
            <w:pPr>
              <w:keepNext/>
              <w:spacing w:after="0" w:line="240" w:lineRule="auto"/>
              <w:jc w:val="center"/>
              <w:rPr>
                <w:sz w:val="20"/>
                <w:szCs w:val="20"/>
              </w:rPr>
            </w:pPr>
            <w:r w:rsidRPr="00605C8F">
              <w:rPr>
                <w:rFonts w:eastAsia="Times New Roman"/>
                <w:color w:val="000000"/>
                <w:sz w:val="20"/>
                <w:szCs w:val="20"/>
              </w:rPr>
              <w:t>0.5178</w:t>
            </w:r>
          </w:p>
        </w:tc>
        <w:tc>
          <w:tcPr>
            <w:tcW w:w="450" w:type="dxa"/>
            <w:shd w:val="clear" w:color="auto" w:fill="E0E0E0"/>
            <w:vAlign w:val="center"/>
          </w:tcPr>
          <w:p w14:paraId="2925908F" w14:textId="77777777" w:rsidR="00773B57" w:rsidRPr="003B56DA" w:rsidRDefault="00773B57" w:rsidP="00605C8F">
            <w:pPr>
              <w:keepNext/>
              <w:spacing w:after="0" w:line="240" w:lineRule="auto"/>
              <w:jc w:val="center"/>
              <w:rPr>
                <w:sz w:val="20"/>
                <w:szCs w:val="20"/>
              </w:rPr>
            </w:pPr>
            <w:r w:rsidRPr="003B56DA">
              <w:rPr>
                <w:rFonts w:eastAsia="Times New Roman"/>
                <w:color w:val="000000"/>
                <w:sz w:val="20"/>
                <w:szCs w:val="20"/>
              </w:rPr>
              <w:t>2</w:t>
            </w:r>
          </w:p>
        </w:tc>
        <w:tc>
          <w:tcPr>
            <w:tcW w:w="942" w:type="dxa"/>
            <w:shd w:val="clear" w:color="auto" w:fill="E0E0E0"/>
            <w:vAlign w:val="center"/>
          </w:tcPr>
          <w:p w14:paraId="21278D00" w14:textId="791E96FB" w:rsidR="00773B57" w:rsidRPr="003B56DA" w:rsidRDefault="00773B57" w:rsidP="00605C8F">
            <w:pPr>
              <w:keepNext/>
              <w:spacing w:after="0" w:line="240" w:lineRule="auto"/>
              <w:jc w:val="center"/>
              <w:rPr>
                <w:sz w:val="20"/>
                <w:szCs w:val="20"/>
              </w:rPr>
            </w:pPr>
            <w:r w:rsidRPr="00605C8F">
              <w:rPr>
                <w:rFonts w:eastAsia="Times New Roman"/>
                <w:color w:val="000000"/>
                <w:sz w:val="20"/>
                <w:szCs w:val="20"/>
              </w:rPr>
              <w:t>0.7719</w:t>
            </w:r>
          </w:p>
        </w:tc>
      </w:tr>
      <w:tr w:rsidR="00773B57" w:rsidRPr="003B56DA" w14:paraId="78FD3E98" w14:textId="77777777" w:rsidTr="00773B57">
        <w:trPr>
          <w:jc w:val="center"/>
        </w:trPr>
        <w:tc>
          <w:tcPr>
            <w:tcW w:w="589" w:type="dxa"/>
            <w:shd w:val="clear" w:color="auto" w:fill="E0E0E0"/>
            <w:vAlign w:val="center"/>
          </w:tcPr>
          <w:p w14:paraId="43154C38" w14:textId="1BE6033F" w:rsidR="00773B57" w:rsidRPr="003B56DA" w:rsidRDefault="00773B57" w:rsidP="00605C8F">
            <w:pPr>
              <w:keepNext/>
              <w:spacing w:after="0" w:line="240" w:lineRule="auto"/>
              <w:jc w:val="center"/>
              <w:rPr>
                <w:rFonts w:eastAsia="Times New Roman"/>
                <w:color w:val="000000"/>
                <w:sz w:val="20"/>
                <w:szCs w:val="20"/>
              </w:rPr>
            </w:pPr>
            <w:r>
              <w:rPr>
                <w:rFonts w:eastAsia="Times New Roman"/>
                <w:color w:val="000000"/>
                <w:sz w:val="20"/>
                <w:szCs w:val="20"/>
              </w:rPr>
              <w:t>3</w:t>
            </w:r>
          </w:p>
        </w:tc>
        <w:tc>
          <w:tcPr>
            <w:tcW w:w="589" w:type="dxa"/>
            <w:vMerge/>
            <w:shd w:val="clear" w:color="auto" w:fill="E0E0E0"/>
            <w:vAlign w:val="center"/>
          </w:tcPr>
          <w:p w14:paraId="37CB0775" w14:textId="77777777" w:rsidR="00773B57" w:rsidRPr="003B56DA" w:rsidRDefault="00773B57" w:rsidP="00773B57">
            <w:pPr>
              <w:keepNext/>
              <w:spacing w:after="0" w:line="240" w:lineRule="auto"/>
              <w:jc w:val="center"/>
              <w:rPr>
                <w:rFonts w:eastAsia="Times New Roman"/>
                <w:color w:val="000000"/>
                <w:sz w:val="20"/>
                <w:szCs w:val="20"/>
              </w:rPr>
            </w:pPr>
          </w:p>
        </w:tc>
        <w:tc>
          <w:tcPr>
            <w:tcW w:w="589" w:type="dxa"/>
            <w:vMerge/>
            <w:shd w:val="clear" w:color="auto" w:fill="E0E0E0"/>
            <w:vAlign w:val="center"/>
          </w:tcPr>
          <w:p w14:paraId="3EB7E5FB" w14:textId="0836C25C" w:rsidR="00773B57" w:rsidRPr="003B56DA" w:rsidRDefault="00773B57" w:rsidP="00773B57">
            <w:pPr>
              <w:keepNext/>
              <w:spacing w:after="0" w:line="240" w:lineRule="auto"/>
              <w:jc w:val="center"/>
              <w:rPr>
                <w:rFonts w:eastAsia="Times New Roman"/>
                <w:color w:val="000000"/>
                <w:sz w:val="20"/>
                <w:szCs w:val="20"/>
              </w:rPr>
            </w:pPr>
          </w:p>
        </w:tc>
        <w:tc>
          <w:tcPr>
            <w:tcW w:w="590" w:type="dxa"/>
            <w:shd w:val="clear" w:color="auto" w:fill="E0E0E0"/>
            <w:vAlign w:val="center"/>
          </w:tcPr>
          <w:p w14:paraId="2319E559" w14:textId="21330E4A" w:rsidR="00773B57" w:rsidRPr="003B56DA" w:rsidRDefault="00773B57" w:rsidP="00605C8F">
            <w:pPr>
              <w:keepNext/>
              <w:spacing w:after="0" w:line="240" w:lineRule="auto"/>
              <w:jc w:val="center"/>
              <w:rPr>
                <w:sz w:val="20"/>
                <w:szCs w:val="20"/>
              </w:rPr>
            </w:pPr>
            <w:r w:rsidRPr="003B56DA">
              <w:rPr>
                <w:rFonts w:eastAsia="Times New Roman"/>
                <w:color w:val="000000"/>
                <w:sz w:val="20"/>
                <w:szCs w:val="20"/>
              </w:rPr>
              <w:t>1</w:t>
            </w:r>
          </w:p>
        </w:tc>
        <w:tc>
          <w:tcPr>
            <w:tcW w:w="589" w:type="dxa"/>
            <w:shd w:val="clear" w:color="auto" w:fill="E0E0E0"/>
            <w:vAlign w:val="center"/>
          </w:tcPr>
          <w:p w14:paraId="33805B7A" w14:textId="77777777" w:rsidR="00773B57" w:rsidRPr="003B56DA" w:rsidRDefault="00773B57" w:rsidP="00605C8F">
            <w:pPr>
              <w:keepNext/>
              <w:spacing w:after="0" w:line="240" w:lineRule="auto"/>
              <w:jc w:val="center"/>
              <w:rPr>
                <w:sz w:val="20"/>
                <w:szCs w:val="20"/>
              </w:rPr>
            </w:pPr>
            <w:r w:rsidRPr="003B56DA">
              <w:rPr>
                <w:rFonts w:eastAsia="Times New Roman"/>
                <w:color w:val="000000"/>
                <w:sz w:val="20"/>
                <w:szCs w:val="20"/>
              </w:rPr>
              <w:t>1</w:t>
            </w:r>
          </w:p>
        </w:tc>
        <w:tc>
          <w:tcPr>
            <w:tcW w:w="577" w:type="dxa"/>
            <w:shd w:val="clear" w:color="auto" w:fill="E0E0E0"/>
            <w:vAlign w:val="center"/>
          </w:tcPr>
          <w:p w14:paraId="5E42307C" w14:textId="77777777" w:rsidR="00773B57" w:rsidRPr="003B56DA" w:rsidRDefault="00773B57" w:rsidP="00605C8F">
            <w:pPr>
              <w:keepNext/>
              <w:spacing w:after="0" w:line="240" w:lineRule="auto"/>
              <w:jc w:val="center"/>
              <w:rPr>
                <w:sz w:val="20"/>
                <w:szCs w:val="20"/>
              </w:rPr>
            </w:pPr>
            <w:r w:rsidRPr="003B56DA">
              <w:rPr>
                <w:rFonts w:eastAsia="Times New Roman"/>
                <w:color w:val="000000"/>
                <w:sz w:val="20"/>
                <w:szCs w:val="20"/>
              </w:rPr>
              <w:t>3.0</w:t>
            </w:r>
          </w:p>
        </w:tc>
        <w:tc>
          <w:tcPr>
            <w:tcW w:w="577" w:type="dxa"/>
            <w:shd w:val="clear" w:color="auto" w:fill="E0E0E0"/>
            <w:vAlign w:val="center"/>
          </w:tcPr>
          <w:p w14:paraId="2C4AE4BB" w14:textId="77777777" w:rsidR="00773B57" w:rsidRPr="003B56DA" w:rsidRDefault="00773B57" w:rsidP="00605C8F">
            <w:pPr>
              <w:keepNext/>
              <w:spacing w:after="0" w:line="240" w:lineRule="auto"/>
              <w:jc w:val="center"/>
              <w:rPr>
                <w:sz w:val="20"/>
                <w:szCs w:val="20"/>
              </w:rPr>
            </w:pPr>
            <w:r w:rsidRPr="003B56DA">
              <w:rPr>
                <w:rFonts w:eastAsia="Times New Roman"/>
                <w:color w:val="000000"/>
                <w:sz w:val="20"/>
                <w:szCs w:val="20"/>
              </w:rPr>
              <w:t>10</w:t>
            </w:r>
          </w:p>
        </w:tc>
        <w:tc>
          <w:tcPr>
            <w:tcW w:w="575" w:type="dxa"/>
            <w:shd w:val="clear" w:color="auto" w:fill="E0E0E0"/>
            <w:vAlign w:val="center"/>
          </w:tcPr>
          <w:p w14:paraId="5035B20C" w14:textId="77777777" w:rsidR="00773B57" w:rsidRPr="003B56DA" w:rsidRDefault="00773B57" w:rsidP="00605C8F">
            <w:pPr>
              <w:keepNext/>
              <w:spacing w:after="0" w:line="240" w:lineRule="auto"/>
              <w:jc w:val="center"/>
              <w:rPr>
                <w:sz w:val="20"/>
                <w:szCs w:val="20"/>
              </w:rPr>
            </w:pPr>
            <w:r w:rsidRPr="003B56DA">
              <w:rPr>
                <w:rFonts w:eastAsia="Times New Roman"/>
                <w:color w:val="000000"/>
                <w:sz w:val="20"/>
                <w:szCs w:val="20"/>
              </w:rPr>
              <w:t>1</w:t>
            </w:r>
          </w:p>
        </w:tc>
        <w:tc>
          <w:tcPr>
            <w:tcW w:w="1036" w:type="dxa"/>
            <w:shd w:val="clear" w:color="auto" w:fill="E0E0E0"/>
            <w:vAlign w:val="center"/>
          </w:tcPr>
          <w:p w14:paraId="36FC6794" w14:textId="77777777" w:rsidR="00773B57" w:rsidRPr="003B56DA" w:rsidRDefault="00773B57" w:rsidP="00605C8F">
            <w:pPr>
              <w:keepNext/>
              <w:spacing w:after="0" w:line="240" w:lineRule="auto"/>
              <w:jc w:val="center"/>
              <w:rPr>
                <w:sz w:val="20"/>
                <w:szCs w:val="20"/>
              </w:rPr>
            </w:pPr>
            <w:r w:rsidRPr="003B56DA">
              <w:rPr>
                <w:rFonts w:eastAsia="Times New Roman"/>
                <w:color w:val="000000"/>
                <w:sz w:val="20"/>
                <w:szCs w:val="20"/>
              </w:rPr>
              <w:t>0.938</w:t>
            </w:r>
          </w:p>
        </w:tc>
        <w:tc>
          <w:tcPr>
            <w:tcW w:w="832" w:type="dxa"/>
            <w:shd w:val="clear" w:color="auto" w:fill="E0E0E0"/>
            <w:vAlign w:val="center"/>
          </w:tcPr>
          <w:p w14:paraId="0C1E5DDA" w14:textId="50FAA10A" w:rsidR="00773B57" w:rsidRPr="003B56DA" w:rsidRDefault="00773B57" w:rsidP="00605C8F">
            <w:pPr>
              <w:keepNext/>
              <w:spacing w:after="0" w:line="240" w:lineRule="auto"/>
              <w:jc w:val="center"/>
              <w:rPr>
                <w:sz w:val="20"/>
                <w:szCs w:val="20"/>
              </w:rPr>
            </w:pPr>
            <w:r w:rsidRPr="00605C8F">
              <w:rPr>
                <w:rFonts w:eastAsia="Times New Roman"/>
                <w:color w:val="000000"/>
                <w:sz w:val="20"/>
                <w:szCs w:val="20"/>
              </w:rPr>
              <w:t>1.9561</w:t>
            </w:r>
          </w:p>
        </w:tc>
        <w:tc>
          <w:tcPr>
            <w:tcW w:w="806" w:type="dxa"/>
            <w:shd w:val="clear" w:color="auto" w:fill="E0E0E0"/>
            <w:vAlign w:val="center"/>
          </w:tcPr>
          <w:p w14:paraId="040339CF" w14:textId="6B27A158" w:rsidR="00773B57" w:rsidRPr="003B56DA" w:rsidRDefault="00773B57" w:rsidP="00605C8F">
            <w:pPr>
              <w:keepNext/>
              <w:spacing w:after="0" w:line="240" w:lineRule="auto"/>
              <w:jc w:val="center"/>
              <w:rPr>
                <w:sz w:val="20"/>
                <w:szCs w:val="20"/>
              </w:rPr>
            </w:pPr>
            <w:r w:rsidRPr="00605C8F">
              <w:rPr>
                <w:rFonts w:eastAsia="Times New Roman"/>
                <w:color w:val="000000"/>
                <w:sz w:val="20"/>
                <w:szCs w:val="20"/>
              </w:rPr>
              <w:t>0.7643</w:t>
            </w:r>
          </w:p>
        </w:tc>
        <w:tc>
          <w:tcPr>
            <w:tcW w:w="732" w:type="dxa"/>
            <w:shd w:val="clear" w:color="auto" w:fill="E0E0E0"/>
            <w:vAlign w:val="center"/>
          </w:tcPr>
          <w:p w14:paraId="0ACD63DD" w14:textId="18629306" w:rsidR="00773B57" w:rsidRPr="003B56DA" w:rsidRDefault="00773B57" w:rsidP="00605C8F">
            <w:pPr>
              <w:keepNext/>
              <w:spacing w:after="0" w:line="240" w:lineRule="auto"/>
              <w:jc w:val="center"/>
              <w:rPr>
                <w:sz w:val="20"/>
                <w:szCs w:val="20"/>
              </w:rPr>
            </w:pPr>
            <w:r w:rsidRPr="00605C8F">
              <w:rPr>
                <w:rFonts w:eastAsia="Times New Roman"/>
                <w:color w:val="000000"/>
                <w:sz w:val="20"/>
                <w:szCs w:val="20"/>
              </w:rPr>
              <w:t>0.9399</w:t>
            </w:r>
          </w:p>
        </w:tc>
        <w:tc>
          <w:tcPr>
            <w:tcW w:w="791" w:type="dxa"/>
            <w:shd w:val="clear" w:color="auto" w:fill="E0E0E0"/>
            <w:vAlign w:val="center"/>
          </w:tcPr>
          <w:p w14:paraId="047CC877" w14:textId="1FE769F5" w:rsidR="00773B57" w:rsidRPr="003B56DA" w:rsidRDefault="00773B57" w:rsidP="00605C8F">
            <w:pPr>
              <w:keepNext/>
              <w:spacing w:after="0" w:line="240" w:lineRule="auto"/>
              <w:jc w:val="center"/>
              <w:rPr>
                <w:sz w:val="20"/>
                <w:szCs w:val="20"/>
              </w:rPr>
            </w:pPr>
            <w:r w:rsidRPr="00605C8F">
              <w:rPr>
                <w:rFonts w:eastAsia="Times New Roman"/>
                <w:color w:val="000000"/>
                <w:sz w:val="20"/>
                <w:szCs w:val="20"/>
              </w:rPr>
              <w:t>0.1148</w:t>
            </w:r>
          </w:p>
        </w:tc>
        <w:tc>
          <w:tcPr>
            <w:tcW w:w="450" w:type="dxa"/>
            <w:shd w:val="clear" w:color="auto" w:fill="E0E0E0"/>
            <w:vAlign w:val="center"/>
          </w:tcPr>
          <w:p w14:paraId="42233307" w14:textId="77777777" w:rsidR="00773B57" w:rsidRPr="003B56DA" w:rsidRDefault="00773B57" w:rsidP="00605C8F">
            <w:pPr>
              <w:keepNext/>
              <w:spacing w:after="0" w:line="240" w:lineRule="auto"/>
              <w:jc w:val="center"/>
              <w:rPr>
                <w:sz w:val="20"/>
                <w:szCs w:val="20"/>
              </w:rPr>
            </w:pPr>
            <w:r w:rsidRPr="003B56DA">
              <w:rPr>
                <w:rFonts w:eastAsia="Times New Roman"/>
                <w:color w:val="000000"/>
                <w:sz w:val="20"/>
                <w:szCs w:val="20"/>
              </w:rPr>
              <w:t>2</w:t>
            </w:r>
          </w:p>
        </w:tc>
        <w:tc>
          <w:tcPr>
            <w:tcW w:w="942" w:type="dxa"/>
            <w:shd w:val="clear" w:color="auto" w:fill="E0E0E0"/>
            <w:vAlign w:val="center"/>
          </w:tcPr>
          <w:p w14:paraId="5B697D6A" w14:textId="7D37FFAC" w:rsidR="00773B57" w:rsidRPr="003B56DA" w:rsidRDefault="00773B57" w:rsidP="00605C8F">
            <w:pPr>
              <w:keepNext/>
              <w:spacing w:after="0" w:line="240" w:lineRule="auto"/>
              <w:jc w:val="center"/>
              <w:rPr>
                <w:sz w:val="20"/>
                <w:szCs w:val="20"/>
              </w:rPr>
            </w:pPr>
            <w:r w:rsidRPr="00605C8F">
              <w:rPr>
                <w:rFonts w:eastAsia="Times New Roman"/>
                <w:color w:val="000000"/>
                <w:sz w:val="20"/>
                <w:szCs w:val="20"/>
              </w:rPr>
              <w:t>0.9442</w:t>
            </w:r>
          </w:p>
        </w:tc>
      </w:tr>
      <w:tr w:rsidR="00773B57" w:rsidRPr="003B56DA" w14:paraId="64C2311B" w14:textId="77777777" w:rsidTr="00773B57">
        <w:trPr>
          <w:jc w:val="center"/>
        </w:trPr>
        <w:tc>
          <w:tcPr>
            <w:tcW w:w="589" w:type="dxa"/>
            <w:shd w:val="clear" w:color="auto" w:fill="E0E0E0"/>
            <w:vAlign w:val="center"/>
          </w:tcPr>
          <w:p w14:paraId="26574D6C" w14:textId="33C8485E" w:rsidR="00773B57" w:rsidRPr="003B56DA" w:rsidRDefault="00773B57" w:rsidP="00605C8F">
            <w:pPr>
              <w:keepNext/>
              <w:spacing w:after="0" w:line="240" w:lineRule="auto"/>
              <w:jc w:val="center"/>
              <w:rPr>
                <w:rFonts w:eastAsia="Times New Roman"/>
                <w:color w:val="000000"/>
                <w:sz w:val="20"/>
                <w:szCs w:val="20"/>
              </w:rPr>
            </w:pPr>
            <w:r>
              <w:rPr>
                <w:rFonts w:eastAsia="Times New Roman"/>
                <w:color w:val="000000"/>
                <w:sz w:val="20"/>
                <w:szCs w:val="20"/>
              </w:rPr>
              <w:t>4</w:t>
            </w:r>
          </w:p>
        </w:tc>
        <w:tc>
          <w:tcPr>
            <w:tcW w:w="589" w:type="dxa"/>
            <w:vMerge/>
            <w:shd w:val="clear" w:color="auto" w:fill="E0E0E0"/>
            <w:vAlign w:val="center"/>
          </w:tcPr>
          <w:p w14:paraId="62DB9F4B" w14:textId="77777777" w:rsidR="00773B57" w:rsidRPr="003B56DA" w:rsidRDefault="00773B57" w:rsidP="00773B57">
            <w:pPr>
              <w:keepNext/>
              <w:spacing w:after="0" w:line="240" w:lineRule="auto"/>
              <w:jc w:val="center"/>
              <w:rPr>
                <w:rFonts w:eastAsia="Times New Roman"/>
                <w:color w:val="000000"/>
                <w:sz w:val="20"/>
                <w:szCs w:val="20"/>
              </w:rPr>
            </w:pPr>
          </w:p>
        </w:tc>
        <w:tc>
          <w:tcPr>
            <w:tcW w:w="589" w:type="dxa"/>
            <w:vMerge/>
            <w:shd w:val="clear" w:color="auto" w:fill="E0E0E0"/>
            <w:vAlign w:val="center"/>
          </w:tcPr>
          <w:p w14:paraId="541CA6E8" w14:textId="02E9EAA6" w:rsidR="00773B57" w:rsidRPr="003B56DA" w:rsidRDefault="00773B57" w:rsidP="00773B57">
            <w:pPr>
              <w:keepNext/>
              <w:spacing w:after="0" w:line="240" w:lineRule="auto"/>
              <w:jc w:val="center"/>
              <w:rPr>
                <w:rFonts w:eastAsia="Times New Roman"/>
                <w:color w:val="000000"/>
                <w:sz w:val="20"/>
                <w:szCs w:val="20"/>
              </w:rPr>
            </w:pPr>
          </w:p>
        </w:tc>
        <w:tc>
          <w:tcPr>
            <w:tcW w:w="590" w:type="dxa"/>
            <w:shd w:val="clear" w:color="auto" w:fill="E0E0E0"/>
            <w:vAlign w:val="center"/>
          </w:tcPr>
          <w:p w14:paraId="7E41F9FA" w14:textId="2FFE9165" w:rsidR="00773B57" w:rsidRPr="003B56DA" w:rsidRDefault="00773B57" w:rsidP="00605C8F">
            <w:pPr>
              <w:keepNext/>
              <w:spacing w:after="0" w:line="240" w:lineRule="auto"/>
              <w:jc w:val="center"/>
              <w:rPr>
                <w:sz w:val="20"/>
                <w:szCs w:val="20"/>
              </w:rPr>
            </w:pPr>
            <w:r w:rsidRPr="003B56DA">
              <w:rPr>
                <w:rFonts w:eastAsia="Times New Roman"/>
                <w:color w:val="000000"/>
                <w:sz w:val="20"/>
                <w:szCs w:val="20"/>
              </w:rPr>
              <w:t>2</w:t>
            </w:r>
          </w:p>
        </w:tc>
        <w:tc>
          <w:tcPr>
            <w:tcW w:w="589" w:type="dxa"/>
            <w:shd w:val="clear" w:color="auto" w:fill="E0E0E0"/>
            <w:vAlign w:val="center"/>
          </w:tcPr>
          <w:p w14:paraId="441FF28B" w14:textId="77777777" w:rsidR="00773B57" w:rsidRPr="003B56DA" w:rsidRDefault="00773B57" w:rsidP="00605C8F">
            <w:pPr>
              <w:keepNext/>
              <w:spacing w:after="0" w:line="240" w:lineRule="auto"/>
              <w:jc w:val="center"/>
              <w:rPr>
                <w:sz w:val="20"/>
                <w:szCs w:val="20"/>
              </w:rPr>
            </w:pPr>
            <w:r w:rsidRPr="003B56DA">
              <w:rPr>
                <w:rFonts w:eastAsia="Times New Roman"/>
                <w:color w:val="000000"/>
                <w:sz w:val="20"/>
                <w:szCs w:val="20"/>
              </w:rPr>
              <w:t>1</w:t>
            </w:r>
          </w:p>
        </w:tc>
        <w:tc>
          <w:tcPr>
            <w:tcW w:w="577" w:type="dxa"/>
            <w:shd w:val="clear" w:color="auto" w:fill="E0E0E0"/>
            <w:vAlign w:val="center"/>
          </w:tcPr>
          <w:p w14:paraId="18A888C1" w14:textId="77777777" w:rsidR="00773B57" w:rsidRPr="003B56DA" w:rsidRDefault="00773B57" w:rsidP="00605C8F">
            <w:pPr>
              <w:keepNext/>
              <w:spacing w:after="0" w:line="240" w:lineRule="auto"/>
              <w:jc w:val="center"/>
              <w:rPr>
                <w:sz w:val="20"/>
                <w:szCs w:val="20"/>
              </w:rPr>
            </w:pPr>
            <w:r w:rsidRPr="003B56DA">
              <w:rPr>
                <w:rFonts w:eastAsia="Times New Roman"/>
                <w:color w:val="000000"/>
                <w:sz w:val="20"/>
                <w:szCs w:val="20"/>
              </w:rPr>
              <w:t>2.5</w:t>
            </w:r>
          </w:p>
        </w:tc>
        <w:tc>
          <w:tcPr>
            <w:tcW w:w="577" w:type="dxa"/>
            <w:shd w:val="clear" w:color="auto" w:fill="E0E0E0"/>
            <w:vAlign w:val="center"/>
          </w:tcPr>
          <w:p w14:paraId="149307D1" w14:textId="77777777" w:rsidR="00773B57" w:rsidRPr="003B56DA" w:rsidRDefault="00773B57" w:rsidP="00605C8F">
            <w:pPr>
              <w:keepNext/>
              <w:spacing w:after="0" w:line="240" w:lineRule="auto"/>
              <w:jc w:val="center"/>
              <w:rPr>
                <w:sz w:val="20"/>
                <w:szCs w:val="20"/>
              </w:rPr>
            </w:pPr>
            <w:r w:rsidRPr="003B56DA">
              <w:rPr>
                <w:rFonts w:eastAsia="Times New Roman"/>
                <w:color w:val="000000"/>
                <w:sz w:val="20"/>
                <w:szCs w:val="20"/>
              </w:rPr>
              <w:t>10</w:t>
            </w:r>
          </w:p>
        </w:tc>
        <w:tc>
          <w:tcPr>
            <w:tcW w:w="575" w:type="dxa"/>
            <w:shd w:val="clear" w:color="auto" w:fill="E0E0E0"/>
            <w:vAlign w:val="center"/>
          </w:tcPr>
          <w:p w14:paraId="679F9D23" w14:textId="77777777" w:rsidR="00773B57" w:rsidRPr="003B56DA" w:rsidRDefault="00773B57" w:rsidP="00605C8F">
            <w:pPr>
              <w:keepNext/>
              <w:spacing w:after="0" w:line="240" w:lineRule="auto"/>
              <w:jc w:val="center"/>
              <w:rPr>
                <w:sz w:val="20"/>
                <w:szCs w:val="20"/>
              </w:rPr>
            </w:pPr>
            <w:r w:rsidRPr="003B56DA">
              <w:rPr>
                <w:rFonts w:eastAsia="Times New Roman"/>
                <w:color w:val="000000"/>
                <w:sz w:val="20"/>
                <w:szCs w:val="20"/>
              </w:rPr>
              <w:t>1</w:t>
            </w:r>
          </w:p>
        </w:tc>
        <w:tc>
          <w:tcPr>
            <w:tcW w:w="1036" w:type="dxa"/>
            <w:shd w:val="clear" w:color="auto" w:fill="E0E0E0"/>
            <w:vAlign w:val="center"/>
          </w:tcPr>
          <w:p w14:paraId="715C3B1A" w14:textId="77777777" w:rsidR="00773B57" w:rsidRPr="003B56DA" w:rsidRDefault="00773B57" w:rsidP="00605C8F">
            <w:pPr>
              <w:keepNext/>
              <w:spacing w:after="0" w:line="240" w:lineRule="auto"/>
              <w:jc w:val="center"/>
              <w:rPr>
                <w:sz w:val="20"/>
                <w:szCs w:val="20"/>
              </w:rPr>
            </w:pPr>
            <w:r w:rsidRPr="003B56DA">
              <w:rPr>
                <w:rFonts w:eastAsia="Times New Roman"/>
                <w:color w:val="000000"/>
                <w:sz w:val="20"/>
                <w:szCs w:val="20"/>
              </w:rPr>
              <w:t>0.879</w:t>
            </w:r>
          </w:p>
        </w:tc>
        <w:tc>
          <w:tcPr>
            <w:tcW w:w="832" w:type="dxa"/>
            <w:shd w:val="clear" w:color="auto" w:fill="E0E0E0"/>
            <w:vAlign w:val="center"/>
          </w:tcPr>
          <w:p w14:paraId="7A544A28" w14:textId="44021B26" w:rsidR="00773B57" w:rsidRPr="003B56DA" w:rsidRDefault="00773B57" w:rsidP="00605C8F">
            <w:pPr>
              <w:keepNext/>
              <w:spacing w:after="0" w:line="240" w:lineRule="auto"/>
              <w:jc w:val="center"/>
              <w:rPr>
                <w:sz w:val="20"/>
                <w:szCs w:val="20"/>
              </w:rPr>
            </w:pPr>
            <w:r w:rsidRPr="00605C8F">
              <w:rPr>
                <w:rFonts w:eastAsia="Times New Roman"/>
                <w:color w:val="000000"/>
                <w:sz w:val="20"/>
                <w:szCs w:val="20"/>
              </w:rPr>
              <w:t>1.2324</w:t>
            </w:r>
          </w:p>
        </w:tc>
        <w:tc>
          <w:tcPr>
            <w:tcW w:w="806" w:type="dxa"/>
            <w:shd w:val="clear" w:color="auto" w:fill="E0E0E0"/>
            <w:vAlign w:val="center"/>
          </w:tcPr>
          <w:p w14:paraId="0EADC829" w14:textId="267374EF" w:rsidR="00773B57" w:rsidRPr="003B56DA" w:rsidRDefault="00773B57" w:rsidP="00605C8F">
            <w:pPr>
              <w:keepNext/>
              <w:spacing w:after="0" w:line="240" w:lineRule="auto"/>
              <w:jc w:val="center"/>
              <w:rPr>
                <w:sz w:val="20"/>
                <w:szCs w:val="20"/>
              </w:rPr>
            </w:pPr>
            <w:r w:rsidRPr="00605C8F">
              <w:rPr>
                <w:rFonts w:eastAsia="Times New Roman"/>
                <w:color w:val="000000"/>
                <w:sz w:val="20"/>
                <w:szCs w:val="20"/>
              </w:rPr>
              <w:t>0.7078</w:t>
            </w:r>
          </w:p>
        </w:tc>
        <w:tc>
          <w:tcPr>
            <w:tcW w:w="732" w:type="dxa"/>
            <w:shd w:val="clear" w:color="auto" w:fill="E0E0E0"/>
            <w:vAlign w:val="center"/>
          </w:tcPr>
          <w:p w14:paraId="3BE48877" w14:textId="38965FC5" w:rsidR="00773B57" w:rsidRPr="003B56DA" w:rsidRDefault="00773B57" w:rsidP="00605C8F">
            <w:pPr>
              <w:keepNext/>
              <w:spacing w:after="0" w:line="240" w:lineRule="auto"/>
              <w:jc w:val="center"/>
              <w:rPr>
                <w:sz w:val="20"/>
                <w:szCs w:val="20"/>
              </w:rPr>
            </w:pPr>
            <w:r w:rsidRPr="00605C8F">
              <w:rPr>
                <w:rFonts w:eastAsia="Times New Roman"/>
                <w:color w:val="000000"/>
                <w:sz w:val="20"/>
                <w:szCs w:val="20"/>
              </w:rPr>
              <w:t>0.8428</w:t>
            </w:r>
          </w:p>
        </w:tc>
        <w:tc>
          <w:tcPr>
            <w:tcW w:w="791" w:type="dxa"/>
            <w:shd w:val="clear" w:color="auto" w:fill="E0E0E0"/>
            <w:vAlign w:val="center"/>
          </w:tcPr>
          <w:p w14:paraId="49540037" w14:textId="3258630B" w:rsidR="00773B57" w:rsidRPr="003B56DA" w:rsidRDefault="00773B57" w:rsidP="00605C8F">
            <w:pPr>
              <w:keepNext/>
              <w:spacing w:after="0" w:line="240" w:lineRule="auto"/>
              <w:jc w:val="center"/>
              <w:rPr>
                <w:sz w:val="20"/>
                <w:szCs w:val="20"/>
              </w:rPr>
            </w:pPr>
            <w:r w:rsidRPr="00605C8F">
              <w:rPr>
                <w:rFonts w:eastAsia="Times New Roman"/>
                <w:color w:val="000000"/>
                <w:sz w:val="20"/>
                <w:szCs w:val="20"/>
              </w:rPr>
              <w:t>1.5633</w:t>
            </w:r>
          </w:p>
        </w:tc>
        <w:tc>
          <w:tcPr>
            <w:tcW w:w="450" w:type="dxa"/>
            <w:shd w:val="clear" w:color="auto" w:fill="E0E0E0"/>
            <w:vAlign w:val="center"/>
          </w:tcPr>
          <w:p w14:paraId="369926A8" w14:textId="77777777" w:rsidR="00773B57" w:rsidRPr="003B56DA" w:rsidRDefault="00773B57" w:rsidP="00605C8F">
            <w:pPr>
              <w:keepNext/>
              <w:spacing w:after="0" w:line="240" w:lineRule="auto"/>
              <w:jc w:val="center"/>
              <w:rPr>
                <w:sz w:val="20"/>
                <w:szCs w:val="20"/>
              </w:rPr>
            </w:pPr>
            <w:r w:rsidRPr="003B56DA">
              <w:rPr>
                <w:rFonts w:eastAsia="Times New Roman"/>
                <w:color w:val="000000"/>
                <w:sz w:val="20"/>
                <w:szCs w:val="20"/>
              </w:rPr>
              <w:t>2</w:t>
            </w:r>
          </w:p>
        </w:tc>
        <w:tc>
          <w:tcPr>
            <w:tcW w:w="942" w:type="dxa"/>
            <w:shd w:val="clear" w:color="auto" w:fill="E0E0E0"/>
            <w:vAlign w:val="center"/>
          </w:tcPr>
          <w:p w14:paraId="2C6CCB5B" w14:textId="1451F88E" w:rsidR="00773B57" w:rsidRPr="003B56DA" w:rsidRDefault="00773B57" w:rsidP="00605C8F">
            <w:pPr>
              <w:keepNext/>
              <w:spacing w:after="0" w:line="240" w:lineRule="auto"/>
              <w:jc w:val="center"/>
              <w:rPr>
                <w:sz w:val="20"/>
                <w:szCs w:val="20"/>
              </w:rPr>
            </w:pPr>
            <w:r w:rsidRPr="00605C8F">
              <w:rPr>
                <w:rFonts w:eastAsia="Times New Roman"/>
                <w:color w:val="000000"/>
                <w:sz w:val="20"/>
                <w:szCs w:val="20"/>
              </w:rPr>
              <w:t>0.4577</w:t>
            </w:r>
          </w:p>
        </w:tc>
      </w:tr>
      <w:tr w:rsidR="00773B57" w:rsidRPr="003B56DA" w14:paraId="0E6D19CE" w14:textId="77777777" w:rsidTr="00773B57">
        <w:trPr>
          <w:jc w:val="center"/>
        </w:trPr>
        <w:tc>
          <w:tcPr>
            <w:tcW w:w="589" w:type="dxa"/>
            <w:shd w:val="clear" w:color="auto" w:fill="E0E0E0"/>
            <w:vAlign w:val="center"/>
          </w:tcPr>
          <w:p w14:paraId="08E2CADA" w14:textId="2F122B47" w:rsidR="00773B57" w:rsidRPr="003B56DA" w:rsidRDefault="00773B57" w:rsidP="00605C8F">
            <w:pPr>
              <w:keepNext/>
              <w:spacing w:after="0" w:line="240" w:lineRule="auto"/>
              <w:jc w:val="center"/>
              <w:rPr>
                <w:rFonts w:eastAsia="Times New Roman"/>
                <w:color w:val="000000"/>
                <w:sz w:val="20"/>
                <w:szCs w:val="20"/>
              </w:rPr>
            </w:pPr>
            <w:r>
              <w:rPr>
                <w:rFonts w:eastAsia="Times New Roman"/>
                <w:color w:val="000000"/>
                <w:sz w:val="20"/>
                <w:szCs w:val="20"/>
              </w:rPr>
              <w:t>5</w:t>
            </w:r>
          </w:p>
        </w:tc>
        <w:tc>
          <w:tcPr>
            <w:tcW w:w="589" w:type="dxa"/>
            <w:vMerge/>
            <w:shd w:val="clear" w:color="auto" w:fill="E0E0E0"/>
            <w:vAlign w:val="center"/>
          </w:tcPr>
          <w:p w14:paraId="6EF86E05" w14:textId="77777777" w:rsidR="00773B57" w:rsidRPr="003B56DA" w:rsidRDefault="00773B57" w:rsidP="00773B57">
            <w:pPr>
              <w:keepNext/>
              <w:spacing w:after="0" w:line="240" w:lineRule="auto"/>
              <w:jc w:val="center"/>
              <w:rPr>
                <w:rFonts w:eastAsia="Times New Roman"/>
                <w:color w:val="000000"/>
                <w:sz w:val="20"/>
                <w:szCs w:val="20"/>
              </w:rPr>
            </w:pPr>
          </w:p>
        </w:tc>
        <w:tc>
          <w:tcPr>
            <w:tcW w:w="589" w:type="dxa"/>
            <w:vMerge/>
            <w:shd w:val="clear" w:color="auto" w:fill="E0E0E0"/>
            <w:vAlign w:val="center"/>
          </w:tcPr>
          <w:p w14:paraId="1A56967C" w14:textId="1E7AFAE9" w:rsidR="00773B57" w:rsidRPr="003B56DA" w:rsidRDefault="00773B57" w:rsidP="00773B57">
            <w:pPr>
              <w:keepNext/>
              <w:spacing w:after="0" w:line="240" w:lineRule="auto"/>
              <w:jc w:val="center"/>
              <w:rPr>
                <w:rFonts w:eastAsia="Times New Roman"/>
                <w:color w:val="000000"/>
                <w:sz w:val="20"/>
                <w:szCs w:val="20"/>
              </w:rPr>
            </w:pPr>
          </w:p>
        </w:tc>
        <w:tc>
          <w:tcPr>
            <w:tcW w:w="590" w:type="dxa"/>
            <w:shd w:val="clear" w:color="auto" w:fill="E0E0E0"/>
            <w:vAlign w:val="center"/>
          </w:tcPr>
          <w:p w14:paraId="7F8CD233" w14:textId="6A3BFC9A" w:rsidR="00773B57" w:rsidRPr="003B56DA" w:rsidRDefault="00773B57" w:rsidP="00605C8F">
            <w:pPr>
              <w:keepNext/>
              <w:spacing w:after="0" w:line="240" w:lineRule="auto"/>
              <w:jc w:val="center"/>
              <w:rPr>
                <w:sz w:val="20"/>
                <w:szCs w:val="20"/>
              </w:rPr>
            </w:pPr>
            <w:r w:rsidRPr="003B56DA">
              <w:rPr>
                <w:rFonts w:eastAsia="Times New Roman"/>
                <w:color w:val="000000"/>
                <w:sz w:val="20"/>
                <w:szCs w:val="20"/>
              </w:rPr>
              <w:t>2</w:t>
            </w:r>
          </w:p>
        </w:tc>
        <w:tc>
          <w:tcPr>
            <w:tcW w:w="589" w:type="dxa"/>
            <w:shd w:val="clear" w:color="auto" w:fill="E0E0E0"/>
            <w:vAlign w:val="center"/>
          </w:tcPr>
          <w:p w14:paraId="5868F9E5" w14:textId="77777777" w:rsidR="00773B57" w:rsidRPr="003B56DA" w:rsidRDefault="00773B57" w:rsidP="00605C8F">
            <w:pPr>
              <w:keepNext/>
              <w:spacing w:after="0" w:line="240" w:lineRule="auto"/>
              <w:jc w:val="center"/>
              <w:rPr>
                <w:sz w:val="20"/>
                <w:szCs w:val="20"/>
              </w:rPr>
            </w:pPr>
            <w:r w:rsidRPr="003B56DA">
              <w:rPr>
                <w:rFonts w:eastAsia="Times New Roman"/>
                <w:color w:val="000000"/>
                <w:sz w:val="20"/>
                <w:szCs w:val="20"/>
              </w:rPr>
              <w:t>2</w:t>
            </w:r>
          </w:p>
        </w:tc>
        <w:tc>
          <w:tcPr>
            <w:tcW w:w="577" w:type="dxa"/>
            <w:shd w:val="clear" w:color="auto" w:fill="E0E0E0"/>
            <w:vAlign w:val="center"/>
          </w:tcPr>
          <w:p w14:paraId="4E479A56" w14:textId="77777777" w:rsidR="00773B57" w:rsidRPr="003B56DA" w:rsidRDefault="00773B57" w:rsidP="00605C8F">
            <w:pPr>
              <w:keepNext/>
              <w:spacing w:after="0" w:line="240" w:lineRule="auto"/>
              <w:jc w:val="center"/>
              <w:rPr>
                <w:sz w:val="20"/>
                <w:szCs w:val="20"/>
              </w:rPr>
            </w:pPr>
            <w:r w:rsidRPr="003B56DA">
              <w:rPr>
                <w:rFonts w:eastAsia="Times New Roman"/>
                <w:color w:val="000000"/>
                <w:sz w:val="20"/>
                <w:szCs w:val="20"/>
              </w:rPr>
              <w:t>2.0</w:t>
            </w:r>
          </w:p>
        </w:tc>
        <w:tc>
          <w:tcPr>
            <w:tcW w:w="577" w:type="dxa"/>
            <w:shd w:val="clear" w:color="auto" w:fill="E0E0E0"/>
            <w:vAlign w:val="center"/>
          </w:tcPr>
          <w:p w14:paraId="2BF8AE69" w14:textId="77777777" w:rsidR="00773B57" w:rsidRPr="003B56DA" w:rsidRDefault="00773B57" w:rsidP="00605C8F">
            <w:pPr>
              <w:keepNext/>
              <w:spacing w:after="0" w:line="240" w:lineRule="auto"/>
              <w:jc w:val="center"/>
              <w:rPr>
                <w:sz w:val="20"/>
                <w:szCs w:val="20"/>
              </w:rPr>
            </w:pPr>
            <w:r w:rsidRPr="003B56DA">
              <w:rPr>
                <w:rFonts w:eastAsia="Times New Roman"/>
                <w:color w:val="000000"/>
                <w:sz w:val="20"/>
                <w:szCs w:val="20"/>
              </w:rPr>
              <w:t>10</w:t>
            </w:r>
          </w:p>
        </w:tc>
        <w:tc>
          <w:tcPr>
            <w:tcW w:w="575" w:type="dxa"/>
            <w:shd w:val="clear" w:color="auto" w:fill="E0E0E0"/>
            <w:vAlign w:val="center"/>
          </w:tcPr>
          <w:p w14:paraId="7E47AB76" w14:textId="77777777" w:rsidR="00773B57" w:rsidRPr="003B56DA" w:rsidRDefault="00773B57" w:rsidP="00605C8F">
            <w:pPr>
              <w:keepNext/>
              <w:spacing w:after="0" w:line="240" w:lineRule="auto"/>
              <w:jc w:val="center"/>
              <w:rPr>
                <w:sz w:val="20"/>
                <w:szCs w:val="20"/>
              </w:rPr>
            </w:pPr>
            <w:r w:rsidRPr="003B56DA">
              <w:rPr>
                <w:rFonts w:eastAsia="Times New Roman"/>
                <w:color w:val="000000"/>
                <w:sz w:val="20"/>
                <w:szCs w:val="20"/>
              </w:rPr>
              <w:t>1</w:t>
            </w:r>
          </w:p>
        </w:tc>
        <w:tc>
          <w:tcPr>
            <w:tcW w:w="1036" w:type="dxa"/>
            <w:shd w:val="clear" w:color="auto" w:fill="E0E0E0"/>
            <w:vAlign w:val="center"/>
          </w:tcPr>
          <w:p w14:paraId="1E89CC59" w14:textId="77777777" w:rsidR="00773B57" w:rsidRPr="003B56DA" w:rsidRDefault="00773B57" w:rsidP="00605C8F">
            <w:pPr>
              <w:keepNext/>
              <w:spacing w:after="0" w:line="240" w:lineRule="auto"/>
              <w:jc w:val="center"/>
              <w:rPr>
                <w:sz w:val="20"/>
                <w:szCs w:val="20"/>
              </w:rPr>
            </w:pPr>
            <w:r w:rsidRPr="003B56DA">
              <w:rPr>
                <w:rFonts w:eastAsia="Times New Roman"/>
                <w:color w:val="000000"/>
                <w:sz w:val="20"/>
                <w:szCs w:val="20"/>
              </w:rPr>
              <w:t>0.841</w:t>
            </w:r>
          </w:p>
        </w:tc>
        <w:tc>
          <w:tcPr>
            <w:tcW w:w="832" w:type="dxa"/>
            <w:shd w:val="clear" w:color="auto" w:fill="E0E0E0"/>
            <w:vAlign w:val="center"/>
          </w:tcPr>
          <w:p w14:paraId="27713D30" w14:textId="2F3C5A08" w:rsidR="00773B57" w:rsidRPr="003B56DA" w:rsidRDefault="00773B57" w:rsidP="00605C8F">
            <w:pPr>
              <w:keepNext/>
              <w:spacing w:after="0" w:line="240" w:lineRule="auto"/>
              <w:jc w:val="center"/>
              <w:rPr>
                <w:sz w:val="20"/>
                <w:szCs w:val="20"/>
              </w:rPr>
            </w:pPr>
            <w:r w:rsidRPr="00605C8F">
              <w:rPr>
                <w:rFonts w:eastAsia="Times New Roman"/>
                <w:color w:val="000000"/>
                <w:sz w:val="20"/>
                <w:szCs w:val="20"/>
              </w:rPr>
              <w:t>1.3246</w:t>
            </w:r>
          </w:p>
        </w:tc>
        <w:tc>
          <w:tcPr>
            <w:tcW w:w="806" w:type="dxa"/>
            <w:shd w:val="clear" w:color="auto" w:fill="E0E0E0"/>
            <w:vAlign w:val="center"/>
          </w:tcPr>
          <w:p w14:paraId="3E451F86" w14:textId="71ECB5C2" w:rsidR="00773B57" w:rsidRPr="003B56DA" w:rsidRDefault="00773B57" w:rsidP="00605C8F">
            <w:pPr>
              <w:keepNext/>
              <w:spacing w:after="0" w:line="240" w:lineRule="auto"/>
              <w:jc w:val="center"/>
              <w:rPr>
                <w:sz w:val="20"/>
                <w:szCs w:val="20"/>
              </w:rPr>
            </w:pPr>
            <w:r w:rsidRPr="00605C8F">
              <w:rPr>
                <w:rFonts w:eastAsia="Times New Roman"/>
                <w:color w:val="000000"/>
                <w:sz w:val="20"/>
                <w:szCs w:val="20"/>
              </w:rPr>
              <w:t>0.8715</w:t>
            </w:r>
          </w:p>
        </w:tc>
        <w:tc>
          <w:tcPr>
            <w:tcW w:w="732" w:type="dxa"/>
            <w:shd w:val="clear" w:color="auto" w:fill="E0E0E0"/>
            <w:vAlign w:val="center"/>
          </w:tcPr>
          <w:p w14:paraId="7CD71D49" w14:textId="5D3DE7CD" w:rsidR="00773B57" w:rsidRPr="003B56DA" w:rsidRDefault="00773B57" w:rsidP="00605C8F">
            <w:pPr>
              <w:keepNext/>
              <w:spacing w:after="0" w:line="240" w:lineRule="auto"/>
              <w:jc w:val="center"/>
              <w:rPr>
                <w:sz w:val="20"/>
                <w:szCs w:val="20"/>
              </w:rPr>
            </w:pPr>
            <w:r w:rsidRPr="00605C8F">
              <w:rPr>
                <w:rFonts w:eastAsia="Times New Roman"/>
                <w:color w:val="000000"/>
                <w:sz w:val="20"/>
                <w:szCs w:val="20"/>
              </w:rPr>
              <w:t>0.8410</w:t>
            </w:r>
          </w:p>
        </w:tc>
        <w:tc>
          <w:tcPr>
            <w:tcW w:w="791" w:type="dxa"/>
            <w:shd w:val="clear" w:color="auto" w:fill="E0E0E0"/>
            <w:vAlign w:val="center"/>
          </w:tcPr>
          <w:p w14:paraId="638B6FE8" w14:textId="4A8A876E" w:rsidR="00773B57" w:rsidRPr="003B56DA" w:rsidRDefault="00773B57" w:rsidP="00605C8F">
            <w:pPr>
              <w:keepNext/>
              <w:spacing w:after="0" w:line="240" w:lineRule="auto"/>
              <w:jc w:val="center"/>
              <w:rPr>
                <w:sz w:val="20"/>
                <w:szCs w:val="20"/>
              </w:rPr>
            </w:pPr>
            <w:r w:rsidRPr="00605C8F">
              <w:rPr>
                <w:rFonts w:eastAsia="Times New Roman"/>
                <w:color w:val="000000"/>
                <w:sz w:val="20"/>
                <w:szCs w:val="20"/>
              </w:rPr>
              <w:t>3.7776</w:t>
            </w:r>
          </w:p>
        </w:tc>
        <w:tc>
          <w:tcPr>
            <w:tcW w:w="450" w:type="dxa"/>
            <w:shd w:val="clear" w:color="auto" w:fill="E0E0E0"/>
            <w:vAlign w:val="center"/>
          </w:tcPr>
          <w:p w14:paraId="7750F0D1" w14:textId="4FE419C6" w:rsidR="00773B57" w:rsidRPr="003B56DA" w:rsidRDefault="00773B57" w:rsidP="00605C8F">
            <w:pPr>
              <w:keepNext/>
              <w:spacing w:after="0" w:line="240" w:lineRule="auto"/>
              <w:jc w:val="center"/>
              <w:rPr>
                <w:sz w:val="20"/>
                <w:szCs w:val="20"/>
              </w:rPr>
            </w:pPr>
            <w:r w:rsidRPr="003B56DA">
              <w:rPr>
                <w:rFonts w:eastAsia="Times New Roman"/>
                <w:color w:val="000000"/>
                <w:sz w:val="20"/>
                <w:szCs w:val="20"/>
              </w:rPr>
              <w:t>2</w:t>
            </w:r>
          </w:p>
        </w:tc>
        <w:tc>
          <w:tcPr>
            <w:tcW w:w="942" w:type="dxa"/>
            <w:shd w:val="clear" w:color="auto" w:fill="E0E0E0"/>
            <w:vAlign w:val="center"/>
          </w:tcPr>
          <w:p w14:paraId="77338473" w14:textId="3E3627AD" w:rsidR="00773B57" w:rsidRPr="003B56DA" w:rsidRDefault="00773B57" w:rsidP="00605C8F">
            <w:pPr>
              <w:keepNext/>
              <w:spacing w:after="0" w:line="240" w:lineRule="auto"/>
              <w:jc w:val="center"/>
              <w:rPr>
                <w:sz w:val="20"/>
                <w:szCs w:val="20"/>
              </w:rPr>
            </w:pPr>
            <w:r w:rsidRPr="00605C8F">
              <w:rPr>
                <w:rFonts w:eastAsia="Times New Roman"/>
                <w:color w:val="000000"/>
                <w:sz w:val="20"/>
                <w:szCs w:val="20"/>
              </w:rPr>
              <w:t>0.1513</w:t>
            </w:r>
          </w:p>
        </w:tc>
      </w:tr>
      <w:tr w:rsidR="00773B57" w:rsidRPr="003B56DA" w14:paraId="795D0D51" w14:textId="77777777" w:rsidTr="00773B57">
        <w:trPr>
          <w:jc w:val="center"/>
        </w:trPr>
        <w:tc>
          <w:tcPr>
            <w:tcW w:w="589" w:type="dxa"/>
            <w:shd w:val="clear" w:color="auto" w:fill="E0E0E0"/>
            <w:vAlign w:val="center"/>
          </w:tcPr>
          <w:p w14:paraId="0A83A837" w14:textId="5E813B19" w:rsidR="00773B57" w:rsidRPr="003B56DA" w:rsidRDefault="00773B57" w:rsidP="00605C8F">
            <w:pPr>
              <w:keepNext/>
              <w:spacing w:after="0" w:line="240" w:lineRule="auto"/>
              <w:jc w:val="center"/>
              <w:rPr>
                <w:rFonts w:eastAsia="Times New Roman"/>
                <w:color w:val="000000"/>
                <w:sz w:val="20"/>
                <w:szCs w:val="20"/>
              </w:rPr>
            </w:pPr>
            <w:r>
              <w:rPr>
                <w:rFonts w:eastAsia="Times New Roman"/>
                <w:color w:val="000000"/>
                <w:sz w:val="20"/>
                <w:szCs w:val="20"/>
              </w:rPr>
              <w:t>6</w:t>
            </w:r>
          </w:p>
        </w:tc>
        <w:tc>
          <w:tcPr>
            <w:tcW w:w="589" w:type="dxa"/>
            <w:vMerge/>
            <w:shd w:val="clear" w:color="auto" w:fill="E0E0E0"/>
            <w:vAlign w:val="center"/>
          </w:tcPr>
          <w:p w14:paraId="1418E36E" w14:textId="77777777" w:rsidR="00773B57" w:rsidRPr="003B56DA" w:rsidRDefault="00773B57" w:rsidP="00773B57">
            <w:pPr>
              <w:keepNext/>
              <w:spacing w:after="0" w:line="240" w:lineRule="auto"/>
              <w:jc w:val="center"/>
              <w:rPr>
                <w:rFonts w:eastAsia="Times New Roman"/>
                <w:color w:val="000000"/>
                <w:sz w:val="20"/>
                <w:szCs w:val="20"/>
              </w:rPr>
            </w:pPr>
          </w:p>
        </w:tc>
        <w:tc>
          <w:tcPr>
            <w:tcW w:w="589" w:type="dxa"/>
            <w:vMerge/>
            <w:shd w:val="clear" w:color="auto" w:fill="E0E0E0"/>
            <w:vAlign w:val="center"/>
          </w:tcPr>
          <w:p w14:paraId="20F2FCD1" w14:textId="4BA1AA8E" w:rsidR="00773B57" w:rsidRPr="003B56DA" w:rsidRDefault="00773B57" w:rsidP="00773B57">
            <w:pPr>
              <w:keepNext/>
              <w:spacing w:after="0" w:line="240" w:lineRule="auto"/>
              <w:jc w:val="center"/>
              <w:rPr>
                <w:rFonts w:eastAsia="Times New Roman"/>
                <w:color w:val="000000"/>
                <w:sz w:val="20"/>
                <w:szCs w:val="20"/>
              </w:rPr>
            </w:pPr>
          </w:p>
        </w:tc>
        <w:tc>
          <w:tcPr>
            <w:tcW w:w="590" w:type="dxa"/>
            <w:shd w:val="clear" w:color="auto" w:fill="E0E0E0"/>
            <w:vAlign w:val="center"/>
          </w:tcPr>
          <w:p w14:paraId="77D8F82E" w14:textId="06D7D42A" w:rsidR="00773B57" w:rsidRPr="003B56DA" w:rsidRDefault="00773B57" w:rsidP="00605C8F">
            <w:pPr>
              <w:keepNext/>
              <w:spacing w:after="0" w:line="240" w:lineRule="auto"/>
              <w:jc w:val="center"/>
              <w:rPr>
                <w:sz w:val="20"/>
                <w:szCs w:val="20"/>
              </w:rPr>
            </w:pPr>
            <w:r w:rsidRPr="003B56DA">
              <w:rPr>
                <w:rFonts w:eastAsia="Times New Roman"/>
                <w:color w:val="000000"/>
                <w:sz w:val="20"/>
                <w:szCs w:val="20"/>
              </w:rPr>
              <w:t>2</w:t>
            </w:r>
          </w:p>
        </w:tc>
        <w:tc>
          <w:tcPr>
            <w:tcW w:w="589" w:type="dxa"/>
            <w:shd w:val="clear" w:color="auto" w:fill="E0E0E0"/>
            <w:vAlign w:val="center"/>
          </w:tcPr>
          <w:p w14:paraId="59B5F160" w14:textId="77777777" w:rsidR="00773B57" w:rsidRPr="003B56DA" w:rsidRDefault="00773B57" w:rsidP="00605C8F">
            <w:pPr>
              <w:keepNext/>
              <w:spacing w:after="0" w:line="240" w:lineRule="auto"/>
              <w:jc w:val="center"/>
              <w:rPr>
                <w:sz w:val="20"/>
                <w:szCs w:val="20"/>
              </w:rPr>
            </w:pPr>
            <w:r w:rsidRPr="003B56DA">
              <w:rPr>
                <w:rFonts w:eastAsia="Times New Roman"/>
                <w:color w:val="000000"/>
                <w:sz w:val="20"/>
                <w:szCs w:val="20"/>
              </w:rPr>
              <w:t>2</w:t>
            </w:r>
          </w:p>
        </w:tc>
        <w:tc>
          <w:tcPr>
            <w:tcW w:w="577" w:type="dxa"/>
            <w:shd w:val="clear" w:color="auto" w:fill="E0E0E0"/>
            <w:vAlign w:val="center"/>
          </w:tcPr>
          <w:p w14:paraId="33F9C2AC" w14:textId="77777777" w:rsidR="00773B57" w:rsidRPr="003B56DA" w:rsidRDefault="00773B57" w:rsidP="00605C8F">
            <w:pPr>
              <w:keepNext/>
              <w:spacing w:after="0" w:line="240" w:lineRule="auto"/>
              <w:jc w:val="center"/>
              <w:rPr>
                <w:sz w:val="20"/>
                <w:szCs w:val="20"/>
              </w:rPr>
            </w:pPr>
            <w:r w:rsidRPr="003B56DA">
              <w:rPr>
                <w:rFonts w:eastAsia="Times New Roman"/>
                <w:color w:val="000000"/>
                <w:sz w:val="20"/>
                <w:szCs w:val="20"/>
              </w:rPr>
              <w:t>2.5</w:t>
            </w:r>
          </w:p>
        </w:tc>
        <w:tc>
          <w:tcPr>
            <w:tcW w:w="577" w:type="dxa"/>
            <w:shd w:val="clear" w:color="auto" w:fill="E0E0E0"/>
            <w:vAlign w:val="center"/>
          </w:tcPr>
          <w:p w14:paraId="0FAE0F50" w14:textId="77777777" w:rsidR="00773B57" w:rsidRPr="003B56DA" w:rsidRDefault="00773B57" w:rsidP="00605C8F">
            <w:pPr>
              <w:keepNext/>
              <w:spacing w:after="0" w:line="240" w:lineRule="auto"/>
              <w:jc w:val="center"/>
              <w:rPr>
                <w:sz w:val="20"/>
                <w:szCs w:val="20"/>
              </w:rPr>
            </w:pPr>
            <w:r w:rsidRPr="003B56DA">
              <w:rPr>
                <w:rFonts w:eastAsia="Times New Roman"/>
                <w:color w:val="000000"/>
                <w:sz w:val="20"/>
                <w:szCs w:val="20"/>
              </w:rPr>
              <w:t>10</w:t>
            </w:r>
          </w:p>
        </w:tc>
        <w:tc>
          <w:tcPr>
            <w:tcW w:w="575" w:type="dxa"/>
            <w:shd w:val="clear" w:color="auto" w:fill="E0E0E0"/>
            <w:vAlign w:val="center"/>
          </w:tcPr>
          <w:p w14:paraId="238E26D6" w14:textId="77777777" w:rsidR="00773B57" w:rsidRPr="003B56DA" w:rsidRDefault="00773B57" w:rsidP="00605C8F">
            <w:pPr>
              <w:keepNext/>
              <w:spacing w:after="0" w:line="240" w:lineRule="auto"/>
              <w:jc w:val="center"/>
              <w:rPr>
                <w:sz w:val="20"/>
                <w:szCs w:val="20"/>
              </w:rPr>
            </w:pPr>
            <w:r w:rsidRPr="003B56DA">
              <w:rPr>
                <w:rFonts w:eastAsia="Times New Roman"/>
                <w:color w:val="000000"/>
                <w:sz w:val="20"/>
                <w:szCs w:val="20"/>
              </w:rPr>
              <w:t>1</w:t>
            </w:r>
          </w:p>
        </w:tc>
        <w:tc>
          <w:tcPr>
            <w:tcW w:w="1036" w:type="dxa"/>
            <w:shd w:val="clear" w:color="auto" w:fill="E0E0E0"/>
            <w:vAlign w:val="center"/>
          </w:tcPr>
          <w:p w14:paraId="1F74B11E" w14:textId="77777777" w:rsidR="00773B57" w:rsidRPr="003B56DA" w:rsidRDefault="00773B57" w:rsidP="00605C8F">
            <w:pPr>
              <w:keepNext/>
              <w:spacing w:after="0" w:line="240" w:lineRule="auto"/>
              <w:jc w:val="center"/>
              <w:rPr>
                <w:sz w:val="20"/>
                <w:szCs w:val="20"/>
              </w:rPr>
            </w:pPr>
            <w:r w:rsidRPr="003B56DA">
              <w:rPr>
                <w:rFonts w:eastAsia="Times New Roman"/>
                <w:color w:val="000000"/>
                <w:sz w:val="20"/>
                <w:szCs w:val="20"/>
              </w:rPr>
              <w:t>0.920</w:t>
            </w:r>
          </w:p>
        </w:tc>
        <w:tc>
          <w:tcPr>
            <w:tcW w:w="832" w:type="dxa"/>
            <w:shd w:val="clear" w:color="auto" w:fill="E0E0E0"/>
            <w:vAlign w:val="center"/>
          </w:tcPr>
          <w:p w14:paraId="5ABB896A" w14:textId="49FD6F29" w:rsidR="00773B57" w:rsidRPr="003B56DA" w:rsidRDefault="00773B57" w:rsidP="00605C8F">
            <w:pPr>
              <w:keepNext/>
              <w:spacing w:after="0" w:line="240" w:lineRule="auto"/>
              <w:jc w:val="center"/>
              <w:rPr>
                <w:sz w:val="20"/>
                <w:szCs w:val="20"/>
              </w:rPr>
            </w:pPr>
            <w:r w:rsidRPr="00605C8F">
              <w:rPr>
                <w:rFonts w:eastAsia="Times New Roman"/>
                <w:color w:val="000000"/>
                <w:sz w:val="20"/>
                <w:szCs w:val="20"/>
              </w:rPr>
              <w:t>1.5939</w:t>
            </w:r>
          </w:p>
        </w:tc>
        <w:tc>
          <w:tcPr>
            <w:tcW w:w="806" w:type="dxa"/>
            <w:shd w:val="clear" w:color="auto" w:fill="E0E0E0"/>
            <w:vAlign w:val="center"/>
          </w:tcPr>
          <w:p w14:paraId="67938637" w14:textId="3CE43F6C" w:rsidR="00773B57" w:rsidRPr="003B56DA" w:rsidRDefault="00773B57" w:rsidP="00605C8F">
            <w:pPr>
              <w:keepNext/>
              <w:spacing w:after="0" w:line="240" w:lineRule="auto"/>
              <w:jc w:val="center"/>
              <w:rPr>
                <w:sz w:val="20"/>
                <w:szCs w:val="20"/>
              </w:rPr>
            </w:pPr>
            <w:r w:rsidRPr="00605C8F">
              <w:rPr>
                <w:rFonts w:eastAsia="Times New Roman"/>
                <w:color w:val="000000"/>
                <w:sz w:val="20"/>
                <w:szCs w:val="20"/>
              </w:rPr>
              <w:t>0.7325</w:t>
            </w:r>
          </w:p>
        </w:tc>
        <w:tc>
          <w:tcPr>
            <w:tcW w:w="732" w:type="dxa"/>
            <w:shd w:val="clear" w:color="auto" w:fill="E0E0E0"/>
            <w:vAlign w:val="center"/>
          </w:tcPr>
          <w:p w14:paraId="2190DC9A" w14:textId="3913B446" w:rsidR="00773B57" w:rsidRPr="003B56DA" w:rsidRDefault="00773B57" w:rsidP="00605C8F">
            <w:pPr>
              <w:keepNext/>
              <w:spacing w:after="0" w:line="240" w:lineRule="auto"/>
              <w:jc w:val="center"/>
              <w:rPr>
                <w:sz w:val="20"/>
                <w:szCs w:val="20"/>
              </w:rPr>
            </w:pPr>
            <w:r w:rsidRPr="00605C8F">
              <w:rPr>
                <w:rFonts w:eastAsia="Times New Roman"/>
                <w:color w:val="000000"/>
                <w:sz w:val="20"/>
                <w:szCs w:val="20"/>
              </w:rPr>
              <w:t>0.9007</w:t>
            </w:r>
          </w:p>
        </w:tc>
        <w:tc>
          <w:tcPr>
            <w:tcW w:w="791" w:type="dxa"/>
            <w:shd w:val="clear" w:color="auto" w:fill="E0E0E0"/>
            <w:vAlign w:val="center"/>
          </w:tcPr>
          <w:p w14:paraId="4D6BB3A5" w14:textId="44BE489D" w:rsidR="00773B57" w:rsidRPr="003B56DA" w:rsidRDefault="00773B57" w:rsidP="00605C8F">
            <w:pPr>
              <w:keepNext/>
              <w:spacing w:after="0" w:line="240" w:lineRule="auto"/>
              <w:jc w:val="center"/>
              <w:rPr>
                <w:sz w:val="20"/>
                <w:szCs w:val="20"/>
              </w:rPr>
            </w:pPr>
            <w:r w:rsidRPr="00605C8F">
              <w:rPr>
                <w:rFonts w:eastAsia="Times New Roman"/>
                <w:color w:val="000000"/>
                <w:sz w:val="20"/>
                <w:szCs w:val="20"/>
              </w:rPr>
              <w:t>1.7056</w:t>
            </w:r>
          </w:p>
        </w:tc>
        <w:tc>
          <w:tcPr>
            <w:tcW w:w="450" w:type="dxa"/>
            <w:shd w:val="clear" w:color="auto" w:fill="E0E0E0"/>
            <w:vAlign w:val="center"/>
          </w:tcPr>
          <w:p w14:paraId="37D7A785" w14:textId="77777777" w:rsidR="00773B57" w:rsidRPr="003B56DA" w:rsidRDefault="00773B57" w:rsidP="00605C8F">
            <w:pPr>
              <w:keepNext/>
              <w:spacing w:after="0" w:line="240" w:lineRule="auto"/>
              <w:jc w:val="center"/>
              <w:rPr>
                <w:sz w:val="20"/>
                <w:szCs w:val="20"/>
              </w:rPr>
            </w:pPr>
            <w:r w:rsidRPr="003B56DA">
              <w:rPr>
                <w:rFonts w:eastAsia="Times New Roman"/>
                <w:color w:val="000000"/>
                <w:sz w:val="20"/>
                <w:szCs w:val="20"/>
              </w:rPr>
              <w:t>2</w:t>
            </w:r>
          </w:p>
        </w:tc>
        <w:tc>
          <w:tcPr>
            <w:tcW w:w="942" w:type="dxa"/>
            <w:shd w:val="clear" w:color="auto" w:fill="E0E0E0"/>
            <w:vAlign w:val="center"/>
          </w:tcPr>
          <w:p w14:paraId="67426657" w14:textId="38E2CADC" w:rsidR="00773B57" w:rsidRPr="003B56DA" w:rsidRDefault="00773B57" w:rsidP="00605C8F">
            <w:pPr>
              <w:keepNext/>
              <w:spacing w:after="0" w:line="240" w:lineRule="auto"/>
              <w:jc w:val="center"/>
              <w:rPr>
                <w:sz w:val="20"/>
                <w:szCs w:val="20"/>
              </w:rPr>
            </w:pPr>
            <w:r w:rsidRPr="00605C8F">
              <w:rPr>
                <w:rFonts w:eastAsia="Times New Roman"/>
                <w:color w:val="000000"/>
                <w:sz w:val="20"/>
                <w:szCs w:val="20"/>
              </w:rPr>
              <w:t>0.4262</w:t>
            </w:r>
          </w:p>
        </w:tc>
      </w:tr>
      <w:tr w:rsidR="00773B57" w:rsidRPr="003B56DA" w14:paraId="2198C3F8" w14:textId="77777777" w:rsidTr="00773B57">
        <w:trPr>
          <w:jc w:val="center"/>
        </w:trPr>
        <w:tc>
          <w:tcPr>
            <w:tcW w:w="589" w:type="dxa"/>
            <w:shd w:val="clear" w:color="auto" w:fill="E0E0E0"/>
            <w:vAlign w:val="center"/>
          </w:tcPr>
          <w:p w14:paraId="01D4C3FB" w14:textId="09A52533" w:rsidR="00773B57" w:rsidRPr="003B56DA" w:rsidRDefault="00773B57" w:rsidP="00605C8F">
            <w:pPr>
              <w:keepNext/>
              <w:spacing w:after="0" w:line="240" w:lineRule="auto"/>
              <w:jc w:val="center"/>
              <w:rPr>
                <w:rFonts w:eastAsia="Times New Roman"/>
                <w:color w:val="000000"/>
                <w:sz w:val="20"/>
                <w:szCs w:val="20"/>
              </w:rPr>
            </w:pPr>
            <w:r>
              <w:rPr>
                <w:rFonts w:eastAsia="Times New Roman"/>
                <w:color w:val="000000"/>
                <w:sz w:val="20"/>
                <w:szCs w:val="20"/>
              </w:rPr>
              <w:t>7</w:t>
            </w:r>
          </w:p>
        </w:tc>
        <w:tc>
          <w:tcPr>
            <w:tcW w:w="589" w:type="dxa"/>
            <w:vMerge/>
            <w:shd w:val="clear" w:color="auto" w:fill="E0E0E0"/>
            <w:vAlign w:val="center"/>
          </w:tcPr>
          <w:p w14:paraId="4C999675" w14:textId="77777777" w:rsidR="00773B57" w:rsidRPr="003B56DA" w:rsidRDefault="00773B57" w:rsidP="00773B57">
            <w:pPr>
              <w:keepNext/>
              <w:spacing w:after="0" w:line="240" w:lineRule="auto"/>
              <w:jc w:val="center"/>
              <w:rPr>
                <w:rFonts w:eastAsia="Times New Roman"/>
                <w:color w:val="000000"/>
                <w:sz w:val="20"/>
                <w:szCs w:val="20"/>
              </w:rPr>
            </w:pPr>
          </w:p>
        </w:tc>
        <w:tc>
          <w:tcPr>
            <w:tcW w:w="589" w:type="dxa"/>
            <w:vMerge/>
            <w:shd w:val="clear" w:color="auto" w:fill="E0E0E0"/>
            <w:vAlign w:val="center"/>
          </w:tcPr>
          <w:p w14:paraId="4C2FD11F" w14:textId="19D99E46" w:rsidR="00773B57" w:rsidRPr="003B56DA" w:rsidRDefault="00773B57" w:rsidP="00773B57">
            <w:pPr>
              <w:keepNext/>
              <w:spacing w:after="0" w:line="240" w:lineRule="auto"/>
              <w:jc w:val="center"/>
              <w:rPr>
                <w:rFonts w:eastAsia="Times New Roman"/>
                <w:color w:val="000000"/>
                <w:sz w:val="20"/>
                <w:szCs w:val="20"/>
              </w:rPr>
            </w:pPr>
          </w:p>
        </w:tc>
        <w:tc>
          <w:tcPr>
            <w:tcW w:w="590" w:type="dxa"/>
            <w:shd w:val="clear" w:color="auto" w:fill="E0E0E0"/>
            <w:vAlign w:val="center"/>
          </w:tcPr>
          <w:p w14:paraId="5A6F28DB" w14:textId="24D9A230" w:rsidR="00773B57" w:rsidRPr="003B56DA" w:rsidRDefault="00773B57" w:rsidP="00605C8F">
            <w:pPr>
              <w:keepNext/>
              <w:spacing w:after="0" w:line="240" w:lineRule="auto"/>
              <w:jc w:val="center"/>
              <w:rPr>
                <w:sz w:val="20"/>
                <w:szCs w:val="20"/>
              </w:rPr>
            </w:pPr>
            <w:r w:rsidRPr="003B56DA">
              <w:rPr>
                <w:rFonts w:eastAsia="Times New Roman"/>
                <w:color w:val="000000"/>
                <w:sz w:val="20"/>
                <w:szCs w:val="20"/>
              </w:rPr>
              <w:t>2</w:t>
            </w:r>
          </w:p>
        </w:tc>
        <w:tc>
          <w:tcPr>
            <w:tcW w:w="589" w:type="dxa"/>
            <w:shd w:val="clear" w:color="auto" w:fill="E0E0E0"/>
            <w:vAlign w:val="center"/>
          </w:tcPr>
          <w:p w14:paraId="757F4DFF" w14:textId="77777777" w:rsidR="00773B57" w:rsidRPr="003B56DA" w:rsidRDefault="00773B57" w:rsidP="00605C8F">
            <w:pPr>
              <w:keepNext/>
              <w:spacing w:after="0" w:line="240" w:lineRule="auto"/>
              <w:jc w:val="center"/>
              <w:rPr>
                <w:sz w:val="20"/>
                <w:szCs w:val="20"/>
              </w:rPr>
            </w:pPr>
            <w:r w:rsidRPr="003B56DA">
              <w:rPr>
                <w:rFonts w:eastAsia="Times New Roman"/>
                <w:color w:val="000000"/>
                <w:sz w:val="20"/>
                <w:szCs w:val="20"/>
              </w:rPr>
              <w:t>2</w:t>
            </w:r>
          </w:p>
        </w:tc>
        <w:tc>
          <w:tcPr>
            <w:tcW w:w="577" w:type="dxa"/>
            <w:shd w:val="clear" w:color="auto" w:fill="E0E0E0"/>
            <w:vAlign w:val="center"/>
          </w:tcPr>
          <w:p w14:paraId="2FE02AD2" w14:textId="77777777" w:rsidR="00773B57" w:rsidRPr="003B56DA" w:rsidRDefault="00773B57" w:rsidP="00605C8F">
            <w:pPr>
              <w:keepNext/>
              <w:spacing w:after="0" w:line="240" w:lineRule="auto"/>
              <w:jc w:val="center"/>
              <w:rPr>
                <w:sz w:val="20"/>
                <w:szCs w:val="20"/>
              </w:rPr>
            </w:pPr>
            <w:r w:rsidRPr="003B56DA">
              <w:rPr>
                <w:rFonts w:eastAsia="Times New Roman"/>
                <w:color w:val="000000"/>
                <w:sz w:val="20"/>
                <w:szCs w:val="20"/>
              </w:rPr>
              <w:t>3.0</w:t>
            </w:r>
          </w:p>
        </w:tc>
        <w:tc>
          <w:tcPr>
            <w:tcW w:w="577" w:type="dxa"/>
            <w:shd w:val="clear" w:color="auto" w:fill="E0E0E0"/>
            <w:vAlign w:val="center"/>
          </w:tcPr>
          <w:p w14:paraId="45D78571" w14:textId="77777777" w:rsidR="00773B57" w:rsidRPr="003B56DA" w:rsidRDefault="00773B57" w:rsidP="00605C8F">
            <w:pPr>
              <w:keepNext/>
              <w:spacing w:after="0" w:line="240" w:lineRule="auto"/>
              <w:jc w:val="center"/>
              <w:rPr>
                <w:sz w:val="20"/>
                <w:szCs w:val="20"/>
              </w:rPr>
            </w:pPr>
            <w:r w:rsidRPr="003B56DA">
              <w:rPr>
                <w:rFonts w:eastAsia="Times New Roman"/>
                <w:color w:val="000000"/>
                <w:sz w:val="20"/>
                <w:szCs w:val="20"/>
              </w:rPr>
              <w:t>10</w:t>
            </w:r>
          </w:p>
        </w:tc>
        <w:tc>
          <w:tcPr>
            <w:tcW w:w="575" w:type="dxa"/>
            <w:shd w:val="clear" w:color="auto" w:fill="E0E0E0"/>
            <w:vAlign w:val="center"/>
          </w:tcPr>
          <w:p w14:paraId="78272101" w14:textId="77777777" w:rsidR="00773B57" w:rsidRPr="003B56DA" w:rsidRDefault="00773B57" w:rsidP="00605C8F">
            <w:pPr>
              <w:keepNext/>
              <w:spacing w:after="0" w:line="240" w:lineRule="auto"/>
              <w:jc w:val="center"/>
              <w:rPr>
                <w:sz w:val="20"/>
                <w:szCs w:val="20"/>
              </w:rPr>
            </w:pPr>
            <w:r w:rsidRPr="003B56DA">
              <w:rPr>
                <w:rFonts w:eastAsia="Times New Roman"/>
                <w:color w:val="000000"/>
                <w:sz w:val="20"/>
                <w:szCs w:val="20"/>
              </w:rPr>
              <w:t>1</w:t>
            </w:r>
          </w:p>
        </w:tc>
        <w:tc>
          <w:tcPr>
            <w:tcW w:w="1036" w:type="dxa"/>
            <w:shd w:val="clear" w:color="auto" w:fill="E0E0E0"/>
            <w:vAlign w:val="center"/>
          </w:tcPr>
          <w:p w14:paraId="102A2538" w14:textId="77777777" w:rsidR="00773B57" w:rsidRPr="003B56DA" w:rsidRDefault="00773B57" w:rsidP="00605C8F">
            <w:pPr>
              <w:keepNext/>
              <w:spacing w:after="0" w:line="240" w:lineRule="auto"/>
              <w:jc w:val="center"/>
              <w:rPr>
                <w:sz w:val="20"/>
                <w:szCs w:val="20"/>
              </w:rPr>
            </w:pPr>
            <w:r w:rsidRPr="003B56DA">
              <w:rPr>
                <w:rFonts w:eastAsia="Times New Roman"/>
                <w:color w:val="000000"/>
                <w:sz w:val="20"/>
                <w:szCs w:val="20"/>
              </w:rPr>
              <w:t>0.963</w:t>
            </w:r>
          </w:p>
        </w:tc>
        <w:tc>
          <w:tcPr>
            <w:tcW w:w="832" w:type="dxa"/>
            <w:shd w:val="clear" w:color="auto" w:fill="E0E0E0"/>
            <w:vAlign w:val="center"/>
          </w:tcPr>
          <w:p w14:paraId="3BE28094" w14:textId="212C3D81" w:rsidR="00773B57" w:rsidRPr="003B56DA" w:rsidRDefault="00773B57" w:rsidP="00605C8F">
            <w:pPr>
              <w:keepNext/>
              <w:spacing w:after="0" w:line="240" w:lineRule="auto"/>
              <w:jc w:val="center"/>
              <w:rPr>
                <w:sz w:val="20"/>
                <w:szCs w:val="20"/>
              </w:rPr>
            </w:pPr>
            <w:r w:rsidRPr="00605C8F">
              <w:rPr>
                <w:rFonts w:eastAsia="Times New Roman"/>
                <w:color w:val="000000"/>
                <w:sz w:val="20"/>
                <w:szCs w:val="20"/>
              </w:rPr>
              <w:t>2.1235</w:t>
            </w:r>
          </w:p>
        </w:tc>
        <w:tc>
          <w:tcPr>
            <w:tcW w:w="806" w:type="dxa"/>
            <w:shd w:val="clear" w:color="auto" w:fill="E0E0E0"/>
            <w:vAlign w:val="center"/>
          </w:tcPr>
          <w:p w14:paraId="7B6B802F" w14:textId="1D86163B" w:rsidR="00773B57" w:rsidRPr="003B56DA" w:rsidRDefault="00773B57" w:rsidP="00605C8F">
            <w:pPr>
              <w:keepNext/>
              <w:spacing w:after="0" w:line="240" w:lineRule="auto"/>
              <w:jc w:val="center"/>
              <w:rPr>
                <w:sz w:val="20"/>
                <w:szCs w:val="20"/>
              </w:rPr>
            </w:pPr>
            <w:r w:rsidRPr="00605C8F">
              <w:rPr>
                <w:rFonts w:eastAsia="Times New Roman"/>
                <w:color w:val="000000"/>
                <w:sz w:val="20"/>
                <w:szCs w:val="20"/>
              </w:rPr>
              <w:t>0.7408</w:t>
            </w:r>
          </w:p>
        </w:tc>
        <w:tc>
          <w:tcPr>
            <w:tcW w:w="732" w:type="dxa"/>
            <w:shd w:val="clear" w:color="auto" w:fill="E0E0E0"/>
            <w:vAlign w:val="center"/>
          </w:tcPr>
          <w:p w14:paraId="662183C8" w14:textId="0EEDA84D" w:rsidR="00773B57" w:rsidRPr="003B56DA" w:rsidRDefault="00773B57" w:rsidP="00605C8F">
            <w:pPr>
              <w:keepNext/>
              <w:spacing w:after="0" w:line="240" w:lineRule="auto"/>
              <w:jc w:val="center"/>
              <w:rPr>
                <w:sz w:val="20"/>
                <w:szCs w:val="20"/>
              </w:rPr>
            </w:pPr>
            <w:r w:rsidRPr="00605C8F">
              <w:rPr>
                <w:rFonts w:eastAsia="Times New Roman"/>
                <w:color w:val="000000"/>
                <w:sz w:val="20"/>
                <w:szCs w:val="20"/>
              </w:rPr>
              <w:t>0.9560</w:t>
            </w:r>
          </w:p>
        </w:tc>
        <w:tc>
          <w:tcPr>
            <w:tcW w:w="791" w:type="dxa"/>
            <w:shd w:val="clear" w:color="auto" w:fill="E0E0E0"/>
            <w:vAlign w:val="center"/>
          </w:tcPr>
          <w:p w14:paraId="2EC98179" w14:textId="388AA1BD" w:rsidR="00773B57" w:rsidRPr="003B56DA" w:rsidRDefault="00773B57" w:rsidP="00605C8F">
            <w:pPr>
              <w:keepNext/>
              <w:spacing w:after="0" w:line="240" w:lineRule="auto"/>
              <w:jc w:val="center"/>
              <w:rPr>
                <w:sz w:val="20"/>
                <w:szCs w:val="20"/>
              </w:rPr>
            </w:pPr>
            <w:r w:rsidRPr="00605C8F">
              <w:rPr>
                <w:rFonts w:eastAsia="Times New Roman"/>
                <w:color w:val="000000"/>
                <w:sz w:val="20"/>
                <w:szCs w:val="20"/>
              </w:rPr>
              <w:t>8.4548</w:t>
            </w:r>
          </w:p>
        </w:tc>
        <w:tc>
          <w:tcPr>
            <w:tcW w:w="450" w:type="dxa"/>
            <w:shd w:val="clear" w:color="auto" w:fill="E0E0E0"/>
            <w:vAlign w:val="center"/>
          </w:tcPr>
          <w:p w14:paraId="0378D56E" w14:textId="77777777" w:rsidR="00773B57" w:rsidRPr="003B56DA" w:rsidRDefault="00773B57" w:rsidP="00605C8F">
            <w:pPr>
              <w:keepNext/>
              <w:spacing w:after="0" w:line="240" w:lineRule="auto"/>
              <w:jc w:val="center"/>
              <w:rPr>
                <w:sz w:val="20"/>
                <w:szCs w:val="20"/>
              </w:rPr>
            </w:pPr>
            <w:r w:rsidRPr="003B56DA">
              <w:rPr>
                <w:rFonts w:eastAsia="Times New Roman"/>
                <w:color w:val="000000"/>
                <w:sz w:val="20"/>
                <w:szCs w:val="20"/>
              </w:rPr>
              <w:t>2</w:t>
            </w:r>
          </w:p>
        </w:tc>
        <w:tc>
          <w:tcPr>
            <w:tcW w:w="942" w:type="dxa"/>
            <w:shd w:val="clear" w:color="auto" w:fill="E0E0E0"/>
            <w:vAlign w:val="center"/>
          </w:tcPr>
          <w:p w14:paraId="4DA0819A" w14:textId="5850A479" w:rsidR="00773B57" w:rsidRPr="003B56DA" w:rsidRDefault="00773B57" w:rsidP="00605C8F">
            <w:pPr>
              <w:keepNext/>
              <w:spacing w:after="0" w:line="240" w:lineRule="auto"/>
              <w:jc w:val="center"/>
              <w:rPr>
                <w:sz w:val="20"/>
                <w:szCs w:val="20"/>
              </w:rPr>
            </w:pPr>
            <w:r w:rsidRPr="00605C8F">
              <w:rPr>
                <w:rFonts w:eastAsia="Times New Roman"/>
                <w:color w:val="000000"/>
                <w:sz w:val="20"/>
                <w:szCs w:val="20"/>
              </w:rPr>
              <w:t>0.0146</w:t>
            </w:r>
          </w:p>
        </w:tc>
      </w:tr>
      <w:tr w:rsidR="00773B57" w:rsidRPr="003B56DA" w14:paraId="5BC11B5B" w14:textId="77777777" w:rsidTr="00773B57">
        <w:trPr>
          <w:jc w:val="center"/>
        </w:trPr>
        <w:tc>
          <w:tcPr>
            <w:tcW w:w="589" w:type="dxa"/>
            <w:shd w:val="clear" w:color="auto" w:fill="E0E0E0"/>
            <w:vAlign w:val="center"/>
          </w:tcPr>
          <w:p w14:paraId="7CA2BE75" w14:textId="129E2477" w:rsidR="00773B57" w:rsidRPr="003B56DA" w:rsidRDefault="00773B57" w:rsidP="00605C8F">
            <w:pPr>
              <w:keepNext/>
              <w:spacing w:after="0" w:line="240" w:lineRule="auto"/>
              <w:jc w:val="center"/>
              <w:rPr>
                <w:rFonts w:eastAsia="Times New Roman"/>
                <w:color w:val="000000"/>
                <w:sz w:val="20"/>
                <w:szCs w:val="20"/>
              </w:rPr>
            </w:pPr>
            <w:r>
              <w:rPr>
                <w:rFonts w:eastAsia="Times New Roman"/>
                <w:color w:val="000000"/>
                <w:sz w:val="20"/>
                <w:szCs w:val="20"/>
              </w:rPr>
              <w:t>8</w:t>
            </w:r>
          </w:p>
        </w:tc>
        <w:tc>
          <w:tcPr>
            <w:tcW w:w="589" w:type="dxa"/>
            <w:vMerge w:val="restart"/>
            <w:shd w:val="clear" w:color="auto" w:fill="E0E0E0"/>
            <w:vAlign w:val="center"/>
          </w:tcPr>
          <w:p w14:paraId="6846D5AF" w14:textId="346AA5C4" w:rsidR="00773B57" w:rsidRPr="003B56DA" w:rsidRDefault="00773B57" w:rsidP="00773B57">
            <w:pPr>
              <w:keepNext/>
              <w:spacing w:after="0" w:line="240" w:lineRule="auto"/>
              <w:jc w:val="center"/>
              <w:rPr>
                <w:rFonts w:eastAsia="Times New Roman"/>
                <w:color w:val="000000"/>
                <w:sz w:val="20"/>
                <w:szCs w:val="20"/>
              </w:rPr>
            </w:pPr>
            <w:r>
              <w:rPr>
                <w:rFonts w:eastAsia="Times New Roman"/>
                <w:color w:val="000000"/>
                <w:sz w:val="20"/>
                <w:szCs w:val="20"/>
              </w:rPr>
              <w:t>5000</w:t>
            </w:r>
          </w:p>
        </w:tc>
        <w:tc>
          <w:tcPr>
            <w:tcW w:w="589" w:type="dxa"/>
            <w:vMerge w:val="restart"/>
            <w:shd w:val="clear" w:color="auto" w:fill="E0E0E0"/>
            <w:vAlign w:val="center"/>
          </w:tcPr>
          <w:p w14:paraId="16B0B809" w14:textId="7A660E17" w:rsidR="00773B57" w:rsidRPr="003B56DA" w:rsidRDefault="00773B57" w:rsidP="00773B57">
            <w:pPr>
              <w:keepNext/>
              <w:spacing w:after="0" w:line="240" w:lineRule="auto"/>
              <w:jc w:val="center"/>
              <w:rPr>
                <w:rFonts w:eastAsia="Times New Roman"/>
                <w:color w:val="000000"/>
                <w:sz w:val="20"/>
                <w:szCs w:val="20"/>
              </w:rPr>
            </w:pPr>
            <w:r>
              <w:rPr>
                <w:rFonts w:eastAsia="Times New Roman"/>
                <w:color w:val="000000"/>
                <w:sz w:val="20"/>
                <w:szCs w:val="20"/>
              </w:rPr>
              <w:t>7000</w:t>
            </w:r>
          </w:p>
        </w:tc>
        <w:tc>
          <w:tcPr>
            <w:tcW w:w="590" w:type="dxa"/>
            <w:shd w:val="clear" w:color="auto" w:fill="E0E0E0"/>
            <w:vAlign w:val="center"/>
          </w:tcPr>
          <w:p w14:paraId="0A7185A5" w14:textId="61766940" w:rsidR="00773B57" w:rsidRPr="003B56DA" w:rsidRDefault="00773B57" w:rsidP="00605C8F">
            <w:pPr>
              <w:keepNext/>
              <w:spacing w:after="0" w:line="240" w:lineRule="auto"/>
              <w:jc w:val="center"/>
              <w:rPr>
                <w:sz w:val="20"/>
                <w:szCs w:val="20"/>
              </w:rPr>
            </w:pPr>
            <w:r w:rsidRPr="003B56DA">
              <w:rPr>
                <w:rFonts w:eastAsia="Times New Roman"/>
                <w:color w:val="000000"/>
                <w:sz w:val="20"/>
                <w:szCs w:val="20"/>
              </w:rPr>
              <w:t>2</w:t>
            </w:r>
          </w:p>
        </w:tc>
        <w:tc>
          <w:tcPr>
            <w:tcW w:w="589" w:type="dxa"/>
            <w:shd w:val="clear" w:color="auto" w:fill="E0E0E0"/>
            <w:vAlign w:val="center"/>
          </w:tcPr>
          <w:p w14:paraId="4020B739" w14:textId="77777777" w:rsidR="00773B57" w:rsidRPr="003B56DA" w:rsidRDefault="00773B57" w:rsidP="00605C8F">
            <w:pPr>
              <w:keepNext/>
              <w:spacing w:after="0" w:line="240" w:lineRule="auto"/>
              <w:jc w:val="center"/>
              <w:rPr>
                <w:sz w:val="20"/>
                <w:szCs w:val="20"/>
              </w:rPr>
            </w:pPr>
            <w:r w:rsidRPr="003B56DA">
              <w:rPr>
                <w:rFonts w:eastAsia="Times New Roman"/>
                <w:color w:val="000000"/>
                <w:sz w:val="20"/>
                <w:szCs w:val="20"/>
              </w:rPr>
              <w:t>2</w:t>
            </w:r>
          </w:p>
        </w:tc>
        <w:tc>
          <w:tcPr>
            <w:tcW w:w="577" w:type="dxa"/>
            <w:shd w:val="clear" w:color="auto" w:fill="E0E0E0"/>
            <w:vAlign w:val="center"/>
          </w:tcPr>
          <w:p w14:paraId="4221ECF5" w14:textId="77777777" w:rsidR="00773B57" w:rsidRPr="003B56DA" w:rsidRDefault="00773B57" w:rsidP="00605C8F">
            <w:pPr>
              <w:keepNext/>
              <w:spacing w:after="0" w:line="240" w:lineRule="auto"/>
              <w:jc w:val="center"/>
              <w:rPr>
                <w:sz w:val="20"/>
                <w:szCs w:val="20"/>
              </w:rPr>
            </w:pPr>
            <w:r w:rsidRPr="003B56DA">
              <w:rPr>
                <w:rFonts w:eastAsia="Times New Roman"/>
                <w:color w:val="000000"/>
                <w:sz w:val="20"/>
                <w:szCs w:val="20"/>
              </w:rPr>
              <w:t>3.0</w:t>
            </w:r>
          </w:p>
        </w:tc>
        <w:tc>
          <w:tcPr>
            <w:tcW w:w="577" w:type="dxa"/>
            <w:shd w:val="clear" w:color="auto" w:fill="E0E0E0"/>
            <w:vAlign w:val="center"/>
          </w:tcPr>
          <w:p w14:paraId="2A8C5862" w14:textId="77777777" w:rsidR="00773B57" w:rsidRPr="003B56DA" w:rsidRDefault="00773B57" w:rsidP="00605C8F">
            <w:pPr>
              <w:keepNext/>
              <w:spacing w:after="0" w:line="240" w:lineRule="auto"/>
              <w:jc w:val="center"/>
              <w:rPr>
                <w:sz w:val="20"/>
                <w:szCs w:val="20"/>
              </w:rPr>
            </w:pPr>
            <w:r w:rsidRPr="003B56DA">
              <w:rPr>
                <w:rFonts w:eastAsia="Times New Roman"/>
                <w:color w:val="000000"/>
                <w:sz w:val="20"/>
                <w:szCs w:val="20"/>
              </w:rPr>
              <w:t>1</w:t>
            </w:r>
          </w:p>
        </w:tc>
        <w:tc>
          <w:tcPr>
            <w:tcW w:w="575" w:type="dxa"/>
            <w:shd w:val="clear" w:color="auto" w:fill="E0E0E0"/>
            <w:vAlign w:val="center"/>
          </w:tcPr>
          <w:p w14:paraId="65277839" w14:textId="77777777" w:rsidR="00773B57" w:rsidRPr="003B56DA" w:rsidRDefault="00773B57" w:rsidP="00605C8F">
            <w:pPr>
              <w:keepNext/>
              <w:spacing w:after="0" w:line="240" w:lineRule="auto"/>
              <w:jc w:val="center"/>
              <w:rPr>
                <w:sz w:val="20"/>
                <w:szCs w:val="20"/>
              </w:rPr>
            </w:pPr>
            <w:r w:rsidRPr="003B56DA">
              <w:rPr>
                <w:rFonts w:eastAsia="Times New Roman"/>
                <w:color w:val="000000"/>
                <w:sz w:val="20"/>
                <w:szCs w:val="20"/>
              </w:rPr>
              <w:t>1</w:t>
            </w:r>
          </w:p>
        </w:tc>
        <w:tc>
          <w:tcPr>
            <w:tcW w:w="1036" w:type="dxa"/>
            <w:shd w:val="clear" w:color="auto" w:fill="E0E0E0"/>
            <w:vAlign w:val="center"/>
          </w:tcPr>
          <w:p w14:paraId="363C0DA1" w14:textId="77777777" w:rsidR="00773B57" w:rsidRPr="003B56DA" w:rsidRDefault="00773B57" w:rsidP="00605C8F">
            <w:pPr>
              <w:keepNext/>
              <w:spacing w:after="0" w:line="240" w:lineRule="auto"/>
              <w:jc w:val="center"/>
              <w:rPr>
                <w:sz w:val="20"/>
                <w:szCs w:val="20"/>
              </w:rPr>
            </w:pPr>
            <w:r w:rsidRPr="003B56DA">
              <w:rPr>
                <w:rFonts w:eastAsia="Times New Roman"/>
                <w:color w:val="000000"/>
                <w:sz w:val="20"/>
                <w:szCs w:val="20"/>
              </w:rPr>
              <w:t>0.984</w:t>
            </w:r>
          </w:p>
        </w:tc>
        <w:tc>
          <w:tcPr>
            <w:tcW w:w="832" w:type="dxa"/>
            <w:shd w:val="clear" w:color="auto" w:fill="E0E0E0"/>
            <w:vAlign w:val="center"/>
          </w:tcPr>
          <w:p w14:paraId="38E3BB0C" w14:textId="595DE025" w:rsidR="00773B57" w:rsidRPr="003B56DA" w:rsidRDefault="00773B57" w:rsidP="00605C8F">
            <w:pPr>
              <w:keepNext/>
              <w:spacing w:after="0" w:line="240" w:lineRule="auto"/>
              <w:jc w:val="center"/>
              <w:rPr>
                <w:sz w:val="20"/>
                <w:szCs w:val="20"/>
              </w:rPr>
            </w:pPr>
            <w:r w:rsidRPr="001C0FDC">
              <w:rPr>
                <w:rFonts w:eastAsia="Times New Roman"/>
                <w:color w:val="000000"/>
                <w:sz w:val="20"/>
                <w:szCs w:val="20"/>
              </w:rPr>
              <w:t>2.4329</w:t>
            </w:r>
          </w:p>
        </w:tc>
        <w:tc>
          <w:tcPr>
            <w:tcW w:w="806" w:type="dxa"/>
            <w:shd w:val="clear" w:color="auto" w:fill="E0E0E0"/>
            <w:vAlign w:val="center"/>
          </w:tcPr>
          <w:p w14:paraId="138B81DF" w14:textId="163C8529" w:rsidR="00773B57" w:rsidRPr="003B56DA" w:rsidRDefault="00773B57" w:rsidP="00605C8F">
            <w:pPr>
              <w:keepNext/>
              <w:spacing w:after="0" w:line="240" w:lineRule="auto"/>
              <w:jc w:val="center"/>
              <w:rPr>
                <w:sz w:val="20"/>
                <w:szCs w:val="20"/>
              </w:rPr>
            </w:pPr>
            <w:r w:rsidRPr="001C0FDC">
              <w:rPr>
                <w:rFonts w:eastAsia="Times New Roman"/>
                <w:color w:val="000000"/>
                <w:sz w:val="20"/>
                <w:szCs w:val="20"/>
              </w:rPr>
              <w:t>0.4924</w:t>
            </w:r>
          </w:p>
        </w:tc>
        <w:tc>
          <w:tcPr>
            <w:tcW w:w="732" w:type="dxa"/>
            <w:shd w:val="clear" w:color="auto" w:fill="E0E0E0"/>
            <w:vAlign w:val="center"/>
          </w:tcPr>
          <w:p w14:paraId="6A01F890" w14:textId="66B28DF8" w:rsidR="00773B57" w:rsidRPr="003B56DA" w:rsidRDefault="00773B57" w:rsidP="00605C8F">
            <w:pPr>
              <w:keepNext/>
              <w:spacing w:after="0" w:line="240" w:lineRule="auto"/>
              <w:jc w:val="center"/>
              <w:rPr>
                <w:sz w:val="20"/>
                <w:szCs w:val="20"/>
              </w:rPr>
            </w:pPr>
            <w:r w:rsidRPr="001C0FDC">
              <w:rPr>
                <w:rFonts w:eastAsia="Times New Roman"/>
                <w:color w:val="000000"/>
                <w:sz w:val="20"/>
                <w:szCs w:val="20"/>
              </w:rPr>
              <w:t>0.9855</w:t>
            </w:r>
          </w:p>
        </w:tc>
        <w:tc>
          <w:tcPr>
            <w:tcW w:w="791" w:type="dxa"/>
            <w:shd w:val="clear" w:color="auto" w:fill="E0E0E0"/>
            <w:vAlign w:val="center"/>
          </w:tcPr>
          <w:p w14:paraId="3E6F4D89" w14:textId="33B5EB7D" w:rsidR="00773B57" w:rsidRPr="003B56DA" w:rsidRDefault="00773B57" w:rsidP="00761F52">
            <w:pPr>
              <w:spacing w:after="0" w:line="240" w:lineRule="auto"/>
              <w:jc w:val="center"/>
              <w:rPr>
                <w:sz w:val="20"/>
                <w:szCs w:val="20"/>
              </w:rPr>
            </w:pPr>
            <w:r w:rsidRPr="001C0FDC">
              <w:rPr>
                <w:sz w:val="20"/>
                <w:szCs w:val="20"/>
              </w:rPr>
              <w:t>100.75</w:t>
            </w:r>
          </w:p>
        </w:tc>
        <w:tc>
          <w:tcPr>
            <w:tcW w:w="450" w:type="dxa"/>
            <w:shd w:val="clear" w:color="auto" w:fill="E0E0E0"/>
            <w:vAlign w:val="center"/>
          </w:tcPr>
          <w:p w14:paraId="4EFE555D" w14:textId="0E1DAD66" w:rsidR="00773B57" w:rsidRPr="003B56DA" w:rsidRDefault="00773B57" w:rsidP="001C0FDC">
            <w:pPr>
              <w:spacing w:after="0" w:line="240" w:lineRule="auto"/>
              <w:jc w:val="center"/>
              <w:rPr>
                <w:sz w:val="20"/>
                <w:szCs w:val="20"/>
              </w:rPr>
            </w:pPr>
            <w:r>
              <w:rPr>
                <w:sz w:val="20"/>
                <w:szCs w:val="20"/>
              </w:rPr>
              <w:t>2</w:t>
            </w:r>
          </w:p>
        </w:tc>
        <w:tc>
          <w:tcPr>
            <w:tcW w:w="942" w:type="dxa"/>
            <w:shd w:val="clear" w:color="auto" w:fill="E0E0E0"/>
            <w:vAlign w:val="center"/>
          </w:tcPr>
          <w:p w14:paraId="18179523" w14:textId="47A816AB" w:rsidR="00773B57" w:rsidRPr="003B56DA" w:rsidRDefault="00773B57" w:rsidP="001C0FDC">
            <w:pPr>
              <w:spacing w:after="0" w:line="240" w:lineRule="auto"/>
              <w:jc w:val="center"/>
              <w:rPr>
                <w:sz w:val="20"/>
                <w:szCs w:val="20"/>
              </w:rPr>
            </w:pPr>
            <w:r w:rsidRPr="001C0FDC">
              <w:rPr>
                <w:sz w:val="20"/>
                <w:szCs w:val="20"/>
              </w:rPr>
              <w:t>0.0000</w:t>
            </w:r>
          </w:p>
        </w:tc>
      </w:tr>
      <w:tr w:rsidR="00773B57" w:rsidRPr="003B56DA" w14:paraId="594BA024" w14:textId="77777777" w:rsidTr="00773B57">
        <w:trPr>
          <w:jc w:val="center"/>
        </w:trPr>
        <w:tc>
          <w:tcPr>
            <w:tcW w:w="589" w:type="dxa"/>
            <w:shd w:val="clear" w:color="auto" w:fill="E0E0E0"/>
            <w:vAlign w:val="center"/>
          </w:tcPr>
          <w:p w14:paraId="1A436261" w14:textId="3B807725" w:rsidR="00773B57" w:rsidRPr="003B56DA" w:rsidRDefault="00773B57" w:rsidP="00605C8F">
            <w:pPr>
              <w:spacing w:after="0" w:line="240" w:lineRule="auto"/>
              <w:jc w:val="center"/>
              <w:rPr>
                <w:rFonts w:eastAsia="Times New Roman"/>
                <w:color w:val="000000"/>
                <w:sz w:val="20"/>
                <w:szCs w:val="20"/>
              </w:rPr>
            </w:pPr>
            <w:r>
              <w:rPr>
                <w:rFonts w:eastAsia="Times New Roman"/>
                <w:color w:val="000000"/>
                <w:sz w:val="20"/>
                <w:szCs w:val="20"/>
              </w:rPr>
              <w:t>9</w:t>
            </w:r>
          </w:p>
        </w:tc>
        <w:tc>
          <w:tcPr>
            <w:tcW w:w="589" w:type="dxa"/>
            <w:vMerge/>
            <w:shd w:val="clear" w:color="auto" w:fill="E0E0E0"/>
            <w:vAlign w:val="center"/>
          </w:tcPr>
          <w:p w14:paraId="5EAACDE3" w14:textId="77777777" w:rsidR="00773B57" w:rsidRPr="003B56DA" w:rsidRDefault="00773B57" w:rsidP="00773B57">
            <w:pPr>
              <w:spacing w:after="0" w:line="240" w:lineRule="auto"/>
              <w:jc w:val="center"/>
              <w:rPr>
                <w:rFonts w:eastAsia="Times New Roman"/>
                <w:color w:val="000000"/>
                <w:sz w:val="20"/>
                <w:szCs w:val="20"/>
              </w:rPr>
            </w:pPr>
          </w:p>
        </w:tc>
        <w:tc>
          <w:tcPr>
            <w:tcW w:w="589" w:type="dxa"/>
            <w:vMerge/>
            <w:shd w:val="clear" w:color="auto" w:fill="E0E0E0"/>
            <w:vAlign w:val="center"/>
          </w:tcPr>
          <w:p w14:paraId="160BC068" w14:textId="00808CEB" w:rsidR="00773B57" w:rsidRPr="003B56DA" w:rsidRDefault="00773B57" w:rsidP="00773B57">
            <w:pPr>
              <w:spacing w:after="0" w:line="240" w:lineRule="auto"/>
              <w:jc w:val="center"/>
              <w:rPr>
                <w:rFonts w:eastAsia="Times New Roman"/>
                <w:color w:val="000000"/>
                <w:sz w:val="20"/>
                <w:szCs w:val="20"/>
              </w:rPr>
            </w:pPr>
          </w:p>
        </w:tc>
        <w:tc>
          <w:tcPr>
            <w:tcW w:w="590" w:type="dxa"/>
            <w:shd w:val="clear" w:color="auto" w:fill="E0E0E0"/>
            <w:vAlign w:val="center"/>
          </w:tcPr>
          <w:p w14:paraId="2621E16E" w14:textId="1490E772" w:rsidR="00773B57" w:rsidRPr="003B56DA" w:rsidRDefault="00773B57" w:rsidP="00605C8F">
            <w:pPr>
              <w:spacing w:after="0" w:line="240" w:lineRule="auto"/>
              <w:jc w:val="center"/>
              <w:rPr>
                <w:sz w:val="20"/>
                <w:szCs w:val="20"/>
              </w:rPr>
            </w:pPr>
            <w:r w:rsidRPr="003B56DA">
              <w:rPr>
                <w:rFonts w:eastAsia="Times New Roman"/>
                <w:color w:val="000000"/>
                <w:sz w:val="20"/>
                <w:szCs w:val="20"/>
              </w:rPr>
              <w:t>2</w:t>
            </w:r>
          </w:p>
        </w:tc>
        <w:tc>
          <w:tcPr>
            <w:tcW w:w="589" w:type="dxa"/>
            <w:shd w:val="clear" w:color="auto" w:fill="E0E0E0"/>
            <w:vAlign w:val="center"/>
          </w:tcPr>
          <w:p w14:paraId="7CD209A8" w14:textId="77777777" w:rsidR="00773B57" w:rsidRPr="003B56DA" w:rsidRDefault="00773B57" w:rsidP="00605C8F">
            <w:pPr>
              <w:spacing w:after="0" w:line="240" w:lineRule="auto"/>
              <w:jc w:val="center"/>
              <w:rPr>
                <w:sz w:val="20"/>
                <w:szCs w:val="20"/>
              </w:rPr>
            </w:pPr>
            <w:r w:rsidRPr="003B56DA">
              <w:rPr>
                <w:rFonts w:eastAsia="Times New Roman"/>
                <w:color w:val="000000"/>
                <w:sz w:val="20"/>
                <w:szCs w:val="20"/>
              </w:rPr>
              <w:t>2</w:t>
            </w:r>
          </w:p>
        </w:tc>
        <w:tc>
          <w:tcPr>
            <w:tcW w:w="577" w:type="dxa"/>
            <w:shd w:val="clear" w:color="auto" w:fill="E0E0E0"/>
            <w:vAlign w:val="center"/>
          </w:tcPr>
          <w:p w14:paraId="20C963ED" w14:textId="77777777" w:rsidR="00773B57" w:rsidRPr="003B56DA" w:rsidRDefault="00773B57" w:rsidP="00605C8F">
            <w:pPr>
              <w:spacing w:after="0" w:line="240" w:lineRule="auto"/>
              <w:jc w:val="center"/>
              <w:rPr>
                <w:sz w:val="20"/>
                <w:szCs w:val="20"/>
              </w:rPr>
            </w:pPr>
            <w:r w:rsidRPr="003B56DA">
              <w:rPr>
                <w:rFonts w:eastAsia="Times New Roman"/>
                <w:color w:val="000000"/>
                <w:sz w:val="20"/>
                <w:szCs w:val="20"/>
              </w:rPr>
              <w:t>3.0</w:t>
            </w:r>
          </w:p>
        </w:tc>
        <w:tc>
          <w:tcPr>
            <w:tcW w:w="577" w:type="dxa"/>
            <w:shd w:val="clear" w:color="auto" w:fill="E0E0E0"/>
            <w:vAlign w:val="center"/>
          </w:tcPr>
          <w:p w14:paraId="690B322B" w14:textId="77777777" w:rsidR="00773B57" w:rsidRPr="003B56DA" w:rsidRDefault="00773B57" w:rsidP="00605C8F">
            <w:pPr>
              <w:spacing w:after="0" w:line="240" w:lineRule="auto"/>
              <w:jc w:val="center"/>
              <w:rPr>
                <w:sz w:val="20"/>
                <w:szCs w:val="20"/>
              </w:rPr>
            </w:pPr>
            <w:r w:rsidRPr="003B56DA">
              <w:rPr>
                <w:rFonts w:eastAsia="Times New Roman"/>
                <w:color w:val="000000"/>
                <w:sz w:val="20"/>
                <w:szCs w:val="20"/>
              </w:rPr>
              <w:t>0.1</w:t>
            </w:r>
          </w:p>
        </w:tc>
        <w:tc>
          <w:tcPr>
            <w:tcW w:w="575" w:type="dxa"/>
            <w:shd w:val="clear" w:color="auto" w:fill="E0E0E0"/>
            <w:vAlign w:val="center"/>
          </w:tcPr>
          <w:p w14:paraId="6D9088DD" w14:textId="77777777" w:rsidR="00773B57" w:rsidRPr="003B56DA" w:rsidRDefault="00773B57" w:rsidP="00605C8F">
            <w:pPr>
              <w:spacing w:after="0" w:line="240" w:lineRule="auto"/>
              <w:jc w:val="center"/>
              <w:rPr>
                <w:sz w:val="20"/>
                <w:szCs w:val="20"/>
              </w:rPr>
            </w:pPr>
            <w:r w:rsidRPr="003B56DA">
              <w:rPr>
                <w:rFonts w:eastAsia="Times New Roman"/>
                <w:color w:val="000000"/>
                <w:sz w:val="20"/>
                <w:szCs w:val="20"/>
              </w:rPr>
              <w:t>1</w:t>
            </w:r>
          </w:p>
        </w:tc>
        <w:tc>
          <w:tcPr>
            <w:tcW w:w="1036" w:type="dxa"/>
            <w:shd w:val="clear" w:color="auto" w:fill="E0E0E0"/>
            <w:vAlign w:val="center"/>
          </w:tcPr>
          <w:p w14:paraId="5CDF800B" w14:textId="77777777" w:rsidR="00773B57" w:rsidRPr="003B56DA" w:rsidRDefault="00773B57" w:rsidP="00605C8F">
            <w:pPr>
              <w:spacing w:after="0" w:line="240" w:lineRule="auto"/>
              <w:jc w:val="center"/>
              <w:rPr>
                <w:sz w:val="20"/>
                <w:szCs w:val="20"/>
              </w:rPr>
            </w:pPr>
            <w:r w:rsidRPr="003B56DA">
              <w:rPr>
                <w:rFonts w:eastAsia="Times New Roman"/>
                <w:color w:val="000000"/>
                <w:sz w:val="20"/>
                <w:szCs w:val="20"/>
              </w:rPr>
              <w:t>0.987</w:t>
            </w:r>
          </w:p>
        </w:tc>
        <w:tc>
          <w:tcPr>
            <w:tcW w:w="832" w:type="dxa"/>
            <w:shd w:val="clear" w:color="auto" w:fill="E0E0E0"/>
            <w:vAlign w:val="center"/>
          </w:tcPr>
          <w:p w14:paraId="05400648" w14:textId="04F4A2CD" w:rsidR="00773B57" w:rsidRPr="003B56DA" w:rsidRDefault="00773B57" w:rsidP="00605C8F">
            <w:pPr>
              <w:spacing w:after="0" w:line="240" w:lineRule="auto"/>
              <w:jc w:val="center"/>
              <w:rPr>
                <w:sz w:val="20"/>
                <w:szCs w:val="20"/>
              </w:rPr>
            </w:pPr>
            <w:r>
              <w:rPr>
                <w:rFonts w:eastAsia="Times New Roman"/>
                <w:color w:val="000000"/>
                <w:sz w:val="20"/>
                <w:szCs w:val="20"/>
              </w:rPr>
              <w:t>NA</w:t>
            </w:r>
          </w:p>
        </w:tc>
        <w:tc>
          <w:tcPr>
            <w:tcW w:w="806" w:type="dxa"/>
            <w:shd w:val="clear" w:color="auto" w:fill="E0E0E0"/>
            <w:vAlign w:val="center"/>
          </w:tcPr>
          <w:p w14:paraId="043DBB4C" w14:textId="110FD46D" w:rsidR="00773B57" w:rsidRPr="003B56DA" w:rsidRDefault="00773B57" w:rsidP="00605C8F">
            <w:pPr>
              <w:spacing w:after="0" w:line="240" w:lineRule="auto"/>
              <w:jc w:val="center"/>
              <w:rPr>
                <w:sz w:val="20"/>
                <w:szCs w:val="20"/>
              </w:rPr>
            </w:pPr>
            <w:r>
              <w:rPr>
                <w:rFonts w:eastAsia="Times New Roman"/>
                <w:color w:val="000000"/>
                <w:sz w:val="20"/>
                <w:szCs w:val="20"/>
              </w:rPr>
              <w:t>NA</w:t>
            </w:r>
          </w:p>
        </w:tc>
        <w:tc>
          <w:tcPr>
            <w:tcW w:w="732" w:type="dxa"/>
            <w:shd w:val="clear" w:color="auto" w:fill="E0E0E0"/>
            <w:vAlign w:val="center"/>
          </w:tcPr>
          <w:p w14:paraId="4F46FC7E" w14:textId="13CDD889" w:rsidR="00773B57" w:rsidRPr="003B56DA" w:rsidRDefault="00773B57" w:rsidP="00605C8F">
            <w:pPr>
              <w:spacing w:after="0" w:line="240" w:lineRule="auto"/>
              <w:jc w:val="center"/>
              <w:rPr>
                <w:sz w:val="20"/>
                <w:szCs w:val="20"/>
              </w:rPr>
            </w:pPr>
            <w:r>
              <w:rPr>
                <w:rFonts w:eastAsia="Times New Roman"/>
                <w:color w:val="000000"/>
                <w:sz w:val="20"/>
                <w:szCs w:val="20"/>
              </w:rPr>
              <w:t>1</w:t>
            </w:r>
          </w:p>
        </w:tc>
        <w:tc>
          <w:tcPr>
            <w:tcW w:w="2183" w:type="dxa"/>
            <w:gridSpan w:val="3"/>
            <w:shd w:val="clear" w:color="auto" w:fill="E0E0E0"/>
            <w:vAlign w:val="center"/>
          </w:tcPr>
          <w:p w14:paraId="71515C37" w14:textId="73A47124" w:rsidR="00773B57" w:rsidRPr="003B56DA" w:rsidRDefault="00773B57" w:rsidP="001C0FDC">
            <w:pPr>
              <w:spacing w:after="0" w:line="240" w:lineRule="auto"/>
              <w:jc w:val="center"/>
              <w:rPr>
                <w:sz w:val="20"/>
                <w:szCs w:val="20"/>
              </w:rPr>
            </w:pPr>
            <w:r>
              <w:rPr>
                <w:sz w:val="20"/>
                <w:szCs w:val="20"/>
              </w:rPr>
              <w:t>NA</w:t>
            </w:r>
          </w:p>
        </w:tc>
      </w:tr>
    </w:tbl>
    <w:p w14:paraId="454B7027" w14:textId="77777777" w:rsidR="00605C8F" w:rsidRDefault="00605C8F" w:rsidP="00605C8F">
      <w:pPr>
        <w:pStyle w:val="Caption"/>
      </w:pPr>
    </w:p>
    <w:p w14:paraId="66FAD794" w14:textId="77777777" w:rsidR="00605C8F" w:rsidRDefault="00605C8F" w:rsidP="00E23DFE"/>
    <w:p w14:paraId="379A4D26" w14:textId="77777777" w:rsidR="001C0FDC" w:rsidRDefault="001C0FDC" w:rsidP="00E23DFE"/>
    <w:p w14:paraId="768CEE8A" w14:textId="03C0569E" w:rsidR="001C0FDC" w:rsidRDefault="007649F2" w:rsidP="00E23DFE">
      <w:pPr>
        <w:sectPr w:rsidR="001C0FDC" w:rsidSect="006B67B6">
          <w:pgSz w:w="15840" w:h="12240" w:orient="landscape"/>
          <w:pgMar w:top="720" w:right="720" w:bottom="720" w:left="720" w:header="720" w:footer="720" w:gutter="0"/>
          <w:cols w:space="720"/>
        </w:sectPr>
      </w:pPr>
      <w:r>
        <w:t xml:space="preserve">Now, comment line 51 and click Source, yielding </w:t>
      </w:r>
      <w:r>
        <w:fldChar w:fldCharType="begin"/>
      </w:r>
      <w:r>
        <w:instrText xml:space="preserve"> REF _Ref374125197 \h </w:instrText>
      </w:r>
      <w:r>
        <w:fldChar w:fldCharType="separate"/>
      </w:r>
      <w:r>
        <w:t xml:space="preserve">Figure </w:t>
      </w:r>
      <w:r>
        <w:rPr>
          <w:noProof/>
        </w:rPr>
        <w:t>2</w:t>
      </w:r>
      <w:r>
        <w:fldChar w:fldCharType="end"/>
      </w:r>
      <w:r>
        <w:t xml:space="preserve">. </w:t>
      </w:r>
    </w:p>
    <w:p w14:paraId="358E7210" w14:textId="34BA9FB0" w:rsidR="001C0FDC" w:rsidRDefault="001C0FDC" w:rsidP="00E23DFE"/>
    <w:p w14:paraId="1F5FB8F0" w14:textId="77777777" w:rsidR="001C0FDC" w:rsidRDefault="001C0FDC" w:rsidP="00E23DFE"/>
    <w:tbl>
      <w:tblPr>
        <w:tblStyle w:val="TableGrid"/>
        <w:tblW w:w="0" w:type="auto"/>
        <w:tblCellMar>
          <w:left w:w="0" w:type="dxa"/>
          <w:right w:w="0" w:type="dxa"/>
        </w:tblCellMar>
        <w:tblLook w:val="04A0" w:firstRow="1" w:lastRow="0" w:firstColumn="1" w:lastColumn="0" w:noHBand="0" w:noVBand="1"/>
      </w:tblPr>
      <w:tblGrid>
        <w:gridCol w:w="4770"/>
        <w:gridCol w:w="4770"/>
        <w:gridCol w:w="4770"/>
      </w:tblGrid>
      <w:tr w:rsidR="001C0FDC" w14:paraId="4D298BD8" w14:textId="77777777" w:rsidTr="003C3987">
        <w:tc>
          <w:tcPr>
            <w:tcW w:w="4770" w:type="dxa"/>
            <w:vAlign w:val="center"/>
          </w:tcPr>
          <w:p w14:paraId="4F004C87" w14:textId="135471CC" w:rsidR="001C0FDC" w:rsidRDefault="001C0FDC" w:rsidP="003C3987">
            <w:pPr>
              <w:spacing w:line="240" w:lineRule="auto"/>
              <w:jc w:val="center"/>
            </w:pPr>
            <w:r>
              <w:rPr>
                <w:noProof/>
              </w:rPr>
              <w:drawing>
                <wp:inline distT="0" distB="0" distL="0" distR="0" wp14:anchorId="08F39E17" wp14:editId="076E63C8">
                  <wp:extent cx="3017520" cy="3012955"/>
                  <wp:effectExtent l="0" t="0" r="5080" b="1016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017520" cy="3012955"/>
                          </a:xfrm>
                          <a:prstGeom prst="rect">
                            <a:avLst/>
                          </a:prstGeom>
                          <a:noFill/>
                          <a:ln>
                            <a:noFill/>
                          </a:ln>
                        </pic:spPr>
                      </pic:pic>
                    </a:graphicData>
                  </a:graphic>
                </wp:inline>
              </w:drawing>
            </w:r>
          </w:p>
        </w:tc>
        <w:tc>
          <w:tcPr>
            <w:tcW w:w="4770" w:type="dxa"/>
            <w:vAlign w:val="center"/>
          </w:tcPr>
          <w:p w14:paraId="5984A63E" w14:textId="1A5C6510" w:rsidR="001C0FDC" w:rsidRDefault="001C0FDC" w:rsidP="003C3987">
            <w:pPr>
              <w:spacing w:line="240" w:lineRule="auto"/>
              <w:jc w:val="center"/>
            </w:pPr>
            <w:r>
              <w:rPr>
                <w:noProof/>
              </w:rPr>
              <w:drawing>
                <wp:inline distT="0" distB="0" distL="0" distR="0" wp14:anchorId="5E192B7B" wp14:editId="57DC1D26">
                  <wp:extent cx="3017520" cy="3012955"/>
                  <wp:effectExtent l="0" t="0" r="5080" b="1016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017520" cy="3012955"/>
                          </a:xfrm>
                          <a:prstGeom prst="rect">
                            <a:avLst/>
                          </a:prstGeom>
                          <a:noFill/>
                          <a:ln>
                            <a:noFill/>
                          </a:ln>
                        </pic:spPr>
                      </pic:pic>
                    </a:graphicData>
                  </a:graphic>
                </wp:inline>
              </w:drawing>
            </w:r>
          </w:p>
        </w:tc>
        <w:tc>
          <w:tcPr>
            <w:tcW w:w="4770" w:type="dxa"/>
            <w:vAlign w:val="center"/>
          </w:tcPr>
          <w:p w14:paraId="50EA7223" w14:textId="295283C5" w:rsidR="001C0FDC" w:rsidRDefault="001C0FDC" w:rsidP="003C3987">
            <w:pPr>
              <w:spacing w:line="240" w:lineRule="auto"/>
              <w:jc w:val="center"/>
            </w:pPr>
            <w:r>
              <w:rPr>
                <w:noProof/>
              </w:rPr>
              <w:drawing>
                <wp:inline distT="0" distB="0" distL="0" distR="0" wp14:anchorId="0602BD7F" wp14:editId="0383257B">
                  <wp:extent cx="3017520" cy="3012955"/>
                  <wp:effectExtent l="0" t="0" r="5080" b="1016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017520" cy="3012955"/>
                          </a:xfrm>
                          <a:prstGeom prst="rect">
                            <a:avLst/>
                          </a:prstGeom>
                          <a:noFill/>
                          <a:ln>
                            <a:noFill/>
                          </a:ln>
                        </pic:spPr>
                      </pic:pic>
                    </a:graphicData>
                  </a:graphic>
                </wp:inline>
              </w:drawing>
            </w:r>
          </w:p>
        </w:tc>
      </w:tr>
      <w:tr w:rsidR="001C0FDC" w14:paraId="71675861" w14:textId="77777777" w:rsidTr="003C3987">
        <w:tc>
          <w:tcPr>
            <w:tcW w:w="4770" w:type="dxa"/>
            <w:vAlign w:val="center"/>
          </w:tcPr>
          <w:p w14:paraId="4DE6C339" w14:textId="659450EF" w:rsidR="001C0FDC" w:rsidRDefault="001C0FDC" w:rsidP="003C3987">
            <w:pPr>
              <w:spacing w:line="240" w:lineRule="auto"/>
              <w:jc w:val="center"/>
            </w:pPr>
            <w:r>
              <w:rPr>
                <w:noProof/>
              </w:rPr>
              <w:drawing>
                <wp:inline distT="0" distB="0" distL="0" distR="0" wp14:anchorId="2BA3EB3B" wp14:editId="5A766FA2">
                  <wp:extent cx="3017520" cy="3012955"/>
                  <wp:effectExtent l="0" t="0" r="5080" b="1016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017520" cy="3012955"/>
                          </a:xfrm>
                          <a:prstGeom prst="rect">
                            <a:avLst/>
                          </a:prstGeom>
                          <a:noFill/>
                          <a:ln>
                            <a:noFill/>
                          </a:ln>
                        </pic:spPr>
                      </pic:pic>
                    </a:graphicData>
                  </a:graphic>
                </wp:inline>
              </w:drawing>
            </w:r>
          </w:p>
        </w:tc>
        <w:tc>
          <w:tcPr>
            <w:tcW w:w="4770" w:type="dxa"/>
            <w:vAlign w:val="center"/>
          </w:tcPr>
          <w:p w14:paraId="28DC2ECF" w14:textId="1FC0AFA0" w:rsidR="001C0FDC" w:rsidRDefault="001C0FDC" w:rsidP="003C3987">
            <w:pPr>
              <w:spacing w:line="240" w:lineRule="auto"/>
              <w:jc w:val="center"/>
            </w:pPr>
            <w:r>
              <w:rPr>
                <w:noProof/>
              </w:rPr>
              <w:drawing>
                <wp:inline distT="0" distB="0" distL="0" distR="0" wp14:anchorId="0D326BC2" wp14:editId="044C87A1">
                  <wp:extent cx="3017520" cy="3012955"/>
                  <wp:effectExtent l="0" t="0" r="5080" b="1016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017520" cy="3012955"/>
                          </a:xfrm>
                          <a:prstGeom prst="rect">
                            <a:avLst/>
                          </a:prstGeom>
                          <a:noFill/>
                          <a:ln>
                            <a:noFill/>
                          </a:ln>
                        </pic:spPr>
                      </pic:pic>
                    </a:graphicData>
                  </a:graphic>
                </wp:inline>
              </w:drawing>
            </w:r>
          </w:p>
        </w:tc>
        <w:tc>
          <w:tcPr>
            <w:tcW w:w="4770" w:type="dxa"/>
            <w:vAlign w:val="center"/>
          </w:tcPr>
          <w:p w14:paraId="21FC9185" w14:textId="59C19E7B" w:rsidR="001C0FDC" w:rsidRDefault="001C0FDC" w:rsidP="003C3987">
            <w:pPr>
              <w:spacing w:line="240" w:lineRule="auto"/>
              <w:jc w:val="center"/>
            </w:pPr>
            <w:r>
              <w:rPr>
                <w:noProof/>
              </w:rPr>
              <w:drawing>
                <wp:inline distT="0" distB="0" distL="0" distR="0" wp14:anchorId="472DE631" wp14:editId="2BD3D996">
                  <wp:extent cx="3017520" cy="3012955"/>
                  <wp:effectExtent l="0" t="0" r="5080" b="1016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017520" cy="3012955"/>
                          </a:xfrm>
                          <a:prstGeom prst="rect">
                            <a:avLst/>
                          </a:prstGeom>
                          <a:noFill/>
                          <a:ln>
                            <a:noFill/>
                          </a:ln>
                        </pic:spPr>
                      </pic:pic>
                    </a:graphicData>
                  </a:graphic>
                </wp:inline>
              </w:drawing>
            </w:r>
          </w:p>
        </w:tc>
      </w:tr>
      <w:tr w:rsidR="001C0FDC" w14:paraId="3A37D271" w14:textId="77777777" w:rsidTr="003C3987">
        <w:tc>
          <w:tcPr>
            <w:tcW w:w="4770" w:type="dxa"/>
            <w:vAlign w:val="center"/>
          </w:tcPr>
          <w:p w14:paraId="24B682DE" w14:textId="22A1D75D" w:rsidR="001C0FDC" w:rsidRDefault="001C0FDC" w:rsidP="003C3987">
            <w:pPr>
              <w:spacing w:line="240" w:lineRule="auto"/>
              <w:jc w:val="center"/>
            </w:pPr>
            <w:r>
              <w:rPr>
                <w:noProof/>
              </w:rPr>
              <w:lastRenderedPageBreak/>
              <w:drawing>
                <wp:inline distT="0" distB="0" distL="0" distR="0" wp14:anchorId="097ECC0D" wp14:editId="6CD3D589">
                  <wp:extent cx="3017520" cy="3012955"/>
                  <wp:effectExtent l="0" t="0" r="5080" b="1016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017520" cy="3012955"/>
                          </a:xfrm>
                          <a:prstGeom prst="rect">
                            <a:avLst/>
                          </a:prstGeom>
                          <a:noFill/>
                          <a:ln>
                            <a:noFill/>
                          </a:ln>
                        </pic:spPr>
                      </pic:pic>
                    </a:graphicData>
                  </a:graphic>
                </wp:inline>
              </w:drawing>
            </w:r>
          </w:p>
        </w:tc>
        <w:tc>
          <w:tcPr>
            <w:tcW w:w="4770" w:type="dxa"/>
            <w:vAlign w:val="center"/>
          </w:tcPr>
          <w:p w14:paraId="08C73B6B" w14:textId="491E737C" w:rsidR="001C0FDC" w:rsidRDefault="00E374BB" w:rsidP="003C3987">
            <w:pPr>
              <w:spacing w:line="240" w:lineRule="auto"/>
              <w:jc w:val="center"/>
            </w:pPr>
            <w:r>
              <w:rPr>
                <w:noProof/>
              </w:rPr>
              <w:drawing>
                <wp:inline distT="0" distB="0" distL="0" distR="0" wp14:anchorId="0C91537C" wp14:editId="0AAFE76D">
                  <wp:extent cx="3017520" cy="3012955"/>
                  <wp:effectExtent l="0" t="0" r="5080" b="1016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017520" cy="3012955"/>
                          </a:xfrm>
                          <a:prstGeom prst="rect">
                            <a:avLst/>
                          </a:prstGeom>
                          <a:noFill/>
                          <a:ln>
                            <a:noFill/>
                          </a:ln>
                        </pic:spPr>
                      </pic:pic>
                    </a:graphicData>
                  </a:graphic>
                </wp:inline>
              </w:drawing>
            </w:r>
          </w:p>
        </w:tc>
        <w:tc>
          <w:tcPr>
            <w:tcW w:w="4770" w:type="dxa"/>
            <w:vAlign w:val="center"/>
          </w:tcPr>
          <w:p w14:paraId="5E3F3742" w14:textId="2D80F4EE" w:rsidR="001C0FDC" w:rsidRDefault="003C3987" w:rsidP="003C3987">
            <w:pPr>
              <w:keepNext/>
              <w:spacing w:line="240" w:lineRule="auto"/>
              <w:jc w:val="center"/>
            </w:pPr>
            <w:r>
              <w:t>NA</w:t>
            </w:r>
          </w:p>
        </w:tc>
      </w:tr>
    </w:tbl>
    <w:p w14:paraId="0A910F5F" w14:textId="45FC944F" w:rsidR="001C0FDC" w:rsidRDefault="001C0FDC" w:rsidP="001C0FDC">
      <w:pPr>
        <w:pStyle w:val="Caption"/>
        <w:sectPr w:rsidR="001C0FDC" w:rsidSect="006B67B6">
          <w:pgSz w:w="15840" w:h="12240" w:orient="landscape"/>
          <w:pgMar w:top="720" w:right="720" w:bottom="720" w:left="720" w:header="720" w:footer="720" w:gutter="0"/>
          <w:cols w:space="720"/>
        </w:sectPr>
      </w:pPr>
      <w:bookmarkStart w:id="10" w:name="_Ref374125197"/>
      <w:r>
        <w:t xml:space="preserve">Figure </w:t>
      </w:r>
      <w:r w:rsidR="002E6BF0">
        <w:fldChar w:fldCharType="begin"/>
      </w:r>
      <w:r w:rsidR="002E6BF0">
        <w:instrText xml:space="preserve"> SEQ Figure \* ARABIC </w:instrText>
      </w:r>
      <w:r w:rsidR="002E6BF0">
        <w:fldChar w:fldCharType="separate"/>
      </w:r>
      <w:r>
        <w:rPr>
          <w:noProof/>
        </w:rPr>
        <w:t>2</w:t>
      </w:r>
      <w:r w:rsidR="002E6BF0">
        <w:rPr>
          <w:noProof/>
        </w:rPr>
        <w:fldChar w:fldCharType="end"/>
      </w:r>
      <w:bookmarkEnd w:id="10"/>
      <w:r w:rsidRPr="008A6BEE">
        <w:t xml:space="preserve">: These plots show RSM-generated ROC operating points using parameters and seeds specified in </w:t>
      </w:r>
      <w:r w:rsidR="003C3987" w:rsidRPr="00F3217B">
        <w:t>Online Appendix 1</w:t>
      </w:r>
      <w:r w:rsidR="003C3987">
        <w:t>7</w:t>
      </w:r>
      <w:r w:rsidR="003C3987" w:rsidRPr="00F3217B">
        <w:t>.</w:t>
      </w:r>
      <w:r w:rsidR="003C3987">
        <w:t>F.2</w:t>
      </w:r>
      <w:r w:rsidRPr="008A6BEE">
        <w:t xml:space="preserve"> and </w:t>
      </w:r>
      <w:r w:rsidR="0034060E">
        <w:t xml:space="preserve">the </w:t>
      </w:r>
      <w:r w:rsidRPr="008A6BEE">
        <w:t xml:space="preserve">corresponding binormal model fitted curves. The integer label at the top of each plot corresponds to a </w:t>
      </w:r>
      <w:r w:rsidR="0034060E">
        <w:t>value of</w:t>
      </w:r>
      <w:r w:rsidRPr="008A6BEE">
        <w:t xml:space="preserve"> </w:t>
      </w:r>
      <w:r w:rsidR="0034060E" w:rsidRPr="008A6BEE">
        <w:rPr>
          <w:rStyle w:val="code2"/>
          <w:sz w:val="18"/>
          <w:szCs w:val="18"/>
        </w:rPr>
        <w:t>Row</w:t>
      </w:r>
      <w:r w:rsidR="0034060E" w:rsidRPr="008A6BEE">
        <w:t xml:space="preserve"> </w:t>
      </w:r>
      <w:r w:rsidRPr="008A6BEE">
        <w:t xml:space="preserve">in </w:t>
      </w:r>
      <w:r w:rsidR="003C3987" w:rsidRPr="00F3217B">
        <w:t>Online Appendix 1</w:t>
      </w:r>
      <w:r w:rsidR="003C3987">
        <w:t>7</w:t>
      </w:r>
      <w:r w:rsidR="003C3987" w:rsidRPr="00F3217B">
        <w:t>.</w:t>
      </w:r>
      <w:r w:rsidR="003C3987">
        <w:t>F.2</w:t>
      </w:r>
      <w:r w:rsidRPr="008A6BEE">
        <w:t xml:space="preserve">. The </w:t>
      </w:r>
      <w:r>
        <w:t>(</w:t>
      </w:r>
      <w:r w:rsidRPr="008A6BEE">
        <w:rPr>
          <w:i/>
        </w:rPr>
        <w:t>a</w:t>
      </w:r>
      <w:r>
        <w:t>,</w:t>
      </w:r>
      <w:r w:rsidRPr="008A6BEE">
        <w:t xml:space="preserve"> </w:t>
      </w:r>
      <w:r w:rsidRPr="008A6BEE">
        <w:rPr>
          <w:i/>
        </w:rPr>
        <w:t>b</w:t>
      </w:r>
      <w:r>
        <w:t xml:space="preserve">) </w:t>
      </w:r>
      <w:r w:rsidRPr="008A6BEE">
        <w:t xml:space="preserve">parameters were obtained by </w:t>
      </w:r>
      <w:r>
        <w:t xml:space="preserve">running lines 1 - </w:t>
      </w:r>
      <w:r w:rsidR="003C3987">
        <w:t>51</w:t>
      </w:r>
      <w:r w:rsidRPr="008A6BEE">
        <w:t xml:space="preserve"> </w:t>
      </w:r>
      <w:r>
        <w:t xml:space="preserve">in </w:t>
      </w:r>
      <w:proofErr w:type="gramStart"/>
      <w:r w:rsidRPr="008A6BEE">
        <w:rPr>
          <w:rStyle w:val="code2"/>
          <w:sz w:val="18"/>
          <w:szCs w:val="18"/>
        </w:rPr>
        <w:t>mainRsmVsEng.R</w:t>
      </w:r>
      <w:proofErr w:type="gramEnd"/>
      <w:r w:rsidRPr="008A6BEE">
        <w:t xml:space="preserve">, transferring the ROC counts table data to the Eng Java program, running the Eng program and transferring the parameter values to the appropriate location, between lines </w:t>
      </w:r>
      <w:r>
        <w:t>5</w:t>
      </w:r>
      <w:r w:rsidR="003C3987">
        <w:t>9</w:t>
      </w:r>
      <w:r w:rsidRPr="008A6BEE">
        <w:t xml:space="preserve"> - </w:t>
      </w:r>
      <w:r w:rsidR="003C3987">
        <w:t>67</w:t>
      </w:r>
      <w:r w:rsidRPr="008A6BEE">
        <w:t xml:space="preserve">. Once all values are populated, </w:t>
      </w:r>
      <w:r>
        <w:t>the</w:t>
      </w:r>
      <w:r w:rsidRPr="008A6BEE">
        <w:t xml:space="preserve"> plots were obtained by sourcing the file with different values for variable </w:t>
      </w:r>
      <w:r w:rsidRPr="008A6BEE">
        <w:rPr>
          <w:rStyle w:val="code2"/>
          <w:sz w:val="18"/>
          <w:szCs w:val="18"/>
        </w:rPr>
        <w:t>Row</w:t>
      </w:r>
      <w:r w:rsidRPr="008A6BEE">
        <w:t xml:space="preserve">, in the integer range 1 to </w:t>
      </w:r>
      <w:r w:rsidR="003C3987">
        <w:t>8</w:t>
      </w:r>
      <w:r w:rsidRPr="008A6BEE">
        <w:t xml:space="preserve">, specified at line </w:t>
      </w:r>
      <w:r>
        <w:t>10</w:t>
      </w:r>
      <w:r w:rsidRPr="008A6BEE">
        <w:t xml:space="preserve">. </w:t>
      </w:r>
      <w:r>
        <w:t>Even with the large number of cases, s</w:t>
      </w:r>
      <w:r w:rsidRPr="008A6BEE">
        <w:t xml:space="preserve">ampling variability affects the binormal model fits: e.g., the binormal model curves in plots labeled </w:t>
      </w:r>
      <w:r>
        <w:t>"</w:t>
      </w:r>
      <w:r w:rsidRPr="008A6BEE">
        <w:t>2</w:t>
      </w:r>
      <w:r>
        <w:t>"</w:t>
      </w:r>
      <w:r w:rsidRPr="008A6BEE">
        <w:t xml:space="preserve"> and </w:t>
      </w:r>
      <w:r>
        <w:t>"</w:t>
      </w:r>
      <w:r w:rsidRPr="008A6BEE">
        <w:t>4</w:t>
      </w:r>
      <w:r>
        <w:t>"</w:t>
      </w:r>
      <w:r w:rsidRPr="008A6BEE">
        <w:t xml:space="preserve"> differ only in seed values.</w:t>
      </w:r>
      <w:r>
        <w:t xml:space="preserve"> These plots show that over a wide range of parameters, RSM generated ROC data is fitted reasonably by the binormal model. As far as the binormal model-fitting software is concerned, the counts data arose from two normal distributions. </w:t>
      </w:r>
      <w:r w:rsidR="003C3987">
        <w:t xml:space="preserve">The only exception is the figure for </w:t>
      </w:r>
      <w:r w:rsidR="003C3987" w:rsidRPr="008A6BEE">
        <w:rPr>
          <w:rStyle w:val="code2"/>
          <w:sz w:val="18"/>
          <w:szCs w:val="18"/>
        </w:rPr>
        <w:t>Row</w:t>
      </w:r>
      <w:r w:rsidR="003C3987">
        <w:t xml:space="preserve"> = 8, where the data is visually fit by the binormal model but fails the chi-square test.</w:t>
      </w:r>
      <w:r w:rsidR="0034060E">
        <w:t xml:space="preserve"> This reflects Hanley's findings that detecting deviations from an underlying strictly binormal model requires very large numbers of cases (12,000 in the current example).</w:t>
      </w:r>
      <w:r w:rsidR="003C3987">
        <w:t xml:space="preserve"> For </w:t>
      </w:r>
      <w:r w:rsidR="003C3987" w:rsidRPr="008A6BEE">
        <w:rPr>
          <w:rStyle w:val="code2"/>
          <w:sz w:val="18"/>
          <w:szCs w:val="18"/>
        </w:rPr>
        <w:t>Row</w:t>
      </w:r>
      <w:r w:rsidR="003C3987">
        <w:t xml:space="preserve"> = 9, the binned data is degenerate and cannot be uniquely fitted by the binormal model, although it can be fitted by methods described in book Chapters 19 and 20. </w:t>
      </w:r>
      <w:r w:rsidRPr="00807CC4">
        <w:rPr>
          <w:i/>
        </w:rPr>
        <w:t>Since the binormal model has been used successfully for over three decades, the ability to the RSM to mimic it is an important justification for the validity of the RSM.</w:t>
      </w:r>
    </w:p>
    <w:p w14:paraId="245C58E5" w14:textId="77777777" w:rsidR="001C0FDC" w:rsidRDefault="001C0FDC" w:rsidP="00E23DFE">
      <w:pPr>
        <w:sectPr w:rsidR="001C0FDC" w:rsidSect="00F62811">
          <w:footerReference w:type="even" r:id="rId120"/>
          <w:footerReference w:type="default" r:id="rId121"/>
          <w:pgSz w:w="12240" w:h="15840"/>
          <w:pgMar w:top="720" w:right="720" w:bottom="720" w:left="720" w:header="720" w:footer="720" w:gutter="0"/>
          <w:cols w:space="720"/>
        </w:sectPr>
      </w:pPr>
    </w:p>
    <w:p w14:paraId="3646A3A2" w14:textId="17A8088A" w:rsidR="001C0FDC" w:rsidRDefault="001C0FDC" w:rsidP="00E23DFE"/>
    <w:p w14:paraId="4D6B3531" w14:textId="77777777" w:rsidR="00E51F9F" w:rsidRPr="00FA6205" w:rsidRDefault="00E51F9F" w:rsidP="00E51F9F">
      <w:pPr>
        <w:pStyle w:val="Heading1"/>
      </w:pPr>
      <w:r>
        <w:t>Online Appendix 17.G: Explanations of Swets et al observations</w:t>
      </w:r>
    </w:p>
    <w:p w14:paraId="24E4829A" w14:textId="77777777" w:rsidR="00E51F9F" w:rsidRDefault="00E51F9F" w:rsidP="00E51F9F">
      <w:r>
        <w:t xml:space="preserve">The following code shows that the RSM is consistent with the observations made by </w:t>
      </w:r>
      <w:r w:rsidRPr="00360A65">
        <w:t>Swets et al</w:t>
      </w:r>
      <w:r w:rsidRPr="00360A65">
        <w:fldChar w:fldCharType="begin"/>
      </w:r>
      <w:r>
        <w:instrText xml:space="preserve"> ADDIN EN.CITE &lt;EndNote&gt;&lt;Cite&gt;&lt;Author&gt;Swets&lt;/Author&gt;&lt;Year&gt;1961&lt;/Year&gt;&lt;RecNum&gt;2635&lt;/RecNum&gt;&lt;DisplayText&gt;&lt;style face="superscript"&gt;3&lt;/style&gt;&lt;/DisplayText&gt;&lt;record&gt;&lt;rec-number&gt;2635&lt;/rec-number&gt;&lt;foreign-keys&gt;&lt;key app="EN" db-id="veptarr08d9ts6eftsmp02wvxas0szvetsaf" timestamp="1484098596"&gt;2635&lt;/key&gt;&lt;/foreign-keys&gt;&lt;ref-type name="Journal Article"&gt;17&lt;/ref-type&gt;&lt;contributors&gt;&lt;authors&gt;&lt;author&gt;Swets, John A&lt;/author&gt;&lt;author&gt;Tanner Jr, Wilson P&lt;/author&gt;&lt;author&gt;Birdsall, Theodore G&lt;/author&gt;&lt;/authors&gt;&lt;/contributors&gt;&lt;titles&gt;&lt;title&gt;Decision processes in perception&lt;/title&gt;&lt;secondary-title&gt;Psychological review&lt;/secondary-title&gt;&lt;/titles&gt;&lt;periodical&gt;&lt;full-title&gt;Psychological review&lt;/full-title&gt;&lt;/periodical&gt;&lt;pages&gt;301&lt;/pages&gt;&lt;volume&gt;68&lt;/volume&gt;&lt;number&gt;5&lt;/number&gt;&lt;dates&gt;&lt;year&gt;1961&lt;/year&gt;&lt;/dates&gt;&lt;isbn&gt;1939-1471&lt;/isbn&gt;&lt;urls&gt;&lt;/urls&gt;&lt;/record&gt;&lt;/Cite&gt;&lt;/EndNote&gt;</w:instrText>
      </w:r>
      <w:r w:rsidRPr="00360A65">
        <w:fldChar w:fldCharType="separate"/>
      </w:r>
      <w:r w:rsidRPr="00F03CE7">
        <w:rPr>
          <w:noProof/>
          <w:vertAlign w:val="superscript"/>
        </w:rPr>
        <w:t>3</w:t>
      </w:r>
      <w:r w:rsidRPr="00360A65">
        <w:fldChar w:fldCharType="end"/>
      </w:r>
      <w:r>
        <w:t xml:space="preserve"> that the b-parameter decreases with increasing lesion contrast and the ratio </w:t>
      </w:r>
      <w:r w:rsidRPr="003E5244">
        <w:rPr>
          <w:position w:val="-14"/>
        </w:rPr>
        <w:object w:dxaOrig="1620" w:dyaOrig="420" w14:anchorId="603A9355">
          <v:shape id="_x0000_i1067" type="#_x0000_t75" style="width:80.65pt;height:20.65pt" o:ole="">
            <v:imagedata r:id="rId122" o:title=""/>
          </v:shape>
          <o:OLEObject Type="Embed" ProgID="Equation.DSMT4" ShapeID="_x0000_i1067" DrawAspect="Content" ObjectID="_1448227831" r:id="rId123"/>
        </w:object>
      </w:r>
      <w:r>
        <w:t xml:space="preserve">is approximately constant for a fixed set of experimental conditions. The results of sourcing this code were used to populate book Table 17.3. To maintain a fixed set of experimental conditions, whenever a parameter is varied, the remaining two parameters are adjusted to maintain RSM ROC-AUC fixed at the value specified in line 16. This is currently set to 0.7 but </w:t>
      </w:r>
      <w:r w:rsidRPr="00F3217B">
        <w:t>Online Appendix 1</w:t>
      </w:r>
      <w:r>
        <w:t>7</w:t>
      </w:r>
      <w:r w:rsidRPr="00F3217B">
        <w:t>.</w:t>
      </w:r>
      <w:r>
        <w:t>G.2 contains results for this value and AUC = 0.8.</w:t>
      </w:r>
    </w:p>
    <w:p w14:paraId="6D7313B3" w14:textId="77777777" w:rsidR="00E51F9F" w:rsidRDefault="00E51F9F" w:rsidP="00E51F9F">
      <w:pPr>
        <w:pStyle w:val="Heading2"/>
      </w:pPr>
      <w:r w:rsidRPr="00F3217B">
        <w:t>Online Appendix 1</w:t>
      </w:r>
      <w:r>
        <w:t>7</w:t>
      </w:r>
      <w:r w:rsidRPr="00F3217B">
        <w:t>.</w:t>
      </w:r>
      <w:r>
        <w:t>G.1: Code Listing</w:t>
      </w:r>
    </w:p>
    <w:p w14:paraId="72C7BE59" w14:textId="77777777" w:rsidR="00E51F9F" w:rsidRPr="00D422D4" w:rsidRDefault="00E51F9F" w:rsidP="00E51F9F">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D422D4">
        <w:rPr>
          <w:rStyle w:val="code2"/>
          <w:rFonts w:eastAsia="ＭＳ 明朝"/>
        </w:rPr>
        <w:t xml:space="preserve"># </w:t>
      </w:r>
      <w:proofErr w:type="gramStart"/>
      <w:r>
        <w:rPr>
          <w:rStyle w:val="code2"/>
          <w:rFonts w:eastAsia="ＭＳ 明朝"/>
        </w:rPr>
        <w:t>mainRsm</w:t>
      </w:r>
      <w:r w:rsidRPr="00D422D4">
        <w:rPr>
          <w:rStyle w:val="code2"/>
          <w:rFonts w:eastAsia="ＭＳ 明朝"/>
        </w:rPr>
        <w:t>SwetsObservations.R</w:t>
      </w:r>
      <w:proofErr w:type="gramEnd"/>
    </w:p>
    <w:p w14:paraId="73DE5424" w14:textId="77777777" w:rsidR="00E51F9F" w:rsidRPr="00D422D4" w:rsidRDefault="00E51F9F" w:rsidP="00E51F9F">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proofErr w:type="gramStart"/>
      <w:r w:rsidRPr="00D422D4">
        <w:rPr>
          <w:rStyle w:val="code2"/>
          <w:rFonts w:eastAsia="ＭＳ 明朝"/>
        </w:rPr>
        <w:t>rm</w:t>
      </w:r>
      <w:proofErr w:type="gramEnd"/>
      <w:r w:rsidRPr="00D422D4">
        <w:rPr>
          <w:rStyle w:val="code2"/>
          <w:rFonts w:eastAsia="ＭＳ 明朝"/>
        </w:rPr>
        <w:t>(list = ls())</w:t>
      </w:r>
    </w:p>
    <w:p w14:paraId="334ED400" w14:textId="77777777" w:rsidR="00E51F9F" w:rsidRPr="00D422D4" w:rsidRDefault="00E51F9F" w:rsidP="00E51F9F">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proofErr w:type="gramStart"/>
      <w:r w:rsidRPr="00D422D4">
        <w:rPr>
          <w:rStyle w:val="code2"/>
          <w:rFonts w:eastAsia="ＭＳ 明朝"/>
        </w:rPr>
        <w:t>library</w:t>
      </w:r>
      <w:proofErr w:type="gramEnd"/>
      <w:r w:rsidRPr="00D422D4">
        <w:rPr>
          <w:rStyle w:val="code2"/>
          <w:rFonts w:eastAsia="ＭＳ 明朝"/>
        </w:rPr>
        <w:t>(RJafroc)</w:t>
      </w:r>
    </w:p>
    <w:p w14:paraId="7227E5A1" w14:textId="77777777" w:rsidR="00E51F9F" w:rsidRPr="00D422D4" w:rsidRDefault="00E51F9F" w:rsidP="00E51F9F">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proofErr w:type="gramStart"/>
      <w:r w:rsidRPr="00D422D4">
        <w:rPr>
          <w:rStyle w:val="code2"/>
          <w:rFonts w:eastAsia="ＭＳ 明朝"/>
        </w:rPr>
        <w:t>source</w:t>
      </w:r>
      <w:proofErr w:type="gramEnd"/>
      <w:r w:rsidRPr="00D422D4">
        <w:rPr>
          <w:rStyle w:val="code2"/>
          <w:rFonts w:eastAsia="ＭＳ 明朝"/>
        </w:rPr>
        <w:t>("rsmPdfMeansAndStddevs.R")</w:t>
      </w:r>
    </w:p>
    <w:p w14:paraId="7FA14553" w14:textId="77777777" w:rsidR="00E51F9F" w:rsidRPr="00D422D4" w:rsidRDefault="00E51F9F" w:rsidP="00E51F9F">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proofErr w:type="gramStart"/>
      <w:r w:rsidRPr="00D422D4">
        <w:rPr>
          <w:rStyle w:val="code2"/>
          <w:rFonts w:eastAsia="ＭＳ 明朝"/>
        </w:rPr>
        <w:t>source</w:t>
      </w:r>
      <w:proofErr w:type="gramEnd"/>
      <w:r w:rsidRPr="00D422D4">
        <w:rPr>
          <w:rStyle w:val="code2"/>
          <w:rFonts w:eastAsia="ＭＳ 明朝"/>
        </w:rPr>
        <w:t>("FindParamFixAuc.R")</w:t>
      </w:r>
    </w:p>
    <w:p w14:paraId="68ED7A76" w14:textId="77777777" w:rsidR="00E51F9F" w:rsidRPr="00D422D4" w:rsidRDefault="00E51F9F" w:rsidP="00E51F9F">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p>
    <w:p w14:paraId="797FDDB3" w14:textId="77777777" w:rsidR="00E51F9F" w:rsidRPr="00D422D4" w:rsidRDefault="00E51F9F" w:rsidP="00E51F9F">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proofErr w:type="gramStart"/>
      <w:r w:rsidRPr="00D422D4">
        <w:rPr>
          <w:rStyle w:val="code2"/>
          <w:rFonts w:eastAsia="ＭＳ 明朝"/>
        </w:rPr>
        <w:t>logseq</w:t>
      </w:r>
      <w:proofErr w:type="gramEnd"/>
      <w:r w:rsidRPr="00D422D4">
        <w:rPr>
          <w:rStyle w:val="code2"/>
          <w:rFonts w:eastAsia="ＭＳ 明朝"/>
        </w:rPr>
        <w:t xml:space="preserve"> &lt;- function( d1, d2, n) {</w:t>
      </w:r>
    </w:p>
    <w:p w14:paraId="39691E41" w14:textId="77777777" w:rsidR="00E51F9F" w:rsidRPr="00D422D4" w:rsidRDefault="00E51F9F" w:rsidP="00E51F9F">
      <w:pPr>
        <w:pStyle w:val="Code"/>
        <w:pBdr>
          <w:top w:val="single" w:sz="4" w:space="1" w:color="auto"/>
          <w:left w:val="single" w:sz="4" w:space="4" w:color="auto"/>
          <w:bottom w:val="single" w:sz="4" w:space="1" w:color="auto"/>
          <w:right w:val="single" w:sz="4" w:space="4" w:color="auto"/>
        </w:pBdr>
        <w:shd w:val="clear" w:color="auto" w:fill="E6E6E6"/>
        <w:tabs>
          <w:tab w:val="center" w:pos="5400"/>
        </w:tabs>
        <w:rPr>
          <w:rStyle w:val="code2"/>
          <w:rFonts w:eastAsia="ＭＳ 明朝"/>
        </w:rPr>
      </w:pPr>
      <w:r w:rsidRPr="00D422D4">
        <w:rPr>
          <w:rStyle w:val="code2"/>
          <w:rFonts w:eastAsia="ＭＳ 明朝"/>
        </w:rPr>
        <w:t xml:space="preserve">  </w:t>
      </w:r>
      <w:proofErr w:type="gramStart"/>
      <w:r w:rsidRPr="00D422D4">
        <w:rPr>
          <w:rStyle w:val="code2"/>
          <w:rFonts w:eastAsia="ＭＳ 明朝"/>
        </w:rPr>
        <w:t>logf</w:t>
      </w:r>
      <w:proofErr w:type="gramEnd"/>
      <w:r w:rsidRPr="00D422D4">
        <w:rPr>
          <w:rStyle w:val="code2"/>
          <w:rFonts w:eastAsia="ＭＳ 明朝"/>
        </w:rPr>
        <w:t xml:space="preserve"> &lt;- log(d2/d1)/(n-1)</w:t>
      </w:r>
      <w:r>
        <w:rPr>
          <w:rStyle w:val="code2"/>
          <w:rFonts w:eastAsia="ＭＳ 明朝"/>
        </w:rPr>
        <w:tab/>
      </w:r>
    </w:p>
    <w:p w14:paraId="10BA71C4" w14:textId="77777777" w:rsidR="00E51F9F" w:rsidRPr="00D422D4" w:rsidRDefault="00E51F9F" w:rsidP="00E51F9F">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D422D4">
        <w:rPr>
          <w:rStyle w:val="code2"/>
          <w:rFonts w:eastAsia="ＭＳ 明朝"/>
        </w:rPr>
        <w:t xml:space="preserve">  </w:t>
      </w:r>
      <w:proofErr w:type="gramStart"/>
      <w:r w:rsidRPr="00D422D4">
        <w:rPr>
          <w:rStyle w:val="code2"/>
          <w:rFonts w:eastAsia="ＭＳ 明朝"/>
        </w:rPr>
        <w:t>return</w:t>
      </w:r>
      <w:proofErr w:type="gramEnd"/>
      <w:r w:rsidRPr="00D422D4">
        <w:rPr>
          <w:rStyle w:val="code2"/>
          <w:rFonts w:eastAsia="ＭＳ 明朝"/>
        </w:rPr>
        <w:t xml:space="preserve"> (exp(seq(log(d1), log(d2), logf)))</w:t>
      </w:r>
    </w:p>
    <w:p w14:paraId="5BAB30FC" w14:textId="77777777" w:rsidR="00E51F9F" w:rsidRPr="00D422D4" w:rsidRDefault="00E51F9F" w:rsidP="00E51F9F">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D422D4">
        <w:rPr>
          <w:rStyle w:val="code2"/>
          <w:rFonts w:eastAsia="ＭＳ 明朝"/>
        </w:rPr>
        <w:t>}</w:t>
      </w:r>
    </w:p>
    <w:p w14:paraId="51832A02" w14:textId="77777777" w:rsidR="00E51F9F" w:rsidRPr="00D422D4" w:rsidRDefault="00E51F9F" w:rsidP="00E51F9F">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p>
    <w:p w14:paraId="2FEF6F3C" w14:textId="77777777" w:rsidR="00E51F9F" w:rsidRPr="00D422D4" w:rsidRDefault="00E51F9F" w:rsidP="00E51F9F">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D422D4">
        <w:rPr>
          <w:rStyle w:val="code2"/>
          <w:rFonts w:eastAsia="ＭＳ 明朝"/>
        </w:rPr>
        <w:t xml:space="preserve">Lmax &lt;- 1;K2 &lt;- 700;Lk2 &lt;- </w:t>
      </w:r>
      <w:proofErr w:type="gramStart"/>
      <w:r w:rsidRPr="00D422D4">
        <w:rPr>
          <w:rStyle w:val="code2"/>
          <w:rFonts w:eastAsia="ＭＳ 明朝"/>
        </w:rPr>
        <w:t>floor(</w:t>
      </w:r>
      <w:proofErr w:type="gramEnd"/>
      <w:r w:rsidRPr="00D422D4">
        <w:rPr>
          <w:rStyle w:val="code2"/>
          <w:rFonts w:eastAsia="ＭＳ 明朝"/>
        </w:rPr>
        <w:t>runif(K2, 1, Lmax + 1)) # K2 is only used to get an accurate lesion distribution vector</w:t>
      </w:r>
    </w:p>
    <w:p w14:paraId="0F8B28D7" w14:textId="77777777" w:rsidR="00E51F9F" w:rsidRPr="00D422D4" w:rsidRDefault="00E51F9F" w:rsidP="00E51F9F">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proofErr w:type="gramStart"/>
      <w:r w:rsidRPr="00D422D4">
        <w:rPr>
          <w:rStyle w:val="code2"/>
          <w:rFonts w:eastAsia="ＭＳ 明朝"/>
        </w:rPr>
        <w:t>nLesPerCase</w:t>
      </w:r>
      <w:proofErr w:type="gramEnd"/>
      <w:r w:rsidRPr="00D422D4">
        <w:rPr>
          <w:rStyle w:val="code2"/>
          <w:rFonts w:eastAsia="ＭＳ 明朝"/>
        </w:rPr>
        <w:t xml:space="preserve"> &lt;- unique(Lk2);lesionDist &lt;- array(dim = c(length(nLesPerCase), 2))</w:t>
      </w:r>
    </w:p>
    <w:p w14:paraId="68AA83FD" w14:textId="77777777" w:rsidR="00E51F9F" w:rsidRPr="00D422D4" w:rsidRDefault="00E51F9F" w:rsidP="00E51F9F">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proofErr w:type="gramStart"/>
      <w:r w:rsidRPr="00D422D4">
        <w:rPr>
          <w:rStyle w:val="code2"/>
          <w:rFonts w:eastAsia="ＭＳ 明朝"/>
        </w:rPr>
        <w:t>for</w:t>
      </w:r>
      <w:proofErr w:type="gramEnd"/>
      <w:r w:rsidRPr="00D422D4">
        <w:rPr>
          <w:rStyle w:val="code2"/>
          <w:rFonts w:eastAsia="ＭＳ 明朝"/>
        </w:rPr>
        <w:t xml:space="preserve"> (i in nLesPerCase) lesionDist[i, ] &lt;- c(i, sum(Lk2 == i)/K2)</w:t>
      </w:r>
    </w:p>
    <w:p w14:paraId="7096707A" w14:textId="77777777" w:rsidR="00E51F9F" w:rsidRPr="00D422D4" w:rsidRDefault="00E51F9F" w:rsidP="00E51F9F">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p>
    <w:p w14:paraId="5665E3EB" w14:textId="77777777" w:rsidR="00E51F9F" w:rsidRPr="00D422D4" w:rsidRDefault="00E51F9F" w:rsidP="00E51F9F">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D422D4">
        <w:rPr>
          <w:rStyle w:val="code2"/>
          <w:rFonts w:eastAsia="ＭＳ 明朝"/>
        </w:rPr>
        <w:t>RsmRocAuc &lt;- 0.7 # parameters adjusted to attain this value; 0.7 or 0.8</w:t>
      </w:r>
    </w:p>
    <w:p w14:paraId="1DE581EB" w14:textId="77777777" w:rsidR="00E51F9F" w:rsidRPr="00D422D4" w:rsidRDefault="00E51F9F" w:rsidP="00E51F9F">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proofErr w:type="gramStart"/>
      <w:r w:rsidRPr="00D422D4">
        <w:rPr>
          <w:rStyle w:val="code2"/>
          <w:rFonts w:eastAsia="ＭＳ 明朝"/>
        </w:rPr>
        <w:t>cat</w:t>
      </w:r>
      <w:proofErr w:type="gramEnd"/>
      <w:r w:rsidRPr="00D422D4">
        <w:rPr>
          <w:rStyle w:val="code2"/>
          <w:rFonts w:eastAsia="ＭＳ 明朝"/>
        </w:rPr>
        <w:t>("RsmRocAuc constraint = ", RsmRocAuc, "\n")</w:t>
      </w:r>
    </w:p>
    <w:p w14:paraId="08B5DC28" w14:textId="77777777" w:rsidR="00E51F9F" w:rsidRPr="00D422D4" w:rsidRDefault="00E51F9F" w:rsidP="00E51F9F">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p>
    <w:p w14:paraId="43CB9E75" w14:textId="77777777" w:rsidR="00E51F9F" w:rsidRPr="00D422D4" w:rsidRDefault="00E51F9F" w:rsidP="00E51F9F">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D422D4">
        <w:rPr>
          <w:rStyle w:val="code2"/>
          <w:rFonts w:eastAsia="ＭＳ 明朝"/>
        </w:rPr>
        <w:t xml:space="preserve"># Part </w:t>
      </w:r>
      <w:r>
        <w:rPr>
          <w:rStyle w:val="code2"/>
          <w:rFonts w:eastAsia="ＭＳ 明朝"/>
        </w:rPr>
        <w:t>A</w:t>
      </w:r>
    </w:p>
    <w:p w14:paraId="758AC39F" w14:textId="77777777" w:rsidR="00E51F9F" w:rsidRPr="00D422D4" w:rsidRDefault="00E51F9F" w:rsidP="00E51F9F">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proofErr w:type="gramStart"/>
      <w:r w:rsidRPr="00D422D4">
        <w:rPr>
          <w:rStyle w:val="code2"/>
          <w:rFonts w:eastAsia="ＭＳ 明朝"/>
        </w:rPr>
        <w:t>lambda</w:t>
      </w:r>
      <w:proofErr w:type="gramEnd"/>
      <w:r w:rsidRPr="00D422D4">
        <w:rPr>
          <w:rStyle w:val="code2"/>
          <w:rFonts w:eastAsia="ＭＳ 明朝"/>
        </w:rPr>
        <w:t xml:space="preserve"> &lt;- 2;cat("\nVary mu and nu only, ", "lambda = ", lambda, "\n")</w:t>
      </w:r>
    </w:p>
    <w:p w14:paraId="677F91C9" w14:textId="77777777" w:rsidR="00E51F9F" w:rsidRPr="00D422D4" w:rsidRDefault="00E51F9F" w:rsidP="00E51F9F">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proofErr w:type="gramStart"/>
      <w:r w:rsidRPr="00D422D4">
        <w:rPr>
          <w:rStyle w:val="code2"/>
          <w:rFonts w:eastAsia="ＭＳ 明朝"/>
        </w:rPr>
        <w:t>muArr</w:t>
      </w:r>
      <w:proofErr w:type="gramEnd"/>
      <w:r w:rsidRPr="00D422D4">
        <w:rPr>
          <w:rStyle w:val="code2"/>
          <w:rFonts w:eastAsia="ＭＳ 明朝"/>
        </w:rPr>
        <w:t xml:space="preserve"> &lt;- logseq(2,5,10)</w:t>
      </w:r>
    </w:p>
    <w:p w14:paraId="2408C2EF" w14:textId="77777777" w:rsidR="00E51F9F" w:rsidRPr="00D422D4" w:rsidRDefault="00E51F9F" w:rsidP="00E51F9F">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proofErr w:type="gramStart"/>
      <w:r w:rsidRPr="00D422D4">
        <w:rPr>
          <w:rStyle w:val="code2"/>
          <w:rFonts w:eastAsia="ＭＳ 明朝"/>
        </w:rPr>
        <w:t>for</w:t>
      </w:r>
      <w:proofErr w:type="gramEnd"/>
      <w:r w:rsidRPr="00D422D4">
        <w:rPr>
          <w:rStyle w:val="code2"/>
          <w:rFonts w:eastAsia="ＭＳ 明朝"/>
        </w:rPr>
        <w:t xml:space="preserve"> (i in 1:length(muArr)) {</w:t>
      </w:r>
    </w:p>
    <w:p w14:paraId="7F2B0869" w14:textId="77777777" w:rsidR="00E51F9F" w:rsidRPr="00D422D4" w:rsidRDefault="00E51F9F" w:rsidP="00E51F9F">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D422D4">
        <w:rPr>
          <w:rStyle w:val="code2"/>
          <w:rFonts w:eastAsia="ＭＳ 明朝"/>
        </w:rPr>
        <w:t xml:space="preserve">  </w:t>
      </w:r>
      <w:proofErr w:type="gramStart"/>
      <w:r w:rsidRPr="00D422D4">
        <w:rPr>
          <w:rStyle w:val="code2"/>
          <w:rFonts w:eastAsia="ＭＳ 明朝"/>
        </w:rPr>
        <w:t>mu</w:t>
      </w:r>
      <w:proofErr w:type="gramEnd"/>
      <w:r w:rsidRPr="00D422D4">
        <w:rPr>
          <w:rStyle w:val="code2"/>
          <w:rFonts w:eastAsia="ＭＳ 明朝"/>
        </w:rPr>
        <w:t xml:space="preserve"> &lt;- muArr[i];nu &lt;- NA # intrinsic parameters</w:t>
      </w:r>
    </w:p>
    <w:p w14:paraId="30EEB030" w14:textId="77777777" w:rsidR="00E51F9F" w:rsidRPr="00D422D4" w:rsidRDefault="00E51F9F" w:rsidP="00E51F9F">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D422D4">
        <w:rPr>
          <w:rStyle w:val="code2"/>
          <w:rFonts w:eastAsia="ＭＳ 明朝"/>
        </w:rPr>
        <w:t xml:space="preserve">  </w:t>
      </w:r>
      <w:proofErr w:type="gramStart"/>
      <w:r w:rsidRPr="00D422D4">
        <w:rPr>
          <w:rStyle w:val="code2"/>
          <w:rFonts w:eastAsia="ＭＳ 明朝"/>
        </w:rPr>
        <w:t>retParms</w:t>
      </w:r>
      <w:proofErr w:type="gramEnd"/>
      <w:r w:rsidRPr="00D422D4">
        <w:rPr>
          <w:rStyle w:val="code2"/>
          <w:rFonts w:eastAsia="ＭＳ 明朝"/>
        </w:rPr>
        <w:t xml:space="preserve"> &lt;- FindParamFixAuc(mu, lambda, nu, lesionDist, RsmRocAuc)</w:t>
      </w:r>
    </w:p>
    <w:p w14:paraId="4FE9E7A5" w14:textId="77777777" w:rsidR="00E51F9F" w:rsidRPr="00D422D4" w:rsidRDefault="00E51F9F" w:rsidP="00E51F9F">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D422D4">
        <w:rPr>
          <w:rStyle w:val="code2"/>
          <w:rFonts w:eastAsia="ＭＳ 明朝"/>
        </w:rPr>
        <w:t xml:space="preserve">  </w:t>
      </w:r>
      <w:proofErr w:type="gramStart"/>
      <w:r w:rsidRPr="00D422D4">
        <w:rPr>
          <w:rStyle w:val="code2"/>
          <w:rFonts w:eastAsia="ＭＳ 明朝"/>
        </w:rPr>
        <w:t>if</w:t>
      </w:r>
      <w:proofErr w:type="gramEnd"/>
      <w:r w:rsidRPr="00D422D4">
        <w:rPr>
          <w:rStyle w:val="code2"/>
          <w:rFonts w:eastAsia="ＭＳ 明朝"/>
        </w:rPr>
        <w:t xml:space="preserve"> (!is.na(retParms)) nu &lt;- retParms else next</w:t>
      </w:r>
    </w:p>
    <w:p w14:paraId="5B688659" w14:textId="77777777" w:rsidR="00E51F9F" w:rsidRPr="00D422D4" w:rsidRDefault="00E51F9F" w:rsidP="00E51F9F">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D422D4">
        <w:rPr>
          <w:rStyle w:val="code2"/>
          <w:rFonts w:eastAsia="ＭＳ 明朝"/>
        </w:rPr>
        <w:t xml:space="preserve">  </w:t>
      </w:r>
      <w:proofErr w:type="gramStart"/>
      <w:r w:rsidRPr="00D422D4">
        <w:rPr>
          <w:rStyle w:val="code2"/>
          <w:rFonts w:eastAsia="ＭＳ 明朝"/>
        </w:rPr>
        <w:t>ret</w:t>
      </w:r>
      <w:proofErr w:type="gramEnd"/>
      <w:r w:rsidRPr="00D422D4">
        <w:rPr>
          <w:rStyle w:val="code2"/>
          <w:rFonts w:eastAsia="ＭＳ 明朝"/>
        </w:rPr>
        <w:t xml:space="preserve"> &lt;- rsmPdfMeansAndStddevs(mu, lambda, nu, lesionDist)</w:t>
      </w:r>
    </w:p>
    <w:p w14:paraId="53F6E344" w14:textId="77777777" w:rsidR="00E51F9F" w:rsidRPr="00D422D4" w:rsidRDefault="00E51F9F" w:rsidP="00E51F9F">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D422D4">
        <w:rPr>
          <w:rStyle w:val="code2"/>
          <w:rFonts w:eastAsia="ＭＳ 明朝"/>
        </w:rPr>
        <w:t xml:space="preserve">  </w:t>
      </w:r>
      <w:proofErr w:type="gramStart"/>
      <w:r w:rsidRPr="00D422D4">
        <w:rPr>
          <w:rStyle w:val="code2"/>
          <w:rFonts w:eastAsia="ＭＳ 明朝"/>
        </w:rPr>
        <w:t>meanN</w:t>
      </w:r>
      <w:proofErr w:type="gramEnd"/>
      <w:r w:rsidRPr="00D422D4">
        <w:rPr>
          <w:rStyle w:val="code2"/>
          <w:rFonts w:eastAsia="ＭＳ 明朝"/>
        </w:rPr>
        <w:t xml:space="preserve"> &lt;- ret$meanN;meanD &lt;- ret$meanD;stdDevN &lt;- ret$stdErrN;stdDevD &lt;- ret$stdErrD</w:t>
      </w:r>
    </w:p>
    <w:p w14:paraId="417986DD" w14:textId="77777777" w:rsidR="00E51F9F" w:rsidRPr="00D422D4" w:rsidRDefault="00E51F9F" w:rsidP="00E51F9F">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p>
    <w:p w14:paraId="6E3799FC" w14:textId="77777777" w:rsidR="00E51F9F" w:rsidRPr="00D422D4" w:rsidRDefault="00E51F9F" w:rsidP="00E51F9F">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D422D4">
        <w:rPr>
          <w:rStyle w:val="code2"/>
          <w:rFonts w:eastAsia="ＭＳ 明朝"/>
        </w:rPr>
        <w:t xml:space="preserve">  </w:t>
      </w:r>
      <w:proofErr w:type="gramStart"/>
      <w:r w:rsidRPr="00D422D4">
        <w:rPr>
          <w:rStyle w:val="code2"/>
          <w:rFonts w:eastAsia="ＭＳ 明朝"/>
        </w:rPr>
        <w:t>ret1</w:t>
      </w:r>
      <w:proofErr w:type="gramEnd"/>
      <w:r w:rsidRPr="00D422D4">
        <w:rPr>
          <w:rStyle w:val="code2"/>
          <w:rFonts w:eastAsia="ＭＳ 明朝"/>
        </w:rPr>
        <w:t xml:space="preserve"> &lt;- RsmOperatingCharacteristics(mu, lambda, nu, type = "ROC", lesionDistribution = lesionDist, legendPosition  = "none")</w:t>
      </w:r>
    </w:p>
    <w:p w14:paraId="661B403F" w14:textId="77777777" w:rsidR="00E51F9F" w:rsidRPr="00D422D4" w:rsidRDefault="00E51F9F" w:rsidP="00E51F9F">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D422D4">
        <w:rPr>
          <w:rStyle w:val="code2"/>
          <w:rFonts w:eastAsia="ＭＳ 明朝"/>
        </w:rPr>
        <w:t xml:space="preserve">  </w:t>
      </w:r>
      <w:proofErr w:type="gramStart"/>
      <w:r w:rsidRPr="00D422D4">
        <w:rPr>
          <w:rStyle w:val="code2"/>
          <w:rFonts w:eastAsia="ＭＳ 明朝"/>
        </w:rPr>
        <w:t>cat</w:t>
      </w:r>
      <w:proofErr w:type="gramEnd"/>
      <w:r w:rsidRPr="00D422D4">
        <w:rPr>
          <w:rStyle w:val="code2"/>
          <w:rFonts w:eastAsia="ＭＳ 明朝"/>
        </w:rPr>
        <w:t>("mu = ", mu,", lambda = ", lambda,</w:t>
      </w:r>
    </w:p>
    <w:p w14:paraId="3E7C99B6" w14:textId="77777777" w:rsidR="00E51F9F" w:rsidRPr="00D422D4" w:rsidRDefault="00E51F9F" w:rsidP="00E51F9F">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D422D4">
        <w:rPr>
          <w:rStyle w:val="code2"/>
          <w:rFonts w:eastAsia="ＭＳ 明朝"/>
        </w:rPr>
        <w:t xml:space="preserve">      ", </w:t>
      </w:r>
      <w:proofErr w:type="gramStart"/>
      <w:r w:rsidRPr="00D422D4">
        <w:rPr>
          <w:rStyle w:val="code2"/>
          <w:rFonts w:eastAsia="ＭＳ 明朝"/>
        </w:rPr>
        <w:t>nu</w:t>
      </w:r>
      <w:proofErr w:type="gramEnd"/>
      <w:r w:rsidRPr="00D422D4">
        <w:rPr>
          <w:rStyle w:val="code2"/>
          <w:rFonts w:eastAsia="ＭＳ 明朝"/>
        </w:rPr>
        <w:t xml:space="preserve"> = ", nu, ", AUC = ", ret1$aucROC,</w:t>
      </w:r>
    </w:p>
    <w:p w14:paraId="4D21B960" w14:textId="77777777" w:rsidR="00E51F9F" w:rsidRPr="00D422D4" w:rsidRDefault="00E51F9F" w:rsidP="00E51F9F">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D422D4">
        <w:rPr>
          <w:rStyle w:val="code2"/>
          <w:rFonts w:eastAsia="ＭＳ 明朝"/>
        </w:rPr>
        <w:t xml:space="preserve">      ", </w:t>
      </w:r>
      <w:proofErr w:type="gramStart"/>
      <w:r w:rsidRPr="00D422D4">
        <w:rPr>
          <w:rStyle w:val="code2"/>
          <w:rFonts w:eastAsia="ＭＳ 明朝"/>
        </w:rPr>
        <w:t>bParm</w:t>
      </w:r>
      <w:proofErr w:type="gramEnd"/>
      <w:r w:rsidRPr="00D422D4">
        <w:rPr>
          <w:rStyle w:val="code2"/>
          <w:rFonts w:eastAsia="ＭＳ 明朝"/>
        </w:rPr>
        <w:t xml:space="preserve"> = ", stdDevN/stdDevD, ", dmu/dsigma = ",  (meanD - meanN)/(stdDevD - stdDevN), "\n")</w:t>
      </w:r>
    </w:p>
    <w:p w14:paraId="21D1850C" w14:textId="77777777" w:rsidR="00E51F9F" w:rsidRPr="00D422D4" w:rsidRDefault="00E51F9F" w:rsidP="00E51F9F">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D422D4">
        <w:rPr>
          <w:rStyle w:val="code2"/>
          <w:rFonts w:eastAsia="ＭＳ 明朝"/>
        </w:rPr>
        <w:t xml:space="preserve">  </w:t>
      </w:r>
      <w:proofErr w:type="gramStart"/>
      <w:r w:rsidRPr="00D422D4">
        <w:rPr>
          <w:rStyle w:val="code2"/>
          <w:rFonts w:eastAsia="ＭＳ 明朝"/>
        </w:rPr>
        <w:t>next</w:t>
      </w:r>
      <w:proofErr w:type="gramEnd"/>
    </w:p>
    <w:p w14:paraId="7DE9E9C8" w14:textId="77777777" w:rsidR="00E51F9F" w:rsidRPr="00D422D4" w:rsidRDefault="00E51F9F" w:rsidP="00E51F9F">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D422D4">
        <w:rPr>
          <w:rStyle w:val="code2"/>
          <w:rFonts w:eastAsia="ＭＳ 明朝"/>
        </w:rPr>
        <w:t>}</w:t>
      </w:r>
    </w:p>
    <w:p w14:paraId="11BAA85A" w14:textId="77777777" w:rsidR="00E51F9F" w:rsidRPr="00D422D4" w:rsidRDefault="00E51F9F" w:rsidP="00E51F9F">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p>
    <w:p w14:paraId="40D94090" w14:textId="77777777" w:rsidR="00E51F9F" w:rsidRPr="00D422D4" w:rsidRDefault="00E51F9F" w:rsidP="00E51F9F">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D422D4">
        <w:rPr>
          <w:rStyle w:val="code2"/>
          <w:rFonts w:eastAsia="ＭＳ 明朝"/>
        </w:rPr>
        <w:t xml:space="preserve"># Part </w:t>
      </w:r>
      <w:r>
        <w:rPr>
          <w:rStyle w:val="code2"/>
          <w:rFonts w:eastAsia="ＭＳ 明朝"/>
        </w:rPr>
        <w:t>B</w:t>
      </w:r>
    </w:p>
    <w:p w14:paraId="698EB32B" w14:textId="77777777" w:rsidR="00E51F9F" w:rsidRPr="00D422D4" w:rsidRDefault="00E51F9F" w:rsidP="00E51F9F">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proofErr w:type="gramStart"/>
      <w:r w:rsidRPr="00D422D4">
        <w:rPr>
          <w:rStyle w:val="code2"/>
          <w:rFonts w:eastAsia="ＭＳ 明朝"/>
        </w:rPr>
        <w:t>nu</w:t>
      </w:r>
      <w:proofErr w:type="gramEnd"/>
      <w:r w:rsidRPr="00D422D4">
        <w:rPr>
          <w:rStyle w:val="code2"/>
          <w:rFonts w:eastAsia="ＭＳ 明朝"/>
        </w:rPr>
        <w:t xml:space="preserve"> &lt;- 1;cat("\nVary mu and lambda only, ", "nu = ", nu, "\n")</w:t>
      </w:r>
    </w:p>
    <w:p w14:paraId="227C772D" w14:textId="77777777" w:rsidR="00E51F9F" w:rsidRPr="00D422D4" w:rsidRDefault="00E51F9F" w:rsidP="00E51F9F">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proofErr w:type="gramStart"/>
      <w:r w:rsidRPr="00D422D4">
        <w:rPr>
          <w:rStyle w:val="code2"/>
          <w:rFonts w:eastAsia="ＭＳ 明朝"/>
        </w:rPr>
        <w:t>lambdaArr</w:t>
      </w:r>
      <w:proofErr w:type="gramEnd"/>
      <w:r w:rsidRPr="00D422D4">
        <w:rPr>
          <w:rStyle w:val="code2"/>
          <w:rFonts w:eastAsia="ＭＳ 明朝"/>
        </w:rPr>
        <w:t xml:space="preserve"> &lt;- logseq(1, 5, 10)</w:t>
      </w:r>
    </w:p>
    <w:p w14:paraId="1BF4CB2C" w14:textId="77777777" w:rsidR="00E51F9F" w:rsidRPr="00D422D4" w:rsidRDefault="00E51F9F" w:rsidP="00E51F9F">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proofErr w:type="gramStart"/>
      <w:r w:rsidRPr="00D422D4">
        <w:rPr>
          <w:rStyle w:val="code2"/>
          <w:rFonts w:eastAsia="ＭＳ 明朝"/>
        </w:rPr>
        <w:t>for</w:t>
      </w:r>
      <w:proofErr w:type="gramEnd"/>
      <w:r w:rsidRPr="00D422D4">
        <w:rPr>
          <w:rStyle w:val="code2"/>
          <w:rFonts w:eastAsia="ＭＳ 明朝"/>
        </w:rPr>
        <w:t xml:space="preserve"> (i in 1:length(lambdaArr)) {</w:t>
      </w:r>
    </w:p>
    <w:p w14:paraId="192317F3" w14:textId="77777777" w:rsidR="00E51F9F" w:rsidRPr="00D422D4" w:rsidRDefault="00E51F9F" w:rsidP="00E51F9F">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D422D4">
        <w:rPr>
          <w:rStyle w:val="code2"/>
          <w:rFonts w:eastAsia="ＭＳ 明朝"/>
        </w:rPr>
        <w:t xml:space="preserve">  </w:t>
      </w:r>
      <w:proofErr w:type="gramStart"/>
      <w:r w:rsidRPr="00D422D4">
        <w:rPr>
          <w:rStyle w:val="code2"/>
          <w:rFonts w:eastAsia="ＭＳ 明朝"/>
        </w:rPr>
        <w:t>lambda</w:t>
      </w:r>
      <w:proofErr w:type="gramEnd"/>
      <w:r w:rsidRPr="00D422D4">
        <w:rPr>
          <w:rStyle w:val="code2"/>
          <w:rFonts w:eastAsia="ＭＳ 明朝"/>
        </w:rPr>
        <w:t xml:space="preserve"> &lt;- lambdaArr[i]; mu &lt;- NA; # intrinsic parameters</w:t>
      </w:r>
    </w:p>
    <w:p w14:paraId="725A8B42" w14:textId="77777777" w:rsidR="00E51F9F" w:rsidRPr="00D422D4" w:rsidRDefault="00E51F9F" w:rsidP="00E51F9F">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p>
    <w:p w14:paraId="169D55D8" w14:textId="77777777" w:rsidR="00E51F9F" w:rsidRPr="00D422D4" w:rsidRDefault="00E51F9F" w:rsidP="00E51F9F">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D422D4">
        <w:rPr>
          <w:rStyle w:val="code2"/>
          <w:rFonts w:eastAsia="ＭＳ 明朝"/>
        </w:rPr>
        <w:t xml:space="preserve">  </w:t>
      </w:r>
      <w:proofErr w:type="gramStart"/>
      <w:r w:rsidRPr="00D422D4">
        <w:rPr>
          <w:rStyle w:val="code2"/>
          <w:rFonts w:eastAsia="ＭＳ 明朝"/>
        </w:rPr>
        <w:t>retParms</w:t>
      </w:r>
      <w:proofErr w:type="gramEnd"/>
      <w:r w:rsidRPr="00D422D4">
        <w:rPr>
          <w:rStyle w:val="code2"/>
          <w:rFonts w:eastAsia="ＭＳ 明朝"/>
        </w:rPr>
        <w:t xml:space="preserve"> &lt;- FindParamFixAuc(mu, lambda, nu, lesionDist, RsmRocAuc)</w:t>
      </w:r>
    </w:p>
    <w:p w14:paraId="2CF3047B" w14:textId="77777777" w:rsidR="00E51F9F" w:rsidRPr="00D422D4" w:rsidRDefault="00E51F9F" w:rsidP="00E51F9F">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D422D4">
        <w:rPr>
          <w:rStyle w:val="code2"/>
          <w:rFonts w:eastAsia="ＭＳ 明朝"/>
        </w:rPr>
        <w:t xml:space="preserve">  </w:t>
      </w:r>
      <w:proofErr w:type="gramStart"/>
      <w:r w:rsidRPr="00D422D4">
        <w:rPr>
          <w:rStyle w:val="code2"/>
          <w:rFonts w:eastAsia="ＭＳ 明朝"/>
        </w:rPr>
        <w:t>if</w:t>
      </w:r>
      <w:proofErr w:type="gramEnd"/>
      <w:r w:rsidRPr="00D422D4">
        <w:rPr>
          <w:rStyle w:val="code2"/>
          <w:rFonts w:eastAsia="ＭＳ 明朝"/>
        </w:rPr>
        <w:t xml:space="preserve"> (!is.na(retParms)) mu &lt;- retParms else next</w:t>
      </w:r>
    </w:p>
    <w:p w14:paraId="01FFA154" w14:textId="77777777" w:rsidR="00E51F9F" w:rsidRPr="00D422D4" w:rsidRDefault="00E51F9F" w:rsidP="00E51F9F">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D422D4">
        <w:rPr>
          <w:rStyle w:val="code2"/>
          <w:rFonts w:eastAsia="ＭＳ 明朝"/>
        </w:rPr>
        <w:t xml:space="preserve">  </w:t>
      </w:r>
      <w:proofErr w:type="gramStart"/>
      <w:r w:rsidRPr="00D422D4">
        <w:rPr>
          <w:rStyle w:val="code2"/>
          <w:rFonts w:eastAsia="ＭＳ 明朝"/>
        </w:rPr>
        <w:t>ret</w:t>
      </w:r>
      <w:proofErr w:type="gramEnd"/>
      <w:r w:rsidRPr="00D422D4">
        <w:rPr>
          <w:rStyle w:val="code2"/>
          <w:rFonts w:eastAsia="ＭＳ 明朝"/>
        </w:rPr>
        <w:t xml:space="preserve"> &lt;- rsmPdfMeansAndStddevs(mu, lambda, nu, lesionDist)</w:t>
      </w:r>
    </w:p>
    <w:p w14:paraId="46DCC14C" w14:textId="77777777" w:rsidR="00E51F9F" w:rsidRPr="00D422D4" w:rsidRDefault="00E51F9F" w:rsidP="00E51F9F">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D422D4">
        <w:rPr>
          <w:rStyle w:val="code2"/>
          <w:rFonts w:eastAsia="ＭＳ 明朝"/>
        </w:rPr>
        <w:t xml:space="preserve">  </w:t>
      </w:r>
      <w:proofErr w:type="gramStart"/>
      <w:r w:rsidRPr="00D422D4">
        <w:rPr>
          <w:rStyle w:val="code2"/>
          <w:rFonts w:eastAsia="ＭＳ 明朝"/>
        </w:rPr>
        <w:t>meanN</w:t>
      </w:r>
      <w:proofErr w:type="gramEnd"/>
      <w:r w:rsidRPr="00D422D4">
        <w:rPr>
          <w:rStyle w:val="code2"/>
          <w:rFonts w:eastAsia="ＭＳ 明朝"/>
        </w:rPr>
        <w:t xml:space="preserve"> &lt;- ret$meanN;meanD &lt;- ret$meanD;stdDevN &lt;- ret$stdErrN;stdDevD &lt;- ret$stdErrD</w:t>
      </w:r>
    </w:p>
    <w:p w14:paraId="1DF059C7" w14:textId="77777777" w:rsidR="00E51F9F" w:rsidRPr="00D422D4" w:rsidRDefault="00E51F9F" w:rsidP="00E51F9F">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p>
    <w:p w14:paraId="28B0F79E" w14:textId="77777777" w:rsidR="00E51F9F" w:rsidRPr="00D422D4" w:rsidRDefault="00E51F9F" w:rsidP="00E51F9F">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D422D4">
        <w:rPr>
          <w:rStyle w:val="code2"/>
          <w:rFonts w:eastAsia="ＭＳ 明朝"/>
        </w:rPr>
        <w:t xml:space="preserve">  </w:t>
      </w:r>
      <w:proofErr w:type="gramStart"/>
      <w:r w:rsidRPr="00D422D4">
        <w:rPr>
          <w:rStyle w:val="code2"/>
          <w:rFonts w:eastAsia="ＭＳ 明朝"/>
        </w:rPr>
        <w:t>ret1</w:t>
      </w:r>
      <w:proofErr w:type="gramEnd"/>
      <w:r w:rsidRPr="00D422D4">
        <w:rPr>
          <w:rStyle w:val="code2"/>
          <w:rFonts w:eastAsia="ＭＳ 明朝"/>
        </w:rPr>
        <w:t xml:space="preserve"> &lt;- RsmOperatingCharacteristics(mu, lambda, nu, type = "ROC", lesionDistribution = lesionDist, legendPosition  = "none")</w:t>
      </w:r>
    </w:p>
    <w:p w14:paraId="28183773" w14:textId="77777777" w:rsidR="00E51F9F" w:rsidRPr="00D422D4" w:rsidRDefault="00E51F9F" w:rsidP="00E51F9F">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D422D4">
        <w:rPr>
          <w:rStyle w:val="code2"/>
          <w:rFonts w:eastAsia="ＭＳ 明朝"/>
        </w:rPr>
        <w:t xml:space="preserve">  </w:t>
      </w:r>
      <w:proofErr w:type="gramStart"/>
      <w:r w:rsidRPr="00D422D4">
        <w:rPr>
          <w:rStyle w:val="code2"/>
          <w:rFonts w:eastAsia="ＭＳ 明朝"/>
        </w:rPr>
        <w:t>cat</w:t>
      </w:r>
      <w:proofErr w:type="gramEnd"/>
      <w:r w:rsidRPr="00D422D4">
        <w:rPr>
          <w:rStyle w:val="code2"/>
          <w:rFonts w:eastAsia="ＭＳ 明朝"/>
        </w:rPr>
        <w:t>("mu = ", mu,", lambda = ", lambda,</w:t>
      </w:r>
    </w:p>
    <w:p w14:paraId="44140274" w14:textId="77777777" w:rsidR="00E51F9F" w:rsidRPr="00D422D4" w:rsidRDefault="00E51F9F" w:rsidP="00E51F9F">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D422D4">
        <w:rPr>
          <w:rStyle w:val="code2"/>
          <w:rFonts w:eastAsia="ＭＳ 明朝"/>
        </w:rPr>
        <w:t xml:space="preserve">      ", </w:t>
      </w:r>
      <w:proofErr w:type="gramStart"/>
      <w:r w:rsidRPr="00D422D4">
        <w:rPr>
          <w:rStyle w:val="code2"/>
          <w:rFonts w:eastAsia="ＭＳ 明朝"/>
        </w:rPr>
        <w:t>nu</w:t>
      </w:r>
      <w:proofErr w:type="gramEnd"/>
      <w:r w:rsidRPr="00D422D4">
        <w:rPr>
          <w:rStyle w:val="code2"/>
          <w:rFonts w:eastAsia="ＭＳ 明朝"/>
        </w:rPr>
        <w:t xml:space="preserve"> = ", nu, ", AUC = ", ret1$aucROC,</w:t>
      </w:r>
    </w:p>
    <w:p w14:paraId="4EAF0783" w14:textId="77777777" w:rsidR="00E51F9F" w:rsidRPr="00D422D4" w:rsidRDefault="00E51F9F" w:rsidP="00E51F9F">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D422D4">
        <w:rPr>
          <w:rStyle w:val="code2"/>
          <w:rFonts w:eastAsia="ＭＳ 明朝"/>
        </w:rPr>
        <w:t xml:space="preserve">      ", </w:t>
      </w:r>
      <w:proofErr w:type="gramStart"/>
      <w:r w:rsidRPr="00D422D4">
        <w:rPr>
          <w:rStyle w:val="code2"/>
          <w:rFonts w:eastAsia="ＭＳ 明朝"/>
        </w:rPr>
        <w:t>bParm</w:t>
      </w:r>
      <w:proofErr w:type="gramEnd"/>
      <w:r w:rsidRPr="00D422D4">
        <w:rPr>
          <w:rStyle w:val="code2"/>
          <w:rFonts w:eastAsia="ＭＳ 明朝"/>
        </w:rPr>
        <w:t xml:space="preserve"> = ", stdDevN/stdDevD, ", dmu/dsigma = ",  (meanD - meanN)/(stdDevD - stdDevN), "\n")</w:t>
      </w:r>
    </w:p>
    <w:p w14:paraId="2BC01198" w14:textId="77777777" w:rsidR="00E51F9F" w:rsidRPr="00D422D4" w:rsidRDefault="00E51F9F" w:rsidP="00E51F9F">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D422D4">
        <w:rPr>
          <w:rStyle w:val="code2"/>
          <w:rFonts w:eastAsia="ＭＳ 明朝"/>
        </w:rPr>
        <w:t xml:space="preserve">  </w:t>
      </w:r>
      <w:proofErr w:type="gramStart"/>
      <w:r w:rsidRPr="00D422D4">
        <w:rPr>
          <w:rStyle w:val="code2"/>
          <w:rFonts w:eastAsia="ＭＳ 明朝"/>
        </w:rPr>
        <w:t>next</w:t>
      </w:r>
      <w:proofErr w:type="gramEnd"/>
    </w:p>
    <w:p w14:paraId="026FC85E" w14:textId="77777777" w:rsidR="00E51F9F" w:rsidRPr="00D422D4" w:rsidRDefault="00E51F9F" w:rsidP="00E51F9F">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D422D4">
        <w:rPr>
          <w:rStyle w:val="code2"/>
          <w:rFonts w:eastAsia="ＭＳ 明朝"/>
        </w:rPr>
        <w:lastRenderedPageBreak/>
        <w:t>}</w:t>
      </w:r>
    </w:p>
    <w:p w14:paraId="156670F4" w14:textId="77777777" w:rsidR="00E51F9F" w:rsidRPr="00D422D4" w:rsidRDefault="00E51F9F" w:rsidP="00E51F9F">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p>
    <w:p w14:paraId="1607F9F7" w14:textId="77777777" w:rsidR="00E51F9F" w:rsidRPr="00D422D4" w:rsidRDefault="00E51F9F" w:rsidP="00E51F9F">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D422D4">
        <w:rPr>
          <w:rStyle w:val="code2"/>
          <w:rFonts w:eastAsia="ＭＳ 明朝"/>
        </w:rPr>
        <w:t xml:space="preserve"># Part </w:t>
      </w:r>
      <w:r>
        <w:rPr>
          <w:rStyle w:val="code2"/>
          <w:rFonts w:eastAsia="ＭＳ 明朝"/>
        </w:rPr>
        <w:t>C</w:t>
      </w:r>
    </w:p>
    <w:p w14:paraId="4B0D417C" w14:textId="77777777" w:rsidR="00E51F9F" w:rsidRPr="00D422D4" w:rsidRDefault="00E51F9F" w:rsidP="00E51F9F">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proofErr w:type="gramStart"/>
      <w:r w:rsidRPr="00D422D4">
        <w:rPr>
          <w:rStyle w:val="code2"/>
          <w:rFonts w:eastAsia="ＭＳ 明朝"/>
        </w:rPr>
        <w:t>mu</w:t>
      </w:r>
      <w:proofErr w:type="gramEnd"/>
      <w:r w:rsidRPr="00D422D4">
        <w:rPr>
          <w:rStyle w:val="code2"/>
          <w:rFonts w:eastAsia="ＭＳ 明朝"/>
        </w:rPr>
        <w:t xml:space="preserve"> &lt;- 2;cat("\nVary lambda and nu only,", "mu = ", mu, "\n")</w:t>
      </w:r>
    </w:p>
    <w:p w14:paraId="56961A32" w14:textId="77777777" w:rsidR="00E51F9F" w:rsidRPr="00D422D4" w:rsidRDefault="00E51F9F" w:rsidP="00E51F9F">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D422D4">
        <w:rPr>
          <w:rStyle w:val="code2"/>
          <w:rFonts w:eastAsia="ＭＳ 明朝"/>
        </w:rPr>
        <w:t xml:space="preserve"># </w:t>
      </w:r>
      <w:proofErr w:type="gramStart"/>
      <w:r w:rsidRPr="00D422D4">
        <w:rPr>
          <w:rStyle w:val="code2"/>
          <w:rFonts w:eastAsia="ＭＳ 明朝"/>
        </w:rPr>
        <w:t>nuArr</w:t>
      </w:r>
      <w:proofErr w:type="gramEnd"/>
      <w:r w:rsidRPr="00D422D4">
        <w:rPr>
          <w:rStyle w:val="code2"/>
          <w:rFonts w:eastAsia="ＭＳ 明朝"/>
        </w:rPr>
        <w:t xml:space="preserve"> &lt;- logseq(1, 10, 10)</w:t>
      </w:r>
    </w:p>
    <w:p w14:paraId="5777DC6F" w14:textId="77777777" w:rsidR="00E51F9F" w:rsidRPr="00D422D4" w:rsidRDefault="00E51F9F" w:rsidP="00E51F9F">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proofErr w:type="gramStart"/>
      <w:r w:rsidRPr="00D422D4">
        <w:rPr>
          <w:rStyle w:val="code2"/>
          <w:rFonts w:eastAsia="ＭＳ 明朝"/>
        </w:rPr>
        <w:t>lambdaArr</w:t>
      </w:r>
      <w:proofErr w:type="gramEnd"/>
      <w:r w:rsidRPr="00D422D4">
        <w:rPr>
          <w:rStyle w:val="code2"/>
          <w:rFonts w:eastAsia="ＭＳ 明朝"/>
        </w:rPr>
        <w:t xml:space="preserve"> &lt;- logseq(0.1, 5, 10)</w:t>
      </w:r>
    </w:p>
    <w:p w14:paraId="2C507A39" w14:textId="77777777" w:rsidR="00E51F9F" w:rsidRPr="00D422D4" w:rsidRDefault="00E51F9F" w:rsidP="00E51F9F">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proofErr w:type="gramStart"/>
      <w:r w:rsidRPr="00D422D4">
        <w:rPr>
          <w:rStyle w:val="code2"/>
          <w:rFonts w:eastAsia="ＭＳ 明朝"/>
        </w:rPr>
        <w:t>for</w:t>
      </w:r>
      <w:proofErr w:type="gramEnd"/>
      <w:r w:rsidRPr="00D422D4">
        <w:rPr>
          <w:rStyle w:val="code2"/>
          <w:rFonts w:eastAsia="ＭＳ 明朝"/>
        </w:rPr>
        <w:t xml:space="preserve"> (i in 1:length(lambdaArr)) {</w:t>
      </w:r>
    </w:p>
    <w:p w14:paraId="266DA5C4" w14:textId="77777777" w:rsidR="00E51F9F" w:rsidRPr="00D422D4" w:rsidRDefault="00E51F9F" w:rsidP="00E51F9F">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D422D4">
        <w:rPr>
          <w:rStyle w:val="code2"/>
          <w:rFonts w:eastAsia="ＭＳ 明朝"/>
        </w:rPr>
        <w:t xml:space="preserve">  </w:t>
      </w:r>
      <w:proofErr w:type="gramStart"/>
      <w:r w:rsidRPr="00D422D4">
        <w:rPr>
          <w:rStyle w:val="code2"/>
          <w:rFonts w:eastAsia="ＭＳ 明朝"/>
        </w:rPr>
        <w:t>lambda</w:t>
      </w:r>
      <w:proofErr w:type="gramEnd"/>
      <w:r w:rsidRPr="00D422D4">
        <w:rPr>
          <w:rStyle w:val="code2"/>
          <w:rFonts w:eastAsia="ＭＳ 明朝"/>
        </w:rPr>
        <w:t xml:space="preserve"> &lt;- lambdaArr[i]; nu &lt;- NA;  # intrinsic parameters</w:t>
      </w:r>
    </w:p>
    <w:p w14:paraId="577D0780" w14:textId="77777777" w:rsidR="00E51F9F" w:rsidRPr="00D422D4" w:rsidRDefault="00E51F9F" w:rsidP="00E51F9F">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D422D4">
        <w:rPr>
          <w:rStyle w:val="code2"/>
          <w:rFonts w:eastAsia="ＭＳ 明朝"/>
        </w:rPr>
        <w:t xml:space="preserve">  </w:t>
      </w:r>
    </w:p>
    <w:p w14:paraId="72959549" w14:textId="77777777" w:rsidR="00E51F9F" w:rsidRPr="00D422D4" w:rsidRDefault="00E51F9F" w:rsidP="00E51F9F">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D422D4">
        <w:rPr>
          <w:rStyle w:val="code2"/>
          <w:rFonts w:eastAsia="ＭＳ 明朝"/>
        </w:rPr>
        <w:t xml:space="preserve">  # </w:t>
      </w:r>
      <w:proofErr w:type="gramStart"/>
      <w:r w:rsidRPr="00D422D4">
        <w:rPr>
          <w:rStyle w:val="code2"/>
          <w:rFonts w:eastAsia="ＭＳ 明朝"/>
        </w:rPr>
        <w:t>retParms</w:t>
      </w:r>
      <w:proofErr w:type="gramEnd"/>
      <w:r w:rsidRPr="00D422D4">
        <w:rPr>
          <w:rStyle w:val="code2"/>
          <w:rFonts w:eastAsia="ＭＳ 明朝"/>
        </w:rPr>
        <w:t xml:space="preserve"> &lt;- FindParamFixAuc(mu, lambda, nu, lesionDist, RsmRocAuc)</w:t>
      </w:r>
    </w:p>
    <w:p w14:paraId="6F8CFEEA" w14:textId="77777777" w:rsidR="00E51F9F" w:rsidRPr="00D422D4" w:rsidRDefault="00E51F9F" w:rsidP="00E51F9F">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D422D4">
        <w:rPr>
          <w:rStyle w:val="code2"/>
          <w:rFonts w:eastAsia="ＭＳ 明朝"/>
        </w:rPr>
        <w:t xml:space="preserve">  # </w:t>
      </w:r>
      <w:proofErr w:type="gramStart"/>
      <w:r w:rsidRPr="00D422D4">
        <w:rPr>
          <w:rStyle w:val="code2"/>
          <w:rFonts w:eastAsia="ＭＳ 明朝"/>
        </w:rPr>
        <w:t>if</w:t>
      </w:r>
      <w:proofErr w:type="gramEnd"/>
      <w:r w:rsidRPr="00D422D4">
        <w:rPr>
          <w:rStyle w:val="code2"/>
          <w:rFonts w:eastAsia="ＭＳ 明朝"/>
        </w:rPr>
        <w:t xml:space="preserve"> (!is.na(retParms)) lambda &lt;- retParms else next</w:t>
      </w:r>
    </w:p>
    <w:p w14:paraId="0F1C3858" w14:textId="77777777" w:rsidR="00E51F9F" w:rsidRPr="00D422D4" w:rsidRDefault="00E51F9F" w:rsidP="00E51F9F">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D422D4">
        <w:rPr>
          <w:rStyle w:val="code2"/>
          <w:rFonts w:eastAsia="ＭＳ 明朝"/>
        </w:rPr>
        <w:t xml:space="preserve">  </w:t>
      </w:r>
      <w:proofErr w:type="gramStart"/>
      <w:r w:rsidRPr="00D422D4">
        <w:rPr>
          <w:rStyle w:val="code2"/>
          <w:rFonts w:eastAsia="ＭＳ 明朝"/>
        </w:rPr>
        <w:t>retParms</w:t>
      </w:r>
      <w:proofErr w:type="gramEnd"/>
      <w:r w:rsidRPr="00D422D4">
        <w:rPr>
          <w:rStyle w:val="code2"/>
          <w:rFonts w:eastAsia="ＭＳ 明朝"/>
        </w:rPr>
        <w:t xml:space="preserve"> &lt;- FindParamFixAuc(mu, lambda, nu, lesionDist, RsmRocAuc)</w:t>
      </w:r>
    </w:p>
    <w:p w14:paraId="48AA39A5" w14:textId="77777777" w:rsidR="00E51F9F" w:rsidRPr="00D422D4" w:rsidRDefault="00E51F9F" w:rsidP="00E51F9F">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D422D4">
        <w:rPr>
          <w:rStyle w:val="code2"/>
          <w:rFonts w:eastAsia="ＭＳ 明朝"/>
        </w:rPr>
        <w:t xml:space="preserve">  </w:t>
      </w:r>
      <w:proofErr w:type="gramStart"/>
      <w:r w:rsidRPr="00D422D4">
        <w:rPr>
          <w:rStyle w:val="code2"/>
          <w:rFonts w:eastAsia="ＭＳ 明朝"/>
        </w:rPr>
        <w:t>if</w:t>
      </w:r>
      <w:proofErr w:type="gramEnd"/>
      <w:r w:rsidRPr="00D422D4">
        <w:rPr>
          <w:rStyle w:val="code2"/>
          <w:rFonts w:eastAsia="ＭＳ 明朝"/>
        </w:rPr>
        <w:t xml:space="preserve"> (!is.na(retParms)) nu &lt;- retParms else next</w:t>
      </w:r>
    </w:p>
    <w:p w14:paraId="45725931" w14:textId="77777777" w:rsidR="00E51F9F" w:rsidRPr="00D422D4" w:rsidRDefault="00E51F9F" w:rsidP="00E51F9F">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D422D4">
        <w:rPr>
          <w:rStyle w:val="code2"/>
          <w:rFonts w:eastAsia="ＭＳ 明朝"/>
        </w:rPr>
        <w:t xml:space="preserve">  </w:t>
      </w:r>
      <w:proofErr w:type="gramStart"/>
      <w:r w:rsidRPr="00D422D4">
        <w:rPr>
          <w:rStyle w:val="code2"/>
          <w:rFonts w:eastAsia="ＭＳ 明朝"/>
        </w:rPr>
        <w:t>ret</w:t>
      </w:r>
      <w:proofErr w:type="gramEnd"/>
      <w:r w:rsidRPr="00D422D4">
        <w:rPr>
          <w:rStyle w:val="code2"/>
          <w:rFonts w:eastAsia="ＭＳ 明朝"/>
        </w:rPr>
        <w:t xml:space="preserve"> &lt;- rsmPdfMeansAndStddevs(mu, lambda, nu, lesionDist)</w:t>
      </w:r>
    </w:p>
    <w:p w14:paraId="4ED47601" w14:textId="77777777" w:rsidR="00E51F9F" w:rsidRPr="00D422D4" w:rsidRDefault="00E51F9F" w:rsidP="00E51F9F">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D422D4">
        <w:rPr>
          <w:rStyle w:val="code2"/>
          <w:rFonts w:eastAsia="ＭＳ 明朝"/>
        </w:rPr>
        <w:t xml:space="preserve">  </w:t>
      </w:r>
      <w:proofErr w:type="gramStart"/>
      <w:r w:rsidRPr="00D422D4">
        <w:rPr>
          <w:rStyle w:val="code2"/>
          <w:rFonts w:eastAsia="ＭＳ 明朝"/>
        </w:rPr>
        <w:t>meanN</w:t>
      </w:r>
      <w:proofErr w:type="gramEnd"/>
      <w:r w:rsidRPr="00D422D4">
        <w:rPr>
          <w:rStyle w:val="code2"/>
          <w:rFonts w:eastAsia="ＭＳ 明朝"/>
        </w:rPr>
        <w:t xml:space="preserve"> &lt;- ret$meanN;meanD &lt;- ret$meanD;stdDevN &lt;- ret$stdErrN;stdDevD &lt;- ret$stdErrD</w:t>
      </w:r>
    </w:p>
    <w:p w14:paraId="47BFEFF6" w14:textId="77777777" w:rsidR="00E51F9F" w:rsidRPr="00D422D4" w:rsidRDefault="00E51F9F" w:rsidP="00E51F9F">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D422D4">
        <w:rPr>
          <w:rStyle w:val="code2"/>
          <w:rFonts w:eastAsia="ＭＳ 明朝"/>
        </w:rPr>
        <w:t xml:space="preserve">  </w:t>
      </w:r>
    </w:p>
    <w:p w14:paraId="296583EA" w14:textId="77777777" w:rsidR="00E51F9F" w:rsidRPr="00D422D4" w:rsidRDefault="00E51F9F" w:rsidP="00E51F9F">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D422D4">
        <w:rPr>
          <w:rStyle w:val="code2"/>
          <w:rFonts w:eastAsia="ＭＳ 明朝"/>
        </w:rPr>
        <w:t xml:space="preserve">  </w:t>
      </w:r>
      <w:proofErr w:type="gramStart"/>
      <w:r w:rsidRPr="00D422D4">
        <w:rPr>
          <w:rStyle w:val="code2"/>
          <w:rFonts w:eastAsia="ＭＳ 明朝"/>
        </w:rPr>
        <w:t>ret1</w:t>
      </w:r>
      <w:proofErr w:type="gramEnd"/>
      <w:r w:rsidRPr="00D422D4">
        <w:rPr>
          <w:rStyle w:val="code2"/>
          <w:rFonts w:eastAsia="ＭＳ 明朝"/>
        </w:rPr>
        <w:t xml:space="preserve"> &lt;- RsmOperatingCharacteristics(mu, lambda, nu, type = "ROC", lesionDistribution = lesionDist, legendPosition  = "none")</w:t>
      </w:r>
    </w:p>
    <w:p w14:paraId="36826FCA" w14:textId="77777777" w:rsidR="00E51F9F" w:rsidRPr="00D422D4" w:rsidRDefault="00E51F9F" w:rsidP="00E51F9F">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D422D4">
        <w:rPr>
          <w:rStyle w:val="code2"/>
          <w:rFonts w:eastAsia="ＭＳ 明朝"/>
        </w:rPr>
        <w:t xml:space="preserve">  </w:t>
      </w:r>
      <w:proofErr w:type="gramStart"/>
      <w:r w:rsidRPr="00D422D4">
        <w:rPr>
          <w:rStyle w:val="code2"/>
          <w:rFonts w:eastAsia="ＭＳ 明朝"/>
        </w:rPr>
        <w:t>cat</w:t>
      </w:r>
      <w:proofErr w:type="gramEnd"/>
      <w:r w:rsidRPr="00D422D4">
        <w:rPr>
          <w:rStyle w:val="code2"/>
          <w:rFonts w:eastAsia="ＭＳ 明朝"/>
        </w:rPr>
        <w:t>("mu = ", mu,", lambda = ", lambda,</w:t>
      </w:r>
    </w:p>
    <w:p w14:paraId="450772AC" w14:textId="77777777" w:rsidR="00E51F9F" w:rsidRPr="00D422D4" w:rsidRDefault="00E51F9F" w:rsidP="00E51F9F">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D422D4">
        <w:rPr>
          <w:rStyle w:val="code2"/>
          <w:rFonts w:eastAsia="ＭＳ 明朝"/>
        </w:rPr>
        <w:t xml:space="preserve">      ", </w:t>
      </w:r>
      <w:proofErr w:type="gramStart"/>
      <w:r w:rsidRPr="00D422D4">
        <w:rPr>
          <w:rStyle w:val="code2"/>
          <w:rFonts w:eastAsia="ＭＳ 明朝"/>
        </w:rPr>
        <w:t>nu</w:t>
      </w:r>
      <w:proofErr w:type="gramEnd"/>
      <w:r w:rsidRPr="00D422D4">
        <w:rPr>
          <w:rStyle w:val="code2"/>
          <w:rFonts w:eastAsia="ＭＳ 明朝"/>
        </w:rPr>
        <w:t xml:space="preserve"> = ", nu, ", AUC = ", ret1$aucROC,</w:t>
      </w:r>
    </w:p>
    <w:p w14:paraId="49C7059A" w14:textId="77777777" w:rsidR="00E51F9F" w:rsidRPr="00D422D4" w:rsidRDefault="00E51F9F" w:rsidP="00E51F9F">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D422D4">
        <w:rPr>
          <w:rStyle w:val="code2"/>
          <w:rFonts w:eastAsia="ＭＳ 明朝"/>
        </w:rPr>
        <w:t xml:space="preserve">      ", </w:t>
      </w:r>
      <w:proofErr w:type="gramStart"/>
      <w:r w:rsidRPr="00D422D4">
        <w:rPr>
          <w:rStyle w:val="code2"/>
          <w:rFonts w:eastAsia="ＭＳ 明朝"/>
        </w:rPr>
        <w:t>bParm</w:t>
      </w:r>
      <w:proofErr w:type="gramEnd"/>
      <w:r w:rsidRPr="00D422D4">
        <w:rPr>
          <w:rStyle w:val="code2"/>
          <w:rFonts w:eastAsia="ＭＳ 明朝"/>
        </w:rPr>
        <w:t xml:space="preserve"> = ", stdDevN/stdDevD, ", dmu/dsigma = ",  (meanD - meanN)/(stdDevD - stdDevN), "\n")</w:t>
      </w:r>
    </w:p>
    <w:p w14:paraId="732ECBF8" w14:textId="77777777" w:rsidR="00E51F9F" w:rsidRPr="00D422D4" w:rsidRDefault="00E51F9F" w:rsidP="00E51F9F">
      <w:pPr>
        <w:pStyle w:val="Code"/>
        <w:pBdr>
          <w:top w:val="single" w:sz="4" w:space="1" w:color="auto"/>
          <w:left w:val="single" w:sz="4" w:space="4" w:color="auto"/>
          <w:bottom w:val="single" w:sz="4" w:space="1" w:color="auto"/>
          <w:right w:val="single" w:sz="4" w:space="4" w:color="auto"/>
        </w:pBdr>
        <w:shd w:val="clear" w:color="auto" w:fill="E6E6E6"/>
        <w:rPr>
          <w:rStyle w:val="code2"/>
          <w:rFonts w:eastAsia="ＭＳ 明朝"/>
        </w:rPr>
      </w:pPr>
      <w:r w:rsidRPr="00D422D4">
        <w:rPr>
          <w:rStyle w:val="code2"/>
          <w:rFonts w:eastAsia="ＭＳ 明朝"/>
        </w:rPr>
        <w:t xml:space="preserve">  </w:t>
      </w:r>
      <w:proofErr w:type="gramStart"/>
      <w:r w:rsidRPr="00D422D4">
        <w:rPr>
          <w:rStyle w:val="code2"/>
          <w:rFonts w:eastAsia="ＭＳ 明朝"/>
        </w:rPr>
        <w:t>next</w:t>
      </w:r>
      <w:proofErr w:type="gramEnd"/>
    </w:p>
    <w:p w14:paraId="6553DFEE" w14:textId="77777777" w:rsidR="00E51F9F" w:rsidRPr="00A00351" w:rsidRDefault="00E51F9F" w:rsidP="00E51F9F">
      <w:pPr>
        <w:pStyle w:val="Code"/>
        <w:pBdr>
          <w:top w:val="single" w:sz="4" w:space="1" w:color="auto"/>
          <w:left w:val="single" w:sz="4" w:space="4" w:color="auto"/>
          <w:bottom w:val="single" w:sz="4" w:space="1" w:color="auto"/>
          <w:right w:val="single" w:sz="4" w:space="4" w:color="auto"/>
        </w:pBdr>
        <w:shd w:val="clear" w:color="auto" w:fill="E6E6E6"/>
        <w:rPr>
          <w:rFonts w:ascii="PT Mono" w:eastAsia="ＭＳ 明朝" w:hAnsi="PT Mono"/>
          <w:b/>
          <w:sz w:val="18"/>
          <w:szCs w:val="18"/>
        </w:rPr>
      </w:pPr>
      <w:r w:rsidRPr="00D422D4">
        <w:rPr>
          <w:rStyle w:val="code2"/>
          <w:rFonts w:eastAsia="ＭＳ 明朝"/>
        </w:rPr>
        <w:t>}</w:t>
      </w:r>
    </w:p>
    <w:p w14:paraId="5DC28A98" w14:textId="77777777" w:rsidR="00E51F9F" w:rsidRDefault="00E51F9F" w:rsidP="00E51F9F"/>
    <w:p w14:paraId="0B4BE0F5" w14:textId="00EB5997" w:rsidR="00E51F9F" w:rsidRDefault="00E51F9F" w:rsidP="00E51F9F">
      <w:r>
        <w:t>Like that table that it populates, the code</w:t>
      </w:r>
      <w:r w:rsidRPr="00FC7F29">
        <w:t xml:space="preserve"> is organized into three parts, A, B and C. Part A</w:t>
      </w:r>
      <w:r>
        <w:t>, lines 19 – 35,</w:t>
      </w:r>
      <w:r w:rsidRPr="00FC7F29">
        <w:t xml:space="preserve"> varies </w:t>
      </w:r>
      <w:r w:rsidRPr="00FC7F29">
        <w:rPr>
          <w:rStyle w:val="InLineCode"/>
          <w:rFonts w:asciiTheme="majorHAnsi" w:hAnsiTheme="majorHAnsi"/>
          <w:position w:val="-10"/>
          <w:sz w:val="20"/>
          <w:szCs w:val="20"/>
        </w:rPr>
        <w:object w:dxaOrig="620" w:dyaOrig="320" w14:anchorId="42331F70">
          <v:shape id="_x0000_i1068" type="#_x0000_t75" style="width:31.35pt;height:18.65pt" o:ole="">
            <v:imagedata r:id="rId124" o:title=""/>
          </v:shape>
          <o:OLEObject Type="Embed" ProgID="Equation.DSMT4" ShapeID="_x0000_i1068" DrawAspect="Content" ObjectID="_1448227832" r:id="rId125"/>
        </w:object>
      </w:r>
      <w:r w:rsidRPr="00FC7F29">
        <w:rPr>
          <w:rStyle w:val="InLineCode"/>
          <w:rFonts w:asciiTheme="majorHAnsi" w:hAnsiTheme="majorHAnsi"/>
          <w:position w:val="-10"/>
          <w:sz w:val="20"/>
          <w:szCs w:val="20"/>
        </w:rPr>
        <w:t xml:space="preserve"> </w:t>
      </w:r>
      <w:r>
        <w:t>for constant AUC for</w:t>
      </w:r>
      <w:r w:rsidRPr="00FC7F29">
        <w:t xml:space="preserve"> </w:t>
      </w:r>
      <w:r w:rsidRPr="00FC7F29">
        <w:rPr>
          <w:rStyle w:val="InLineCode"/>
          <w:rFonts w:asciiTheme="majorHAnsi" w:hAnsiTheme="majorHAnsi"/>
          <w:position w:val="-6"/>
          <w:sz w:val="20"/>
          <w:szCs w:val="20"/>
        </w:rPr>
        <w:object w:dxaOrig="580" w:dyaOrig="280" w14:anchorId="3E49D352">
          <v:shape id="_x0000_i1069" type="#_x0000_t75" style="width:29.35pt;height:16pt" o:ole="">
            <v:imagedata r:id="rId126" o:title=""/>
          </v:shape>
          <o:OLEObject Type="Embed" ProgID="Equation.DSMT4" ShapeID="_x0000_i1069" DrawAspect="Content" ObjectID="_1448227833" r:id="rId127"/>
        </w:object>
      </w:r>
      <w:r w:rsidRPr="00FC7F29">
        <w:t xml:space="preserve">. Part </w:t>
      </w:r>
      <w:r>
        <w:t>B, lines 36 – 53,</w:t>
      </w:r>
      <w:r w:rsidRPr="00FC7F29">
        <w:t xml:space="preserve"> varies </w:t>
      </w:r>
      <w:r w:rsidRPr="00FC7F29">
        <w:rPr>
          <w:rStyle w:val="InLineCode"/>
          <w:rFonts w:asciiTheme="majorHAnsi" w:hAnsiTheme="majorHAnsi"/>
          <w:position w:val="-10"/>
          <w:sz w:val="20"/>
          <w:szCs w:val="20"/>
        </w:rPr>
        <w:object w:dxaOrig="640" w:dyaOrig="320" w14:anchorId="313CBD24">
          <v:shape id="_x0000_i1070" type="#_x0000_t75" style="width:32.65pt;height:18.65pt" o:ole="">
            <v:imagedata r:id="rId128" o:title=""/>
          </v:shape>
          <o:OLEObject Type="Embed" ProgID="Equation.DSMT4" ShapeID="_x0000_i1070" DrawAspect="Content" ObjectID="_1448227834" r:id="rId129"/>
        </w:object>
      </w:r>
      <w:r w:rsidRPr="00FC7F29">
        <w:rPr>
          <w:rStyle w:val="InLineCode"/>
          <w:rFonts w:asciiTheme="majorHAnsi" w:hAnsiTheme="majorHAnsi"/>
          <w:position w:val="-10"/>
          <w:sz w:val="20"/>
          <w:szCs w:val="20"/>
        </w:rPr>
        <w:t xml:space="preserve"> </w:t>
      </w:r>
      <w:r>
        <w:t>for constant AUC for</w:t>
      </w:r>
      <w:r w:rsidRPr="00FC7F29">
        <w:t xml:space="preserve"> </w:t>
      </w:r>
      <w:r w:rsidRPr="00FC7F29">
        <w:rPr>
          <w:rStyle w:val="InLineCode"/>
          <w:rFonts w:asciiTheme="majorHAnsi" w:hAnsiTheme="majorHAnsi"/>
          <w:position w:val="-6"/>
          <w:sz w:val="20"/>
          <w:szCs w:val="20"/>
        </w:rPr>
        <w:object w:dxaOrig="520" w:dyaOrig="260" w14:anchorId="0230EB71">
          <v:shape id="_x0000_i1071" type="#_x0000_t75" style="width:26.65pt;height:14.65pt" o:ole="">
            <v:imagedata r:id="rId130" o:title=""/>
          </v:shape>
          <o:OLEObject Type="Embed" ProgID="Equation.DSMT4" ShapeID="_x0000_i1071" DrawAspect="Content" ObjectID="_1448227835" r:id="rId131"/>
        </w:object>
      </w:r>
      <w:r w:rsidRPr="00FC7F29">
        <w:t xml:space="preserve">. Part </w:t>
      </w:r>
      <w:r>
        <w:t>C, lines 54 – 73,</w:t>
      </w:r>
      <w:r w:rsidRPr="00FC7F29">
        <w:t xml:space="preserve"> varies </w:t>
      </w:r>
      <w:r w:rsidRPr="00D422D4">
        <w:rPr>
          <w:rStyle w:val="InLineCode"/>
          <w:rFonts w:asciiTheme="majorHAnsi" w:hAnsiTheme="majorHAnsi"/>
          <w:position w:val="-6"/>
          <w:sz w:val="20"/>
          <w:szCs w:val="20"/>
        </w:rPr>
        <w:object w:dxaOrig="620" w:dyaOrig="280" w14:anchorId="29C50DF7">
          <v:shape id="_x0000_i1072" type="#_x0000_t75" style="width:31.35pt;height:15.35pt" o:ole="">
            <v:imagedata r:id="rId132" o:title=""/>
          </v:shape>
          <o:OLEObject Type="Embed" ProgID="Equation.DSMT4" ShapeID="_x0000_i1072" DrawAspect="Content" ObjectID="_1448227836" r:id="rId133"/>
        </w:object>
      </w:r>
      <w:r w:rsidRPr="00FC7F29">
        <w:rPr>
          <w:rStyle w:val="InLineCode"/>
          <w:rFonts w:asciiTheme="majorHAnsi" w:hAnsiTheme="majorHAnsi"/>
          <w:position w:val="-10"/>
          <w:sz w:val="20"/>
          <w:szCs w:val="20"/>
        </w:rPr>
        <w:t xml:space="preserve"> </w:t>
      </w:r>
      <w:r>
        <w:t>for constant AUC for</w:t>
      </w:r>
      <w:r w:rsidRPr="00FC7F29">
        <w:t xml:space="preserve"> </w:t>
      </w:r>
      <w:r w:rsidRPr="00B85F26">
        <w:rPr>
          <w:rStyle w:val="InLineCode"/>
          <w:rFonts w:asciiTheme="majorHAnsi" w:hAnsiTheme="majorHAnsi"/>
          <w:position w:val="-10"/>
          <w:sz w:val="20"/>
          <w:szCs w:val="20"/>
        </w:rPr>
        <w:object w:dxaOrig="580" w:dyaOrig="300" w14:anchorId="07B59441">
          <v:shape id="_x0000_i1073" type="#_x0000_t75" style="width:29.35pt;height:16.65pt" o:ole="">
            <v:imagedata r:id="rId134" o:title=""/>
          </v:shape>
          <o:OLEObject Type="Embed" ProgID="Equation.DSMT4" ShapeID="_x0000_i1073" DrawAspect="Content" ObjectID="_1448227837" r:id="rId135"/>
        </w:object>
      </w:r>
      <w:r w:rsidRPr="00FC7F29">
        <w:t xml:space="preserve">. </w:t>
      </w:r>
      <w:r>
        <w:t xml:space="preserve">The function </w:t>
      </w:r>
      <w:proofErr w:type="gramStart"/>
      <w:r w:rsidRPr="00D422D4">
        <w:rPr>
          <w:rStyle w:val="InLineCode"/>
        </w:rPr>
        <w:t>FindParamFixAuc(</w:t>
      </w:r>
      <w:proofErr w:type="gramEnd"/>
      <w:r w:rsidRPr="00D422D4">
        <w:rPr>
          <w:rStyle w:val="InLineCode"/>
        </w:rPr>
        <w:t>)</w:t>
      </w:r>
      <w:r>
        <w:t xml:space="preserve">, line 24, finds the missing parameter, indicated by initializing it with </w:t>
      </w:r>
      <w:r w:rsidRPr="00D422D4">
        <w:rPr>
          <w:rStyle w:val="InLineCode"/>
        </w:rPr>
        <w:t>NA</w:t>
      </w:r>
      <w:r>
        <w:t xml:space="preserve">, prior to the function call, given the two other parameters of the RSM. The function </w:t>
      </w:r>
      <w:proofErr w:type="gramStart"/>
      <w:r w:rsidRPr="00D422D4">
        <w:rPr>
          <w:rStyle w:val="InLineCode"/>
        </w:rPr>
        <w:t>rsmPdfMeansAndStddevs(</w:t>
      </w:r>
      <w:proofErr w:type="gramEnd"/>
      <w:r w:rsidRPr="00D422D4">
        <w:rPr>
          <w:rStyle w:val="InLineCode"/>
        </w:rPr>
        <w:t>)</w:t>
      </w:r>
      <w:r>
        <w:t xml:space="preserve">, line 26, calculates the means and standard deviations of the two distributions, after appropriately normalizing. Line 32 prints out the b-parameter and </w:t>
      </w:r>
      <w:r w:rsidRPr="003E5244">
        <w:rPr>
          <w:position w:val="-14"/>
        </w:rPr>
        <w:object w:dxaOrig="1620" w:dyaOrig="420" w14:anchorId="5C052BB9">
          <v:shape id="_x0000_i1074" type="#_x0000_t75" style="width:80.65pt;height:20.65pt" o:ole="">
            <v:imagedata r:id="rId136" o:title=""/>
          </v:shape>
          <o:OLEObject Type="Embed" ProgID="Equation.DSMT4" ShapeID="_x0000_i1074" DrawAspect="Content" ObjectID="_1448227838" r:id="rId137"/>
        </w:object>
      </w:r>
      <w:r>
        <w:t>. A seed variable is not needed in this function, as random sampl</w:t>
      </w:r>
      <w:r w:rsidR="00C16809">
        <w:t>ing</w:t>
      </w:r>
      <w:r>
        <w:t xml:space="preserve"> </w:t>
      </w:r>
      <w:r w:rsidR="00C16809">
        <w:t>is</w:t>
      </w:r>
      <w:r>
        <w:t xml:space="preserve"> not involved.</w:t>
      </w:r>
      <w:r w:rsidR="00C16809">
        <w:t xml:space="preserve"> </w:t>
      </w:r>
      <w:r w:rsidR="00C16809" w:rsidRPr="00C16809">
        <w:rPr>
          <w:rStyle w:val="InLineCode"/>
        </w:rPr>
        <w:t>Source</w:t>
      </w:r>
      <w:r w:rsidR="00C16809">
        <w:t xml:space="preserve"> the code to obtain the following output, which was used to populate book Table 17.3. </w:t>
      </w:r>
    </w:p>
    <w:p w14:paraId="7901D484" w14:textId="77777777" w:rsidR="00E51F9F" w:rsidRDefault="00E51F9F" w:rsidP="00E51F9F"/>
    <w:p w14:paraId="5642D106" w14:textId="77777777" w:rsidR="00E51F9F" w:rsidRDefault="00E51F9F" w:rsidP="00E51F9F">
      <w:pPr>
        <w:pStyle w:val="Heading2"/>
      </w:pPr>
      <w:r w:rsidRPr="00F3217B">
        <w:t>Online Appendix 1</w:t>
      </w:r>
      <w:r>
        <w:t>7</w:t>
      </w:r>
      <w:r w:rsidRPr="00F3217B">
        <w:t>.</w:t>
      </w:r>
      <w:r>
        <w:t>G.2: Code Output</w:t>
      </w:r>
    </w:p>
    <w:p w14:paraId="5C59C3CC" w14:textId="77777777" w:rsidR="00E51F9F" w:rsidRPr="0060645C" w:rsidRDefault="00E51F9F" w:rsidP="00E51F9F">
      <w:pPr>
        <w:pBdr>
          <w:top w:val="single" w:sz="4" w:space="1" w:color="auto"/>
          <w:left w:val="single" w:sz="4" w:space="4" w:color="auto"/>
          <w:bottom w:val="single" w:sz="4" w:space="1" w:color="auto"/>
          <w:right w:val="single" w:sz="4" w:space="4" w:color="auto"/>
        </w:pBdr>
        <w:shd w:val="clear" w:color="auto" w:fill="E0E0E0"/>
        <w:rPr>
          <w:rStyle w:val="code2"/>
        </w:rPr>
      </w:pPr>
      <w:r w:rsidRPr="0060645C">
        <w:rPr>
          <w:rStyle w:val="code2"/>
        </w:rPr>
        <w:t xml:space="preserve">&gt; </w:t>
      </w:r>
      <w:proofErr w:type="gramStart"/>
      <w:r w:rsidRPr="0060645C">
        <w:rPr>
          <w:rStyle w:val="code2"/>
        </w:rPr>
        <w:t>source</w:t>
      </w:r>
      <w:proofErr w:type="gramEnd"/>
      <w:r w:rsidRPr="0060645C">
        <w:rPr>
          <w:rStyle w:val="code2"/>
        </w:rPr>
        <w:t>(</w:t>
      </w:r>
      <w:r>
        <w:rPr>
          <w:rStyle w:val="code2"/>
        </w:rPr>
        <w:t>...</w:t>
      </w:r>
      <w:r w:rsidRPr="0060645C">
        <w:rPr>
          <w:rStyle w:val="code2"/>
        </w:rPr>
        <w:t>)</w:t>
      </w:r>
    </w:p>
    <w:p w14:paraId="7AB9432C" w14:textId="77777777" w:rsidR="00E51F9F" w:rsidRPr="0060645C" w:rsidRDefault="00E51F9F" w:rsidP="00E51F9F">
      <w:pPr>
        <w:pBdr>
          <w:top w:val="single" w:sz="4" w:space="1" w:color="auto"/>
          <w:left w:val="single" w:sz="4" w:space="4" w:color="auto"/>
          <w:bottom w:val="single" w:sz="4" w:space="1" w:color="auto"/>
          <w:right w:val="single" w:sz="4" w:space="4" w:color="auto"/>
        </w:pBdr>
        <w:shd w:val="clear" w:color="auto" w:fill="E0E0E0"/>
        <w:rPr>
          <w:rStyle w:val="code2"/>
        </w:rPr>
      </w:pPr>
      <w:r w:rsidRPr="0060645C">
        <w:rPr>
          <w:rStyle w:val="code2"/>
        </w:rPr>
        <w:t xml:space="preserve">RsmRocAuc constraint </w:t>
      </w:r>
      <w:proofErr w:type="gramStart"/>
      <w:r w:rsidRPr="0060645C">
        <w:rPr>
          <w:rStyle w:val="code2"/>
        </w:rPr>
        <w:t>=  0.7</w:t>
      </w:r>
      <w:proofErr w:type="gramEnd"/>
      <w:r w:rsidRPr="0060645C">
        <w:rPr>
          <w:rStyle w:val="code2"/>
        </w:rPr>
        <w:t xml:space="preserve"> </w:t>
      </w:r>
    </w:p>
    <w:p w14:paraId="3052D590" w14:textId="77777777" w:rsidR="00E51F9F" w:rsidRPr="0060645C" w:rsidRDefault="00E51F9F" w:rsidP="00E51F9F">
      <w:pPr>
        <w:pBdr>
          <w:top w:val="single" w:sz="4" w:space="1" w:color="auto"/>
          <w:left w:val="single" w:sz="4" w:space="4" w:color="auto"/>
          <w:bottom w:val="single" w:sz="4" w:space="1" w:color="auto"/>
          <w:right w:val="single" w:sz="4" w:space="4" w:color="auto"/>
        </w:pBdr>
        <w:shd w:val="clear" w:color="auto" w:fill="E0E0E0"/>
        <w:rPr>
          <w:rStyle w:val="code2"/>
        </w:rPr>
      </w:pPr>
    </w:p>
    <w:p w14:paraId="74D7C269" w14:textId="77777777" w:rsidR="00E51F9F" w:rsidRPr="0060645C" w:rsidRDefault="00E51F9F" w:rsidP="00E51F9F">
      <w:pPr>
        <w:pBdr>
          <w:top w:val="single" w:sz="4" w:space="1" w:color="auto"/>
          <w:left w:val="single" w:sz="4" w:space="4" w:color="auto"/>
          <w:bottom w:val="single" w:sz="4" w:space="1" w:color="auto"/>
          <w:right w:val="single" w:sz="4" w:space="4" w:color="auto"/>
        </w:pBdr>
        <w:shd w:val="clear" w:color="auto" w:fill="E0E0E0"/>
        <w:rPr>
          <w:rStyle w:val="code2"/>
        </w:rPr>
      </w:pPr>
      <w:r w:rsidRPr="0060645C">
        <w:rPr>
          <w:rStyle w:val="code2"/>
        </w:rPr>
        <w:t>Vary mu and nu only</w:t>
      </w:r>
      <w:proofErr w:type="gramStart"/>
      <w:r w:rsidRPr="0060645C">
        <w:rPr>
          <w:rStyle w:val="code2"/>
        </w:rPr>
        <w:t>,  lambda</w:t>
      </w:r>
      <w:proofErr w:type="gramEnd"/>
      <w:r w:rsidRPr="0060645C">
        <w:rPr>
          <w:rStyle w:val="code2"/>
        </w:rPr>
        <w:t xml:space="preserve"> =  2 </w:t>
      </w:r>
    </w:p>
    <w:p w14:paraId="144A32D4" w14:textId="77777777" w:rsidR="00E51F9F" w:rsidRPr="0060645C" w:rsidRDefault="00E51F9F" w:rsidP="00E51F9F">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60645C">
        <w:rPr>
          <w:rStyle w:val="code2"/>
        </w:rPr>
        <w:t>mu</w:t>
      </w:r>
      <w:proofErr w:type="gramEnd"/>
      <w:r w:rsidRPr="0060645C">
        <w:rPr>
          <w:rStyle w:val="code2"/>
        </w:rPr>
        <w:t xml:space="preserve"> =  2 , lambda =  2 , nu =  0.3040194 , AUC =  0.6999999 , bParm =  0.7539348 , dmu/dsigma =  3.136005 </w:t>
      </w:r>
    </w:p>
    <w:p w14:paraId="7D8CAC14" w14:textId="77777777" w:rsidR="00E51F9F" w:rsidRPr="0060645C" w:rsidRDefault="00E51F9F" w:rsidP="00E51F9F">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60645C">
        <w:rPr>
          <w:rStyle w:val="code2"/>
        </w:rPr>
        <w:t>mu</w:t>
      </w:r>
      <w:proofErr w:type="gramEnd"/>
      <w:r w:rsidRPr="0060645C">
        <w:rPr>
          <w:rStyle w:val="code2"/>
        </w:rPr>
        <w:t xml:space="preserve"> =  2.214346 , lambda =  2 , nu =  0.2600273 , AUC =  0.7000013 , bParm =  0.7107209 , dmu/dsigma =  2.812443 </w:t>
      </w:r>
    </w:p>
    <w:p w14:paraId="18B27CE5" w14:textId="77777777" w:rsidR="00E51F9F" w:rsidRPr="0060645C" w:rsidRDefault="00E51F9F" w:rsidP="00E51F9F">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60645C">
        <w:rPr>
          <w:rStyle w:val="code2"/>
        </w:rPr>
        <w:t>mu</w:t>
      </w:r>
      <w:proofErr w:type="gramEnd"/>
      <w:r w:rsidRPr="0060645C">
        <w:rPr>
          <w:rStyle w:val="code2"/>
        </w:rPr>
        <w:t xml:space="preserve"> =  2.451665 , lambda =  2 , nu =  0.2252662 , AUC =  0.7000022 , bParm =  0.66705 , dmu/dsigma =  2.585494 </w:t>
      </w:r>
    </w:p>
    <w:p w14:paraId="126E19F6" w14:textId="77777777" w:rsidR="00E51F9F" w:rsidRPr="0060645C" w:rsidRDefault="00E51F9F" w:rsidP="00E51F9F">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60645C">
        <w:rPr>
          <w:rStyle w:val="code2"/>
        </w:rPr>
        <w:t>mu</w:t>
      </w:r>
      <w:proofErr w:type="gramEnd"/>
      <w:r w:rsidRPr="0060645C">
        <w:rPr>
          <w:rStyle w:val="code2"/>
        </w:rPr>
        <w:t xml:space="preserve"> =  2.714418 , lambda =  2 , nu =  0.1973748 , AUC =  0.700004 , bParm =  0.6235964 , dmu/dsigma =  2.425911 </w:t>
      </w:r>
    </w:p>
    <w:p w14:paraId="24E6B1C2" w14:textId="77777777" w:rsidR="00E51F9F" w:rsidRPr="0060645C" w:rsidRDefault="00E51F9F" w:rsidP="00E51F9F">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60645C">
        <w:rPr>
          <w:rStyle w:val="code2"/>
        </w:rPr>
        <w:t>mu</w:t>
      </w:r>
      <w:proofErr w:type="gramEnd"/>
      <w:r w:rsidRPr="0060645C">
        <w:rPr>
          <w:rStyle w:val="code2"/>
        </w:rPr>
        <w:t xml:space="preserve"> =  3.00533 , lambda =  2 , nu =  0.1746062 , AUC =  0.7000075 , bParm =  0.5810496 , dmu/dsigma =  2.315364 </w:t>
      </w:r>
    </w:p>
    <w:p w14:paraId="413E2C94" w14:textId="77777777" w:rsidR="00E51F9F" w:rsidRPr="0060645C" w:rsidRDefault="00E51F9F" w:rsidP="00E51F9F">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60645C">
        <w:rPr>
          <w:rStyle w:val="code2"/>
        </w:rPr>
        <w:t>mu</w:t>
      </w:r>
      <w:proofErr w:type="gramEnd"/>
      <w:r w:rsidRPr="0060645C">
        <w:rPr>
          <w:rStyle w:val="code2"/>
        </w:rPr>
        <w:t xml:space="preserve"> =  3.327421 , lambda =  2 , nu =  0.1556552 , AUC =  0.7000147 , bParm =  0.5400178 , dmu/dsigma =  2.241479 </w:t>
      </w:r>
    </w:p>
    <w:p w14:paraId="09410016" w14:textId="77777777" w:rsidR="00E51F9F" w:rsidRPr="0060645C" w:rsidRDefault="00E51F9F" w:rsidP="00E51F9F">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60645C">
        <w:rPr>
          <w:rStyle w:val="code2"/>
        </w:rPr>
        <w:t>mu</w:t>
      </w:r>
      <w:proofErr w:type="gramEnd"/>
      <w:r w:rsidRPr="0060645C">
        <w:rPr>
          <w:rStyle w:val="code2"/>
        </w:rPr>
        <w:t xml:space="preserve"> =  3.684031 , lambda =  2 , nu =  0.1395508 , AUC =  0.7000293 , bParm =  0.5009616 , dmu/dsigma =  2.195411 </w:t>
      </w:r>
    </w:p>
    <w:p w14:paraId="1DAD0910" w14:textId="77777777" w:rsidR="00E51F9F" w:rsidRPr="0060645C" w:rsidRDefault="00E51F9F" w:rsidP="00E51F9F">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60645C">
        <w:rPr>
          <w:rStyle w:val="code2"/>
        </w:rPr>
        <w:t>mu</w:t>
      </w:r>
      <w:proofErr w:type="gramEnd"/>
      <w:r w:rsidRPr="0060645C">
        <w:rPr>
          <w:rStyle w:val="code2"/>
        </w:rPr>
        <w:t xml:space="preserve"> =  4.078861 , lambda =  2 , nu =  0.1255604 , AUC =  0.7000218 , bParm =  0.4641586 , dmu/dsigma =  2.170306 </w:t>
      </w:r>
    </w:p>
    <w:p w14:paraId="12415FB7" w14:textId="77777777" w:rsidR="00E51F9F" w:rsidRPr="0060645C" w:rsidRDefault="00E51F9F" w:rsidP="00E51F9F">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60645C">
        <w:rPr>
          <w:rStyle w:val="code2"/>
        </w:rPr>
        <w:t>mu</w:t>
      </w:r>
      <w:proofErr w:type="gramEnd"/>
      <w:r w:rsidRPr="0060645C">
        <w:rPr>
          <w:rStyle w:val="code2"/>
        </w:rPr>
        <w:t xml:space="preserve"> =  4.516005 , lambda =  2 , nu =  0.1132283 , AUC =  0.7000323 , bParm =  0.429762 , dmu/dsigma =  2.16181 </w:t>
      </w:r>
    </w:p>
    <w:p w14:paraId="7101AC18" w14:textId="77777777" w:rsidR="00E51F9F" w:rsidRPr="0060645C" w:rsidRDefault="00E51F9F" w:rsidP="00E51F9F">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60645C">
        <w:rPr>
          <w:rStyle w:val="code2"/>
        </w:rPr>
        <w:t>mu</w:t>
      </w:r>
      <w:proofErr w:type="gramEnd"/>
      <w:r w:rsidRPr="0060645C">
        <w:rPr>
          <w:rStyle w:val="code2"/>
        </w:rPr>
        <w:t xml:space="preserve"> =  5 , lambda =  2 , nu =  0.102157 , AUC =  0.6999561 , bParm =  0.3977542 , dmu/dsigma =  2.165567 </w:t>
      </w:r>
    </w:p>
    <w:p w14:paraId="683412E5" w14:textId="77777777" w:rsidR="00E51F9F" w:rsidRPr="0060645C" w:rsidRDefault="00E51F9F" w:rsidP="00E51F9F">
      <w:pPr>
        <w:pBdr>
          <w:top w:val="single" w:sz="4" w:space="1" w:color="auto"/>
          <w:left w:val="single" w:sz="4" w:space="4" w:color="auto"/>
          <w:bottom w:val="single" w:sz="4" w:space="1" w:color="auto"/>
          <w:right w:val="single" w:sz="4" w:space="4" w:color="auto"/>
        </w:pBdr>
        <w:shd w:val="clear" w:color="auto" w:fill="E0E0E0"/>
        <w:rPr>
          <w:rStyle w:val="code2"/>
        </w:rPr>
      </w:pPr>
    </w:p>
    <w:p w14:paraId="30C5D6E6" w14:textId="77777777" w:rsidR="00E51F9F" w:rsidRPr="0060645C" w:rsidRDefault="00E51F9F" w:rsidP="00E51F9F">
      <w:pPr>
        <w:pBdr>
          <w:top w:val="single" w:sz="4" w:space="1" w:color="auto"/>
          <w:left w:val="single" w:sz="4" w:space="4" w:color="auto"/>
          <w:bottom w:val="single" w:sz="4" w:space="1" w:color="auto"/>
          <w:right w:val="single" w:sz="4" w:space="4" w:color="auto"/>
        </w:pBdr>
        <w:shd w:val="clear" w:color="auto" w:fill="E0E0E0"/>
        <w:rPr>
          <w:rStyle w:val="code2"/>
        </w:rPr>
      </w:pPr>
      <w:r w:rsidRPr="0060645C">
        <w:rPr>
          <w:rStyle w:val="code2"/>
        </w:rPr>
        <w:t>Vary mu and lambda only</w:t>
      </w:r>
      <w:proofErr w:type="gramStart"/>
      <w:r w:rsidRPr="0060645C">
        <w:rPr>
          <w:rStyle w:val="code2"/>
        </w:rPr>
        <w:t>,  nu</w:t>
      </w:r>
      <w:proofErr w:type="gramEnd"/>
      <w:r w:rsidRPr="0060645C">
        <w:rPr>
          <w:rStyle w:val="code2"/>
        </w:rPr>
        <w:t xml:space="preserve"> =  1 </w:t>
      </w:r>
    </w:p>
    <w:p w14:paraId="30D20B20" w14:textId="77777777" w:rsidR="00E51F9F" w:rsidRPr="0060645C" w:rsidRDefault="00E51F9F" w:rsidP="00E51F9F">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60645C">
        <w:rPr>
          <w:rStyle w:val="code2"/>
        </w:rPr>
        <w:t>mu</w:t>
      </w:r>
      <w:proofErr w:type="gramEnd"/>
      <w:r w:rsidRPr="0060645C">
        <w:rPr>
          <w:rStyle w:val="code2"/>
        </w:rPr>
        <w:t xml:space="preserve"> =  0.94534 , lambda =  1 , nu =  1 , AUC =  0.6999937 , bParm =  0.9767467 , dmu/dsigma =  25.43453 </w:t>
      </w:r>
    </w:p>
    <w:p w14:paraId="05018EBD" w14:textId="77777777" w:rsidR="00E51F9F" w:rsidRPr="0060645C" w:rsidRDefault="00E51F9F" w:rsidP="00E51F9F">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60645C">
        <w:rPr>
          <w:rStyle w:val="code2"/>
        </w:rPr>
        <w:t>mu</w:t>
      </w:r>
      <w:proofErr w:type="gramEnd"/>
      <w:r w:rsidRPr="0060645C">
        <w:rPr>
          <w:rStyle w:val="code2"/>
        </w:rPr>
        <w:t xml:space="preserve"> =  0.9900899 , lambda =  1.195813 , nu =  1 , AUC =  0.699996 , bParm =  0.9763296 , dmu/dsigma =  25.60972 </w:t>
      </w:r>
    </w:p>
    <w:p w14:paraId="27CDA069" w14:textId="77777777" w:rsidR="00E51F9F" w:rsidRPr="0060645C" w:rsidRDefault="00E51F9F" w:rsidP="00E51F9F">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60645C">
        <w:rPr>
          <w:rStyle w:val="code2"/>
        </w:rPr>
        <w:t>mu</w:t>
      </w:r>
      <w:proofErr w:type="gramEnd"/>
      <w:r w:rsidRPr="0060645C">
        <w:rPr>
          <w:rStyle w:val="code2"/>
        </w:rPr>
        <w:t xml:space="preserve"> =  1.036822 , lambda =  1.429969 , nu =  1 , AUC =  0.6999951 , bParm =  0.9759534 , dmu/dsigma =  25.83105 </w:t>
      </w:r>
    </w:p>
    <w:p w14:paraId="168F9505" w14:textId="77777777" w:rsidR="00E51F9F" w:rsidRPr="0060645C" w:rsidRDefault="00E51F9F" w:rsidP="00E51F9F">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60645C">
        <w:rPr>
          <w:rStyle w:val="code2"/>
        </w:rPr>
        <w:lastRenderedPageBreak/>
        <w:t>mu</w:t>
      </w:r>
      <w:proofErr w:type="gramEnd"/>
      <w:r w:rsidRPr="0060645C">
        <w:rPr>
          <w:rStyle w:val="code2"/>
        </w:rPr>
        <w:t xml:space="preserve"> =  1.085303 , lambda =  1.709976 , nu =  1 , AUC =  0.6999922 , bParm =  0.9755036 , dmu/dsigma =  25.96241 </w:t>
      </w:r>
    </w:p>
    <w:p w14:paraId="1D548F20" w14:textId="77777777" w:rsidR="00E51F9F" w:rsidRPr="0060645C" w:rsidRDefault="00E51F9F" w:rsidP="00E51F9F">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60645C">
        <w:rPr>
          <w:rStyle w:val="code2"/>
        </w:rPr>
        <w:t>mu</w:t>
      </w:r>
      <w:proofErr w:type="gramEnd"/>
      <w:r w:rsidRPr="0060645C">
        <w:rPr>
          <w:rStyle w:val="code2"/>
        </w:rPr>
        <w:t xml:space="preserve"> =  1.135354 , lambda =  2.044812 , nu =  1 , AUC =  0.7000048 , bParm =  0.9747737 , dmu/dsigma =  25.78277 </w:t>
      </w:r>
    </w:p>
    <w:p w14:paraId="50037BD7" w14:textId="77777777" w:rsidR="00E51F9F" w:rsidRPr="0060645C" w:rsidRDefault="00E51F9F" w:rsidP="00E51F9F">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60645C">
        <w:rPr>
          <w:rStyle w:val="code2"/>
        </w:rPr>
        <w:t>mu</w:t>
      </w:r>
      <w:proofErr w:type="gramEnd"/>
      <w:r w:rsidRPr="0060645C">
        <w:rPr>
          <w:rStyle w:val="code2"/>
        </w:rPr>
        <w:t xml:space="preserve"> =  1.18661 , lambda =  2.445213 , nu =  1 , AUC =  0.7000022 , bParm =  0.9734671 , dmu/dsigma =  25.02159 </w:t>
      </w:r>
    </w:p>
    <w:p w14:paraId="30B2D04E" w14:textId="77777777" w:rsidR="00E51F9F" w:rsidRPr="0060645C" w:rsidRDefault="00E51F9F" w:rsidP="00E51F9F">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60645C">
        <w:rPr>
          <w:rStyle w:val="code2"/>
        </w:rPr>
        <w:t>mu</w:t>
      </w:r>
      <w:proofErr w:type="gramEnd"/>
      <w:r w:rsidRPr="0060645C">
        <w:rPr>
          <w:rStyle w:val="code2"/>
        </w:rPr>
        <w:t xml:space="preserve"> =  1.238898 , lambda =  2.924018 , nu =  1 , AUC =  0.7000007 , bParm =  0.9711321 , dmu/dsigma =  23.42021 </w:t>
      </w:r>
    </w:p>
    <w:p w14:paraId="56EE1B13" w14:textId="77777777" w:rsidR="00E51F9F" w:rsidRPr="0060645C" w:rsidRDefault="00E51F9F" w:rsidP="00E51F9F">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60645C">
        <w:rPr>
          <w:rStyle w:val="code2"/>
        </w:rPr>
        <w:t>mu</w:t>
      </w:r>
      <w:proofErr w:type="gramEnd"/>
      <w:r w:rsidRPr="0060645C">
        <w:rPr>
          <w:rStyle w:val="code2"/>
        </w:rPr>
        <w:t xml:space="preserve"> =  1.292001 , lambda =  3.496579 , nu =  1 , AUC =  0.7000001 , bParm =  0.9671901 , dmu/dsigma =  20.92522 </w:t>
      </w:r>
    </w:p>
    <w:p w14:paraId="07918079" w14:textId="77777777" w:rsidR="00E51F9F" w:rsidRPr="0060645C" w:rsidRDefault="00E51F9F" w:rsidP="00E51F9F">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60645C">
        <w:rPr>
          <w:rStyle w:val="code2"/>
        </w:rPr>
        <w:t>mu</w:t>
      </w:r>
      <w:proofErr w:type="gramEnd"/>
      <w:r w:rsidRPr="0060645C">
        <w:rPr>
          <w:rStyle w:val="code2"/>
        </w:rPr>
        <w:t xml:space="preserve"> =  1.345696 , lambda =  4.181255 , nu =  1 , AUC =  0.6999934 , bParm =  0.9609738 , dmu/dsigma =  17.80463 </w:t>
      </w:r>
    </w:p>
    <w:p w14:paraId="73FA49E4" w14:textId="77777777" w:rsidR="00E51F9F" w:rsidRPr="0060645C" w:rsidRDefault="00E51F9F" w:rsidP="00E51F9F">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60645C">
        <w:rPr>
          <w:rStyle w:val="code2"/>
        </w:rPr>
        <w:t>mu</w:t>
      </w:r>
      <w:proofErr w:type="gramEnd"/>
      <w:r w:rsidRPr="0060645C">
        <w:rPr>
          <w:rStyle w:val="code2"/>
        </w:rPr>
        <w:t xml:space="preserve"> =  1.399901 , lambda =  5 , nu =  1 , AUC =  0.7000011 , bParm =  0.9518188 , dmu/dsigma =  14.54334 </w:t>
      </w:r>
    </w:p>
    <w:p w14:paraId="63F1A8E9" w14:textId="77777777" w:rsidR="00E51F9F" w:rsidRPr="0060645C" w:rsidRDefault="00E51F9F" w:rsidP="00E51F9F">
      <w:pPr>
        <w:pBdr>
          <w:top w:val="single" w:sz="4" w:space="1" w:color="auto"/>
          <w:left w:val="single" w:sz="4" w:space="4" w:color="auto"/>
          <w:bottom w:val="single" w:sz="4" w:space="1" w:color="auto"/>
          <w:right w:val="single" w:sz="4" w:space="4" w:color="auto"/>
        </w:pBdr>
        <w:shd w:val="clear" w:color="auto" w:fill="E0E0E0"/>
        <w:rPr>
          <w:rStyle w:val="code2"/>
        </w:rPr>
      </w:pPr>
    </w:p>
    <w:p w14:paraId="48E9E0DD" w14:textId="77777777" w:rsidR="00E51F9F" w:rsidRPr="0060645C" w:rsidRDefault="00E51F9F" w:rsidP="00E51F9F">
      <w:pPr>
        <w:pBdr>
          <w:top w:val="single" w:sz="4" w:space="1" w:color="auto"/>
          <w:left w:val="single" w:sz="4" w:space="4" w:color="auto"/>
          <w:bottom w:val="single" w:sz="4" w:space="1" w:color="auto"/>
          <w:right w:val="single" w:sz="4" w:space="4" w:color="auto"/>
        </w:pBdr>
        <w:shd w:val="clear" w:color="auto" w:fill="E0E0E0"/>
        <w:rPr>
          <w:rStyle w:val="code2"/>
        </w:rPr>
      </w:pPr>
      <w:r w:rsidRPr="0060645C">
        <w:rPr>
          <w:rStyle w:val="code2"/>
        </w:rPr>
        <w:t xml:space="preserve">Vary lambda and nu only, mu </w:t>
      </w:r>
      <w:proofErr w:type="gramStart"/>
      <w:r w:rsidRPr="0060645C">
        <w:rPr>
          <w:rStyle w:val="code2"/>
        </w:rPr>
        <w:t>=  2</w:t>
      </w:r>
      <w:proofErr w:type="gramEnd"/>
      <w:r w:rsidRPr="0060645C">
        <w:rPr>
          <w:rStyle w:val="code2"/>
        </w:rPr>
        <w:t xml:space="preserve"> </w:t>
      </w:r>
    </w:p>
    <w:p w14:paraId="4F645F8B" w14:textId="77777777" w:rsidR="00E51F9F" w:rsidRPr="0060645C" w:rsidRDefault="00E51F9F" w:rsidP="00E51F9F">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60645C">
        <w:rPr>
          <w:rStyle w:val="code2"/>
        </w:rPr>
        <w:t>mu</w:t>
      </w:r>
      <w:proofErr w:type="gramEnd"/>
      <w:r w:rsidRPr="0060645C">
        <w:rPr>
          <w:rStyle w:val="code2"/>
        </w:rPr>
        <w:t xml:space="preserve"> =  2 , lambda =  0.1 , nu =  0.258024 , AUC =  0.7000003 , bParm =  0.8966579 , dmu/dsigma =  16.09127 </w:t>
      </w:r>
    </w:p>
    <w:p w14:paraId="58B2287E" w14:textId="77777777" w:rsidR="00E51F9F" w:rsidRPr="0060645C" w:rsidRDefault="00E51F9F" w:rsidP="00E51F9F">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60645C">
        <w:rPr>
          <w:rStyle w:val="code2"/>
        </w:rPr>
        <w:t>mu</w:t>
      </w:r>
      <w:proofErr w:type="gramEnd"/>
      <w:r w:rsidRPr="0060645C">
        <w:rPr>
          <w:rStyle w:val="code2"/>
        </w:rPr>
        <w:t xml:space="preserve"> =  2 , lambda =  0.1544452 , nu =  0.2594364 , AUC =  0.7000003 , bParm =  0.8631606 , dmu/dsigma =  11.27213 </w:t>
      </w:r>
    </w:p>
    <w:p w14:paraId="45C8512D" w14:textId="77777777" w:rsidR="00E51F9F" w:rsidRPr="0060645C" w:rsidRDefault="00E51F9F" w:rsidP="00E51F9F">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60645C">
        <w:rPr>
          <w:rStyle w:val="code2"/>
        </w:rPr>
        <w:t>mu</w:t>
      </w:r>
      <w:proofErr w:type="gramEnd"/>
      <w:r w:rsidRPr="0060645C">
        <w:rPr>
          <w:rStyle w:val="code2"/>
        </w:rPr>
        <w:t xml:space="preserve"> =  2 , lambda =  0.2385332 , nu =  0.2616054 , AUC =  0.7000003 , bParm =  0.8274848 , dmu/dsigma =  8.132437 </w:t>
      </w:r>
    </w:p>
    <w:p w14:paraId="30DEF84D" w14:textId="77777777" w:rsidR="00E51F9F" w:rsidRPr="0060645C" w:rsidRDefault="00E51F9F" w:rsidP="00E51F9F">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60645C">
        <w:rPr>
          <w:rStyle w:val="code2"/>
        </w:rPr>
        <w:t>mu</w:t>
      </w:r>
      <w:proofErr w:type="gramEnd"/>
      <w:r w:rsidRPr="0060645C">
        <w:rPr>
          <w:rStyle w:val="code2"/>
        </w:rPr>
        <w:t xml:space="preserve"> =  2 , lambda =  0.3684031 , nu =  0.2649264 , AUC =  0.7000003 , bParm =  0.7940112 , dmu/dsigma =  6.083536 </w:t>
      </w:r>
    </w:p>
    <w:p w14:paraId="74E86A5A" w14:textId="77777777" w:rsidR="00E51F9F" w:rsidRPr="0060645C" w:rsidRDefault="00E51F9F" w:rsidP="00E51F9F">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60645C">
        <w:rPr>
          <w:rStyle w:val="code2"/>
        </w:rPr>
        <w:t>mu</w:t>
      </w:r>
      <w:proofErr w:type="gramEnd"/>
      <w:r w:rsidRPr="0060645C">
        <w:rPr>
          <w:rStyle w:val="code2"/>
        </w:rPr>
        <w:t xml:space="preserve"> =  2 , lambda =  0.568981 , nu =  0.2699885 , AUC =  0.7000004 , bParm =  0.7675247 , dmu/dsigma =  4.750151 </w:t>
      </w:r>
    </w:p>
    <w:p w14:paraId="1344EA5F" w14:textId="77777777" w:rsidR="00E51F9F" w:rsidRPr="0060645C" w:rsidRDefault="00E51F9F" w:rsidP="00E51F9F">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60645C">
        <w:rPr>
          <w:rStyle w:val="code2"/>
        </w:rPr>
        <w:t>mu</w:t>
      </w:r>
      <w:proofErr w:type="gramEnd"/>
      <w:r w:rsidRPr="0060645C">
        <w:rPr>
          <w:rStyle w:val="code2"/>
        </w:rPr>
        <w:t xml:space="preserve"> =  2 , lambda =  0.8787639 , nu =  0.2776535 , AUC =  0.7000005 , bParm =  0.7516999 , dmu/dsigma =  3.896845 </w:t>
      </w:r>
    </w:p>
    <w:p w14:paraId="55DFF2BC" w14:textId="77777777" w:rsidR="00E51F9F" w:rsidRPr="0060645C" w:rsidRDefault="00E51F9F" w:rsidP="00E51F9F">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60645C">
        <w:rPr>
          <w:rStyle w:val="code2"/>
        </w:rPr>
        <w:t>mu</w:t>
      </w:r>
      <w:proofErr w:type="gramEnd"/>
      <w:r w:rsidRPr="0060645C">
        <w:rPr>
          <w:rStyle w:val="code2"/>
        </w:rPr>
        <w:t xml:space="preserve"> =  2 , lambda =  1.357209 , nu =  0.2891525 , AUC =  0.7000006 , bParm =  0.7479598 , dmu/dsigma =  3.380376 </w:t>
      </w:r>
    </w:p>
    <w:p w14:paraId="0B70074B" w14:textId="77777777" w:rsidR="00E51F9F" w:rsidRPr="0060645C" w:rsidRDefault="00E51F9F" w:rsidP="00E51F9F">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60645C">
        <w:rPr>
          <w:rStyle w:val="code2"/>
        </w:rPr>
        <w:t>mu</w:t>
      </w:r>
      <w:proofErr w:type="gramEnd"/>
      <w:r w:rsidRPr="0060645C">
        <w:rPr>
          <w:rStyle w:val="code2"/>
        </w:rPr>
        <w:t xml:space="preserve"> =  2 , lambda =  2.096144 , nu =  0.3061914 , AUC =  0.6999999 , bParm =  0.7551508 , dmu/dsigma =  3.11838 </w:t>
      </w:r>
    </w:p>
    <w:p w14:paraId="63D4786C" w14:textId="77777777" w:rsidR="00E51F9F" w:rsidRPr="0060645C" w:rsidRDefault="00E51F9F" w:rsidP="00E51F9F">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60645C">
        <w:rPr>
          <w:rStyle w:val="code2"/>
        </w:rPr>
        <w:t>mu</w:t>
      </w:r>
      <w:proofErr w:type="gramEnd"/>
      <w:r w:rsidRPr="0060645C">
        <w:rPr>
          <w:rStyle w:val="code2"/>
        </w:rPr>
        <w:t xml:space="preserve"> =  2 , lambda =  3.237394 , nu =  0.3310898 , AUC =  0.6999998 , bParm =  0.7697799 , dmu/dsigma =  3.06339 </w:t>
      </w:r>
    </w:p>
    <w:p w14:paraId="691CBF91" w14:textId="77777777" w:rsidR="00E51F9F" w:rsidRDefault="00E51F9F" w:rsidP="00E51F9F">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60645C">
        <w:rPr>
          <w:rStyle w:val="code2"/>
        </w:rPr>
        <w:t>mu</w:t>
      </w:r>
      <w:proofErr w:type="gramEnd"/>
      <w:r w:rsidRPr="0060645C">
        <w:rPr>
          <w:rStyle w:val="code2"/>
        </w:rPr>
        <w:t xml:space="preserve"> =  2 , lambda =  5 , nu =  0.3670313 , AUC =  0.6999995 , bParm =  0.7857195 , dmu/dsigma =  3.156897</w:t>
      </w:r>
    </w:p>
    <w:p w14:paraId="0EEE12F1" w14:textId="77777777" w:rsidR="00E51F9F" w:rsidRDefault="00E51F9F" w:rsidP="00E51F9F">
      <w:pPr>
        <w:pBdr>
          <w:top w:val="single" w:sz="4" w:space="1" w:color="auto"/>
          <w:left w:val="single" w:sz="4" w:space="4" w:color="auto"/>
          <w:bottom w:val="single" w:sz="4" w:space="1" w:color="auto"/>
          <w:right w:val="single" w:sz="4" w:space="4" w:color="auto"/>
        </w:pBdr>
        <w:shd w:val="clear" w:color="auto" w:fill="E0E0E0"/>
        <w:rPr>
          <w:rStyle w:val="code2"/>
        </w:rPr>
      </w:pPr>
    </w:p>
    <w:p w14:paraId="5E59654A" w14:textId="77777777" w:rsidR="00E51F9F" w:rsidRPr="0060645C" w:rsidRDefault="00E51F9F" w:rsidP="00E51F9F">
      <w:pPr>
        <w:pBdr>
          <w:top w:val="single" w:sz="4" w:space="1" w:color="auto"/>
          <w:left w:val="single" w:sz="4" w:space="4" w:color="auto"/>
          <w:bottom w:val="single" w:sz="4" w:space="1" w:color="auto"/>
          <w:right w:val="single" w:sz="4" w:space="4" w:color="auto"/>
        </w:pBdr>
        <w:shd w:val="clear" w:color="auto" w:fill="E0E0E0"/>
        <w:rPr>
          <w:rStyle w:val="code2"/>
        </w:rPr>
      </w:pPr>
      <w:r w:rsidRPr="0060645C">
        <w:rPr>
          <w:rStyle w:val="code2"/>
        </w:rPr>
        <w:t xml:space="preserve">RsmRocAuc constraint </w:t>
      </w:r>
      <w:proofErr w:type="gramStart"/>
      <w:r w:rsidRPr="0060645C">
        <w:rPr>
          <w:rStyle w:val="code2"/>
        </w:rPr>
        <w:t>=  0.8</w:t>
      </w:r>
      <w:proofErr w:type="gramEnd"/>
      <w:r w:rsidRPr="0060645C">
        <w:rPr>
          <w:rStyle w:val="code2"/>
        </w:rPr>
        <w:t xml:space="preserve"> </w:t>
      </w:r>
    </w:p>
    <w:p w14:paraId="268FBB80" w14:textId="77777777" w:rsidR="00E51F9F" w:rsidRPr="0060645C" w:rsidRDefault="00E51F9F" w:rsidP="00E51F9F">
      <w:pPr>
        <w:pBdr>
          <w:top w:val="single" w:sz="4" w:space="1" w:color="auto"/>
          <w:left w:val="single" w:sz="4" w:space="4" w:color="auto"/>
          <w:bottom w:val="single" w:sz="4" w:space="1" w:color="auto"/>
          <w:right w:val="single" w:sz="4" w:space="4" w:color="auto"/>
        </w:pBdr>
        <w:shd w:val="clear" w:color="auto" w:fill="E0E0E0"/>
        <w:rPr>
          <w:rStyle w:val="code2"/>
        </w:rPr>
      </w:pPr>
    </w:p>
    <w:p w14:paraId="7318DB63" w14:textId="77777777" w:rsidR="00E51F9F" w:rsidRPr="0060645C" w:rsidRDefault="00E51F9F" w:rsidP="00E51F9F">
      <w:pPr>
        <w:pBdr>
          <w:top w:val="single" w:sz="4" w:space="1" w:color="auto"/>
          <w:left w:val="single" w:sz="4" w:space="4" w:color="auto"/>
          <w:bottom w:val="single" w:sz="4" w:space="1" w:color="auto"/>
          <w:right w:val="single" w:sz="4" w:space="4" w:color="auto"/>
        </w:pBdr>
        <w:shd w:val="clear" w:color="auto" w:fill="E0E0E0"/>
        <w:rPr>
          <w:rStyle w:val="code2"/>
        </w:rPr>
      </w:pPr>
      <w:r w:rsidRPr="0060645C">
        <w:rPr>
          <w:rStyle w:val="code2"/>
        </w:rPr>
        <w:t>Vary mu and nu only</w:t>
      </w:r>
      <w:proofErr w:type="gramStart"/>
      <w:r w:rsidRPr="0060645C">
        <w:rPr>
          <w:rStyle w:val="code2"/>
        </w:rPr>
        <w:t>,  lambda</w:t>
      </w:r>
      <w:proofErr w:type="gramEnd"/>
      <w:r w:rsidRPr="0060645C">
        <w:rPr>
          <w:rStyle w:val="code2"/>
        </w:rPr>
        <w:t xml:space="preserve"> =  2 </w:t>
      </w:r>
    </w:p>
    <w:p w14:paraId="1BA56685" w14:textId="77777777" w:rsidR="00E51F9F" w:rsidRPr="0060645C" w:rsidRDefault="00E51F9F" w:rsidP="00E51F9F">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60645C">
        <w:rPr>
          <w:rStyle w:val="code2"/>
        </w:rPr>
        <w:t>mu</w:t>
      </w:r>
      <w:proofErr w:type="gramEnd"/>
      <w:r w:rsidRPr="0060645C">
        <w:rPr>
          <w:rStyle w:val="code2"/>
        </w:rPr>
        <w:t xml:space="preserve"> =  2 , lambda =  2 , nu =  0.5750174 , AUC =  0.8 , bParm =  0.8105541 , dmu/dsigma =  5.945703 </w:t>
      </w:r>
    </w:p>
    <w:p w14:paraId="335AB20B" w14:textId="77777777" w:rsidR="00E51F9F" w:rsidRPr="0060645C" w:rsidRDefault="00E51F9F" w:rsidP="00E51F9F">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60645C">
        <w:rPr>
          <w:rStyle w:val="code2"/>
        </w:rPr>
        <w:t>mu</w:t>
      </w:r>
      <w:proofErr w:type="gramEnd"/>
      <w:r w:rsidRPr="0060645C">
        <w:rPr>
          <w:rStyle w:val="code2"/>
        </w:rPr>
        <w:t xml:space="preserve"> =  2.214346 , lambda =  2 , nu =  0.4826833 , AUC =  0.7999926 , bParm =  0.7649096 , dmu/dsigma =  5.011078 </w:t>
      </w:r>
    </w:p>
    <w:p w14:paraId="396D0C8A" w14:textId="77777777" w:rsidR="00E51F9F" w:rsidRPr="0060645C" w:rsidRDefault="00E51F9F" w:rsidP="00E51F9F">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60645C">
        <w:rPr>
          <w:rStyle w:val="code2"/>
        </w:rPr>
        <w:t>mu</w:t>
      </w:r>
      <w:proofErr w:type="gramEnd"/>
      <w:r w:rsidRPr="0060645C">
        <w:rPr>
          <w:rStyle w:val="code2"/>
        </w:rPr>
        <w:t xml:space="preserve"> =  2.451665 , lambda =  2 , nu =  0.4128075 , AUC =  0.799998 , bParm =  0.7208098 , dmu/dsigma =  4.438846 </w:t>
      </w:r>
    </w:p>
    <w:p w14:paraId="2786DAFB" w14:textId="77777777" w:rsidR="00E51F9F" w:rsidRPr="0060645C" w:rsidRDefault="00E51F9F" w:rsidP="00E51F9F">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60645C">
        <w:rPr>
          <w:rStyle w:val="code2"/>
        </w:rPr>
        <w:t>mu</w:t>
      </w:r>
      <w:proofErr w:type="gramEnd"/>
      <w:r w:rsidRPr="0060645C">
        <w:rPr>
          <w:rStyle w:val="code2"/>
        </w:rPr>
        <w:t xml:space="preserve"> =  2.714418 , lambda =  2 , nu =  0.3585499 , AUC =  0.7999999 , bParm =  0.6784979 , dmu/dsigma =  4.073575 </w:t>
      </w:r>
    </w:p>
    <w:p w14:paraId="7B8BA8A5" w14:textId="77777777" w:rsidR="00E51F9F" w:rsidRPr="0060645C" w:rsidRDefault="00E51F9F" w:rsidP="00E51F9F">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60645C">
        <w:rPr>
          <w:rStyle w:val="code2"/>
        </w:rPr>
        <w:t>mu</w:t>
      </w:r>
      <w:proofErr w:type="gramEnd"/>
      <w:r w:rsidRPr="0060645C">
        <w:rPr>
          <w:rStyle w:val="code2"/>
        </w:rPr>
        <w:t xml:space="preserve"> =  3.00533 , lambda =  2 , nu =  0.3154119 , AUC =  0.8000152 , bParm =  0.6382351 , dmu/dsigma =  3.838983 </w:t>
      </w:r>
    </w:p>
    <w:p w14:paraId="37D1BD80" w14:textId="77777777" w:rsidR="00E51F9F" w:rsidRPr="0060645C" w:rsidRDefault="00E51F9F" w:rsidP="00E51F9F">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60645C">
        <w:rPr>
          <w:rStyle w:val="code2"/>
        </w:rPr>
        <w:t>mu</w:t>
      </w:r>
      <w:proofErr w:type="gramEnd"/>
      <w:r w:rsidRPr="0060645C">
        <w:rPr>
          <w:rStyle w:val="code2"/>
        </w:rPr>
        <w:t xml:space="preserve"> =  3.327421 , lambda =  2 , nu =  0.2801812 , AUC =  0.800009 , bParm =  0.6001421 , dmu/dsigma =  3.690938 </w:t>
      </w:r>
    </w:p>
    <w:p w14:paraId="045F9F36" w14:textId="77777777" w:rsidR="00E51F9F" w:rsidRPr="0060645C" w:rsidRDefault="00E51F9F" w:rsidP="00E51F9F">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60645C">
        <w:rPr>
          <w:rStyle w:val="code2"/>
        </w:rPr>
        <w:t>mu</w:t>
      </w:r>
      <w:proofErr w:type="gramEnd"/>
      <w:r w:rsidRPr="0060645C">
        <w:rPr>
          <w:rStyle w:val="code2"/>
        </w:rPr>
        <w:t xml:space="preserve"> =  3.684031 , lambda =  2 , nu =  0.2506689 , AUC =  0.8 , bParm =  0.5642539 , dmu/dsigma =  3.602765 </w:t>
      </w:r>
    </w:p>
    <w:p w14:paraId="636B8793" w14:textId="77777777" w:rsidR="00E51F9F" w:rsidRPr="0060645C" w:rsidRDefault="00E51F9F" w:rsidP="00E51F9F">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60645C">
        <w:rPr>
          <w:rStyle w:val="code2"/>
        </w:rPr>
        <w:t>mu</w:t>
      </w:r>
      <w:proofErr w:type="gramEnd"/>
      <w:r w:rsidRPr="0060645C">
        <w:rPr>
          <w:rStyle w:val="code2"/>
        </w:rPr>
        <w:t xml:space="preserve"> =  4.078861 , lambda =  2 , nu =  0.22533 , AUC =  0.7999993 , bParm =  0.5304907 , dmu/dsigma =  3.556586 </w:t>
      </w:r>
    </w:p>
    <w:p w14:paraId="2F3CEBA5" w14:textId="77777777" w:rsidR="00E51F9F" w:rsidRPr="0060645C" w:rsidRDefault="00E51F9F" w:rsidP="00E51F9F">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60645C">
        <w:rPr>
          <w:rStyle w:val="code2"/>
        </w:rPr>
        <w:t>mu</w:t>
      </w:r>
      <w:proofErr w:type="gramEnd"/>
      <w:r w:rsidRPr="0060645C">
        <w:rPr>
          <w:rStyle w:val="code2"/>
        </w:rPr>
        <w:t xml:space="preserve"> =  4.516005 , lambda =  2 , nu =  0.2030971 , AUC =  0.7999966 , bParm =  0.4987007 , dmu/dsigma =  3.539988 </w:t>
      </w:r>
    </w:p>
    <w:p w14:paraId="4F28D93B" w14:textId="77777777" w:rsidR="00E51F9F" w:rsidRPr="0060645C" w:rsidRDefault="00E51F9F" w:rsidP="00E51F9F">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60645C">
        <w:rPr>
          <w:rStyle w:val="code2"/>
        </w:rPr>
        <w:t>mu</w:t>
      </w:r>
      <w:proofErr w:type="gramEnd"/>
      <w:r w:rsidRPr="0060645C">
        <w:rPr>
          <w:rStyle w:val="code2"/>
        </w:rPr>
        <w:t xml:space="preserve"> =  5 , lambda =  2 , nu =  0.1833044 , AUC =  0.7999987 , bParm =  0.468758 , dmu/dsigma =  3.545271 </w:t>
      </w:r>
    </w:p>
    <w:p w14:paraId="6D22806D" w14:textId="77777777" w:rsidR="00E51F9F" w:rsidRPr="0060645C" w:rsidRDefault="00E51F9F" w:rsidP="00E51F9F">
      <w:pPr>
        <w:pBdr>
          <w:top w:val="single" w:sz="4" w:space="1" w:color="auto"/>
          <w:left w:val="single" w:sz="4" w:space="4" w:color="auto"/>
          <w:bottom w:val="single" w:sz="4" w:space="1" w:color="auto"/>
          <w:right w:val="single" w:sz="4" w:space="4" w:color="auto"/>
        </w:pBdr>
        <w:shd w:val="clear" w:color="auto" w:fill="E0E0E0"/>
        <w:rPr>
          <w:rStyle w:val="code2"/>
        </w:rPr>
      </w:pPr>
    </w:p>
    <w:p w14:paraId="5FA5C730" w14:textId="77777777" w:rsidR="00E51F9F" w:rsidRPr="0060645C" w:rsidRDefault="00E51F9F" w:rsidP="00E51F9F">
      <w:pPr>
        <w:pBdr>
          <w:top w:val="single" w:sz="4" w:space="1" w:color="auto"/>
          <w:left w:val="single" w:sz="4" w:space="4" w:color="auto"/>
          <w:bottom w:val="single" w:sz="4" w:space="1" w:color="auto"/>
          <w:right w:val="single" w:sz="4" w:space="4" w:color="auto"/>
        </w:pBdr>
        <w:shd w:val="clear" w:color="auto" w:fill="E0E0E0"/>
        <w:rPr>
          <w:rStyle w:val="code2"/>
        </w:rPr>
      </w:pPr>
      <w:r w:rsidRPr="0060645C">
        <w:rPr>
          <w:rStyle w:val="code2"/>
        </w:rPr>
        <w:t>Vary mu and lambda only</w:t>
      </w:r>
      <w:proofErr w:type="gramStart"/>
      <w:r w:rsidRPr="0060645C">
        <w:rPr>
          <w:rStyle w:val="code2"/>
        </w:rPr>
        <w:t>,  nu</w:t>
      </w:r>
      <w:proofErr w:type="gramEnd"/>
      <w:r w:rsidRPr="0060645C">
        <w:rPr>
          <w:rStyle w:val="code2"/>
        </w:rPr>
        <w:t xml:space="preserve"> =  1 </w:t>
      </w:r>
    </w:p>
    <w:p w14:paraId="75D7645C" w14:textId="77777777" w:rsidR="00E51F9F" w:rsidRPr="0060645C" w:rsidRDefault="00E51F9F" w:rsidP="00E51F9F">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60645C">
        <w:rPr>
          <w:rStyle w:val="code2"/>
        </w:rPr>
        <w:t>mu</w:t>
      </w:r>
      <w:proofErr w:type="gramEnd"/>
      <w:r w:rsidRPr="0060645C">
        <w:rPr>
          <w:rStyle w:val="code2"/>
        </w:rPr>
        <w:t xml:space="preserve"> =  1.354458 , lambda =  1 , nu =  1 , AUC =  0.8 , bParm =  0.9446086 , dmu/dsigma =  17.9523 </w:t>
      </w:r>
    </w:p>
    <w:p w14:paraId="63321B26" w14:textId="77777777" w:rsidR="00E51F9F" w:rsidRPr="0060645C" w:rsidRDefault="00E51F9F" w:rsidP="00E51F9F">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60645C">
        <w:rPr>
          <w:rStyle w:val="code2"/>
        </w:rPr>
        <w:t>mu</w:t>
      </w:r>
      <w:proofErr w:type="gramEnd"/>
      <w:r w:rsidRPr="0060645C">
        <w:rPr>
          <w:rStyle w:val="code2"/>
        </w:rPr>
        <w:t xml:space="preserve"> =  1.401586 , lambda =  1.195813 , nu =  1 , AUC =  0.8 , bParm =  0.9411753 , dmu/dsigma =  17.10578 </w:t>
      </w:r>
    </w:p>
    <w:p w14:paraId="14487938" w14:textId="77777777" w:rsidR="00E51F9F" w:rsidRPr="0060645C" w:rsidRDefault="00E51F9F" w:rsidP="00E51F9F">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60645C">
        <w:rPr>
          <w:rStyle w:val="code2"/>
        </w:rPr>
        <w:t>mu</w:t>
      </w:r>
      <w:proofErr w:type="gramEnd"/>
      <w:r w:rsidRPr="0060645C">
        <w:rPr>
          <w:rStyle w:val="code2"/>
        </w:rPr>
        <w:t xml:space="preserve"> =  1.450946 , lambda =  1.429969 , nu =  1 , AUC =  0.8000023 , bParm =  0.9378352 , dmu/dsigma =  16.38231 </w:t>
      </w:r>
    </w:p>
    <w:p w14:paraId="3B5F08D9" w14:textId="77777777" w:rsidR="00E51F9F" w:rsidRPr="0060645C" w:rsidRDefault="00E51F9F" w:rsidP="00E51F9F">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60645C">
        <w:rPr>
          <w:rStyle w:val="code2"/>
        </w:rPr>
        <w:t>mu</w:t>
      </w:r>
      <w:proofErr w:type="gramEnd"/>
      <w:r w:rsidRPr="0060645C">
        <w:rPr>
          <w:rStyle w:val="code2"/>
        </w:rPr>
        <w:t xml:space="preserve"> =  1.502253 , lambda =  1.709976 , nu =  1 , AUC =  0.8000023 , bParm =  0.9345551 , dmu/dsigma =  15.74782 </w:t>
      </w:r>
    </w:p>
    <w:p w14:paraId="47E34CD1" w14:textId="77777777" w:rsidR="00E51F9F" w:rsidRPr="0060645C" w:rsidRDefault="00E51F9F" w:rsidP="00E51F9F">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60645C">
        <w:rPr>
          <w:rStyle w:val="code2"/>
        </w:rPr>
        <w:t>mu</w:t>
      </w:r>
      <w:proofErr w:type="gramEnd"/>
      <w:r w:rsidRPr="0060645C">
        <w:rPr>
          <w:rStyle w:val="code2"/>
        </w:rPr>
        <w:t xml:space="preserve"> =  1.555229 , lambda =  2.044812 , nu =  1 , AUC =  0.7999999 , bParm =  0.9312388 , dmu/dsigma =  15.16258 </w:t>
      </w:r>
    </w:p>
    <w:p w14:paraId="7606BB8C" w14:textId="77777777" w:rsidR="00E51F9F" w:rsidRPr="0060645C" w:rsidRDefault="00E51F9F" w:rsidP="00E51F9F">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60645C">
        <w:rPr>
          <w:rStyle w:val="code2"/>
        </w:rPr>
        <w:t>mu</w:t>
      </w:r>
      <w:proofErr w:type="gramEnd"/>
      <w:r w:rsidRPr="0060645C">
        <w:rPr>
          <w:rStyle w:val="code2"/>
        </w:rPr>
        <w:t xml:space="preserve"> =  1.609608 , lambda =  2.445213 , nu =  1 , AUC =  0.7999988 , bParm =  0.9276992 , dmu/dsigma =  14.57858 </w:t>
      </w:r>
    </w:p>
    <w:p w14:paraId="7B55F0F4" w14:textId="77777777" w:rsidR="00E51F9F" w:rsidRPr="0060645C" w:rsidRDefault="00E51F9F" w:rsidP="00E51F9F">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60645C">
        <w:rPr>
          <w:rStyle w:val="code2"/>
        </w:rPr>
        <w:t>mu</w:t>
      </w:r>
      <w:proofErr w:type="gramEnd"/>
      <w:r w:rsidRPr="0060645C">
        <w:rPr>
          <w:rStyle w:val="code2"/>
        </w:rPr>
        <w:t xml:space="preserve"> =  1.665097 , lambda =  2.924018 , nu =  1 , AUC =  0.7999947 , bParm =  0.9236312 , dmu/dsigma =  13.93974 </w:t>
      </w:r>
    </w:p>
    <w:p w14:paraId="2B09ADAA" w14:textId="77777777" w:rsidR="00E51F9F" w:rsidRPr="0060645C" w:rsidRDefault="00E51F9F" w:rsidP="00E51F9F">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60645C">
        <w:rPr>
          <w:rStyle w:val="code2"/>
        </w:rPr>
        <w:t>mu</w:t>
      </w:r>
      <w:proofErr w:type="gramEnd"/>
      <w:r w:rsidRPr="0060645C">
        <w:rPr>
          <w:rStyle w:val="code2"/>
        </w:rPr>
        <w:t xml:space="preserve"> =  1.721499 , lambda =  3.496579 , nu =  1 , AUC =  0.8 , bParm =  0.918575 , dmu/dsigma =  13.18735 </w:t>
      </w:r>
    </w:p>
    <w:p w14:paraId="2D581153" w14:textId="77777777" w:rsidR="00E51F9F" w:rsidRPr="0060645C" w:rsidRDefault="00E51F9F" w:rsidP="00E51F9F">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60645C">
        <w:rPr>
          <w:rStyle w:val="code2"/>
        </w:rPr>
        <w:lastRenderedPageBreak/>
        <w:t>mu</w:t>
      </w:r>
      <w:proofErr w:type="gramEnd"/>
      <w:r w:rsidRPr="0060645C">
        <w:rPr>
          <w:rStyle w:val="code2"/>
        </w:rPr>
        <w:t xml:space="preserve"> =  1.77851 , lambda =  4.181255 , nu =  1 , AUC =  0.8000001 , bParm =  0.9119257 , dmu/dsigma =  12.27557 </w:t>
      </w:r>
    </w:p>
    <w:p w14:paraId="269D6A55" w14:textId="77777777" w:rsidR="00E51F9F" w:rsidRPr="0060645C" w:rsidRDefault="00E51F9F" w:rsidP="00E51F9F">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60645C">
        <w:rPr>
          <w:rStyle w:val="code2"/>
        </w:rPr>
        <w:t>mu</w:t>
      </w:r>
      <w:proofErr w:type="gramEnd"/>
      <w:r w:rsidRPr="0060645C">
        <w:rPr>
          <w:rStyle w:val="code2"/>
        </w:rPr>
        <w:t xml:space="preserve"> =  1.835951 , lambda =  5 , nu =  1 , AUC =  0.8000001 , bParm =  0.9029454 , dmu/dsigma =  11.19209 </w:t>
      </w:r>
    </w:p>
    <w:p w14:paraId="0004F5CE" w14:textId="77777777" w:rsidR="00E51F9F" w:rsidRPr="0060645C" w:rsidRDefault="00E51F9F" w:rsidP="00E51F9F">
      <w:pPr>
        <w:pBdr>
          <w:top w:val="single" w:sz="4" w:space="1" w:color="auto"/>
          <w:left w:val="single" w:sz="4" w:space="4" w:color="auto"/>
          <w:bottom w:val="single" w:sz="4" w:space="1" w:color="auto"/>
          <w:right w:val="single" w:sz="4" w:space="4" w:color="auto"/>
        </w:pBdr>
        <w:shd w:val="clear" w:color="auto" w:fill="E0E0E0"/>
        <w:rPr>
          <w:rStyle w:val="code2"/>
        </w:rPr>
      </w:pPr>
    </w:p>
    <w:p w14:paraId="595698C8" w14:textId="77777777" w:rsidR="00E51F9F" w:rsidRPr="0060645C" w:rsidRDefault="00E51F9F" w:rsidP="00E51F9F">
      <w:pPr>
        <w:pBdr>
          <w:top w:val="single" w:sz="4" w:space="1" w:color="auto"/>
          <w:left w:val="single" w:sz="4" w:space="4" w:color="auto"/>
          <w:bottom w:val="single" w:sz="4" w:space="1" w:color="auto"/>
          <w:right w:val="single" w:sz="4" w:space="4" w:color="auto"/>
        </w:pBdr>
        <w:shd w:val="clear" w:color="auto" w:fill="E0E0E0"/>
        <w:rPr>
          <w:rStyle w:val="code2"/>
        </w:rPr>
      </w:pPr>
      <w:r w:rsidRPr="0060645C">
        <w:rPr>
          <w:rStyle w:val="code2"/>
        </w:rPr>
        <w:t xml:space="preserve">Vary lambda and nu only, mu </w:t>
      </w:r>
      <w:proofErr w:type="gramStart"/>
      <w:r w:rsidRPr="0060645C">
        <w:rPr>
          <w:rStyle w:val="code2"/>
        </w:rPr>
        <w:t>=  2</w:t>
      </w:r>
      <w:proofErr w:type="gramEnd"/>
      <w:r w:rsidRPr="0060645C">
        <w:rPr>
          <w:rStyle w:val="code2"/>
        </w:rPr>
        <w:t xml:space="preserve"> </w:t>
      </w:r>
    </w:p>
    <w:p w14:paraId="6A300C4B" w14:textId="77777777" w:rsidR="00E51F9F" w:rsidRPr="0060645C" w:rsidRDefault="00E51F9F" w:rsidP="00E51F9F">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60645C">
        <w:rPr>
          <w:rStyle w:val="code2"/>
        </w:rPr>
        <w:t>mu</w:t>
      </w:r>
      <w:proofErr w:type="gramEnd"/>
      <w:r w:rsidRPr="0060645C">
        <w:rPr>
          <w:rStyle w:val="code2"/>
        </w:rPr>
        <w:t xml:space="preserve"> =  2 , lambda =  0.1 , nu =  0.464028 , AUC =  0.7999957 , bParm =  0.9476004 , dmu/dsigma =  34.84872 </w:t>
      </w:r>
    </w:p>
    <w:p w14:paraId="50548691" w14:textId="77777777" w:rsidR="00E51F9F" w:rsidRPr="0060645C" w:rsidRDefault="00E51F9F" w:rsidP="00E51F9F">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60645C">
        <w:rPr>
          <w:rStyle w:val="code2"/>
        </w:rPr>
        <w:t>mu</w:t>
      </w:r>
      <w:proofErr w:type="gramEnd"/>
      <w:r w:rsidRPr="0060645C">
        <w:rPr>
          <w:rStyle w:val="code2"/>
        </w:rPr>
        <w:t xml:space="preserve"> =  2 , lambda =  0.1544452 , nu =  0.4672318 , AUC =  0.7999955 , bParm =  0.9265439 , dmu/dsigma =  23.85654 </w:t>
      </w:r>
    </w:p>
    <w:p w14:paraId="55BB430A" w14:textId="77777777" w:rsidR="00E51F9F" w:rsidRPr="0060645C" w:rsidRDefault="00E51F9F" w:rsidP="00E51F9F">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60645C">
        <w:rPr>
          <w:rStyle w:val="code2"/>
        </w:rPr>
        <w:t>mu</w:t>
      </w:r>
      <w:proofErr w:type="gramEnd"/>
      <w:r w:rsidRPr="0060645C">
        <w:rPr>
          <w:rStyle w:val="code2"/>
        </w:rPr>
        <w:t xml:space="preserve"> =  2 , lambda =  0.2385332 , nu =  0.4721744 , AUC =  0.7999952 , bParm =  0.9009387 , dmu/dsigma =  16.74355 </w:t>
      </w:r>
    </w:p>
    <w:p w14:paraId="0C07B2B9" w14:textId="77777777" w:rsidR="00E51F9F" w:rsidRPr="0060645C" w:rsidRDefault="00E51F9F" w:rsidP="00E51F9F">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60645C">
        <w:rPr>
          <w:rStyle w:val="code2"/>
        </w:rPr>
        <w:t>mu</w:t>
      </w:r>
      <w:proofErr w:type="gramEnd"/>
      <w:r w:rsidRPr="0060645C">
        <w:rPr>
          <w:rStyle w:val="code2"/>
        </w:rPr>
        <w:t xml:space="preserve"> =  2 , lambda =  0.3684031 , nu =  0.4797958 , AUC =  0.7999947 , bParm =  0.8726752 , dmu/dsigma =  12.15241 </w:t>
      </w:r>
    </w:p>
    <w:p w14:paraId="1E601FC0" w14:textId="77777777" w:rsidR="00E51F9F" w:rsidRPr="0060645C" w:rsidRDefault="00E51F9F" w:rsidP="00E51F9F">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60645C">
        <w:rPr>
          <w:rStyle w:val="code2"/>
        </w:rPr>
        <w:t>mu</w:t>
      </w:r>
      <w:proofErr w:type="gramEnd"/>
      <w:r w:rsidRPr="0060645C">
        <w:rPr>
          <w:rStyle w:val="code2"/>
        </w:rPr>
        <w:t xml:space="preserve"> =  2 , lambda =  0.568981 , nu =  0.4915404 , AUC =  0.7999938 , bParm =  0.8452798 , dmu/dsigma =  9.214737 </w:t>
      </w:r>
    </w:p>
    <w:p w14:paraId="68AED998" w14:textId="77777777" w:rsidR="00E51F9F" w:rsidRPr="0060645C" w:rsidRDefault="00E51F9F" w:rsidP="00E51F9F">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60645C">
        <w:rPr>
          <w:rStyle w:val="code2"/>
        </w:rPr>
        <w:t>mu</w:t>
      </w:r>
      <w:proofErr w:type="gramEnd"/>
      <w:r w:rsidRPr="0060645C">
        <w:rPr>
          <w:rStyle w:val="code2"/>
        </w:rPr>
        <w:t xml:space="preserve"> =  2 , lambda =  0.8787639 , nu =  0.5096299 , AUC =  0.7999923 , bParm =  0.8232878 , dmu/dsigma =  7.386057 </w:t>
      </w:r>
    </w:p>
    <w:p w14:paraId="16DE9C0D" w14:textId="77777777" w:rsidR="00E51F9F" w:rsidRPr="0060645C" w:rsidRDefault="00E51F9F" w:rsidP="00E51F9F">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60645C">
        <w:rPr>
          <w:rStyle w:val="code2"/>
        </w:rPr>
        <w:t>mu</w:t>
      </w:r>
      <w:proofErr w:type="gramEnd"/>
      <w:r w:rsidRPr="0060645C">
        <w:rPr>
          <w:rStyle w:val="code2"/>
        </w:rPr>
        <w:t xml:space="preserve"> =  2 , lambda =  1.357209 , nu =  0.5375296 , AUC =  0.7999984 , bParm =  0.8110032 , dmu/dsigma =  6.344095 </w:t>
      </w:r>
    </w:p>
    <w:p w14:paraId="75154D8D" w14:textId="77777777" w:rsidR="00E51F9F" w:rsidRPr="0060645C" w:rsidRDefault="00E51F9F" w:rsidP="00E51F9F">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60645C">
        <w:rPr>
          <w:rStyle w:val="code2"/>
        </w:rPr>
        <w:t>mu</w:t>
      </w:r>
      <w:proofErr w:type="gramEnd"/>
      <w:r w:rsidRPr="0060645C">
        <w:rPr>
          <w:rStyle w:val="code2"/>
        </w:rPr>
        <w:t xml:space="preserve"> =  2 , lambda =  2.096144 , nu =  0.5806387 , AUC =  0.8 , bParm =  0.8112136 , dmu/dsigma =  5.92933 </w:t>
      </w:r>
    </w:p>
    <w:p w14:paraId="4D4D0838" w14:textId="77777777" w:rsidR="00E51F9F" w:rsidRPr="0060645C" w:rsidRDefault="00E51F9F" w:rsidP="00E51F9F">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60645C">
        <w:rPr>
          <w:rStyle w:val="code2"/>
        </w:rPr>
        <w:t>mu</w:t>
      </w:r>
      <w:proofErr w:type="gramEnd"/>
      <w:r w:rsidRPr="0060645C">
        <w:rPr>
          <w:rStyle w:val="code2"/>
        </w:rPr>
        <w:t xml:space="preserve"> =  2 , lambda =  3.237394 , nu =  0.6480658 , AUC =  0.8000001 , bParm =  0.8241099 , dmu/dsigma =  6.112281 </w:t>
      </w:r>
    </w:p>
    <w:p w14:paraId="1F4118B3" w14:textId="77777777" w:rsidR="00E51F9F" w:rsidRPr="006F359F" w:rsidRDefault="00E51F9F" w:rsidP="00E51F9F">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60645C">
        <w:rPr>
          <w:rStyle w:val="code2"/>
        </w:rPr>
        <w:t>mu</w:t>
      </w:r>
      <w:proofErr w:type="gramEnd"/>
      <w:r w:rsidRPr="0060645C">
        <w:rPr>
          <w:rStyle w:val="code2"/>
        </w:rPr>
        <w:t xml:space="preserve"> =  2 , lambda =  5 , nu =  0.7572216 , AUC =  0.8 , bParm =  0.8448119 , dmu/dsigma =  6.877419</w:t>
      </w:r>
    </w:p>
    <w:p w14:paraId="1F5D4207" w14:textId="77777777" w:rsidR="00E51F9F" w:rsidRDefault="00E51F9F" w:rsidP="00E51F9F"/>
    <w:p w14:paraId="01106854" w14:textId="4FBB392F" w:rsidR="00C61F48" w:rsidRPr="00FA6205" w:rsidRDefault="00C61F48" w:rsidP="00C61F48">
      <w:pPr>
        <w:pStyle w:val="Heading1"/>
      </w:pPr>
      <w:r>
        <w:t>Online Appendix 17.H: On the continuity of the slope of the RSM-predicted ROC curve at the end-point</w:t>
      </w:r>
    </w:p>
    <w:p w14:paraId="02133958" w14:textId="4CB403B2" w:rsidR="00F77C64" w:rsidRDefault="00466701" w:rsidP="00C61F48">
      <w:r>
        <w:t xml:space="preserve">As noted in the </w:t>
      </w:r>
      <w:r w:rsidRPr="00466701">
        <w:rPr>
          <w:rStyle w:val="InLineCode"/>
        </w:rPr>
        <w:t xml:space="preserve">Errata.pdf </w:t>
      </w:r>
      <w:r>
        <w:t xml:space="preserve">document, the book has an incorrect statement regarding continuity of the RSM-predicted ROC curve at the end-point. </w:t>
      </w:r>
      <w:r w:rsidR="00F77C64">
        <w:t xml:space="preserve">The following proof of the continuity is </w:t>
      </w:r>
      <w:r w:rsidR="007A19DC">
        <w:t>adapted from</w:t>
      </w:r>
      <w:r w:rsidR="00F77C64">
        <w:t xml:space="preserve"> </w:t>
      </w:r>
      <w:r w:rsidR="000B0088">
        <w:t xml:space="preserve">a document supplied by </w:t>
      </w:r>
      <w:r w:rsidR="00F77C64">
        <w:t>Mr. Xuetong Zhai.</w:t>
      </w:r>
    </w:p>
    <w:p w14:paraId="42DC2E00" w14:textId="047E2C26" w:rsidR="00004733" w:rsidRDefault="00C60A54" w:rsidP="00004733">
      <w:pPr>
        <w:pStyle w:val="Heading2"/>
      </w:pPr>
      <w:r>
        <w:t>Online Appendix</w:t>
      </w:r>
      <w:r w:rsidRPr="007F2A64">
        <w:t xml:space="preserve"> 17.</w:t>
      </w:r>
      <w:r>
        <w:t>H</w:t>
      </w:r>
      <w:r w:rsidRPr="007F2A64">
        <w:t>.1</w:t>
      </w:r>
      <w:r>
        <w:t xml:space="preserve">: </w:t>
      </w:r>
      <w:r w:rsidR="00004733">
        <w:t>Slope of dashed line</w:t>
      </w:r>
    </w:p>
    <w:p w14:paraId="5044CD1C" w14:textId="5677E402" w:rsidR="00D22396" w:rsidRDefault="00D22396" w:rsidP="00D22396">
      <w:r>
        <w:t>The end point of the continuous part of ROC curve is derived in book Equations 17.1 (for maximum FPF), and book Equations</w:t>
      </w:r>
      <w:r w:rsidR="00B61206">
        <w:t xml:space="preserve"> </w:t>
      </w:r>
      <w:r>
        <w:t>17.2 and 17.4 (for maximum TPF)</w:t>
      </w:r>
      <w:r w:rsidR="00B61206">
        <w:t>.</w:t>
      </w:r>
      <w:r>
        <w:t xml:space="preserve"> </w:t>
      </w:r>
      <w:r w:rsidR="00B61206">
        <w:t>T</w:t>
      </w:r>
      <w:r>
        <w:t>he final expressions are reproduced below:</w:t>
      </w:r>
    </w:p>
    <w:p w14:paraId="7A7D8FA6" w14:textId="77777777" w:rsidR="00D22396" w:rsidRDefault="00D22396" w:rsidP="00D22396"/>
    <w:p w14:paraId="3DFCC366" w14:textId="77777777" w:rsidR="00D22396" w:rsidRDefault="00D22396" w:rsidP="00D22396">
      <w:r w:rsidRPr="00502A76">
        <w:rPr>
          <w:position w:val="-14"/>
        </w:rPr>
        <w:object w:dxaOrig="2180" w:dyaOrig="420" w14:anchorId="4F3F70F2">
          <v:shape id="_x0000_i1075" type="#_x0000_t75" style="width:108.65pt;height:20.65pt" o:ole="">
            <v:imagedata r:id="rId138" o:title=""/>
          </v:shape>
          <o:OLEObject Type="Embed" ProgID="Equation.DSMT4" ShapeID="_x0000_i1075" DrawAspect="Content" ObjectID="_1448227839" r:id="rId139"/>
        </w:object>
      </w:r>
      <w:r>
        <w:t xml:space="preserve"> </w:t>
      </w:r>
    </w:p>
    <w:p w14:paraId="24E0EFB5" w14:textId="77777777" w:rsidR="00D22396" w:rsidRDefault="00D22396" w:rsidP="00D22396">
      <w:pPr>
        <w:rPr>
          <w:position w:val="-70"/>
        </w:rPr>
      </w:pPr>
      <w:r w:rsidRPr="00502A76">
        <w:rPr>
          <w:position w:val="-28"/>
        </w:rPr>
        <w:object w:dxaOrig="3500" w:dyaOrig="740" w14:anchorId="4FDCCA88">
          <v:shape id="_x0000_i1076" type="#_x0000_t75" style="width:175.35pt;height:36.65pt" o:ole="">
            <v:imagedata r:id="rId140" o:title=""/>
          </v:shape>
          <o:OLEObject Type="Embed" ProgID="Equation.DSMT4" ShapeID="_x0000_i1076" DrawAspect="Content" ObjectID="_1448227840" r:id="rId141"/>
        </w:object>
      </w:r>
    </w:p>
    <w:p w14:paraId="3869918C" w14:textId="77777777" w:rsidR="00D22396" w:rsidRDefault="00D22396" w:rsidP="00D22396"/>
    <w:p w14:paraId="4501697F" w14:textId="010DF615" w:rsidR="00D22396" w:rsidRDefault="00D22396" w:rsidP="00D22396">
      <w:r>
        <w:t>The</w:t>
      </w:r>
      <w:r w:rsidR="00902887">
        <w:t>refore, the</w:t>
      </w:r>
      <w:r>
        <w:t xml:space="preserve"> slope of the dashed straight line is:</w:t>
      </w:r>
    </w:p>
    <w:p w14:paraId="62390B78" w14:textId="77777777" w:rsidR="00D22396" w:rsidRDefault="00D22396" w:rsidP="00D22396"/>
    <w:p w14:paraId="4179EEBC" w14:textId="0C0D4E02" w:rsidR="00D22396" w:rsidRDefault="00D22396" w:rsidP="000B0088">
      <w:pPr>
        <w:pStyle w:val="MyEqns"/>
      </w:pPr>
      <w:r w:rsidRPr="002C49F1">
        <w:rPr>
          <w:position w:val="-34"/>
        </w:rPr>
        <w:object w:dxaOrig="5540" w:dyaOrig="1120" w14:anchorId="64529C58">
          <v:shape id="_x0000_i1077" type="#_x0000_t75" style="width:277.35pt;height:56pt" o:ole="">
            <v:imagedata r:id="rId142" o:title=""/>
          </v:shape>
          <o:OLEObject Type="Embed" ProgID="Equation.DSMT4" ShapeID="_x0000_i1077" DrawAspect="Content" ObjectID="_1448227841" r:id="rId143"/>
        </w:object>
      </w:r>
      <w:r>
        <w:t xml:space="preserve">  </w:t>
      </w:r>
      <w:r w:rsidR="000B0088">
        <w:tab/>
        <w:t>.</w:t>
      </w:r>
      <w:r w:rsidR="000B0088">
        <w:tab/>
      </w:r>
      <w:r>
        <w:t xml:space="preserve"> </w:t>
      </w:r>
      <w:r w:rsidR="00602EE2">
        <w:fldChar w:fldCharType="begin"/>
      </w:r>
      <w:r w:rsidR="00602EE2">
        <w:instrText xml:space="preserve"> MACROBUTTON MTPlaceRef \* MERGEFORMAT </w:instrText>
      </w:r>
      <w:r w:rsidR="00602EE2">
        <w:fldChar w:fldCharType="begin"/>
      </w:r>
      <w:r w:rsidR="00602EE2">
        <w:instrText xml:space="preserve"> SEQ MTEqn \h \* MERGEFORMAT </w:instrText>
      </w:r>
      <w:r w:rsidR="00602EE2">
        <w:fldChar w:fldCharType="end"/>
      </w:r>
      <w:r w:rsidR="00602EE2">
        <w:instrText>(</w:instrText>
      </w:r>
      <w:r w:rsidR="002E6BF0">
        <w:fldChar w:fldCharType="begin"/>
      </w:r>
      <w:r w:rsidR="002E6BF0">
        <w:instrText xml:space="preserve"> SEQ MTEqn \c \* Arabic \* MERGEFORMAT </w:instrText>
      </w:r>
      <w:r w:rsidR="002E6BF0">
        <w:fldChar w:fldCharType="separate"/>
      </w:r>
      <w:r w:rsidR="00AD50A5">
        <w:rPr>
          <w:noProof/>
        </w:rPr>
        <w:instrText>11</w:instrText>
      </w:r>
      <w:r w:rsidR="002E6BF0">
        <w:rPr>
          <w:noProof/>
        </w:rPr>
        <w:fldChar w:fldCharType="end"/>
      </w:r>
      <w:r w:rsidR="00602EE2">
        <w:instrText>)</w:instrText>
      </w:r>
      <w:r w:rsidR="00602EE2">
        <w:fldChar w:fldCharType="end"/>
      </w:r>
      <w:bookmarkEnd w:id="7"/>
    </w:p>
    <w:p w14:paraId="7DC86A99" w14:textId="77777777" w:rsidR="00D22396" w:rsidRDefault="00D22396" w:rsidP="00D22396"/>
    <w:p w14:paraId="2CC03B5D" w14:textId="77777777" w:rsidR="00724203" w:rsidRDefault="00724203" w:rsidP="00D22396">
      <w:pPr>
        <w:rPr>
          <w:position w:val="-10"/>
        </w:rPr>
      </w:pPr>
    </w:p>
    <w:p w14:paraId="10B00EE9" w14:textId="62D8B71D" w:rsidR="00004733" w:rsidRDefault="00C60A54" w:rsidP="00004733">
      <w:pPr>
        <w:pStyle w:val="Heading2"/>
      </w:pPr>
      <w:r>
        <w:t>Online Appendix</w:t>
      </w:r>
      <w:r w:rsidRPr="007F2A64">
        <w:t xml:space="preserve"> 17.</w:t>
      </w:r>
      <w:r>
        <w:t>H</w:t>
      </w:r>
      <w:r w:rsidRPr="007F2A64">
        <w:t>.</w:t>
      </w:r>
      <w:r>
        <w:t xml:space="preserve">2: </w:t>
      </w:r>
      <w:r w:rsidR="00004733">
        <w:t>Limiting slope of continuous line</w:t>
      </w:r>
    </w:p>
    <w:p w14:paraId="0BE09843" w14:textId="0DF0FCE4" w:rsidR="00F77C64" w:rsidRDefault="00D22396" w:rsidP="00724203">
      <w:r>
        <w:t>On the continuous section,</w:t>
      </w:r>
      <w:r w:rsidR="00724203">
        <w:t xml:space="preserve"> </w:t>
      </w:r>
      <w:r w:rsidR="00724203" w:rsidRPr="00724203">
        <w:rPr>
          <w:position w:val="-10"/>
        </w:rPr>
        <w:object w:dxaOrig="940" w:dyaOrig="300" w14:anchorId="709DA49D">
          <v:shape id="_x0000_i1078" type="#_x0000_t75" style="width:47.35pt;height:14.65pt" o:ole="">
            <v:imagedata r:id="rId144" o:title=""/>
          </v:shape>
          <o:OLEObject Type="Embed" ProgID="Equation.DSMT4" ShapeID="_x0000_i1078" DrawAspect="Content" ObjectID="_1448227842" r:id="rId145"/>
        </w:object>
      </w:r>
      <w:r w:rsidR="00724203">
        <w:t xml:space="preserve"> and </w:t>
      </w:r>
      <w:r w:rsidR="00724203" w:rsidRPr="00B91096">
        <w:rPr>
          <w:position w:val="-4"/>
        </w:rPr>
        <w:object w:dxaOrig="880" w:dyaOrig="260" w14:anchorId="6AC11FE1">
          <v:shape id="_x0000_i1079" type="#_x0000_t75" style="width:44.65pt;height:12.65pt" o:ole="">
            <v:imagedata r:id="rId146" o:title=""/>
          </v:shape>
          <o:OLEObject Type="Embed" ProgID="Equation.DSMT4" ShapeID="_x0000_i1079" DrawAspect="Content" ObjectID="_1448227843" r:id="rId147"/>
        </w:object>
      </w:r>
      <w:r w:rsidR="00724203">
        <w:t xml:space="preserve"> are defined by (book Equations 17.8 and 17.16)</w:t>
      </w:r>
    </w:p>
    <w:p w14:paraId="32608584" w14:textId="77777777" w:rsidR="007C55B0" w:rsidRDefault="007C55B0" w:rsidP="00D22396"/>
    <w:p w14:paraId="107A0240" w14:textId="0FCB9B95" w:rsidR="002C49F1" w:rsidRDefault="003F2CFB" w:rsidP="000B0088">
      <w:pPr>
        <w:pStyle w:val="MyEqns"/>
      </w:pPr>
      <w:r w:rsidRPr="003F2CFB">
        <w:rPr>
          <w:position w:val="-14"/>
        </w:rPr>
        <w:object w:dxaOrig="3340" w:dyaOrig="680" w14:anchorId="250D7624">
          <v:shape id="_x0000_i1080" type="#_x0000_t75" style="width:167.35pt;height:34.65pt" o:ole="">
            <v:imagedata r:id="rId148" o:title=""/>
          </v:shape>
          <o:OLEObject Type="Embed" ProgID="Equation.DSMT4" ShapeID="_x0000_i1080" DrawAspect="Content" ObjectID="_1448227844" r:id="rId149"/>
        </w:object>
      </w:r>
      <w:r w:rsidR="000B0088">
        <w:tab/>
        <w:t xml:space="preserve">. </w:t>
      </w:r>
      <w:r w:rsidR="000B0088">
        <w:tab/>
      </w:r>
      <w:r w:rsidR="00602EE2">
        <w:fldChar w:fldCharType="begin"/>
      </w:r>
      <w:r w:rsidR="00602EE2">
        <w:instrText xml:space="preserve"> MACROBUTTON MTPlaceRef \* MERGEFORMAT </w:instrText>
      </w:r>
      <w:r w:rsidR="00602EE2">
        <w:fldChar w:fldCharType="begin"/>
      </w:r>
      <w:r w:rsidR="00602EE2">
        <w:instrText xml:space="preserve"> SEQ MTEqn \h \* MERGEFORMAT </w:instrText>
      </w:r>
      <w:r w:rsidR="00602EE2">
        <w:fldChar w:fldCharType="end"/>
      </w:r>
      <w:r w:rsidR="00602EE2">
        <w:instrText>(</w:instrText>
      </w:r>
      <w:r w:rsidR="002E6BF0">
        <w:fldChar w:fldCharType="begin"/>
      </w:r>
      <w:r w:rsidR="002E6BF0">
        <w:instrText xml:space="preserve"> SEQ MTEqn \c \* Arabic \* MERGEFORMAT </w:instrText>
      </w:r>
      <w:r w:rsidR="002E6BF0">
        <w:fldChar w:fldCharType="separate"/>
      </w:r>
      <w:r w:rsidR="00AD50A5">
        <w:rPr>
          <w:noProof/>
        </w:rPr>
        <w:instrText>12</w:instrText>
      </w:r>
      <w:r w:rsidR="002E6BF0">
        <w:rPr>
          <w:noProof/>
        </w:rPr>
        <w:fldChar w:fldCharType="end"/>
      </w:r>
      <w:r w:rsidR="00602EE2">
        <w:instrText>)</w:instrText>
      </w:r>
      <w:r w:rsidR="00602EE2">
        <w:fldChar w:fldCharType="end"/>
      </w:r>
    </w:p>
    <w:p w14:paraId="423DFEF5" w14:textId="560515FB" w:rsidR="00F77C64" w:rsidRDefault="00F77C64" w:rsidP="00F77C64"/>
    <w:p w14:paraId="5F6AD4D1" w14:textId="61908766" w:rsidR="00F77C64" w:rsidRDefault="00626197" w:rsidP="000B0088">
      <w:pPr>
        <w:pStyle w:val="MyEqns"/>
        <w:rPr>
          <w:position w:val="-32"/>
        </w:rPr>
      </w:pPr>
      <w:r w:rsidRPr="00C242D4">
        <w:rPr>
          <w:position w:val="-32"/>
        </w:rPr>
        <w:object w:dxaOrig="7160" w:dyaOrig="840" w14:anchorId="3377087A">
          <v:shape id="_x0000_i1081" type="#_x0000_t75" style="width:359.35pt;height:42.65pt" o:ole="">
            <v:imagedata r:id="rId150" o:title=""/>
          </v:shape>
          <o:OLEObject Type="Embed" ProgID="Equation.DSMT4" ShapeID="_x0000_i1081" DrawAspect="Content" ObjectID="_1448227845" r:id="rId151"/>
        </w:object>
      </w:r>
      <w:r w:rsidR="000B0088">
        <w:tab/>
        <w:t xml:space="preserve">. </w:t>
      </w:r>
      <w:r w:rsidR="000B0088">
        <w:tab/>
      </w:r>
      <w:r w:rsidR="00602EE2">
        <w:fldChar w:fldCharType="begin"/>
      </w:r>
      <w:r w:rsidR="00602EE2">
        <w:instrText xml:space="preserve"> MACROBUTTON MTPlaceRef \* MERGEFORMAT </w:instrText>
      </w:r>
      <w:r w:rsidR="00602EE2">
        <w:fldChar w:fldCharType="begin"/>
      </w:r>
      <w:r w:rsidR="00602EE2">
        <w:instrText xml:space="preserve"> SEQ MTEqn \h \* MERGEFORMAT </w:instrText>
      </w:r>
      <w:r w:rsidR="00602EE2">
        <w:fldChar w:fldCharType="end"/>
      </w:r>
      <w:r w:rsidR="00602EE2">
        <w:instrText>(</w:instrText>
      </w:r>
      <w:r w:rsidR="002E6BF0">
        <w:fldChar w:fldCharType="begin"/>
      </w:r>
      <w:r w:rsidR="002E6BF0">
        <w:instrText xml:space="preserve"> SEQ MTEqn \c \* Arabic \* MERGEFORMAT </w:instrText>
      </w:r>
      <w:r w:rsidR="002E6BF0">
        <w:fldChar w:fldCharType="separate"/>
      </w:r>
      <w:r w:rsidR="00AD50A5">
        <w:rPr>
          <w:noProof/>
        </w:rPr>
        <w:instrText>13</w:instrText>
      </w:r>
      <w:r w:rsidR="002E6BF0">
        <w:rPr>
          <w:noProof/>
        </w:rPr>
        <w:fldChar w:fldCharType="end"/>
      </w:r>
      <w:r w:rsidR="00602EE2">
        <w:instrText>)</w:instrText>
      </w:r>
      <w:r w:rsidR="00602EE2">
        <w:fldChar w:fldCharType="end"/>
      </w:r>
    </w:p>
    <w:p w14:paraId="413C6F10" w14:textId="77777777" w:rsidR="007C55B0" w:rsidRDefault="007C55B0" w:rsidP="00F77C64"/>
    <w:p w14:paraId="675AFBCF" w14:textId="31F11366" w:rsidR="00450DCC" w:rsidRDefault="00450DCC" w:rsidP="00450DCC">
      <w:r>
        <w:t xml:space="preserve">Using Online Appendix Equation 17.2, expressions involving </w:t>
      </w:r>
      <w:r w:rsidR="003F2CFB">
        <w:t>the error function</w:t>
      </w:r>
      <w:r>
        <w:t xml:space="preserve"> can be replaced by expressions involving the unit normal CDF.</w:t>
      </w:r>
      <w:r w:rsidR="00704708">
        <w:t xml:space="preserve"> For example,</w:t>
      </w:r>
    </w:p>
    <w:p w14:paraId="635F9B02" w14:textId="77777777" w:rsidR="00450DCC" w:rsidRDefault="00450DCC" w:rsidP="00450DCC">
      <w:pPr>
        <w:rPr>
          <w:position w:val="-18"/>
        </w:rPr>
      </w:pPr>
    </w:p>
    <w:p w14:paraId="65CA81B4" w14:textId="6310ADD2" w:rsidR="00450DCC" w:rsidRDefault="00704708" w:rsidP="00450DCC">
      <w:pPr>
        <w:pStyle w:val="MyEqns"/>
      </w:pPr>
      <w:r w:rsidRPr="00704708">
        <w:rPr>
          <w:position w:val="-4"/>
        </w:rPr>
        <w:object w:dxaOrig="5200" w:dyaOrig="560" w14:anchorId="7F716E2F">
          <v:shape id="_x0000_i1082" type="#_x0000_t75" style="width:260pt;height:28pt" o:ole="">
            <v:imagedata r:id="rId152" o:title=""/>
          </v:shape>
          <o:OLEObject Type="Embed" ProgID="Equation.DSMT4" ShapeID="_x0000_i1082" DrawAspect="Content" ObjectID="_1448227846" r:id="rId153"/>
        </w:object>
      </w:r>
      <w:r w:rsidR="00450DCC">
        <w:tab/>
      </w:r>
      <w:r w:rsidR="00450DCC">
        <w:tab/>
      </w:r>
      <w:r w:rsidR="00602EE2">
        <w:fldChar w:fldCharType="begin"/>
      </w:r>
      <w:r w:rsidR="00602EE2">
        <w:instrText xml:space="preserve"> MACROBUTTON MTPlaceRef \* MERGEFORMAT </w:instrText>
      </w:r>
      <w:r w:rsidR="00602EE2">
        <w:fldChar w:fldCharType="begin"/>
      </w:r>
      <w:r w:rsidR="00602EE2">
        <w:instrText xml:space="preserve"> SEQ MTEqn \h \* MERGEFORMAT </w:instrText>
      </w:r>
      <w:r w:rsidR="00602EE2">
        <w:fldChar w:fldCharType="end"/>
      </w:r>
      <w:r w:rsidR="00602EE2">
        <w:instrText>(</w:instrText>
      </w:r>
      <w:r w:rsidR="002E6BF0">
        <w:fldChar w:fldCharType="begin"/>
      </w:r>
      <w:r w:rsidR="002E6BF0">
        <w:instrText xml:space="preserve"> SEQ MTEqn \c \* Arabic \* MERGEFORMAT </w:instrText>
      </w:r>
      <w:r w:rsidR="002E6BF0">
        <w:fldChar w:fldCharType="separate"/>
      </w:r>
      <w:r w:rsidR="00AD50A5">
        <w:rPr>
          <w:noProof/>
        </w:rPr>
        <w:instrText>14</w:instrText>
      </w:r>
      <w:r w:rsidR="002E6BF0">
        <w:rPr>
          <w:noProof/>
        </w:rPr>
        <w:fldChar w:fldCharType="end"/>
      </w:r>
      <w:r w:rsidR="00602EE2">
        <w:instrText>)</w:instrText>
      </w:r>
      <w:r w:rsidR="00602EE2">
        <w:fldChar w:fldCharType="end"/>
      </w:r>
      <w:r w:rsidR="00450DCC">
        <w:br w:type="textWrapping" w:clear="all"/>
      </w:r>
    </w:p>
    <w:p w14:paraId="5C7FE0E9" w14:textId="77777777" w:rsidR="00213A78" w:rsidRDefault="00213A78" w:rsidP="00450DCC"/>
    <w:p w14:paraId="468580B3" w14:textId="26B11029" w:rsidR="00450DCC" w:rsidRDefault="00B22B64" w:rsidP="00450DCC">
      <w:r>
        <w:t>Likewise</w:t>
      </w:r>
      <w:r w:rsidR="00450DCC">
        <w:t>,</w:t>
      </w:r>
    </w:p>
    <w:p w14:paraId="4CCF9708" w14:textId="77777777" w:rsidR="00450DCC" w:rsidRDefault="00450DCC" w:rsidP="00450DCC">
      <w:pPr>
        <w:pStyle w:val="MyEqns"/>
      </w:pPr>
    </w:p>
    <w:p w14:paraId="34969563" w14:textId="16625A62" w:rsidR="00450DCC" w:rsidRDefault="00B22B64" w:rsidP="00450DCC">
      <w:pPr>
        <w:pStyle w:val="MyEqns"/>
        <w:rPr>
          <w:position w:val="-94"/>
        </w:rPr>
      </w:pPr>
      <w:r w:rsidRPr="00B22B64">
        <w:rPr>
          <w:position w:val="-32"/>
        </w:rPr>
        <w:object w:dxaOrig="6240" w:dyaOrig="780" w14:anchorId="672EC4CC">
          <v:shape id="_x0000_i1083" type="#_x0000_t75" style="width:311.35pt;height:39.35pt" o:ole="">
            <v:imagedata r:id="rId154" o:title=""/>
          </v:shape>
          <o:OLEObject Type="Embed" ProgID="Equation.DSMT4" ShapeID="_x0000_i1083" DrawAspect="Content" ObjectID="_1448227847" r:id="rId155"/>
        </w:object>
      </w:r>
      <w:r w:rsidR="000B0088">
        <w:tab/>
        <w:t xml:space="preserve">. </w:t>
      </w:r>
      <w:r w:rsidR="000B0088">
        <w:tab/>
      </w:r>
      <w:r w:rsidR="00602EE2">
        <w:fldChar w:fldCharType="begin"/>
      </w:r>
      <w:r w:rsidR="00602EE2">
        <w:instrText xml:space="preserve"> MACROBUTTON MTPlaceRef \* MERGEFORMAT </w:instrText>
      </w:r>
      <w:r w:rsidR="00602EE2">
        <w:fldChar w:fldCharType="begin"/>
      </w:r>
      <w:r w:rsidR="00602EE2">
        <w:instrText xml:space="preserve"> SEQ MTEqn \h \* MERGEFORMAT </w:instrText>
      </w:r>
      <w:r w:rsidR="00602EE2">
        <w:fldChar w:fldCharType="end"/>
      </w:r>
      <w:r w:rsidR="00602EE2">
        <w:instrText>(</w:instrText>
      </w:r>
      <w:r w:rsidR="002E6BF0">
        <w:fldChar w:fldCharType="begin"/>
      </w:r>
      <w:r w:rsidR="002E6BF0">
        <w:instrText xml:space="preserve"> SEQ MTEqn \c \* Arabic \* MERGEFORMAT </w:instrText>
      </w:r>
      <w:r w:rsidR="002E6BF0">
        <w:fldChar w:fldCharType="separate"/>
      </w:r>
      <w:r w:rsidR="00AD50A5">
        <w:rPr>
          <w:noProof/>
        </w:rPr>
        <w:instrText>15</w:instrText>
      </w:r>
      <w:r w:rsidR="002E6BF0">
        <w:rPr>
          <w:noProof/>
        </w:rPr>
        <w:fldChar w:fldCharType="end"/>
      </w:r>
      <w:r w:rsidR="00602EE2">
        <w:instrText>)</w:instrText>
      </w:r>
      <w:r w:rsidR="00602EE2">
        <w:fldChar w:fldCharType="end"/>
      </w:r>
    </w:p>
    <w:p w14:paraId="340B2A84" w14:textId="77777777" w:rsidR="00450DCC" w:rsidRDefault="00450DCC" w:rsidP="00450DCC">
      <w:pPr>
        <w:pStyle w:val="MyEqns"/>
      </w:pPr>
    </w:p>
    <w:p w14:paraId="6D3F9EE8" w14:textId="34BCD9BE" w:rsidR="00450DCC" w:rsidRDefault="00450DCC" w:rsidP="00F77C64">
      <w:r>
        <w:t>Therefore,</w:t>
      </w:r>
    </w:p>
    <w:p w14:paraId="7BCAF8EF" w14:textId="77777777" w:rsidR="00450DCC" w:rsidRDefault="00450DCC" w:rsidP="00F77C64"/>
    <w:p w14:paraId="4BFA1DAC" w14:textId="06093DDB" w:rsidR="00450DCC" w:rsidRDefault="00196275" w:rsidP="00C53774">
      <w:pPr>
        <w:pStyle w:val="MyEqns"/>
      </w:pPr>
      <w:r w:rsidRPr="00AE1430">
        <w:rPr>
          <w:position w:val="-10"/>
        </w:rPr>
        <w:object w:dxaOrig="1440" w:dyaOrig="400" w14:anchorId="55512C8B">
          <v:shape id="_x0000_i1084" type="#_x0000_t75" style="width:1in;height:20pt" o:ole="">
            <v:imagedata r:id="rId156" o:title=""/>
          </v:shape>
          <o:OLEObject Type="Embed" ProgID="Equation.DSMT4" ShapeID="_x0000_i1084" DrawAspect="Content" ObjectID="_1448227848" r:id="rId157"/>
        </w:object>
      </w:r>
      <w:r w:rsidR="00C53774">
        <w:rPr>
          <w:position w:val="-34"/>
        </w:rPr>
        <w:tab/>
      </w:r>
      <w:r w:rsidR="00704708" w:rsidRPr="00704708">
        <w:t>,</w:t>
      </w:r>
      <w:r w:rsidR="00C53774">
        <w:rPr>
          <w:position w:val="-34"/>
        </w:rPr>
        <w:tab/>
      </w:r>
      <w:r w:rsidR="00602EE2">
        <w:rPr>
          <w:position w:val="-34"/>
        </w:rPr>
        <w:fldChar w:fldCharType="begin"/>
      </w:r>
      <w:r w:rsidR="00602EE2">
        <w:rPr>
          <w:position w:val="-34"/>
        </w:rPr>
        <w:instrText xml:space="preserve"> MACROBUTTON MTPlaceRef \* MERGEFORMAT </w:instrText>
      </w:r>
      <w:r w:rsidR="00602EE2">
        <w:rPr>
          <w:position w:val="-34"/>
        </w:rPr>
        <w:fldChar w:fldCharType="begin"/>
      </w:r>
      <w:r w:rsidR="00602EE2">
        <w:rPr>
          <w:position w:val="-34"/>
        </w:rPr>
        <w:instrText xml:space="preserve"> SEQ MTEqn \h \* MERGEFORMAT </w:instrText>
      </w:r>
      <w:r w:rsidR="00602EE2">
        <w:rPr>
          <w:position w:val="-34"/>
        </w:rPr>
        <w:fldChar w:fldCharType="end"/>
      </w:r>
      <w:bookmarkStart w:id="11" w:name="ZEqnNum700028"/>
      <w:r w:rsidR="00602EE2">
        <w:rPr>
          <w:position w:val="-34"/>
        </w:rPr>
        <w:instrText>(</w:instrText>
      </w:r>
      <w:r w:rsidR="00602EE2">
        <w:rPr>
          <w:position w:val="-34"/>
        </w:rPr>
        <w:fldChar w:fldCharType="begin"/>
      </w:r>
      <w:r w:rsidR="00602EE2">
        <w:rPr>
          <w:position w:val="-34"/>
        </w:rPr>
        <w:instrText xml:space="preserve"> SEQ MTEqn \c \* Arabic \* MERGEFORMAT </w:instrText>
      </w:r>
      <w:r w:rsidR="00602EE2">
        <w:rPr>
          <w:position w:val="-34"/>
        </w:rPr>
        <w:fldChar w:fldCharType="separate"/>
      </w:r>
      <w:r w:rsidR="00AD50A5">
        <w:rPr>
          <w:noProof/>
          <w:position w:val="-34"/>
        </w:rPr>
        <w:instrText>16</w:instrText>
      </w:r>
      <w:r w:rsidR="00602EE2">
        <w:rPr>
          <w:position w:val="-34"/>
        </w:rPr>
        <w:fldChar w:fldCharType="end"/>
      </w:r>
      <w:r w:rsidR="00602EE2">
        <w:rPr>
          <w:position w:val="-34"/>
        </w:rPr>
        <w:instrText>)</w:instrText>
      </w:r>
      <w:bookmarkEnd w:id="11"/>
      <w:r w:rsidR="00602EE2">
        <w:rPr>
          <w:position w:val="-34"/>
        </w:rPr>
        <w:fldChar w:fldCharType="end"/>
      </w:r>
    </w:p>
    <w:p w14:paraId="3CC020D1" w14:textId="77777777" w:rsidR="00450DCC" w:rsidRDefault="00450DCC" w:rsidP="00F77C64"/>
    <w:p w14:paraId="0B2C01C6" w14:textId="5E70B76A" w:rsidR="00450DCC" w:rsidRDefault="00704708" w:rsidP="00F77C64">
      <w:proofErr w:type="gramStart"/>
      <w:r>
        <w:t>and</w:t>
      </w:r>
      <w:proofErr w:type="gramEnd"/>
    </w:p>
    <w:p w14:paraId="38D7324C" w14:textId="77777777" w:rsidR="00C53774" w:rsidRDefault="00C53774" w:rsidP="00F77C64"/>
    <w:p w14:paraId="5B61925F" w14:textId="3301119E" w:rsidR="00C53774" w:rsidRDefault="00196275" w:rsidP="00C53774">
      <w:pPr>
        <w:pStyle w:val="MyEqns"/>
      </w:pPr>
      <w:r w:rsidRPr="00C53774">
        <w:rPr>
          <w:position w:val="-28"/>
        </w:rPr>
        <w:object w:dxaOrig="3640" w:dyaOrig="740" w14:anchorId="49391E07">
          <v:shape id="_x0000_i1085" type="#_x0000_t75" style="width:182.65pt;height:37.35pt" o:ole="">
            <v:imagedata r:id="rId158" o:title=""/>
          </v:shape>
          <o:OLEObject Type="Embed" ProgID="Equation.DSMT4" ShapeID="_x0000_i1085" DrawAspect="Content" ObjectID="_1448227849" r:id="rId159"/>
        </w:object>
      </w:r>
      <w:r w:rsidR="00C53774">
        <w:tab/>
      </w:r>
      <w:r w:rsidR="00704708">
        <w:t>.</w:t>
      </w:r>
      <w:r w:rsidR="00C53774">
        <w:tab/>
      </w:r>
      <w:r w:rsidR="00602EE2">
        <w:fldChar w:fldCharType="begin"/>
      </w:r>
      <w:r w:rsidR="00602EE2">
        <w:instrText xml:space="preserve"> MACROBUTTON MTPlaceRef \* MERGEFORMAT </w:instrText>
      </w:r>
      <w:r w:rsidR="00602EE2">
        <w:fldChar w:fldCharType="begin"/>
      </w:r>
      <w:r w:rsidR="00602EE2">
        <w:instrText xml:space="preserve"> SEQ MTEqn \h \* MERGEFORMAT </w:instrText>
      </w:r>
      <w:r w:rsidR="00602EE2">
        <w:fldChar w:fldCharType="end"/>
      </w:r>
      <w:bookmarkStart w:id="12" w:name="ZEqnNum923555"/>
      <w:r w:rsidR="00602EE2">
        <w:instrText>(</w:instrText>
      </w:r>
      <w:r w:rsidR="002E6BF0">
        <w:fldChar w:fldCharType="begin"/>
      </w:r>
      <w:r w:rsidR="002E6BF0">
        <w:instrText xml:space="preserve"> SEQ MTEqn \c \* Arabic \* MERGEFORMAT </w:instrText>
      </w:r>
      <w:r w:rsidR="002E6BF0">
        <w:fldChar w:fldCharType="separate"/>
      </w:r>
      <w:r w:rsidR="00AD50A5">
        <w:rPr>
          <w:noProof/>
        </w:rPr>
        <w:instrText>17</w:instrText>
      </w:r>
      <w:r w:rsidR="002E6BF0">
        <w:rPr>
          <w:noProof/>
        </w:rPr>
        <w:fldChar w:fldCharType="end"/>
      </w:r>
      <w:r w:rsidR="00602EE2">
        <w:instrText>)</w:instrText>
      </w:r>
      <w:bookmarkEnd w:id="12"/>
      <w:r w:rsidR="00602EE2">
        <w:fldChar w:fldCharType="end"/>
      </w:r>
    </w:p>
    <w:p w14:paraId="324CC745" w14:textId="77777777" w:rsidR="00450DCC" w:rsidRDefault="00450DCC" w:rsidP="00F77C64"/>
    <w:p w14:paraId="6B2C6904" w14:textId="76463412" w:rsidR="000376E6" w:rsidRDefault="000376E6" w:rsidP="00F77C64">
      <w:r>
        <w:t>Taking differentials</w:t>
      </w:r>
      <w:r w:rsidR="00D138FE">
        <w:t xml:space="preserve"> with respect to </w:t>
      </w:r>
      <w:r w:rsidR="00D138FE" w:rsidRPr="00D138FE">
        <w:rPr>
          <w:position w:val="-10"/>
        </w:rPr>
        <w:object w:dxaOrig="200" w:dyaOrig="320" w14:anchorId="7A18C870">
          <v:shape id="_x0000_i1086" type="#_x0000_t75" style="width:10.65pt;height:16pt" o:ole="">
            <v:imagedata r:id="rId160" o:title=""/>
          </v:shape>
          <o:OLEObject Type="Embed" ProgID="Equation.DSMT4" ShapeID="_x0000_i1086" DrawAspect="Content" ObjectID="_1448227850" r:id="rId161"/>
        </w:object>
      </w:r>
      <w:r>
        <w:t xml:space="preserve">, from </w:t>
      </w:r>
      <w:r>
        <w:fldChar w:fldCharType="begin"/>
      </w:r>
      <w:r>
        <w:instrText xml:space="preserve"> GOTOBUTTON ZEqnNum700028  \* MERGEFORMAT </w:instrText>
      </w:r>
      <w:r w:rsidR="002E6BF0">
        <w:fldChar w:fldCharType="begin"/>
      </w:r>
      <w:r w:rsidR="002E6BF0">
        <w:instrText xml:space="preserve"> REF ZEqnNum700028 \* Charformat \! \* MERGEFORMAT </w:instrText>
      </w:r>
      <w:r w:rsidR="002E6BF0">
        <w:fldChar w:fldCharType="separate"/>
      </w:r>
      <w:r w:rsidR="00AD50A5" w:rsidRPr="00AD50A5">
        <w:instrText>(16)</w:instrText>
      </w:r>
      <w:r w:rsidR="002E6BF0">
        <w:fldChar w:fldCharType="end"/>
      </w:r>
      <w:r>
        <w:fldChar w:fldCharType="end"/>
      </w:r>
      <w:r>
        <w:t xml:space="preserve"> and </w:t>
      </w:r>
      <w:r>
        <w:fldChar w:fldCharType="begin"/>
      </w:r>
      <w:r>
        <w:instrText xml:space="preserve"> GOTOBUTTON ZEqnNum923555  \* MERGEFORMAT </w:instrText>
      </w:r>
      <w:r w:rsidR="002E6BF0">
        <w:fldChar w:fldCharType="begin"/>
      </w:r>
      <w:r w:rsidR="002E6BF0">
        <w:instrText xml:space="preserve"> REF ZEqnNum923555 \* Charformat \! \* MERGEFORMAT </w:instrText>
      </w:r>
      <w:r w:rsidR="002E6BF0">
        <w:fldChar w:fldCharType="separate"/>
      </w:r>
      <w:r w:rsidR="00AD50A5">
        <w:instrText>(17)</w:instrText>
      </w:r>
      <w:r w:rsidR="002E6BF0">
        <w:fldChar w:fldCharType="end"/>
      </w:r>
      <w:r>
        <w:fldChar w:fldCharType="end"/>
      </w:r>
      <w:r>
        <w:t xml:space="preserve"> it follows that:</w:t>
      </w:r>
    </w:p>
    <w:p w14:paraId="398F0C05" w14:textId="77777777" w:rsidR="000376E6" w:rsidRDefault="000376E6" w:rsidP="00F77C64"/>
    <w:p w14:paraId="360A136B" w14:textId="3B97C165" w:rsidR="000376E6" w:rsidRDefault="00213A78" w:rsidP="00311414">
      <w:pPr>
        <w:rPr>
          <w:position w:val="-230"/>
        </w:rPr>
      </w:pPr>
      <w:r w:rsidRPr="00213A78">
        <w:rPr>
          <w:position w:val="-36"/>
        </w:rPr>
        <w:object w:dxaOrig="9080" w:dyaOrig="1220" w14:anchorId="67A390BE">
          <v:shape id="_x0000_i1087" type="#_x0000_t75" style="width:454.65pt;height:60.65pt" o:ole="">
            <v:imagedata r:id="rId162" o:title=""/>
          </v:shape>
          <o:OLEObject Type="Embed" ProgID="Equation.DSMT4" ShapeID="_x0000_i1087" DrawAspect="Content" ObjectID="_1448227851" r:id="rId163"/>
        </w:object>
      </w:r>
    </w:p>
    <w:p w14:paraId="3ED7D021" w14:textId="77777777" w:rsidR="00F64567" w:rsidRDefault="00F64567" w:rsidP="00213A78"/>
    <w:p w14:paraId="076167CD" w14:textId="79685322" w:rsidR="00F64567" w:rsidRDefault="00F64567" w:rsidP="00F64567">
      <w:r>
        <w:t>Factoring,</w:t>
      </w:r>
    </w:p>
    <w:p w14:paraId="546DF8C4" w14:textId="77777777" w:rsidR="00F64567" w:rsidRDefault="00F64567" w:rsidP="00F64567"/>
    <w:p w14:paraId="0A9B8192" w14:textId="7B0BDA77" w:rsidR="00196275" w:rsidRDefault="00C563A5" w:rsidP="00F64567">
      <w:pPr>
        <w:pStyle w:val="MyEqns"/>
      </w:pPr>
      <w:r w:rsidRPr="00C563A5">
        <w:rPr>
          <w:position w:val="-36"/>
        </w:rPr>
        <w:object w:dxaOrig="8300" w:dyaOrig="1140" w14:anchorId="0AC67890">
          <v:shape id="_x0000_i1088" type="#_x0000_t75" style="width:415.35pt;height:56.65pt" o:ole="">
            <v:imagedata r:id="rId164" o:title=""/>
          </v:shape>
          <o:OLEObject Type="Embed" ProgID="Equation.DSMT4" ShapeID="_x0000_i1088" DrawAspect="Content" ObjectID="_1448227852" r:id="rId165"/>
        </w:object>
      </w:r>
    </w:p>
    <w:p w14:paraId="19ED52B1" w14:textId="77777777" w:rsidR="00F64567" w:rsidRDefault="00F64567" w:rsidP="00213FCD"/>
    <w:p w14:paraId="5BA977AD" w14:textId="0F6104C3" w:rsidR="00213FCD" w:rsidRDefault="00213FCD" w:rsidP="00213FCD">
      <w:r>
        <w:t>Simplifying,</w:t>
      </w:r>
    </w:p>
    <w:p w14:paraId="1800694F" w14:textId="77777777" w:rsidR="00213FCD" w:rsidRDefault="00213FCD" w:rsidP="00213FCD"/>
    <w:p w14:paraId="413C05B8" w14:textId="2E42974D" w:rsidR="00D74C8F" w:rsidRDefault="00D138FE" w:rsidP="00213FCD">
      <w:pPr>
        <w:pStyle w:val="MyEqns"/>
        <w:rPr>
          <w:position w:val="-162"/>
        </w:rPr>
      </w:pPr>
      <w:r w:rsidRPr="000551DF">
        <w:rPr>
          <w:position w:val="-36"/>
        </w:rPr>
        <w:object w:dxaOrig="6040" w:dyaOrig="840" w14:anchorId="36B44A0C">
          <v:shape id="_x0000_i1089" type="#_x0000_t75" style="width:302pt;height:42.65pt" o:ole="" o:allowoverlap="f">
            <v:imagedata r:id="rId166" o:title=""/>
          </v:shape>
          <o:OLEObject Type="Embed" ProgID="Equation.DSMT4" ShapeID="_x0000_i1089" DrawAspect="Content" ObjectID="_1448227853" r:id="rId167"/>
        </w:object>
      </w:r>
      <w:r>
        <w:tab/>
        <w:t>.</w:t>
      </w:r>
      <w:r>
        <w:tab/>
      </w:r>
      <w:r w:rsidR="00602EE2">
        <w:fldChar w:fldCharType="begin"/>
      </w:r>
      <w:r w:rsidR="00602EE2">
        <w:instrText xml:space="preserve"> MACROBUTTON MTPlaceRef \* MERGEFORMAT </w:instrText>
      </w:r>
      <w:r w:rsidR="00602EE2">
        <w:fldChar w:fldCharType="begin"/>
      </w:r>
      <w:r w:rsidR="00602EE2">
        <w:instrText xml:space="preserve"> SEQ MTEqn \h \* MERGEFORMAT </w:instrText>
      </w:r>
      <w:r w:rsidR="00602EE2">
        <w:fldChar w:fldCharType="end"/>
      </w:r>
      <w:r w:rsidR="00602EE2">
        <w:instrText>(</w:instrText>
      </w:r>
      <w:r w:rsidR="002E6BF0">
        <w:fldChar w:fldCharType="begin"/>
      </w:r>
      <w:r w:rsidR="002E6BF0">
        <w:instrText xml:space="preserve"> SEQ MTEqn \c \* Arabic \* MERGEFORMAT </w:instrText>
      </w:r>
      <w:r w:rsidR="002E6BF0">
        <w:fldChar w:fldCharType="separate"/>
      </w:r>
      <w:r w:rsidR="00AD50A5">
        <w:rPr>
          <w:noProof/>
        </w:rPr>
        <w:instrText>18</w:instrText>
      </w:r>
      <w:r w:rsidR="002E6BF0">
        <w:rPr>
          <w:noProof/>
        </w:rPr>
        <w:fldChar w:fldCharType="end"/>
      </w:r>
      <w:r w:rsidR="00602EE2">
        <w:instrText>)</w:instrText>
      </w:r>
      <w:r w:rsidR="00602EE2">
        <w:fldChar w:fldCharType="end"/>
      </w:r>
    </w:p>
    <w:p w14:paraId="6C2F60E8" w14:textId="77777777" w:rsidR="000376E6" w:rsidRDefault="000376E6" w:rsidP="00F77C64"/>
    <w:p w14:paraId="6486815A" w14:textId="63DDB2BB" w:rsidR="00931BC3" w:rsidRDefault="00931BC3" w:rsidP="00F77C64">
      <w:r>
        <w:t xml:space="preserve">Using the </w:t>
      </w:r>
      <w:r w:rsidR="00F77C64">
        <w:t xml:space="preserve">following </w:t>
      </w:r>
      <w:r w:rsidR="00C563A5">
        <w:t>result</w:t>
      </w:r>
      <w:r w:rsidR="00F77C64">
        <w:t>:</w:t>
      </w:r>
    </w:p>
    <w:p w14:paraId="47FF5CA0" w14:textId="77777777" w:rsidR="007A6F70" w:rsidRDefault="007A6F70" w:rsidP="00F77C64"/>
    <w:p w14:paraId="32A45B9A" w14:textId="2CE557F5" w:rsidR="00F77C64" w:rsidRDefault="00C563A5" w:rsidP="000B0088">
      <w:pPr>
        <w:pStyle w:val="MyEqns"/>
      </w:pPr>
      <w:r w:rsidRPr="0073364D">
        <w:rPr>
          <w:position w:val="-64"/>
        </w:rPr>
        <w:object w:dxaOrig="6720" w:dyaOrig="1400" w14:anchorId="5221B5A1">
          <v:shape id="_x0000_i1090" type="#_x0000_t75" style="width:336pt;height:70.65pt" o:ole="">
            <v:imagedata r:id="rId168" o:title=""/>
          </v:shape>
          <o:OLEObject Type="Embed" ProgID="Equation.DSMT4" ShapeID="_x0000_i1090" DrawAspect="Content" ObjectID="_1448227854" r:id="rId169"/>
        </w:object>
      </w:r>
      <w:r w:rsidR="00F77C64">
        <w:t xml:space="preserve"> </w:t>
      </w:r>
      <w:r w:rsidR="000B0088">
        <w:tab/>
      </w:r>
      <w:r>
        <w:t>,</w:t>
      </w:r>
      <w:r w:rsidR="000B0088">
        <w:t xml:space="preserve"> </w:t>
      </w:r>
      <w:r w:rsidR="000B0088">
        <w:tab/>
      </w:r>
      <w:r w:rsidR="00602EE2">
        <w:fldChar w:fldCharType="begin"/>
      </w:r>
      <w:r w:rsidR="00602EE2">
        <w:instrText xml:space="preserve"> MACROBUTTON MTPlaceRef \* MERGEFORMAT </w:instrText>
      </w:r>
      <w:r w:rsidR="00602EE2">
        <w:fldChar w:fldCharType="begin"/>
      </w:r>
      <w:r w:rsidR="00602EE2">
        <w:instrText xml:space="preserve"> SEQ MTEqn \h \* MERGEFORMAT </w:instrText>
      </w:r>
      <w:r w:rsidR="00602EE2">
        <w:fldChar w:fldCharType="end"/>
      </w:r>
      <w:r w:rsidR="00602EE2">
        <w:instrText>(</w:instrText>
      </w:r>
      <w:r w:rsidR="002E6BF0">
        <w:fldChar w:fldCharType="begin"/>
      </w:r>
      <w:r w:rsidR="002E6BF0">
        <w:instrText xml:space="preserve"> SEQ MTEqn \c \* Arabic \* MERGEFORMAT </w:instrText>
      </w:r>
      <w:r w:rsidR="002E6BF0">
        <w:fldChar w:fldCharType="separate"/>
      </w:r>
      <w:r w:rsidR="00AD50A5">
        <w:rPr>
          <w:noProof/>
        </w:rPr>
        <w:instrText>19</w:instrText>
      </w:r>
      <w:r w:rsidR="002E6BF0">
        <w:rPr>
          <w:noProof/>
        </w:rPr>
        <w:fldChar w:fldCharType="end"/>
      </w:r>
      <w:r w:rsidR="00602EE2">
        <w:instrText>)</w:instrText>
      </w:r>
      <w:r w:rsidR="00602EE2">
        <w:fldChar w:fldCharType="end"/>
      </w:r>
    </w:p>
    <w:p w14:paraId="7A889D79" w14:textId="77777777" w:rsidR="007A6F70" w:rsidRDefault="007A6F70" w:rsidP="008226D3"/>
    <w:p w14:paraId="4518D351" w14:textId="594749EC" w:rsidR="008226D3" w:rsidRDefault="00C563A5" w:rsidP="008226D3">
      <w:proofErr w:type="gramStart"/>
      <w:r>
        <w:t>i</w:t>
      </w:r>
      <w:r w:rsidR="0073364D">
        <w:t>t</w:t>
      </w:r>
      <w:proofErr w:type="gramEnd"/>
      <w:r w:rsidR="0073364D">
        <w:t xml:space="preserve"> follows that </w:t>
      </w:r>
    </w:p>
    <w:p w14:paraId="0702C64C" w14:textId="77777777" w:rsidR="0073364D" w:rsidRDefault="0073364D" w:rsidP="008226D3"/>
    <w:p w14:paraId="4C49ED9A" w14:textId="5B2632BD" w:rsidR="0073364D" w:rsidRDefault="000B0088" w:rsidP="000B0088">
      <w:pPr>
        <w:pStyle w:val="MyEqns"/>
      </w:pPr>
      <w:r w:rsidRPr="0073364D">
        <w:rPr>
          <w:position w:val="-30"/>
        </w:rPr>
        <w:object w:dxaOrig="5260" w:dyaOrig="760" w14:anchorId="4B2D02C6">
          <v:shape id="_x0000_i1091" type="#_x0000_t75" style="width:263.35pt;height:38.65pt" o:ole="">
            <v:imagedata r:id="rId170" o:title=""/>
          </v:shape>
          <o:OLEObject Type="Embed" ProgID="Equation.DSMT4" ShapeID="_x0000_i1091" DrawAspect="Content" ObjectID="_1448227855" r:id="rId171"/>
        </w:object>
      </w:r>
      <w:r>
        <w:tab/>
        <w:t xml:space="preserve">. </w:t>
      </w:r>
      <w:r>
        <w:tab/>
      </w:r>
      <w:r w:rsidR="00602EE2">
        <w:fldChar w:fldCharType="begin"/>
      </w:r>
      <w:r w:rsidR="00602EE2">
        <w:instrText xml:space="preserve"> MACROBUTTON MTPlaceRef \* MERGEFORMAT </w:instrText>
      </w:r>
      <w:r w:rsidR="00602EE2">
        <w:fldChar w:fldCharType="begin"/>
      </w:r>
      <w:r w:rsidR="00602EE2">
        <w:instrText xml:space="preserve"> SEQ MTEqn \h \* MERGEFORMAT </w:instrText>
      </w:r>
      <w:r w:rsidR="00602EE2">
        <w:fldChar w:fldCharType="end"/>
      </w:r>
      <w:r w:rsidR="00602EE2">
        <w:instrText>(</w:instrText>
      </w:r>
      <w:r w:rsidR="002E6BF0">
        <w:fldChar w:fldCharType="begin"/>
      </w:r>
      <w:r w:rsidR="002E6BF0">
        <w:instrText xml:space="preserve"> SEQ MTEqn \c \* Arabic \* MERGEFORMAT </w:instrText>
      </w:r>
      <w:r w:rsidR="002E6BF0">
        <w:fldChar w:fldCharType="separate"/>
      </w:r>
      <w:r w:rsidR="00AD50A5">
        <w:rPr>
          <w:noProof/>
        </w:rPr>
        <w:instrText>20</w:instrText>
      </w:r>
      <w:r w:rsidR="002E6BF0">
        <w:rPr>
          <w:noProof/>
        </w:rPr>
        <w:fldChar w:fldCharType="end"/>
      </w:r>
      <w:r w:rsidR="00602EE2">
        <w:instrText>)</w:instrText>
      </w:r>
      <w:r w:rsidR="00602EE2">
        <w:fldChar w:fldCharType="end"/>
      </w:r>
    </w:p>
    <w:p w14:paraId="272081F4" w14:textId="77777777" w:rsidR="008226D3" w:rsidRDefault="008226D3" w:rsidP="00F77C64"/>
    <w:p w14:paraId="3C0BE96E" w14:textId="73556B1B" w:rsidR="00F77C64" w:rsidRDefault="002F06C0" w:rsidP="00F77C64">
      <w:r>
        <w:rPr>
          <w:rFonts w:ascii="Wingdings" w:hAnsi="Wingdings"/>
        </w:rPr>
        <w:t></w:t>
      </w:r>
    </w:p>
    <w:p w14:paraId="660E271C" w14:textId="77777777" w:rsidR="007A6F70" w:rsidRDefault="007A6F70" w:rsidP="00F77C64"/>
    <w:p w14:paraId="3006FC60" w14:textId="1B2B7DF2" w:rsidR="00F77C64" w:rsidRDefault="000E04E0" w:rsidP="00F77C64">
      <w:r>
        <w:t xml:space="preserve">The following code explains the discrepancy between the visual </w:t>
      </w:r>
      <w:proofErr w:type="gramStart"/>
      <w:r>
        <w:t>impression</w:t>
      </w:r>
      <w:proofErr w:type="gramEnd"/>
      <w:r w:rsidR="00694FA7">
        <w:t xml:space="preserve">, </w:t>
      </w:r>
      <w:r w:rsidR="00694FA7">
        <w:fldChar w:fldCharType="begin"/>
      </w:r>
      <w:r w:rsidR="00694FA7">
        <w:instrText xml:space="preserve"> REF _Ref372740482 \h </w:instrText>
      </w:r>
      <w:r w:rsidR="00694FA7">
        <w:fldChar w:fldCharType="separate"/>
      </w:r>
      <w:r w:rsidR="00AD50A5">
        <w:t xml:space="preserve">Figure </w:t>
      </w:r>
      <w:r w:rsidR="00AD50A5">
        <w:rPr>
          <w:noProof/>
        </w:rPr>
        <w:t>1</w:t>
      </w:r>
      <w:r w:rsidR="00694FA7">
        <w:fldChar w:fldCharType="end"/>
      </w:r>
      <w:r w:rsidR="00694FA7">
        <w:t>,</w:t>
      </w:r>
      <w:r>
        <w:t xml:space="preserve"> of a discontinuity and the analytical result that the slope is continuous. </w:t>
      </w:r>
      <w:r w:rsidR="009C72CF">
        <w:t xml:space="preserve">Open the file </w:t>
      </w:r>
      <w:proofErr w:type="gramStart"/>
      <w:r w:rsidR="009C72CF" w:rsidRPr="009C72CF">
        <w:rPr>
          <w:rStyle w:val="InLineCode"/>
        </w:rPr>
        <w:t>mainSlopeContinuity.R</w:t>
      </w:r>
      <w:proofErr w:type="gramEnd"/>
      <w:r w:rsidR="005B115A">
        <w:t xml:space="preserve">, which is based on code designed by Mr. Xuetong Zhai. </w:t>
      </w:r>
    </w:p>
    <w:p w14:paraId="07A5451C" w14:textId="2672BAB9" w:rsidR="006C13A7" w:rsidRPr="007F2A64" w:rsidRDefault="006C13A7" w:rsidP="006C13A7">
      <w:pPr>
        <w:pStyle w:val="Heading2"/>
      </w:pPr>
      <w:r>
        <w:t>Online Appendix</w:t>
      </w:r>
      <w:r w:rsidRPr="007F2A64">
        <w:t xml:space="preserve"> 17.</w:t>
      </w:r>
      <w:r>
        <w:t>H</w:t>
      </w:r>
      <w:r w:rsidRPr="007F2A64">
        <w:t>.</w:t>
      </w:r>
      <w:r w:rsidR="00C60A54">
        <w:t>3</w:t>
      </w:r>
      <w:r w:rsidRPr="007F2A64">
        <w:t>: Code listing</w:t>
      </w:r>
    </w:p>
    <w:p w14:paraId="07086416" w14:textId="369D163F" w:rsidR="00E67D43" w:rsidRPr="00E67D43" w:rsidRDefault="00E67D43" w:rsidP="00E67D4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E67D43">
        <w:rPr>
          <w:rStyle w:val="code2"/>
        </w:rPr>
        <w:t>rm</w:t>
      </w:r>
      <w:proofErr w:type="gramEnd"/>
      <w:r w:rsidRPr="00E67D43">
        <w:rPr>
          <w:rStyle w:val="code2"/>
        </w:rPr>
        <w:t>(list = ls())</w:t>
      </w:r>
      <w:r w:rsidR="009C72CF">
        <w:rPr>
          <w:rStyle w:val="code2"/>
        </w:rPr>
        <w:t xml:space="preserve"> </w:t>
      </w:r>
      <w:r w:rsidR="009C72CF" w:rsidRPr="009C72CF">
        <w:rPr>
          <w:rStyle w:val="code2"/>
        </w:rPr>
        <w:t># mainSlopeContinuity.R</w:t>
      </w:r>
    </w:p>
    <w:p w14:paraId="67F46227" w14:textId="77777777" w:rsidR="00E67D43" w:rsidRPr="00E67D43" w:rsidRDefault="00E67D43" w:rsidP="00E67D4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E67D43">
        <w:rPr>
          <w:rStyle w:val="code2"/>
        </w:rPr>
        <w:t>library</w:t>
      </w:r>
      <w:proofErr w:type="gramEnd"/>
      <w:r w:rsidRPr="00E67D43">
        <w:rPr>
          <w:rStyle w:val="code2"/>
        </w:rPr>
        <w:t>(RJafroc)</w:t>
      </w:r>
    </w:p>
    <w:p w14:paraId="25665AEB" w14:textId="77777777" w:rsidR="00E67D43" w:rsidRPr="00E67D43" w:rsidRDefault="00E67D43" w:rsidP="00E67D4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E67D43">
        <w:rPr>
          <w:rStyle w:val="code2"/>
        </w:rPr>
        <w:t>library</w:t>
      </w:r>
      <w:proofErr w:type="gramEnd"/>
      <w:r w:rsidRPr="00E67D43">
        <w:rPr>
          <w:rStyle w:val="code2"/>
        </w:rPr>
        <w:t>(Rmpfr)</w:t>
      </w:r>
    </w:p>
    <w:p w14:paraId="62BAC0A9" w14:textId="77777777" w:rsidR="00E67D43" w:rsidRPr="00E67D43" w:rsidRDefault="00E67D43" w:rsidP="00E67D4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
    <w:p w14:paraId="317E04B0" w14:textId="77777777" w:rsidR="00E67D43" w:rsidRPr="00E67D43" w:rsidRDefault="00E67D43" w:rsidP="00E67D4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E67D43">
        <w:rPr>
          <w:rStyle w:val="code2"/>
        </w:rPr>
        <w:t>mu</w:t>
      </w:r>
      <w:proofErr w:type="gramEnd"/>
      <w:r w:rsidRPr="00E67D43">
        <w:rPr>
          <w:rStyle w:val="code2"/>
        </w:rPr>
        <w:t xml:space="preserve"> &lt;- 0.5</w:t>
      </w:r>
    </w:p>
    <w:p w14:paraId="4A869FFD" w14:textId="77777777" w:rsidR="00E67D43" w:rsidRPr="00E67D43" w:rsidRDefault="00E67D43" w:rsidP="00E67D4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E67D43">
        <w:rPr>
          <w:rStyle w:val="code2"/>
        </w:rPr>
        <w:t>lambda</w:t>
      </w:r>
      <w:proofErr w:type="gramEnd"/>
      <w:r w:rsidRPr="00E67D43">
        <w:rPr>
          <w:rStyle w:val="code2"/>
        </w:rPr>
        <w:t xml:space="preserve"> &lt;- 0.1</w:t>
      </w:r>
    </w:p>
    <w:p w14:paraId="29B494C3" w14:textId="77777777" w:rsidR="00E67D43" w:rsidRPr="00E67D43" w:rsidRDefault="00E67D43" w:rsidP="00E67D4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E67D43">
        <w:rPr>
          <w:rStyle w:val="code2"/>
        </w:rPr>
        <w:t>nu</w:t>
      </w:r>
      <w:proofErr w:type="gramEnd"/>
      <w:r w:rsidRPr="00E67D43">
        <w:rPr>
          <w:rStyle w:val="code2"/>
        </w:rPr>
        <w:t xml:space="preserve"> &lt;- 0.8</w:t>
      </w:r>
    </w:p>
    <w:p w14:paraId="0FBBCD3E" w14:textId="77777777" w:rsidR="00E67D43" w:rsidRPr="00E67D43" w:rsidRDefault="00E67D43" w:rsidP="00E67D4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E67D43">
        <w:rPr>
          <w:rStyle w:val="code2"/>
        </w:rPr>
        <w:t>lambdaP</w:t>
      </w:r>
      <w:proofErr w:type="gramEnd"/>
      <w:r w:rsidRPr="00E67D43">
        <w:rPr>
          <w:rStyle w:val="code2"/>
        </w:rPr>
        <w:t xml:space="preserve"> &lt;- lambda / mu</w:t>
      </w:r>
    </w:p>
    <w:p w14:paraId="32BD732E" w14:textId="77777777" w:rsidR="00E67D43" w:rsidRPr="00E67D43" w:rsidRDefault="00E67D43" w:rsidP="00E67D4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E67D43">
        <w:rPr>
          <w:rStyle w:val="code2"/>
        </w:rPr>
        <w:t>nuP</w:t>
      </w:r>
      <w:proofErr w:type="gramEnd"/>
      <w:r w:rsidRPr="00E67D43">
        <w:rPr>
          <w:rStyle w:val="code2"/>
        </w:rPr>
        <w:t xml:space="preserve"> &lt;- 1 - exp(-mu * nu)</w:t>
      </w:r>
    </w:p>
    <w:p w14:paraId="28F87345" w14:textId="77777777" w:rsidR="00E67D43" w:rsidRPr="00E67D43" w:rsidRDefault="00E67D43" w:rsidP="00E67D4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E67D43">
        <w:rPr>
          <w:rStyle w:val="code2"/>
        </w:rPr>
        <w:t>lesionDistr</w:t>
      </w:r>
      <w:proofErr w:type="gramEnd"/>
      <w:r w:rsidRPr="00E67D43">
        <w:rPr>
          <w:rStyle w:val="code2"/>
        </w:rPr>
        <w:t xml:space="preserve"> &lt;- rbind(c(1, 0.2), c(2, 0.8))</w:t>
      </w:r>
    </w:p>
    <w:p w14:paraId="5E6AE373" w14:textId="77777777" w:rsidR="00E67D43" w:rsidRPr="00E67D43" w:rsidRDefault="00E67D43" w:rsidP="00E67D4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
    <w:p w14:paraId="45A49442" w14:textId="77777777" w:rsidR="00E67D43" w:rsidRPr="00E67D43" w:rsidRDefault="00E67D43" w:rsidP="00E67D4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proofErr w:type="gramStart"/>
      <w:r w:rsidRPr="00E67D43">
        <w:rPr>
          <w:rStyle w:val="code2"/>
        </w:rPr>
        <w:t>for</w:t>
      </w:r>
      <w:proofErr w:type="gramEnd"/>
      <w:r w:rsidRPr="00E67D43">
        <w:rPr>
          <w:rStyle w:val="code2"/>
        </w:rPr>
        <w:t xml:space="preserve"> (myNegInf in (-3):(-15)) {</w:t>
      </w:r>
    </w:p>
    <w:p w14:paraId="55D88DE1" w14:textId="77777777" w:rsidR="00E67D43" w:rsidRPr="00E67D43" w:rsidRDefault="00E67D43" w:rsidP="00E67D4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E67D43">
        <w:rPr>
          <w:rStyle w:val="code2"/>
        </w:rPr>
        <w:t xml:space="preserve">  </w:t>
      </w:r>
      <w:proofErr w:type="gramStart"/>
      <w:r w:rsidRPr="00E67D43">
        <w:rPr>
          <w:rStyle w:val="code2"/>
        </w:rPr>
        <w:t>ret</w:t>
      </w:r>
      <w:proofErr w:type="gramEnd"/>
      <w:r w:rsidRPr="00E67D43">
        <w:rPr>
          <w:rStyle w:val="code2"/>
        </w:rPr>
        <w:t xml:space="preserve"> &lt;- PlotRsmOperatingCharacteristics(</w:t>
      </w:r>
    </w:p>
    <w:p w14:paraId="6FC7CBC6" w14:textId="77777777" w:rsidR="00E67D43" w:rsidRPr="00E67D43" w:rsidRDefault="00E67D43" w:rsidP="00E67D4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E67D43">
        <w:rPr>
          <w:rStyle w:val="code2"/>
        </w:rPr>
        <w:t xml:space="preserve">    </w:t>
      </w:r>
      <w:proofErr w:type="gramStart"/>
      <w:r w:rsidRPr="00E67D43">
        <w:rPr>
          <w:rStyle w:val="code2"/>
        </w:rPr>
        <w:t>mu</w:t>
      </w:r>
      <w:proofErr w:type="gramEnd"/>
      <w:r w:rsidRPr="00E67D43">
        <w:rPr>
          <w:rStyle w:val="code2"/>
        </w:rPr>
        <w:t xml:space="preserve">, lambda, nu, type = "ROC", </w:t>
      </w:r>
    </w:p>
    <w:p w14:paraId="5EE15F5E" w14:textId="77777777" w:rsidR="00E67D43" w:rsidRPr="00E67D43" w:rsidRDefault="00E67D43" w:rsidP="00E67D4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E67D43">
        <w:rPr>
          <w:rStyle w:val="code2"/>
        </w:rPr>
        <w:t xml:space="preserve">    </w:t>
      </w:r>
      <w:proofErr w:type="gramStart"/>
      <w:r w:rsidRPr="00E67D43">
        <w:rPr>
          <w:rStyle w:val="code2"/>
        </w:rPr>
        <w:t>lesionDistribution</w:t>
      </w:r>
      <w:proofErr w:type="gramEnd"/>
      <w:r w:rsidRPr="00E67D43">
        <w:rPr>
          <w:rStyle w:val="code2"/>
        </w:rPr>
        <w:t xml:space="preserve"> = lesionDistr, </w:t>
      </w:r>
    </w:p>
    <w:p w14:paraId="07147D7B" w14:textId="77777777" w:rsidR="00E67D43" w:rsidRPr="00E67D43" w:rsidRDefault="00E67D43" w:rsidP="00E67D4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E67D43">
        <w:rPr>
          <w:rStyle w:val="code2"/>
        </w:rPr>
        <w:t xml:space="preserve">    </w:t>
      </w:r>
      <w:proofErr w:type="gramStart"/>
      <w:r w:rsidRPr="00E67D43">
        <w:rPr>
          <w:rStyle w:val="code2"/>
        </w:rPr>
        <w:t>myNegInf</w:t>
      </w:r>
      <w:proofErr w:type="gramEnd"/>
      <w:r w:rsidRPr="00E67D43">
        <w:rPr>
          <w:rStyle w:val="code2"/>
        </w:rPr>
        <w:t xml:space="preserve"> = myNegInf)</w:t>
      </w:r>
    </w:p>
    <w:p w14:paraId="381E937A" w14:textId="77777777" w:rsidR="00E67D43" w:rsidRPr="00E67D43" w:rsidRDefault="00E67D43" w:rsidP="00E67D4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E67D43">
        <w:rPr>
          <w:rStyle w:val="code2"/>
        </w:rPr>
        <w:t xml:space="preserve">  </w:t>
      </w:r>
    </w:p>
    <w:p w14:paraId="080C8737" w14:textId="77777777" w:rsidR="00E67D43" w:rsidRPr="00E67D43" w:rsidRDefault="00E67D43" w:rsidP="00E67D4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E67D43">
        <w:rPr>
          <w:rStyle w:val="code2"/>
        </w:rPr>
        <w:t xml:space="preserve">  </w:t>
      </w:r>
      <w:proofErr w:type="gramStart"/>
      <w:r w:rsidRPr="00E67D43">
        <w:rPr>
          <w:rStyle w:val="code2"/>
        </w:rPr>
        <w:t>cat</w:t>
      </w:r>
      <w:proofErr w:type="gramEnd"/>
      <w:r w:rsidRPr="00E67D43">
        <w:rPr>
          <w:rStyle w:val="code2"/>
        </w:rPr>
        <w:t>("myNegInf = ", myNegInf, "\n")</w:t>
      </w:r>
    </w:p>
    <w:p w14:paraId="63ABFEED" w14:textId="77777777" w:rsidR="00E67D43" w:rsidRPr="00E67D43" w:rsidRDefault="00E67D43" w:rsidP="00E67D4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E67D43">
        <w:rPr>
          <w:rStyle w:val="code2"/>
        </w:rPr>
        <w:t xml:space="preserve">  </w:t>
      </w:r>
      <w:proofErr w:type="gramStart"/>
      <w:r w:rsidRPr="00E67D43">
        <w:rPr>
          <w:rStyle w:val="code2"/>
        </w:rPr>
        <w:t>print</w:t>
      </w:r>
      <w:proofErr w:type="gramEnd"/>
      <w:r w:rsidRPr="00E67D43">
        <w:rPr>
          <w:rStyle w:val="code2"/>
        </w:rPr>
        <w:t>(ret$ROCPlot)</w:t>
      </w:r>
    </w:p>
    <w:p w14:paraId="585FC1E8" w14:textId="77777777" w:rsidR="00E67D43" w:rsidRPr="00E67D43" w:rsidRDefault="00E67D43" w:rsidP="00E67D4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E67D43">
        <w:rPr>
          <w:rStyle w:val="code2"/>
        </w:rPr>
        <w:t xml:space="preserve">  </w:t>
      </w:r>
    </w:p>
    <w:p w14:paraId="6C9ECC20" w14:textId="77777777" w:rsidR="00E67D43" w:rsidRPr="00E67D43" w:rsidRDefault="00E67D43" w:rsidP="00E67D4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E67D43">
        <w:rPr>
          <w:rStyle w:val="code2"/>
        </w:rPr>
        <w:t xml:space="preserve">  </w:t>
      </w:r>
      <w:proofErr w:type="gramStart"/>
      <w:r w:rsidRPr="00E67D43">
        <w:rPr>
          <w:rStyle w:val="code2"/>
        </w:rPr>
        <w:t>i</w:t>
      </w:r>
      <w:proofErr w:type="gramEnd"/>
      <w:r w:rsidRPr="00E67D43">
        <w:rPr>
          <w:rStyle w:val="code2"/>
        </w:rPr>
        <w:t xml:space="preserve"> &lt;- 1</w:t>
      </w:r>
    </w:p>
    <w:p w14:paraId="2309E894" w14:textId="77777777" w:rsidR="00E67D43" w:rsidRPr="00E67D43" w:rsidRDefault="00E67D43" w:rsidP="00E67D4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E67D43">
        <w:rPr>
          <w:rStyle w:val="code2"/>
        </w:rPr>
        <w:t xml:space="preserve">  </w:t>
      </w:r>
      <w:proofErr w:type="gramStart"/>
      <w:r w:rsidRPr="00E67D43">
        <w:rPr>
          <w:rStyle w:val="code2"/>
        </w:rPr>
        <w:t>while</w:t>
      </w:r>
      <w:proofErr w:type="gramEnd"/>
      <w:r w:rsidRPr="00E67D43">
        <w:rPr>
          <w:rStyle w:val="code2"/>
        </w:rPr>
        <w:t xml:space="preserve"> (((ret$ROCPlot$data$TPF[i+1] - ret$ROCPlot$data$TPF[1]) == 0) ||</w:t>
      </w:r>
    </w:p>
    <w:p w14:paraId="4E2C4078" w14:textId="77777777" w:rsidR="00E67D43" w:rsidRPr="00E67D43" w:rsidRDefault="00E67D43" w:rsidP="00E67D4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E67D43">
        <w:rPr>
          <w:rStyle w:val="code2"/>
        </w:rPr>
        <w:t xml:space="preserve">         ((</w:t>
      </w:r>
      <w:proofErr w:type="gramStart"/>
      <w:r w:rsidRPr="00E67D43">
        <w:rPr>
          <w:rStyle w:val="code2"/>
        </w:rPr>
        <w:t>ret</w:t>
      </w:r>
      <w:proofErr w:type="gramEnd"/>
      <w:r w:rsidRPr="00E67D43">
        <w:rPr>
          <w:rStyle w:val="code2"/>
        </w:rPr>
        <w:t>$ROCPlot$data$FPF[i+1] - ret$ROCPlot$data$FPF[1]) == 0)){</w:t>
      </w:r>
    </w:p>
    <w:p w14:paraId="12B2191B" w14:textId="77777777" w:rsidR="00E67D43" w:rsidRPr="00E67D43" w:rsidRDefault="00E67D43" w:rsidP="00E67D4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E67D43">
        <w:rPr>
          <w:rStyle w:val="code2"/>
        </w:rPr>
        <w:t xml:space="preserve">    </w:t>
      </w:r>
      <w:proofErr w:type="gramStart"/>
      <w:r w:rsidRPr="00E67D43">
        <w:rPr>
          <w:rStyle w:val="code2"/>
        </w:rPr>
        <w:t>i</w:t>
      </w:r>
      <w:proofErr w:type="gramEnd"/>
      <w:r w:rsidRPr="00E67D43">
        <w:rPr>
          <w:rStyle w:val="code2"/>
        </w:rPr>
        <w:t xml:space="preserve"> &lt;- i + 1</w:t>
      </w:r>
    </w:p>
    <w:p w14:paraId="5579EEA8" w14:textId="77777777" w:rsidR="00E67D43" w:rsidRPr="00E67D43" w:rsidRDefault="00E67D43" w:rsidP="00E67D4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E67D43">
        <w:rPr>
          <w:rStyle w:val="code2"/>
        </w:rPr>
        <w:t xml:space="preserve">  }</w:t>
      </w:r>
    </w:p>
    <w:p w14:paraId="41C598AB" w14:textId="77777777" w:rsidR="00E67D43" w:rsidRPr="00E67D43" w:rsidRDefault="00E67D43" w:rsidP="00E67D4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E67D43">
        <w:rPr>
          <w:rStyle w:val="code2"/>
        </w:rPr>
        <w:t xml:space="preserve">  </w:t>
      </w:r>
    </w:p>
    <w:p w14:paraId="547EB8B4" w14:textId="77777777" w:rsidR="00E67D43" w:rsidRPr="00E67D43" w:rsidRDefault="00E67D43" w:rsidP="00E67D4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E67D43">
        <w:rPr>
          <w:rStyle w:val="code2"/>
        </w:rPr>
        <w:t xml:space="preserve">  </w:t>
      </w:r>
      <w:proofErr w:type="gramStart"/>
      <w:r w:rsidRPr="00E67D43">
        <w:rPr>
          <w:rStyle w:val="code2"/>
        </w:rPr>
        <w:t>slopeContinuous</w:t>
      </w:r>
      <w:proofErr w:type="gramEnd"/>
      <w:r w:rsidRPr="00E67D43">
        <w:rPr>
          <w:rStyle w:val="code2"/>
        </w:rPr>
        <w:t xml:space="preserve"> &lt;- (ret$ROCPlot$data$TPF[i+1]-ret$ROCPlot$data$TPF[1])/</w:t>
      </w:r>
    </w:p>
    <w:p w14:paraId="1C80B067" w14:textId="77777777" w:rsidR="00E67D43" w:rsidRPr="00E67D43" w:rsidRDefault="00E67D43" w:rsidP="00E67D4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E67D43">
        <w:rPr>
          <w:rStyle w:val="code2"/>
        </w:rPr>
        <w:t xml:space="preserve">    (</w:t>
      </w:r>
      <w:proofErr w:type="gramStart"/>
      <w:r w:rsidRPr="00E67D43">
        <w:rPr>
          <w:rStyle w:val="code2"/>
        </w:rPr>
        <w:t>ret</w:t>
      </w:r>
      <w:proofErr w:type="gramEnd"/>
      <w:r w:rsidRPr="00E67D43">
        <w:rPr>
          <w:rStyle w:val="code2"/>
        </w:rPr>
        <w:t>$ROCPlot$data$FPF[i+1]-ret$ROCPlot$data$FPF[1])</w:t>
      </w:r>
    </w:p>
    <w:p w14:paraId="0B82583D" w14:textId="77777777" w:rsidR="0044616D" w:rsidRPr="0044616D" w:rsidRDefault="0044616D" w:rsidP="0044616D">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44616D">
        <w:rPr>
          <w:rStyle w:val="code2"/>
        </w:rPr>
        <w:t xml:space="preserve">  </w:t>
      </w:r>
      <w:proofErr w:type="gramStart"/>
      <w:r w:rsidRPr="0044616D">
        <w:rPr>
          <w:rStyle w:val="code2"/>
        </w:rPr>
        <w:t>maxFPF</w:t>
      </w:r>
      <w:proofErr w:type="gramEnd"/>
      <w:r w:rsidRPr="0044616D">
        <w:rPr>
          <w:rStyle w:val="code2"/>
        </w:rPr>
        <w:t xml:space="preserve"> &lt;- (1 - exp(-lambdaP))</w:t>
      </w:r>
    </w:p>
    <w:p w14:paraId="227FC1A0" w14:textId="77777777" w:rsidR="0044616D" w:rsidRPr="0044616D" w:rsidRDefault="0044616D" w:rsidP="0044616D">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44616D">
        <w:rPr>
          <w:rStyle w:val="code2"/>
        </w:rPr>
        <w:t xml:space="preserve">  </w:t>
      </w:r>
      <w:proofErr w:type="gramStart"/>
      <w:r w:rsidRPr="0044616D">
        <w:rPr>
          <w:rStyle w:val="code2"/>
        </w:rPr>
        <w:t>maxTPF</w:t>
      </w:r>
      <w:proofErr w:type="gramEnd"/>
      <w:r w:rsidRPr="0044616D">
        <w:rPr>
          <w:rStyle w:val="code2"/>
        </w:rPr>
        <w:t xml:space="preserve"> &lt;- 1 - (0.2 * (1 - nuP)^1 * exp(-lambdaP) + </w:t>
      </w:r>
    </w:p>
    <w:p w14:paraId="1A33EA13" w14:textId="77777777" w:rsidR="0044616D" w:rsidRPr="0044616D" w:rsidRDefault="0044616D" w:rsidP="0044616D">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44616D">
        <w:rPr>
          <w:rStyle w:val="code2"/>
        </w:rPr>
        <w:t xml:space="preserve">    0.8 * (1 - nuP)^2 * </w:t>
      </w:r>
      <w:proofErr w:type="gramStart"/>
      <w:r w:rsidRPr="0044616D">
        <w:rPr>
          <w:rStyle w:val="code2"/>
        </w:rPr>
        <w:t>exp(</w:t>
      </w:r>
      <w:proofErr w:type="gramEnd"/>
      <w:r w:rsidRPr="0044616D">
        <w:rPr>
          <w:rStyle w:val="code2"/>
        </w:rPr>
        <w:t>-lambdaP))</w:t>
      </w:r>
    </w:p>
    <w:p w14:paraId="33A949BF" w14:textId="77777777" w:rsidR="00E67D43" w:rsidRPr="00E67D43" w:rsidRDefault="00E67D43" w:rsidP="00E67D4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E67D43">
        <w:rPr>
          <w:rStyle w:val="code2"/>
        </w:rPr>
        <w:t xml:space="preserve">  </w:t>
      </w:r>
      <w:proofErr w:type="gramStart"/>
      <w:r w:rsidRPr="00E67D43">
        <w:rPr>
          <w:rStyle w:val="code2"/>
        </w:rPr>
        <w:t>slopeDashed</w:t>
      </w:r>
      <w:proofErr w:type="gramEnd"/>
      <w:r w:rsidRPr="00E67D43">
        <w:rPr>
          <w:rStyle w:val="code2"/>
        </w:rPr>
        <w:t xml:space="preserve"> &lt;- (1 - maxTPF)/(1 - maxFPF)</w:t>
      </w:r>
    </w:p>
    <w:p w14:paraId="007EE355" w14:textId="77777777" w:rsidR="00E67D43" w:rsidRPr="00E67D43" w:rsidRDefault="00E67D43" w:rsidP="00E67D4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E67D43">
        <w:rPr>
          <w:rStyle w:val="code2"/>
        </w:rPr>
        <w:t xml:space="preserve">  </w:t>
      </w:r>
      <w:proofErr w:type="gramStart"/>
      <w:r w:rsidRPr="00E67D43">
        <w:rPr>
          <w:rStyle w:val="code2"/>
        </w:rPr>
        <w:t>cat</w:t>
      </w:r>
      <w:proofErr w:type="gramEnd"/>
      <w:r w:rsidRPr="00E67D43">
        <w:rPr>
          <w:rStyle w:val="code2"/>
        </w:rPr>
        <w:t>("slopeContinuous = ", slopeContinuous, ", slopeDashed = ", slopeDashed, "\n")</w:t>
      </w:r>
    </w:p>
    <w:p w14:paraId="1EE3D72C" w14:textId="77777777" w:rsidR="00E67D43" w:rsidRPr="00E67D43" w:rsidRDefault="00E67D43" w:rsidP="00E67D4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E67D43">
        <w:rPr>
          <w:rStyle w:val="code2"/>
        </w:rPr>
        <w:t xml:space="preserve">  </w:t>
      </w:r>
    </w:p>
    <w:p w14:paraId="25C27BAB" w14:textId="77777777" w:rsidR="00E67D43" w:rsidRPr="00E67D43" w:rsidRDefault="00E67D43" w:rsidP="00E67D4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E67D43">
        <w:rPr>
          <w:rStyle w:val="code2"/>
        </w:rPr>
        <w:t xml:space="preserve">  </w:t>
      </w:r>
      <w:proofErr w:type="gramStart"/>
      <w:r w:rsidRPr="00E67D43">
        <w:rPr>
          <w:rStyle w:val="code2"/>
        </w:rPr>
        <w:t>zeta1</w:t>
      </w:r>
      <w:proofErr w:type="gramEnd"/>
      <w:r w:rsidRPr="00E67D43">
        <w:rPr>
          <w:rStyle w:val="code2"/>
        </w:rPr>
        <w:t xml:space="preserve"> &lt;- mpfr(-50, 2000) # set zeta1 = -50 with 2000 digit precision</w:t>
      </w:r>
    </w:p>
    <w:p w14:paraId="310F1571" w14:textId="77777777" w:rsidR="00E67D43" w:rsidRPr="00E67D43" w:rsidRDefault="00E67D43" w:rsidP="00E67D4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E67D43">
        <w:rPr>
          <w:rStyle w:val="code2"/>
        </w:rPr>
        <w:t xml:space="preserve">  </w:t>
      </w:r>
      <w:proofErr w:type="gramStart"/>
      <w:r w:rsidRPr="00E67D43">
        <w:rPr>
          <w:rStyle w:val="code2"/>
        </w:rPr>
        <w:t>zeta2</w:t>
      </w:r>
      <w:proofErr w:type="gramEnd"/>
      <w:r w:rsidRPr="00E67D43">
        <w:rPr>
          <w:rStyle w:val="code2"/>
        </w:rPr>
        <w:t xml:space="preserve"> &lt;- zeta1 + 1e-12 # small increment</w:t>
      </w:r>
    </w:p>
    <w:p w14:paraId="2AB668BB" w14:textId="77777777" w:rsidR="00E67D43" w:rsidRPr="00E67D43" w:rsidRDefault="00E67D43" w:rsidP="00E67D4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E67D43">
        <w:rPr>
          <w:rStyle w:val="code2"/>
        </w:rPr>
        <w:t xml:space="preserve">  </w:t>
      </w:r>
      <w:proofErr w:type="gramStart"/>
      <w:r w:rsidRPr="00E67D43">
        <w:rPr>
          <w:rStyle w:val="code2"/>
        </w:rPr>
        <w:t>delta</w:t>
      </w:r>
      <w:proofErr w:type="gramEnd"/>
      <w:r w:rsidRPr="00E67D43">
        <w:rPr>
          <w:rStyle w:val="code2"/>
        </w:rPr>
        <w:t>_FPF &lt;- (1 - exp(-lambdaP*pnorm(-zeta1))) - (1 - exp(-lambdaP*pnorm(-zeta2)))</w:t>
      </w:r>
    </w:p>
    <w:p w14:paraId="32DC9381" w14:textId="77777777" w:rsidR="00E67D43" w:rsidRPr="00E67D43" w:rsidRDefault="00E67D43" w:rsidP="00E67D4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E67D43">
        <w:rPr>
          <w:rStyle w:val="code2"/>
        </w:rPr>
        <w:t xml:space="preserve">  </w:t>
      </w:r>
      <w:proofErr w:type="gramStart"/>
      <w:r w:rsidRPr="00E67D43">
        <w:rPr>
          <w:rStyle w:val="code2"/>
        </w:rPr>
        <w:t>zeta</w:t>
      </w:r>
      <w:proofErr w:type="gramEnd"/>
      <w:r w:rsidRPr="00E67D43">
        <w:rPr>
          <w:rStyle w:val="code2"/>
        </w:rPr>
        <w:t xml:space="preserve"> &lt;- zeta1</w:t>
      </w:r>
    </w:p>
    <w:p w14:paraId="53139B95" w14:textId="77777777" w:rsidR="00E67D43" w:rsidRPr="00E67D43" w:rsidRDefault="00E67D43" w:rsidP="00E67D4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E67D43">
        <w:rPr>
          <w:rStyle w:val="code2"/>
        </w:rPr>
        <w:t xml:space="preserve">  TPF1 &lt;- 0.2 * (1 - (1 - nuP * </w:t>
      </w:r>
      <w:proofErr w:type="gramStart"/>
      <w:r w:rsidRPr="00E67D43">
        <w:rPr>
          <w:rStyle w:val="code2"/>
        </w:rPr>
        <w:t>pnorm(</w:t>
      </w:r>
      <w:proofErr w:type="gramEnd"/>
      <w:r w:rsidRPr="00E67D43">
        <w:rPr>
          <w:rStyle w:val="code2"/>
        </w:rPr>
        <w:t xml:space="preserve">mu-zeta))^1 * exp(-lambdaP*pnorm(-zeta))) + </w:t>
      </w:r>
    </w:p>
    <w:p w14:paraId="324491E9" w14:textId="77777777" w:rsidR="00E67D43" w:rsidRPr="00E67D43" w:rsidRDefault="00E67D43" w:rsidP="00E67D4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E67D43">
        <w:rPr>
          <w:rStyle w:val="code2"/>
        </w:rPr>
        <w:t xml:space="preserve">    0.8 * (1 - (1 - nuP * </w:t>
      </w:r>
      <w:proofErr w:type="gramStart"/>
      <w:r w:rsidRPr="00E67D43">
        <w:rPr>
          <w:rStyle w:val="code2"/>
        </w:rPr>
        <w:t>pnorm(</w:t>
      </w:r>
      <w:proofErr w:type="gramEnd"/>
      <w:r w:rsidRPr="00E67D43">
        <w:rPr>
          <w:rStyle w:val="code2"/>
        </w:rPr>
        <w:t>mu-zeta))^2 * exp(-lambdaP*pnorm(-zeta)))</w:t>
      </w:r>
    </w:p>
    <w:p w14:paraId="0B9E73A9" w14:textId="77777777" w:rsidR="00E67D43" w:rsidRPr="00E67D43" w:rsidRDefault="00E67D43" w:rsidP="00E67D4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E67D43">
        <w:rPr>
          <w:rStyle w:val="code2"/>
        </w:rPr>
        <w:t xml:space="preserve">  </w:t>
      </w:r>
      <w:proofErr w:type="gramStart"/>
      <w:r w:rsidRPr="00E67D43">
        <w:rPr>
          <w:rStyle w:val="code2"/>
        </w:rPr>
        <w:t>zeta</w:t>
      </w:r>
      <w:proofErr w:type="gramEnd"/>
      <w:r w:rsidRPr="00E67D43">
        <w:rPr>
          <w:rStyle w:val="code2"/>
        </w:rPr>
        <w:t xml:space="preserve"> &lt;- zeta2</w:t>
      </w:r>
    </w:p>
    <w:p w14:paraId="58C7CFF8" w14:textId="77777777" w:rsidR="00E67D43" w:rsidRPr="00E67D43" w:rsidRDefault="00E67D43" w:rsidP="00E67D4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E67D43">
        <w:rPr>
          <w:rStyle w:val="code2"/>
        </w:rPr>
        <w:t xml:space="preserve">  TPF2 &lt;- 0.2 * (1 - (1 - nuP * </w:t>
      </w:r>
      <w:proofErr w:type="gramStart"/>
      <w:r w:rsidRPr="00E67D43">
        <w:rPr>
          <w:rStyle w:val="code2"/>
        </w:rPr>
        <w:t>pnorm(</w:t>
      </w:r>
      <w:proofErr w:type="gramEnd"/>
      <w:r w:rsidRPr="00E67D43">
        <w:rPr>
          <w:rStyle w:val="code2"/>
        </w:rPr>
        <w:t xml:space="preserve">mu-zeta))^1 * exp(-lambdaP*pnorm(-zeta))) + </w:t>
      </w:r>
    </w:p>
    <w:p w14:paraId="04823211" w14:textId="77777777" w:rsidR="00E67D43" w:rsidRPr="00E67D43" w:rsidRDefault="00E67D43" w:rsidP="00E67D4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E67D43">
        <w:rPr>
          <w:rStyle w:val="code2"/>
        </w:rPr>
        <w:t xml:space="preserve">    0.8 * (1 - (1 - nuP * </w:t>
      </w:r>
      <w:proofErr w:type="gramStart"/>
      <w:r w:rsidRPr="00E67D43">
        <w:rPr>
          <w:rStyle w:val="code2"/>
        </w:rPr>
        <w:t>pnorm(</w:t>
      </w:r>
      <w:proofErr w:type="gramEnd"/>
      <w:r w:rsidRPr="00E67D43">
        <w:rPr>
          <w:rStyle w:val="code2"/>
        </w:rPr>
        <w:t>mu-zeta))^2 * exp(-lambdaP*pnorm(-zeta)))</w:t>
      </w:r>
    </w:p>
    <w:p w14:paraId="11C768E8" w14:textId="77777777" w:rsidR="00E67D43" w:rsidRPr="00E67D43" w:rsidRDefault="00E67D43" w:rsidP="00E67D4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E67D43">
        <w:rPr>
          <w:rStyle w:val="code2"/>
        </w:rPr>
        <w:t xml:space="preserve">  </w:t>
      </w:r>
      <w:proofErr w:type="gramStart"/>
      <w:r w:rsidRPr="00E67D43">
        <w:rPr>
          <w:rStyle w:val="code2"/>
        </w:rPr>
        <w:t>delta</w:t>
      </w:r>
      <w:proofErr w:type="gramEnd"/>
      <w:r w:rsidRPr="00E67D43">
        <w:rPr>
          <w:rStyle w:val="code2"/>
        </w:rPr>
        <w:t>_TPF &lt;- TPF1 - TPF2</w:t>
      </w:r>
    </w:p>
    <w:p w14:paraId="2A103EA2" w14:textId="77777777" w:rsidR="00E67D43" w:rsidRPr="00E67D43" w:rsidRDefault="00E67D43" w:rsidP="00E67D4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E67D43">
        <w:rPr>
          <w:rStyle w:val="code2"/>
        </w:rPr>
        <w:t xml:space="preserve">  </w:t>
      </w:r>
      <w:proofErr w:type="gramStart"/>
      <w:r w:rsidRPr="00E67D43">
        <w:rPr>
          <w:rStyle w:val="code2"/>
        </w:rPr>
        <w:t>slopeNumeric</w:t>
      </w:r>
      <w:proofErr w:type="gramEnd"/>
      <w:r w:rsidRPr="00E67D43">
        <w:rPr>
          <w:rStyle w:val="code2"/>
        </w:rPr>
        <w:t xml:space="preserve"> &lt;- delta_TPF/delta_FPF</w:t>
      </w:r>
    </w:p>
    <w:p w14:paraId="4C3FA916" w14:textId="77777777" w:rsidR="00E67D43" w:rsidRPr="00E67D43" w:rsidRDefault="00E67D43" w:rsidP="00E67D43">
      <w:pPr>
        <w:pStyle w:val="NormalLeftJust"/>
        <w:pBdr>
          <w:top w:val="single" w:sz="4" w:space="0" w:color="auto"/>
          <w:left w:val="single" w:sz="4" w:space="4" w:color="auto"/>
          <w:bottom w:val="single" w:sz="4" w:space="1" w:color="auto"/>
          <w:right w:val="single" w:sz="4" w:space="4" w:color="auto"/>
        </w:pBdr>
        <w:shd w:val="clear" w:color="auto" w:fill="E0E0E0"/>
        <w:rPr>
          <w:rStyle w:val="code2"/>
        </w:rPr>
      </w:pPr>
      <w:r w:rsidRPr="00E67D43">
        <w:rPr>
          <w:rStyle w:val="code2"/>
        </w:rPr>
        <w:t xml:space="preserve">  </w:t>
      </w:r>
      <w:proofErr w:type="gramStart"/>
      <w:r w:rsidRPr="00E67D43">
        <w:rPr>
          <w:rStyle w:val="code2"/>
        </w:rPr>
        <w:t>cat</w:t>
      </w:r>
      <w:proofErr w:type="gramEnd"/>
      <w:r w:rsidRPr="00E67D43">
        <w:rPr>
          <w:rStyle w:val="code2"/>
        </w:rPr>
        <w:t>("slopeNumeric = ", as.numeric(slopeNumeric), "\n\n")</w:t>
      </w:r>
    </w:p>
    <w:p w14:paraId="2744B7CC" w14:textId="4DBB5759" w:rsidR="006C13A7" w:rsidRPr="00CA1D4A" w:rsidRDefault="00E67D43" w:rsidP="006C13A7">
      <w:pPr>
        <w:pStyle w:val="NormalLeftJust"/>
        <w:pBdr>
          <w:top w:val="single" w:sz="4" w:space="0" w:color="auto"/>
          <w:left w:val="single" w:sz="4" w:space="4" w:color="auto"/>
          <w:bottom w:val="single" w:sz="4" w:space="1" w:color="auto"/>
          <w:right w:val="single" w:sz="4" w:space="4" w:color="auto"/>
        </w:pBdr>
        <w:shd w:val="clear" w:color="auto" w:fill="E0E0E0"/>
        <w:rPr>
          <w:rFonts w:ascii="PT Mono Bold" w:hAnsi="PT Mono Bold"/>
          <w:b/>
          <w:bCs/>
          <w:sz w:val="16"/>
          <w:szCs w:val="16"/>
        </w:rPr>
      </w:pPr>
      <w:r w:rsidRPr="00E67D43">
        <w:rPr>
          <w:rStyle w:val="code2"/>
        </w:rPr>
        <w:lastRenderedPageBreak/>
        <w:t>}</w:t>
      </w:r>
    </w:p>
    <w:p w14:paraId="124BCFE0" w14:textId="77777777" w:rsidR="006C13A7" w:rsidRDefault="006C13A7" w:rsidP="006C13A7"/>
    <w:p w14:paraId="667CCD41" w14:textId="60CC0FFF" w:rsidR="009C72CF" w:rsidRPr="009C72CF" w:rsidRDefault="009C72CF" w:rsidP="006C13A7">
      <w:r w:rsidRPr="009C72CF">
        <w:rPr>
          <w:rStyle w:val="InLineCode"/>
        </w:rPr>
        <w:t>PlotRsmOperatingCharacteristics</w:t>
      </w:r>
      <w:r w:rsidRPr="009C72CF">
        <w:t xml:space="preserve"> </w:t>
      </w:r>
      <w:r>
        <w:t xml:space="preserve">calculates FPF and TPF at values of </w:t>
      </w:r>
      <w:r w:rsidRPr="009C72CF">
        <w:rPr>
          <w:rStyle w:val="InLineCode"/>
        </w:rPr>
        <w:t>zeta</w:t>
      </w:r>
      <w:r>
        <w:t xml:space="preserve"> ranging from </w:t>
      </w:r>
      <w:r w:rsidRPr="009C72CF">
        <w:rPr>
          <w:rStyle w:val="InLineCode"/>
        </w:rPr>
        <w:t>myNegInf</w:t>
      </w:r>
      <w:r>
        <w:t xml:space="preserve"> to </w:t>
      </w:r>
      <w:r w:rsidRPr="009C72CF">
        <w:rPr>
          <w:rStyle w:val="InLineCode"/>
        </w:rPr>
        <w:t>mu</w:t>
      </w:r>
      <w:r>
        <w:t xml:space="preserve"> + 3 in steps of 0.01. The default value of </w:t>
      </w:r>
      <w:r w:rsidRPr="009C72CF">
        <w:rPr>
          <w:rStyle w:val="InLineCode"/>
        </w:rPr>
        <w:t>myNegInf</w:t>
      </w:r>
      <w:r>
        <w:t xml:space="preserve"> is -3, which captures almost all of the highest rating distribution on all cases, and should get one quite close to the theoretical end-point. The first iteration of the for-loop</w:t>
      </w:r>
      <w:r w:rsidR="009D6028">
        <w:t>,</w:t>
      </w:r>
      <w:r>
        <w:t xml:space="preserve"> beginning at line 12</w:t>
      </w:r>
      <w:r w:rsidR="009D6028">
        <w:t>,</w:t>
      </w:r>
      <w:r>
        <w:t xml:space="preserve"> uses this value for </w:t>
      </w:r>
      <w:r w:rsidRPr="009C72CF">
        <w:rPr>
          <w:rStyle w:val="InLineCode"/>
        </w:rPr>
        <w:t>myNegInf</w:t>
      </w:r>
      <w:r w:rsidR="009D6028">
        <w:t>,</w:t>
      </w:r>
      <w:r w:rsidR="00A40F2E">
        <w:t xml:space="preserve"> </w:t>
      </w:r>
      <w:r w:rsidR="009D6028">
        <w:t>f</w:t>
      </w:r>
      <w:r w:rsidR="00A40F2E">
        <w:t xml:space="preserve">or </w:t>
      </w:r>
      <w:r w:rsidR="009D6028">
        <w:t>which</w:t>
      </w:r>
      <w:r w:rsidR="00A40F2E">
        <w:t xml:space="preserve"> the spacing of the points is such that the while</w:t>
      </w:r>
      <w:r w:rsidR="009D6028">
        <w:t>-</w:t>
      </w:r>
      <w:r w:rsidR="00A40F2E">
        <w:t xml:space="preserve">loop beginning at line 22 is not executed, so </w:t>
      </w:r>
      <w:r w:rsidR="00A40F2E" w:rsidRPr="00A40F2E">
        <w:rPr>
          <w:rStyle w:val="InLineCode"/>
        </w:rPr>
        <w:t>i</w:t>
      </w:r>
      <w:r w:rsidR="00A40F2E">
        <w:t xml:space="preserve"> = 1. Line 27 calculates the limiting slope of the continuous section from the position of the uppermost two points, corresponding to </w:t>
      </w:r>
      <w:r w:rsidR="00A40F2E" w:rsidRPr="00A40F2E">
        <w:rPr>
          <w:rStyle w:val="InLineCode"/>
        </w:rPr>
        <w:t>i</w:t>
      </w:r>
      <w:r w:rsidR="00A40F2E">
        <w:t xml:space="preserve"> = 1 and </w:t>
      </w:r>
      <w:r w:rsidR="00A40F2E" w:rsidRPr="00A40F2E">
        <w:rPr>
          <w:rStyle w:val="InLineCode"/>
        </w:rPr>
        <w:t>i</w:t>
      </w:r>
      <w:r w:rsidR="00A40F2E">
        <w:t xml:space="preserve"> = 2. </w:t>
      </w:r>
      <w:r w:rsidR="009D6028" w:rsidRPr="0046398C">
        <w:rPr>
          <w:rStyle w:val="InLineCode"/>
        </w:rPr>
        <w:t>Source</w:t>
      </w:r>
      <w:r w:rsidR="009D6028">
        <w:t xml:space="preserve"> the code to get the output shown below. </w:t>
      </w:r>
      <w:r w:rsidR="00A40F2E">
        <w:t xml:space="preserve">The output below shows </w:t>
      </w:r>
      <w:r w:rsidR="009D6028">
        <w:t xml:space="preserve">for </w:t>
      </w:r>
      <w:r w:rsidR="009D6028" w:rsidRPr="009C72CF">
        <w:rPr>
          <w:rStyle w:val="InLineCode"/>
        </w:rPr>
        <w:t>myNegInf</w:t>
      </w:r>
      <w:r w:rsidR="009D6028">
        <w:t xml:space="preserve"> = -3 </w:t>
      </w:r>
      <w:r w:rsidR="00A40F2E">
        <w:t>this slope</w:t>
      </w:r>
      <w:r w:rsidR="009D6028">
        <w:t xml:space="preserve">, </w:t>
      </w:r>
      <w:r w:rsidR="009D6028" w:rsidRPr="009D6028">
        <w:rPr>
          <w:rStyle w:val="InLineCode"/>
        </w:rPr>
        <w:t>slopeContinuous</w:t>
      </w:r>
      <w:r w:rsidR="009D6028">
        <w:t>, is 0.9078</w:t>
      </w:r>
      <w:r w:rsidR="00A40F2E">
        <w:t xml:space="preserve">. The slope of the dashed line is calculated at line </w:t>
      </w:r>
      <w:r w:rsidR="00994B41">
        <w:t xml:space="preserve">29 – 32. </w:t>
      </w:r>
      <w:r w:rsidR="009D6028">
        <w:t>T</w:t>
      </w:r>
      <w:r w:rsidR="00994B41">
        <w:t>he slope of the dashed line is 0.4935</w:t>
      </w:r>
      <w:r w:rsidR="0046398C">
        <w:t>272</w:t>
      </w:r>
      <w:r w:rsidR="00994B41">
        <w:t xml:space="preserve">, which is smaller than the limiting slope of the continuous section, </w:t>
      </w:r>
      <w:r w:rsidR="00365A6C">
        <w:t>0.</w:t>
      </w:r>
      <w:r w:rsidR="00365A6C" w:rsidRPr="00365A6C">
        <w:t>907</w:t>
      </w:r>
      <w:r w:rsidR="00365A6C">
        <w:t xml:space="preserve">8, </w:t>
      </w:r>
      <w:r w:rsidR="00994B41">
        <w:t xml:space="preserve">consistent with the visual impression, </w:t>
      </w:r>
      <w:r w:rsidR="00994B41">
        <w:fldChar w:fldCharType="begin"/>
      </w:r>
      <w:r w:rsidR="00994B41">
        <w:instrText xml:space="preserve"> REF _Ref372740482 \h </w:instrText>
      </w:r>
      <w:r w:rsidR="00994B41">
        <w:fldChar w:fldCharType="separate"/>
      </w:r>
      <w:r w:rsidR="00AD50A5">
        <w:t xml:space="preserve">Figure </w:t>
      </w:r>
      <w:r w:rsidR="00AD50A5">
        <w:rPr>
          <w:noProof/>
        </w:rPr>
        <w:t>1</w:t>
      </w:r>
      <w:r w:rsidR="00994B41">
        <w:fldChar w:fldCharType="end"/>
      </w:r>
      <w:r w:rsidR="00994B41">
        <w:t>.</w:t>
      </w:r>
      <w:r w:rsidR="0046398C">
        <w:t xml:space="preserve"> The reason is that the slope of the continuous section is being estimated from points not sufficiently close to the end-point. Line 35 uses the function </w:t>
      </w:r>
      <w:proofErr w:type="gramStart"/>
      <w:r w:rsidR="0046398C" w:rsidRPr="0046398C">
        <w:rPr>
          <w:rStyle w:val="InLineCode"/>
        </w:rPr>
        <w:t>mpfr(</w:t>
      </w:r>
      <w:proofErr w:type="gramEnd"/>
      <w:r w:rsidR="0046398C" w:rsidRPr="0046398C">
        <w:rPr>
          <w:rStyle w:val="InLineCode"/>
        </w:rPr>
        <w:t>-50, 2000)</w:t>
      </w:r>
      <w:r w:rsidR="0046398C">
        <w:t xml:space="preserve">, for multiple precision numbers, to create </w:t>
      </w:r>
      <w:r w:rsidR="0046398C" w:rsidRPr="0046398C">
        <w:rPr>
          <w:rStyle w:val="InLineCode"/>
        </w:rPr>
        <w:t>zeta1</w:t>
      </w:r>
      <w:r w:rsidR="0046398C">
        <w:t xml:space="preserve"> = -50 with 2000 digit precision. The next line increments this number by 10</w:t>
      </w:r>
      <w:r w:rsidR="0046398C" w:rsidRPr="0046398C">
        <w:rPr>
          <w:vertAlign w:val="superscript"/>
        </w:rPr>
        <w:t>-12</w:t>
      </w:r>
      <w:r w:rsidR="0046398C">
        <w:t xml:space="preserve"> to create </w:t>
      </w:r>
      <w:r w:rsidR="0046398C" w:rsidRPr="0046398C">
        <w:rPr>
          <w:rStyle w:val="InLineCode"/>
        </w:rPr>
        <w:t>zeta</w:t>
      </w:r>
      <w:r w:rsidR="0046398C">
        <w:rPr>
          <w:rStyle w:val="InLineCode"/>
        </w:rPr>
        <w:t>2</w:t>
      </w:r>
      <w:r w:rsidR="0046398C">
        <w:t xml:space="preserve">. Lines 37 – 45 calculates the slope between these two values, and the result is 0.4935272, identical to that of the dashed line. Examination of the output for all values of </w:t>
      </w:r>
      <w:r w:rsidR="0046398C" w:rsidRPr="009C72CF">
        <w:rPr>
          <w:rStyle w:val="InLineCode"/>
        </w:rPr>
        <w:t>myNegInf</w:t>
      </w:r>
      <w:r w:rsidR="0046398C">
        <w:t xml:space="preserve"> shows that in every case the numerical slope, </w:t>
      </w:r>
      <w:r w:rsidR="00325904" w:rsidRPr="00325904">
        <w:rPr>
          <w:rStyle w:val="InLineCode"/>
        </w:rPr>
        <w:t>slopeNumeric</w:t>
      </w:r>
      <w:r w:rsidR="00325904">
        <w:t xml:space="preserve">, </w:t>
      </w:r>
      <w:r w:rsidR="0046398C">
        <w:t>evaluated using high precision calculations to minimize rounding errors, is identical to the slope of the dashed line</w:t>
      </w:r>
      <w:r w:rsidR="00325904">
        <w:t xml:space="preserve">, </w:t>
      </w:r>
      <w:r w:rsidR="00325904" w:rsidRPr="00325904">
        <w:rPr>
          <w:rStyle w:val="InLineCode"/>
        </w:rPr>
        <w:t>slopeDashed</w:t>
      </w:r>
      <w:r w:rsidR="0046398C">
        <w:t xml:space="preserve">. </w:t>
      </w:r>
      <w:r w:rsidR="009D6028">
        <w:t xml:space="preserve"> Moreover, </w:t>
      </w:r>
      <w:r w:rsidR="00325904" w:rsidRPr="00325904">
        <w:rPr>
          <w:rStyle w:val="InLineCode"/>
        </w:rPr>
        <w:t>slopeContinuous</w:t>
      </w:r>
      <w:r w:rsidR="009E2F41">
        <w:t xml:space="preserve"> evaluated using the two highest points on the continuous section is </w:t>
      </w:r>
      <w:r w:rsidR="009D6028">
        <w:t>variable</w:t>
      </w:r>
      <w:r w:rsidR="009E2F41">
        <w:t xml:space="preserve">, settling down to 0.5 when </w:t>
      </w:r>
      <w:r w:rsidR="009E2F41" w:rsidRPr="009C72CF">
        <w:rPr>
          <w:rStyle w:val="InLineCode"/>
        </w:rPr>
        <w:t>myNegInf</w:t>
      </w:r>
      <w:r w:rsidR="009E2F41">
        <w:t xml:space="preserve"> is </w:t>
      </w:r>
      <w:r w:rsidR="00325904">
        <w:t>smaller</w:t>
      </w:r>
      <w:r w:rsidR="009E2F41">
        <w:t xml:space="preserve"> than about </w:t>
      </w:r>
      <w:r w:rsidR="00325904">
        <w:t>-</w:t>
      </w:r>
      <w:r w:rsidR="009E2F41">
        <w:t xml:space="preserve">9. </w:t>
      </w:r>
      <w:r w:rsidR="008F07A2">
        <w:t xml:space="preserve">[Lines 21 – 25 ensure that a zero divided by zero situations do not occur for very small values of </w:t>
      </w:r>
      <w:r w:rsidR="008F07A2" w:rsidRPr="009C72CF">
        <w:rPr>
          <w:rStyle w:val="InLineCode"/>
        </w:rPr>
        <w:t>myNegInf</w:t>
      </w:r>
      <w:r w:rsidR="008F07A2">
        <w:t>.]</w:t>
      </w:r>
      <w:r w:rsidR="009E2F41">
        <w:t xml:space="preserve"> </w:t>
      </w:r>
    </w:p>
    <w:p w14:paraId="2EE1D9F8" w14:textId="26B3BE2A" w:rsidR="00CA1D4A" w:rsidRDefault="00CA1D4A" w:rsidP="00CA1D4A">
      <w:pPr>
        <w:pStyle w:val="Heading2"/>
      </w:pPr>
      <w:r w:rsidRPr="00F3217B">
        <w:t>Online Appendix 1</w:t>
      </w:r>
      <w:r>
        <w:t>7</w:t>
      </w:r>
      <w:r w:rsidRPr="00F3217B">
        <w:t>.</w:t>
      </w:r>
      <w:r>
        <w:t>H.</w:t>
      </w:r>
      <w:r w:rsidR="00C60A54">
        <w:t>4</w:t>
      </w:r>
      <w:r>
        <w:t>: Code Output</w:t>
      </w:r>
    </w:p>
    <w:p w14:paraId="2973C860" w14:textId="77777777" w:rsidR="00CA1D4A" w:rsidRPr="0060645C" w:rsidRDefault="00CA1D4A" w:rsidP="00CA1D4A">
      <w:pPr>
        <w:pBdr>
          <w:top w:val="single" w:sz="4" w:space="1" w:color="auto"/>
          <w:left w:val="single" w:sz="4" w:space="4" w:color="auto"/>
          <w:bottom w:val="single" w:sz="4" w:space="1" w:color="auto"/>
          <w:right w:val="single" w:sz="4" w:space="4" w:color="auto"/>
        </w:pBdr>
        <w:shd w:val="clear" w:color="auto" w:fill="E0E0E0"/>
        <w:rPr>
          <w:rStyle w:val="code2"/>
        </w:rPr>
      </w:pPr>
      <w:r w:rsidRPr="0060645C">
        <w:rPr>
          <w:rStyle w:val="code2"/>
        </w:rPr>
        <w:t xml:space="preserve">&gt; </w:t>
      </w:r>
      <w:proofErr w:type="gramStart"/>
      <w:r w:rsidRPr="0060645C">
        <w:rPr>
          <w:rStyle w:val="code2"/>
        </w:rPr>
        <w:t>source</w:t>
      </w:r>
      <w:proofErr w:type="gramEnd"/>
      <w:r w:rsidRPr="0060645C">
        <w:rPr>
          <w:rStyle w:val="code2"/>
        </w:rPr>
        <w:t>(</w:t>
      </w:r>
      <w:r>
        <w:rPr>
          <w:rStyle w:val="code2"/>
        </w:rPr>
        <w:t>...</w:t>
      </w:r>
      <w:r w:rsidRPr="0060645C">
        <w:rPr>
          <w:rStyle w:val="code2"/>
        </w:rPr>
        <w:t>)</w:t>
      </w:r>
    </w:p>
    <w:p w14:paraId="58918914" w14:textId="77777777" w:rsidR="00994B41" w:rsidRPr="00994B41" w:rsidRDefault="00994B41" w:rsidP="00994B41">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994B41">
        <w:rPr>
          <w:rStyle w:val="code2"/>
        </w:rPr>
        <w:t>myNegInf</w:t>
      </w:r>
      <w:proofErr w:type="gramEnd"/>
      <w:r w:rsidRPr="00994B41">
        <w:rPr>
          <w:rStyle w:val="code2"/>
        </w:rPr>
        <w:t xml:space="preserve"> =  -3 </w:t>
      </w:r>
    </w:p>
    <w:p w14:paraId="6244982F" w14:textId="77777777" w:rsidR="00994B41" w:rsidRPr="00994B41" w:rsidRDefault="00994B41" w:rsidP="00994B41">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994B41">
        <w:rPr>
          <w:rStyle w:val="code2"/>
        </w:rPr>
        <w:t>slopeContinuous</w:t>
      </w:r>
      <w:proofErr w:type="gramEnd"/>
      <w:r w:rsidRPr="00994B41">
        <w:rPr>
          <w:rStyle w:val="code2"/>
        </w:rPr>
        <w:t xml:space="preserve"> =  0.9077505 , slopeDashed =  0.4935272 </w:t>
      </w:r>
    </w:p>
    <w:p w14:paraId="7C8F2DB2" w14:textId="77777777" w:rsidR="00994B41" w:rsidRPr="00994B41" w:rsidRDefault="00994B41" w:rsidP="00994B41">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994B41">
        <w:rPr>
          <w:rStyle w:val="code2"/>
        </w:rPr>
        <w:t>slopeNumeric</w:t>
      </w:r>
      <w:proofErr w:type="gramEnd"/>
      <w:r w:rsidRPr="00994B41">
        <w:rPr>
          <w:rStyle w:val="code2"/>
        </w:rPr>
        <w:t xml:space="preserve"> =  0.4935272 </w:t>
      </w:r>
    </w:p>
    <w:p w14:paraId="1BD8F1B7" w14:textId="77777777" w:rsidR="00994B41" w:rsidRPr="00994B41" w:rsidRDefault="00994B41" w:rsidP="00994B41">
      <w:pPr>
        <w:pBdr>
          <w:top w:val="single" w:sz="4" w:space="1" w:color="auto"/>
          <w:left w:val="single" w:sz="4" w:space="4" w:color="auto"/>
          <w:bottom w:val="single" w:sz="4" w:space="1" w:color="auto"/>
          <w:right w:val="single" w:sz="4" w:space="4" w:color="auto"/>
        </w:pBdr>
        <w:shd w:val="clear" w:color="auto" w:fill="E0E0E0"/>
        <w:rPr>
          <w:rStyle w:val="code2"/>
        </w:rPr>
      </w:pPr>
    </w:p>
    <w:p w14:paraId="6CBDAA42" w14:textId="77777777" w:rsidR="00994B41" w:rsidRPr="00994B41" w:rsidRDefault="00994B41" w:rsidP="00994B41">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994B41">
        <w:rPr>
          <w:rStyle w:val="code2"/>
        </w:rPr>
        <w:t>myNegInf</w:t>
      </w:r>
      <w:proofErr w:type="gramEnd"/>
      <w:r w:rsidRPr="00994B41">
        <w:rPr>
          <w:rStyle w:val="code2"/>
        </w:rPr>
        <w:t xml:space="preserve"> =  -4 </w:t>
      </w:r>
    </w:p>
    <w:p w14:paraId="43398955" w14:textId="77777777" w:rsidR="00994B41" w:rsidRPr="00994B41" w:rsidRDefault="00994B41" w:rsidP="00994B41">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994B41">
        <w:rPr>
          <w:rStyle w:val="code2"/>
        </w:rPr>
        <w:t>slopeContinuous</w:t>
      </w:r>
      <w:proofErr w:type="gramEnd"/>
      <w:r w:rsidRPr="00994B41">
        <w:rPr>
          <w:rStyle w:val="code2"/>
        </w:rPr>
        <w:t xml:space="preserve"> =  0.7446842 , slopeDashed =  0.4935272 </w:t>
      </w:r>
    </w:p>
    <w:p w14:paraId="11565654" w14:textId="77777777" w:rsidR="00994B41" w:rsidRPr="00994B41" w:rsidRDefault="00994B41" w:rsidP="00994B41">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994B41">
        <w:rPr>
          <w:rStyle w:val="code2"/>
        </w:rPr>
        <w:t>slopeNumeric</w:t>
      </w:r>
      <w:proofErr w:type="gramEnd"/>
      <w:r w:rsidRPr="00994B41">
        <w:rPr>
          <w:rStyle w:val="code2"/>
        </w:rPr>
        <w:t xml:space="preserve"> =  0.4935272 </w:t>
      </w:r>
    </w:p>
    <w:p w14:paraId="383A7CD4" w14:textId="77777777" w:rsidR="00994B41" w:rsidRPr="00994B41" w:rsidRDefault="00994B41" w:rsidP="00994B41">
      <w:pPr>
        <w:pBdr>
          <w:top w:val="single" w:sz="4" w:space="1" w:color="auto"/>
          <w:left w:val="single" w:sz="4" w:space="4" w:color="auto"/>
          <w:bottom w:val="single" w:sz="4" w:space="1" w:color="auto"/>
          <w:right w:val="single" w:sz="4" w:space="4" w:color="auto"/>
        </w:pBdr>
        <w:shd w:val="clear" w:color="auto" w:fill="E0E0E0"/>
        <w:rPr>
          <w:rStyle w:val="code2"/>
        </w:rPr>
      </w:pPr>
    </w:p>
    <w:p w14:paraId="36D3A037" w14:textId="77777777" w:rsidR="00994B41" w:rsidRPr="00994B41" w:rsidRDefault="00994B41" w:rsidP="00994B41">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994B41">
        <w:rPr>
          <w:rStyle w:val="code2"/>
        </w:rPr>
        <w:t>myNegInf</w:t>
      </w:r>
      <w:proofErr w:type="gramEnd"/>
      <w:r w:rsidRPr="00994B41">
        <w:rPr>
          <w:rStyle w:val="code2"/>
        </w:rPr>
        <w:t xml:space="preserve"> =  -5 </w:t>
      </w:r>
    </w:p>
    <w:p w14:paraId="6FB63798" w14:textId="77777777" w:rsidR="00994B41" w:rsidRPr="00994B41" w:rsidRDefault="00994B41" w:rsidP="00994B41">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994B41">
        <w:rPr>
          <w:rStyle w:val="code2"/>
        </w:rPr>
        <w:t>slopeContinuous</w:t>
      </w:r>
      <w:proofErr w:type="gramEnd"/>
      <w:r w:rsidRPr="00994B41">
        <w:rPr>
          <w:rStyle w:val="code2"/>
        </w:rPr>
        <w:t xml:space="preserve"> =  0.6458611 , slopeDashed =  0.4935272 </w:t>
      </w:r>
    </w:p>
    <w:p w14:paraId="3C7FA559" w14:textId="77777777" w:rsidR="00994B41" w:rsidRPr="00994B41" w:rsidRDefault="00994B41" w:rsidP="00994B41">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994B41">
        <w:rPr>
          <w:rStyle w:val="code2"/>
        </w:rPr>
        <w:t>slopeNumeric</w:t>
      </w:r>
      <w:proofErr w:type="gramEnd"/>
      <w:r w:rsidRPr="00994B41">
        <w:rPr>
          <w:rStyle w:val="code2"/>
        </w:rPr>
        <w:t xml:space="preserve"> =  0.4935272 </w:t>
      </w:r>
    </w:p>
    <w:p w14:paraId="07F72D2A" w14:textId="77777777" w:rsidR="00994B41" w:rsidRPr="00994B41" w:rsidRDefault="00994B41" w:rsidP="00994B41">
      <w:pPr>
        <w:pBdr>
          <w:top w:val="single" w:sz="4" w:space="1" w:color="auto"/>
          <w:left w:val="single" w:sz="4" w:space="4" w:color="auto"/>
          <w:bottom w:val="single" w:sz="4" w:space="1" w:color="auto"/>
          <w:right w:val="single" w:sz="4" w:space="4" w:color="auto"/>
        </w:pBdr>
        <w:shd w:val="clear" w:color="auto" w:fill="E0E0E0"/>
        <w:rPr>
          <w:rStyle w:val="code2"/>
        </w:rPr>
      </w:pPr>
    </w:p>
    <w:p w14:paraId="308C51F7" w14:textId="77777777" w:rsidR="00994B41" w:rsidRPr="00994B41" w:rsidRDefault="00994B41" w:rsidP="00994B41">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994B41">
        <w:rPr>
          <w:rStyle w:val="code2"/>
        </w:rPr>
        <w:t>myNegInf</w:t>
      </w:r>
      <w:proofErr w:type="gramEnd"/>
      <w:r w:rsidRPr="00994B41">
        <w:rPr>
          <w:rStyle w:val="code2"/>
        </w:rPr>
        <w:t xml:space="preserve"> =  -6 </w:t>
      </w:r>
    </w:p>
    <w:p w14:paraId="123142EE" w14:textId="77777777" w:rsidR="00994B41" w:rsidRPr="00994B41" w:rsidRDefault="00994B41" w:rsidP="00994B41">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994B41">
        <w:rPr>
          <w:rStyle w:val="code2"/>
        </w:rPr>
        <w:t>slopeContinuous</w:t>
      </w:r>
      <w:proofErr w:type="gramEnd"/>
      <w:r w:rsidRPr="00994B41">
        <w:rPr>
          <w:rStyle w:val="code2"/>
        </w:rPr>
        <w:t xml:space="preserve"> =  0.5859194 , slopeDashed =  0.4935272 </w:t>
      </w:r>
    </w:p>
    <w:p w14:paraId="06E161E8" w14:textId="77777777" w:rsidR="00994B41" w:rsidRPr="00994B41" w:rsidRDefault="00994B41" w:rsidP="00994B41">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994B41">
        <w:rPr>
          <w:rStyle w:val="code2"/>
        </w:rPr>
        <w:t>slopeNumeric</w:t>
      </w:r>
      <w:proofErr w:type="gramEnd"/>
      <w:r w:rsidRPr="00994B41">
        <w:rPr>
          <w:rStyle w:val="code2"/>
        </w:rPr>
        <w:t xml:space="preserve"> =  0.4935272 </w:t>
      </w:r>
    </w:p>
    <w:p w14:paraId="0F75B2AA" w14:textId="77777777" w:rsidR="00994B41" w:rsidRPr="00994B41" w:rsidRDefault="00994B41" w:rsidP="00994B41">
      <w:pPr>
        <w:pBdr>
          <w:top w:val="single" w:sz="4" w:space="1" w:color="auto"/>
          <w:left w:val="single" w:sz="4" w:space="4" w:color="auto"/>
          <w:bottom w:val="single" w:sz="4" w:space="1" w:color="auto"/>
          <w:right w:val="single" w:sz="4" w:space="4" w:color="auto"/>
        </w:pBdr>
        <w:shd w:val="clear" w:color="auto" w:fill="E0E0E0"/>
        <w:rPr>
          <w:rStyle w:val="code2"/>
        </w:rPr>
      </w:pPr>
    </w:p>
    <w:p w14:paraId="3153CBC5" w14:textId="77777777" w:rsidR="00994B41" w:rsidRPr="00994B41" w:rsidRDefault="00994B41" w:rsidP="00994B41">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994B41">
        <w:rPr>
          <w:rStyle w:val="code2"/>
        </w:rPr>
        <w:t>myNegInf</w:t>
      </w:r>
      <w:proofErr w:type="gramEnd"/>
      <w:r w:rsidRPr="00994B41">
        <w:rPr>
          <w:rStyle w:val="code2"/>
        </w:rPr>
        <w:t xml:space="preserve"> =  -7 </w:t>
      </w:r>
    </w:p>
    <w:p w14:paraId="76BD1E41" w14:textId="77777777" w:rsidR="00994B41" w:rsidRPr="00994B41" w:rsidRDefault="00994B41" w:rsidP="00994B41">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994B41">
        <w:rPr>
          <w:rStyle w:val="code2"/>
        </w:rPr>
        <w:t>slopeContinuous</w:t>
      </w:r>
      <w:proofErr w:type="gramEnd"/>
      <w:r w:rsidRPr="00994B41">
        <w:rPr>
          <w:rStyle w:val="code2"/>
        </w:rPr>
        <w:t xml:space="preserve"> =  0.5539568 , slopeDashed =  0.4935272 </w:t>
      </w:r>
    </w:p>
    <w:p w14:paraId="503E8DB6" w14:textId="77777777" w:rsidR="00994B41" w:rsidRPr="00994B41" w:rsidRDefault="00994B41" w:rsidP="00994B41">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994B41">
        <w:rPr>
          <w:rStyle w:val="code2"/>
        </w:rPr>
        <w:t>slopeNumeric</w:t>
      </w:r>
      <w:proofErr w:type="gramEnd"/>
      <w:r w:rsidRPr="00994B41">
        <w:rPr>
          <w:rStyle w:val="code2"/>
        </w:rPr>
        <w:t xml:space="preserve"> =  0.4935272 </w:t>
      </w:r>
    </w:p>
    <w:p w14:paraId="0ACF60C1" w14:textId="77777777" w:rsidR="00994B41" w:rsidRPr="00994B41" w:rsidRDefault="00994B41" w:rsidP="00994B41">
      <w:pPr>
        <w:pBdr>
          <w:top w:val="single" w:sz="4" w:space="1" w:color="auto"/>
          <w:left w:val="single" w:sz="4" w:space="4" w:color="auto"/>
          <w:bottom w:val="single" w:sz="4" w:space="1" w:color="auto"/>
          <w:right w:val="single" w:sz="4" w:space="4" w:color="auto"/>
        </w:pBdr>
        <w:shd w:val="clear" w:color="auto" w:fill="E0E0E0"/>
        <w:rPr>
          <w:rStyle w:val="code2"/>
        </w:rPr>
      </w:pPr>
    </w:p>
    <w:p w14:paraId="50BF733A" w14:textId="77777777" w:rsidR="00994B41" w:rsidRPr="00994B41" w:rsidRDefault="00994B41" w:rsidP="00994B41">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994B41">
        <w:rPr>
          <w:rStyle w:val="code2"/>
        </w:rPr>
        <w:t>myNegInf</w:t>
      </w:r>
      <w:proofErr w:type="gramEnd"/>
      <w:r w:rsidRPr="00994B41">
        <w:rPr>
          <w:rStyle w:val="code2"/>
        </w:rPr>
        <w:t xml:space="preserve"> =  -8 </w:t>
      </w:r>
    </w:p>
    <w:p w14:paraId="5BB44ADD" w14:textId="77777777" w:rsidR="00994B41" w:rsidRPr="00994B41" w:rsidRDefault="00994B41" w:rsidP="00994B41">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994B41">
        <w:rPr>
          <w:rStyle w:val="code2"/>
        </w:rPr>
        <w:t>slopeContinuous</w:t>
      </w:r>
      <w:proofErr w:type="gramEnd"/>
      <w:r w:rsidRPr="00994B41">
        <w:rPr>
          <w:rStyle w:val="code2"/>
        </w:rPr>
        <w:t xml:space="preserve"> =  1 , slopeDashed =  0.4935272 </w:t>
      </w:r>
    </w:p>
    <w:p w14:paraId="2EA8F579" w14:textId="77777777" w:rsidR="00994B41" w:rsidRPr="00994B41" w:rsidRDefault="00994B41" w:rsidP="00994B41">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994B41">
        <w:rPr>
          <w:rStyle w:val="code2"/>
        </w:rPr>
        <w:t>slopeNumeric</w:t>
      </w:r>
      <w:proofErr w:type="gramEnd"/>
      <w:r w:rsidRPr="00994B41">
        <w:rPr>
          <w:rStyle w:val="code2"/>
        </w:rPr>
        <w:t xml:space="preserve"> =  0.4935272 </w:t>
      </w:r>
    </w:p>
    <w:p w14:paraId="22DE0018" w14:textId="77777777" w:rsidR="00994B41" w:rsidRPr="00994B41" w:rsidRDefault="00994B41" w:rsidP="00994B41">
      <w:pPr>
        <w:pBdr>
          <w:top w:val="single" w:sz="4" w:space="1" w:color="auto"/>
          <w:left w:val="single" w:sz="4" w:space="4" w:color="auto"/>
          <w:bottom w:val="single" w:sz="4" w:space="1" w:color="auto"/>
          <w:right w:val="single" w:sz="4" w:space="4" w:color="auto"/>
        </w:pBdr>
        <w:shd w:val="clear" w:color="auto" w:fill="E0E0E0"/>
        <w:rPr>
          <w:rStyle w:val="code2"/>
        </w:rPr>
      </w:pPr>
    </w:p>
    <w:p w14:paraId="39B66A17" w14:textId="77777777" w:rsidR="00994B41" w:rsidRPr="00994B41" w:rsidRDefault="00994B41" w:rsidP="00994B41">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994B41">
        <w:rPr>
          <w:rStyle w:val="code2"/>
        </w:rPr>
        <w:t>myNegInf</w:t>
      </w:r>
      <w:proofErr w:type="gramEnd"/>
      <w:r w:rsidRPr="00994B41">
        <w:rPr>
          <w:rStyle w:val="code2"/>
        </w:rPr>
        <w:t xml:space="preserve"> =  -9 </w:t>
      </w:r>
    </w:p>
    <w:p w14:paraId="2610D83D" w14:textId="77777777" w:rsidR="00994B41" w:rsidRPr="00994B41" w:rsidRDefault="00994B41" w:rsidP="00994B41">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994B41">
        <w:rPr>
          <w:rStyle w:val="code2"/>
        </w:rPr>
        <w:t>slopeContinuous</w:t>
      </w:r>
      <w:proofErr w:type="gramEnd"/>
      <w:r w:rsidRPr="00994B41">
        <w:rPr>
          <w:rStyle w:val="code2"/>
        </w:rPr>
        <w:t xml:space="preserve"> =  0.5 , slopeDashed =  0.4935272 </w:t>
      </w:r>
    </w:p>
    <w:p w14:paraId="6F445481" w14:textId="77777777" w:rsidR="00994B41" w:rsidRPr="00994B41" w:rsidRDefault="00994B41" w:rsidP="00994B41">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994B41">
        <w:rPr>
          <w:rStyle w:val="code2"/>
        </w:rPr>
        <w:t>slopeNumeric</w:t>
      </w:r>
      <w:proofErr w:type="gramEnd"/>
      <w:r w:rsidRPr="00994B41">
        <w:rPr>
          <w:rStyle w:val="code2"/>
        </w:rPr>
        <w:t xml:space="preserve"> =  0.4935272 </w:t>
      </w:r>
    </w:p>
    <w:p w14:paraId="2B6AC97B" w14:textId="77777777" w:rsidR="00994B41" w:rsidRPr="00994B41" w:rsidRDefault="00994B41" w:rsidP="00994B41">
      <w:pPr>
        <w:pBdr>
          <w:top w:val="single" w:sz="4" w:space="1" w:color="auto"/>
          <w:left w:val="single" w:sz="4" w:space="4" w:color="auto"/>
          <w:bottom w:val="single" w:sz="4" w:space="1" w:color="auto"/>
          <w:right w:val="single" w:sz="4" w:space="4" w:color="auto"/>
        </w:pBdr>
        <w:shd w:val="clear" w:color="auto" w:fill="E0E0E0"/>
        <w:rPr>
          <w:rStyle w:val="code2"/>
        </w:rPr>
      </w:pPr>
    </w:p>
    <w:p w14:paraId="3AC04DD3" w14:textId="77777777" w:rsidR="00994B41" w:rsidRPr="00994B41" w:rsidRDefault="00994B41" w:rsidP="00994B41">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994B41">
        <w:rPr>
          <w:rStyle w:val="code2"/>
        </w:rPr>
        <w:t>myNegInf</w:t>
      </w:r>
      <w:proofErr w:type="gramEnd"/>
      <w:r w:rsidRPr="00994B41">
        <w:rPr>
          <w:rStyle w:val="code2"/>
        </w:rPr>
        <w:t xml:space="preserve"> =  -10 </w:t>
      </w:r>
    </w:p>
    <w:p w14:paraId="7E765ED5" w14:textId="77777777" w:rsidR="00994B41" w:rsidRPr="00994B41" w:rsidRDefault="00994B41" w:rsidP="00994B41">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994B41">
        <w:rPr>
          <w:rStyle w:val="code2"/>
        </w:rPr>
        <w:t>slopeContinuous</w:t>
      </w:r>
      <w:proofErr w:type="gramEnd"/>
      <w:r w:rsidRPr="00994B41">
        <w:rPr>
          <w:rStyle w:val="code2"/>
        </w:rPr>
        <w:t xml:space="preserve"> =  0.5 , slopeDashed =  0.4935272 </w:t>
      </w:r>
    </w:p>
    <w:p w14:paraId="1E2100A6" w14:textId="77777777" w:rsidR="00994B41" w:rsidRPr="00994B41" w:rsidRDefault="00994B41" w:rsidP="00994B41">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994B41">
        <w:rPr>
          <w:rStyle w:val="code2"/>
        </w:rPr>
        <w:t>slopeNumeric</w:t>
      </w:r>
      <w:proofErr w:type="gramEnd"/>
      <w:r w:rsidRPr="00994B41">
        <w:rPr>
          <w:rStyle w:val="code2"/>
        </w:rPr>
        <w:t xml:space="preserve"> =  0.4935272 </w:t>
      </w:r>
    </w:p>
    <w:p w14:paraId="7322B01A" w14:textId="77777777" w:rsidR="00994B41" w:rsidRPr="00994B41" w:rsidRDefault="00994B41" w:rsidP="00994B41">
      <w:pPr>
        <w:pBdr>
          <w:top w:val="single" w:sz="4" w:space="1" w:color="auto"/>
          <w:left w:val="single" w:sz="4" w:space="4" w:color="auto"/>
          <w:bottom w:val="single" w:sz="4" w:space="1" w:color="auto"/>
          <w:right w:val="single" w:sz="4" w:space="4" w:color="auto"/>
        </w:pBdr>
        <w:shd w:val="clear" w:color="auto" w:fill="E0E0E0"/>
        <w:rPr>
          <w:rStyle w:val="code2"/>
        </w:rPr>
      </w:pPr>
    </w:p>
    <w:p w14:paraId="14CAC072" w14:textId="77777777" w:rsidR="00994B41" w:rsidRPr="00994B41" w:rsidRDefault="00994B41" w:rsidP="00994B41">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994B41">
        <w:rPr>
          <w:rStyle w:val="code2"/>
        </w:rPr>
        <w:t>myNegInf</w:t>
      </w:r>
      <w:proofErr w:type="gramEnd"/>
      <w:r w:rsidRPr="00994B41">
        <w:rPr>
          <w:rStyle w:val="code2"/>
        </w:rPr>
        <w:t xml:space="preserve"> =  -11 </w:t>
      </w:r>
    </w:p>
    <w:p w14:paraId="41459793" w14:textId="77777777" w:rsidR="00994B41" w:rsidRPr="00994B41" w:rsidRDefault="00994B41" w:rsidP="00994B41">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994B41">
        <w:rPr>
          <w:rStyle w:val="code2"/>
        </w:rPr>
        <w:t>slopeContinuous</w:t>
      </w:r>
      <w:proofErr w:type="gramEnd"/>
      <w:r w:rsidRPr="00994B41">
        <w:rPr>
          <w:rStyle w:val="code2"/>
        </w:rPr>
        <w:t xml:space="preserve"> =  0.5 , slopeDashed =  0.4935272 </w:t>
      </w:r>
    </w:p>
    <w:p w14:paraId="25D4CB27" w14:textId="77777777" w:rsidR="00994B41" w:rsidRPr="00994B41" w:rsidRDefault="00994B41" w:rsidP="00994B41">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994B41">
        <w:rPr>
          <w:rStyle w:val="code2"/>
        </w:rPr>
        <w:t>slopeNumeric</w:t>
      </w:r>
      <w:proofErr w:type="gramEnd"/>
      <w:r w:rsidRPr="00994B41">
        <w:rPr>
          <w:rStyle w:val="code2"/>
        </w:rPr>
        <w:t xml:space="preserve"> =  0.4935272 </w:t>
      </w:r>
    </w:p>
    <w:p w14:paraId="6F826E75" w14:textId="77777777" w:rsidR="00994B41" w:rsidRPr="00994B41" w:rsidRDefault="00994B41" w:rsidP="00994B41">
      <w:pPr>
        <w:pBdr>
          <w:top w:val="single" w:sz="4" w:space="1" w:color="auto"/>
          <w:left w:val="single" w:sz="4" w:space="4" w:color="auto"/>
          <w:bottom w:val="single" w:sz="4" w:space="1" w:color="auto"/>
          <w:right w:val="single" w:sz="4" w:space="4" w:color="auto"/>
        </w:pBdr>
        <w:shd w:val="clear" w:color="auto" w:fill="E0E0E0"/>
        <w:rPr>
          <w:rStyle w:val="code2"/>
        </w:rPr>
      </w:pPr>
    </w:p>
    <w:p w14:paraId="79D46FCB" w14:textId="77777777" w:rsidR="00994B41" w:rsidRPr="00994B41" w:rsidRDefault="00994B41" w:rsidP="00994B41">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994B41">
        <w:rPr>
          <w:rStyle w:val="code2"/>
        </w:rPr>
        <w:t>myNegInf</w:t>
      </w:r>
      <w:proofErr w:type="gramEnd"/>
      <w:r w:rsidRPr="00994B41">
        <w:rPr>
          <w:rStyle w:val="code2"/>
        </w:rPr>
        <w:t xml:space="preserve"> =  -12 </w:t>
      </w:r>
    </w:p>
    <w:p w14:paraId="65D1B129" w14:textId="77777777" w:rsidR="00994B41" w:rsidRPr="00994B41" w:rsidRDefault="00994B41" w:rsidP="00994B41">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994B41">
        <w:rPr>
          <w:rStyle w:val="code2"/>
        </w:rPr>
        <w:t>slopeContinuous</w:t>
      </w:r>
      <w:proofErr w:type="gramEnd"/>
      <w:r w:rsidRPr="00994B41">
        <w:rPr>
          <w:rStyle w:val="code2"/>
        </w:rPr>
        <w:t xml:space="preserve"> =  0.5 , slopeDashed =  0.4935272 </w:t>
      </w:r>
    </w:p>
    <w:p w14:paraId="388659D2" w14:textId="77777777" w:rsidR="00994B41" w:rsidRPr="00994B41" w:rsidRDefault="00994B41" w:rsidP="00994B41">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994B41">
        <w:rPr>
          <w:rStyle w:val="code2"/>
        </w:rPr>
        <w:t>slopeNumeric</w:t>
      </w:r>
      <w:proofErr w:type="gramEnd"/>
      <w:r w:rsidRPr="00994B41">
        <w:rPr>
          <w:rStyle w:val="code2"/>
        </w:rPr>
        <w:t xml:space="preserve"> =  0.4935272 </w:t>
      </w:r>
    </w:p>
    <w:p w14:paraId="1530A4A9" w14:textId="77777777" w:rsidR="00994B41" w:rsidRPr="00994B41" w:rsidRDefault="00994B41" w:rsidP="00994B41">
      <w:pPr>
        <w:pBdr>
          <w:top w:val="single" w:sz="4" w:space="1" w:color="auto"/>
          <w:left w:val="single" w:sz="4" w:space="4" w:color="auto"/>
          <w:bottom w:val="single" w:sz="4" w:space="1" w:color="auto"/>
          <w:right w:val="single" w:sz="4" w:space="4" w:color="auto"/>
        </w:pBdr>
        <w:shd w:val="clear" w:color="auto" w:fill="E0E0E0"/>
        <w:rPr>
          <w:rStyle w:val="code2"/>
        </w:rPr>
      </w:pPr>
    </w:p>
    <w:p w14:paraId="062992EF" w14:textId="77777777" w:rsidR="00994B41" w:rsidRPr="00994B41" w:rsidRDefault="00994B41" w:rsidP="00994B41">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994B41">
        <w:rPr>
          <w:rStyle w:val="code2"/>
        </w:rPr>
        <w:lastRenderedPageBreak/>
        <w:t>myNegInf</w:t>
      </w:r>
      <w:proofErr w:type="gramEnd"/>
      <w:r w:rsidRPr="00994B41">
        <w:rPr>
          <w:rStyle w:val="code2"/>
        </w:rPr>
        <w:t xml:space="preserve"> =  -13 </w:t>
      </w:r>
    </w:p>
    <w:p w14:paraId="03F67C65" w14:textId="77777777" w:rsidR="00994B41" w:rsidRPr="00994B41" w:rsidRDefault="00994B41" w:rsidP="00994B41">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994B41">
        <w:rPr>
          <w:rStyle w:val="code2"/>
        </w:rPr>
        <w:t>slopeContinuous</w:t>
      </w:r>
      <w:proofErr w:type="gramEnd"/>
      <w:r w:rsidRPr="00994B41">
        <w:rPr>
          <w:rStyle w:val="code2"/>
        </w:rPr>
        <w:t xml:space="preserve"> =  0.5 , slopeDashed =  0.4935272 </w:t>
      </w:r>
    </w:p>
    <w:p w14:paraId="220EF08E" w14:textId="77777777" w:rsidR="00994B41" w:rsidRPr="00994B41" w:rsidRDefault="00994B41" w:rsidP="00994B41">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994B41">
        <w:rPr>
          <w:rStyle w:val="code2"/>
        </w:rPr>
        <w:t>slopeNumeric</w:t>
      </w:r>
      <w:proofErr w:type="gramEnd"/>
      <w:r w:rsidRPr="00994B41">
        <w:rPr>
          <w:rStyle w:val="code2"/>
        </w:rPr>
        <w:t xml:space="preserve"> =  0.4935272 </w:t>
      </w:r>
    </w:p>
    <w:p w14:paraId="322F4477" w14:textId="77777777" w:rsidR="00994B41" w:rsidRPr="00994B41" w:rsidRDefault="00994B41" w:rsidP="00994B41">
      <w:pPr>
        <w:pBdr>
          <w:top w:val="single" w:sz="4" w:space="1" w:color="auto"/>
          <w:left w:val="single" w:sz="4" w:space="4" w:color="auto"/>
          <w:bottom w:val="single" w:sz="4" w:space="1" w:color="auto"/>
          <w:right w:val="single" w:sz="4" w:space="4" w:color="auto"/>
        </w:pBdr>
        <w:shd w:val="clear" w:color="auto" w:fill="E0E0E0"/>
        <w:rPr>
          <w:rStyle w:val="code2"/>
        </w:rPr>
      </w:pPr>
    </w:p>
    <w:p w14:paraId="5A624AA4" w14:textId="77777777" w:rsidR="00994B41" w:rsidRPr="00994B41" w:rsidRDefault="00994B41" w:rsidP="00994B41">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994B41">
        <w:rPr>
          <w:rStyle w:val="code2"/>
        </w:rPr>
        <w:t>myNegInf</w:t>
      </w:r>
      <w:proofErr w:type="gramEnd"/>
      <w:r w:rsidRPr="00994B41">
        <w:rPr>
          <w:rStyle w:val="code2"/>
        </w:rPr>
        <w:t xml:space="preserve"> =  -14 </w:t>
      </w:r>
    </w:p>
    <w:p w14:paraId="07D66560" w14:textId="77777777" w:rsidR="00994B41" w:rsidRPr="00994B41" w:rsidRDefault="00994B41" w:rsidP="00994B41">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994B41">
        <w:rPr>
          <w:rStyle w:val="code2"/>
        </w:rPr>
        <w:t>slopeContinuous</w:t>
      </w:r>
      <w:proofErr w:type="gramEnd"/>
      <w:r w:rsidRPr="00994B41">
        <w:rPr>
          <w:rStyle w:val="code2"/>
        </w:rPr>
        <w:t xml:space="preserve"> =  0.5 , slopeDashed =  0.4935272 </w:t>
      </w:r>
    </w:p>
    <w:p w14:paraId="46FBC7A6" w14:textId="77777777" w:rsidR="00994B41" w:rsidRPr="00994B41" w:rsidRDefault="00994B41" w:rsidP="00994B41">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994B41">
        <w:rPr>
          <w:rStyle w:val="code2"/>
        </w:rPr>
        <w:t>slopeNumeric</w:t>
      </w:r>
      <w:proofErr w:type="gramEnd"/>
      <w:r w:rsidRPr="00994B41">
        <w:rPr>
          <w:rStyle w:val="code2"/>
        </w:rPr>
        <w:t xml:space="preserve"> =  0.4935272 </w:t>
      </w:r>
    </w:p>
    <w:p w14:paraId="442718DA" w14:textId="77777777" w:rsidR="00994B41" w:rsidRPr="00994B41" w:rsidRDefault="00994B41" w:rsidP="00994B41">
      <w:pPr>
        <w:pBdr>
          <w:top w:val="single" w:sz="4" w:space="1" w:color="auto"/>
          <w:left w:val="single" w:sz="4" w:space="4" w:color="auto"/>
          <w:bottom w:val="single" w:sz="4" w:space="1" w:color="auto"/>
          <w:right w:val="single" w:sz="4" w:space="4" w:color="auto"/>
        </w:pBdr>
        <w:shd w:val="clear" w:color="auto" w:fill="E0E0E0"/>
        <w:rPr>
          <w:rStyle w:val="code2"/>
        </w:rPr>
      </w:pPr>
    </w:p>
    <w:p w14:paraId="2AF12C1A" w14:textId="77777777" w:rsidR="00994B41" w:rsidRPr="00994B41" w:rsidRDefault="00994B41" w:rsidP="00994B41">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994B41">
        <w:rPr>
          <w:rStyle w:val="code2"/>
        </w:rPr>
        <w:t>myNegInf</w:t>
      </w:r>
      <w:proofErr w:type="gramEnd"/>
      <w:r w:rsidRPr="00994B41">
        <w:rPr>
          <w:rStyle w:val="code2"/>
        </w:rPr>
        <w:t xml:space="preserve"> =  -15 </w:t>
      </w:r>
    </w:p>
    <w:p w14:paraId="0135B12C" w14:textId="77777777" w:rsidR="00994B41" w:rsidRPr="00994B41" w:rsidRDefault="00994B41" w:rsidP="00994B41">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994B41">
        <w:rPr>
          <w:rStyle w:val="code2"/>
        </w:rPr>
        <w:t>slopeContinuous</w:t>
      </w:r>
      <w:proofErr w:type="gramEnd"/>
      <w:r w:rsidRPr="00994B41">
        <w:rPr>
          <w:rStyle w:val="code2"/>
        </w:rPr>
        <w:t xml:space="preserve"> =  0.5 , slopeDashed =  0.4935272 </w:t>
      </w:r>
    </w:p>
    <w:p w14:paraId="3268ABE4" w14:textId="03DAA2A8" w:rsidR="00E67D43" w:rsidRPr="006F359F" w:rsidRDefault="00994B41" w:rsidP="00994B41">
      <w:pPr>
        <w:pBdr>
          <w:top w:val="single" w:sz="4" w:space="1" w:color="auto"/>
          <w:left w:val="single" w:sz="4" w:space="4" w:color="auto"/>
          <w:bottom w:val="single" w:sz="4" w:space="1" w:color="auto"/>
          <w:right w:val="single" w:sz="4" w:space="4" w:color="auto"/>
        </w:pBdr>
        <w:shd w:val="clear" w:color="auto" w:fill="E0E0E0"/>
        <w:rPr>
          <w:rStyle w:val="code2"/>
        </w:rPr>
      </w:pPr>
      <w:proofErr w:type="gramStart"/>
      <w:r w:rsidRPr="00994B41">
        <w:rPr>
          <w:rStyle w:val="code2"/>
        </w:rPr>
        <w:t>slopeNumeric</w:t>
      </w:r>
      <w:proofErr w:type="gramEnd"/>
      <w:r w:rsidRPr="00994B41">
        <w:rPr>
          <w:rStyle w:val="code2"/>
        </w:rPr>
        <w:t xml:space="preserve"> =  0.4935272</w:t>
      </w:r>
    </w:p>
    <w:p w14:paraId="42633609" w14:textId="77777777" w:rsidR="00CA1D4A" w:rsidRDefault="00CA1D4A" w:rsidP="00CA1D4A"/>
    <w:p w14:paraId="499D3407" w14:textId="77777777" w:rsidR="00CA1D4A" w:rsidRPr="007F2A64" w:rsidRDefault="00CA1D4A" w:rsidP="006C13A7"/>
    <w:p w14:paraId="04EAC3B5" w14:textId="274C5C9F" w:rsidR="00F77C64" w:rsidRDefault="00CA1D4A" w:rsidP="00994B41">
      <w:pPr>
        <w:jc w:val="center"/>
      </w:pPr>
      <w:r>
        <w:rPr>
          <w:noProof/>
        </w:rPr>
        <w:drawing>
          <wp:inline distT="0" distB="0" distL="0" distR="0" wp14:anchorId="5D3559B1" wp14:editId="3D0FEEE3">
            <wp:extent cx="5308600" cy="5321300"/>
            <wp:effectExtent l="0" t="0" r="0" b="1270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308600" cy="5321300"/>
                    </a:xfrm>
                    <a:prstGeom prst="rect">
                      <a:avLst/>
                    </a:prstGeom>
                    <a:noFill/>
                    <a:ln>
                      <a:noFill/>
                    </a:ln>
                  </pic:spPr>
                </pic:pic>
              </a:graphicData>
            </a:graphic>
          </wp:inline>
        </w:drawing>
      </w:r>
    </w:p>
    <w:p w14:paraId="2EAFEB35" w14:textId="083CFB83" w:rsidR="00994B41" w:rsidRDefault="00994B41" w:rsidP="00994B41">
      <w:pPr>
        <w:pStyle w:val="Caption"/>
      </w:pPr>
      <w:bookmarkStart w:id="13" w:name="_Ref372740482"/>
      <w:bookmarkStart w:id="14" w:name="_Ref374106822"/>
      <w:r>
        <w:t xml:space="preserve">Figure </w:t>
      </w:r>
      <w:fldSimple w:instr=" SEQ Figure \* ARABIC ">
        <w:r w:rsidR="001C0FDC">
          <w:rPr>
            <w:noProof/>
          </w:rPr>
          <w:t>3</w:t>
        </w:r>
      </w:fldSimple>
      <w:bookmarkEnd w:id="13"/>
      <w:r>
        <w:t>: ROC plot produced for the code listed above.</w:t>
      </w:r>
      <w:bookmarkEnd w:id="14"/>
      <w:r w:rsidR="007649F2">
        <w:t xml:space="preserve"> The apparent discontinuity in slope at the end-point is in fact not true, see Online Appendix</w:t>
      </w:r>
      <w:r w:rsidR="007649F2" w:rsidRPr="007F2A64">
        <w:t xml:space="preserve"> 17.</w:t>
      </w:r>
      <w:r w:rsidR="007649F2">
        <w:t>H</w:t>
      </w:r>
      <w:r w:rsidR="007649F2" w:rsidRPr="007F2A64">
        <w:t>.</w:t>
      </w:r>
      <w:r w:rsidR="007649F2">
        <w:t>2.</w:t>
      </w:r>
    </w:p>
    <w:p w14:paraId="267CBEA0" w14:textId="61F8DB7E" w:rsidR="000C7E8B" w:rsidRDefault="001554F9" w:rsidP="003C26A1">
      <w:pPr>
        <w:pStyle w:val="Heading1"/>
      </w:pPr>
      <w:r>
        <w:t>References</w:t>
      </w:r>
    </w:p>
    <w:p w14:paraId="332501F5" w14:textId="77777777" w:rsidR="003C3987" w:rsidRPr="003C3987" w:rsidRDefault="00541CD4" w:rsidP="003C3987">
      <w:pPr>
        <w:pStyle w:val="EndNoteBibliography"/>
        <w:ind w:left="720" w:hanging="720"/>
        <w:rPr>
          <w:noProof/>
        </w:rPr>
      </w:pPr>
      <w:r>
        <w:fldChar w:fldCharType="begin"/>
      </w:r>
      <w:r>
        <w:instrText xml:space="preserve"> ADDIN EN.REFLIST </w:instrText>
      </w:r>
      <w:r>
        <w:fldChar w:fldCharType="separate"/>
      </w:r>
      <w:r w:rsidR="003C3987" w:rsidRPr="003C3987">
        <w:rPr>
          <w:noProof/>
        </w:rPr>
        <w:t>1.</w:t>
      </w:r>
      <w:r w:rsidR="003C3987" w:rsidRPr="003C3987">
        <w:rPr>
          <w:noProof/>
        </w:rPr>
        <w:tab/>
        <w:t xml:space="preserve">Press WH, Teukolsky SA, Vetterling WT, Flannery BP. </w:t>
      </w:r>
      <w:r w:rsidR="003C3987" w:rsidRPr="003C3987">
        <w:rPr>
          <w:i/>
          <w:noProof/>
        </w:rPr>
        <w:t>Numerical Recipes: The Art of Scientific Computing.</w:t>
      </w:r>
      <w:r w:rsidR="003C3987" w:rsidRPr="003C3987">
        <w:rPr>
          <w:noProof/>
        </w:rPr>
        <w:t xml:space="preserve"> 3 ed. Cambridge: Cambridge University Press; 2007.</w:t>
      </w:r>
    </w:p>
    <w:p w14:paraId="5E8DCE01" w14:textId="77777777" w:rsidR="003C3987" w:rsidRPr="003C3987" w:rsidRDefault="003C3987" w:rsidP="003C3987">
      <w:pPr>
        <w:pStyle w:val="EndNoteBibliography"/>
        <w:ind w:left="720" w:hanging="720"/>
        <w:rPr>
          <w:noProof/>
        </w:rPr>
      </w:pPr>
      <w:r w:rsidRPr="003C3987">
        <w:rPr>
          <w:noProof/>
        </w:rPr>
        <w:t>2.</w:t>
      </w:r>
      <w:r w:rsidRPr="003C3987">
        <w:rPr>
          <w:noProof/>
        </w:rPr>
        <w:tab/>
        <w:t xml:space="preserve">Chakraborty DP. ROC Curves predicted by a model of visual search. </w:t>
      </w:r>
      <w:r w:rsidRPr="003C3987">
        <w:rPr>
          <w:i/>
          <w:noProof/>
        </w:rPr>
        <w:t xml:space="preserve">Phys Med Biol. </w:t>
      </w:r>
      <w:r w:rsidRPr="003C3987">
        <w:rPr>
          <w:noProof/>
        </w:rPr>
        <w:t>2006;51:3463–3482.</w:t>
      </w:r>
    </w:p>
    <w:p w14:paraId="7E14D0BB" w14:textId="77777777" w:rsidR="003C3987" w:rsidRPr="003C3987" w:rsidRDefault="003C3987" w:rsidP="003C3987">
      <w:pPr>
        <w:pStyle w:val="EndNoteBibliography"/>
        <w:ind w:left="720" w:hanging="720"/>
        <w:rPr>
          <w:noProof/>
        </w:rPr>
      </w:pPr>
      <w:r w:rsidRPr="003C3987">
        <w:rPr>
          <w:noProof/>
        </w:rPr>
        <w:t>3.</w:t>
      </w:r>
      <w:r w:rsidRPr="003C3987">
        <w:rPr>
          <w:noProof/>
        </w:rPr>
        <w:tab/>
        <w:t xml:space="preserve">Hanley JA. The Robustness of the "Binormal" Assumptions Used in Fitting ROC Curves. </w:t>
      </w:r>
      <w:r w:rsidRPr="003C3987">
        <w:rPr>
          <w:i/>
          <w:noProof/>
        </w:rPr>
        <w:t xml:space="preserve">Med Decis Making. </w:t>
      </w:r>
      <w:r w:rsidRPr="003C3987">
        <w:rPr>
          <w:noProof/>
        </w:rPr>
        <w:t>1988;8(3):197-203.</w:t>
      </w:r>
    </w:p>
    <w:p w14:paraId="1AC1E5A4" w14:textId="38F4F32D" w:rsidR="003C3987" w:rsidRPr="003C3987" w:rsidRDefault="003C3987" w:rsidP="003C3987">
      <w:pPr>
        <w:pStyle w:val="EndNoteBibliography"/>
        <w:ind w:left="720" w:hanging="720"/>
        <w:rPr>
          <w:noProof/>
        </w:rPr>
      </w:pPr>
      <w:r w:rsidRPr="003C3987">
        <w:rPr>
          <w:noProof/>
        </w:rPr>
        <w:lastRenderedPageBreak/>
        <w:t>4.</w:t>
      </w:r>
      <w:r w:rsidRPr="003C3987">
        <w:rPr>
          <w:noProof/>
        </w:rPr>
        <w:tab/>
        <w:t xml:space="preserve">Eng J. ROC analysis: web-based calculator for ROC curves, </w:t>
      </w:r>
      <w:hyperlink r:id="rId173" w:history="1">
        <w:r w:rsidRPr="003C3987">
          <w:rPr>
            <w:rStyle w:val="Hyperlink"/>
            <w:rFonts w:ascii="Times New Roman" w:hAnsi="Times New Roman"/>
            <w:noProof/>
          </w:rPr>
          <w:t>http://www.jrocfit.org</w:t>
        </w:r>
      </w:hyperlink>
      <w:r w:rsidRPr="003C3987">
        <w:rPr>
          <w:noProof/>
        </w:rPr>
        <w:t>. 2006.</w:t>
      </w:r>
    </w:p>
    <w:p w14:paraId="3749637D" w14:textId="7F988F64" w:rsidR="00772B8A" w:rsidRPr="00541CD4" w:rsidRDefault="00541CD4" w:rsidP="00C61F48">
      <w:pPr>
        <w:tabs>
          <w:tab w:val="left" w:pos="1400"/>
        </w:tabs>
      </w:pPr>
      <w:r>
        <w:fldChar w:fldCharType="end"/>
      </w:r>
    </w:p>
    <w:p w14:paraId="5D9871BB" w14:textId="5ED97B2D" w:rsidR="00933916" w:rsidRPr="00541CD4" w:rsidRDefault="00933916" w:rsidP="00C61F48"/>
    <w:sectPr w:rsidR="00933916" w:rsidRPr="00541CD4" w:rsidSect="001C0FDC">
      <w:type w:val="continuous"/>
      <w:pgSz w:w="12240" w:h="15840"/>
      <w:pgMar w:top="720" w:right="720" w:bottom="720" w:left="72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F86EE13" w14:textId="77777777" w:rsidR="000127C0" w:rsidRDefault="000127C0" w:rsidP="00C30F5E">
      <w:r>
        <w:separator/>
      </w:r>
    </w:p>
  </w:endnote>
  <w:endnote w:type="continuationSeparator" w:id="0">
    <w:p w14:paraId="645D394A" w14:textId="77777777" w:rsidR="000127C0" w:rsidRDefault="000127C0" w:rsidP="00C30F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PT Mono Bold">
    <w:panose1 w:val="02060709020205020204"/>
    <w:charset w:val="00"/>
    <w:family w:val="auto"/>
    <w:pitch w:val="variable"/>
    <w:sig w:usb0="A00002EF" w:usb1="500078EB" w:usb2="00000000" w:usb3="00000000" w:csb0="00000097" w:csb1="00000000"/>
  </w:font>
  <w:font w:name="PT Mono">
    <w:panose1 w:val="02060509020205020204"/>
    <w:charset w:val="00"/>
    <w:family w:val="auto"/>
    <w:pitch w:val="variable"/>
    <w:sig w:usb0="A00002EF" w:usb1="500078EB" w:usb2="00000000" w:usb3="00000000" w:csb0="00000097" w:csb1="00000000"/>
  </w:font>
  <w:font w:name="Courier">
    <w:panose1 w:val="02000500000000000000"/>
    <w:charset w:val="4D"/>
    <w:family w:val="modern"/>
    <w:notTrueType/>
    <w:pitch w:val="fixed"/>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SimSun">
    <w:altName w:val="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BB1756" w14:textId="77777777" w:rsidR="00772B8A" w:rsidRDefault="00772B8A" w:rsidP="008F62CB">
    <w:pPr>
      <w:framePr w:wrap="around" w:vAnchor="text" w:hAnchor="margin" w:xAlign="center" w:y="1"/>
    </w:pPr>
    <w:r>
      <w:fldChar w:fldCharType="begin"/>
    </w:r>
    <w:r>
      <w:instrText xml:space="preserve">PAGE  </w:instrText>
    </w:r>
    <w:r>
      <w:fldChar w:fldCharType="separate"/>
    </w:r>
    <w:r w:rsidR="00602EE2">
      <w:rPr>
        <w:noProof/>
      </w:rPr>
      <w:t>14</w:t>
    </w:r>
    <w:r>
      <w:fldChar w:fldCharType="end"/>
    </w:r>
  </w:p>
  <w:p w14:paraId="597B1741" w14:textId="77777777" w:rsidR="00772B8A" w:rsidRDefault="00772B8A"/>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E66991" w14:textId="77777777" w:rsidR="00772B8A" w:rsidRDefault="00772B8A" w:rsidP="008F62CB">
    <w:pPr>
      <w:framePr w:wrap="around" w:vAnchor="text" w:hAnchor="margin" w:xAlign="center" w:y="1"/>
    </w:pPr>
    <w:r>
      <w:fldChar w:fldCharType="begin"/>
    </w:r>
    <w:r>
      <w:instrText xml:space="preserve">PAGE  </w:instrText>
    </w:r>
    <w:r>
      <w:fldChar w:fldCharType="separate"/>
    </w:r>
    <w:r w:rsidR="002E6BF0">
      <w:rPr>
        <w:noProof/>
      </w:rPr>
      <w:t>32</w:t>
    </w:r>
    <w:r>
      <w:fldChar w:fldCharType="end"/>
    </w:r>
  </w:p>
  <w:p w14:paraId="22BAC6C8" w14:textId="77777777" w:rsidR="00772B8A" w:rsidRDefault="00772B8A"/>
  <w:p w14:paraId="7268B900" w14:textId="77777777" w:rsidR="00772B8A" w:rsidRDefault="00772B8A"/>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0417ECC" w14:textId="77777777" w:rsidR="000127C0" w:rsidRDefault="000127C0" w:rsidP="00C30F5E">
      <w:r>
        <w:separator/>
      </w:r>
    </w:p>
  </w:footnote>
  <w:footnote w:type="continuationSeparator" w:id="0">
    <w:p w14:paraId="1758A669" w14:textId="77777777" w:rsidR="000127C0" w:rsidRDefault="000127C0" w:rsidP="00C30F5E">
      <w:r>
        <w:continuationSeparator/>
      </w:r>
    </w:p>
  </w:footnote>
  <w:footnote w:id="1">
    <w:p w14:paraId="2DC2AA7D" w14:textId="5D175F31" w:rsidR="002E6BF0" w:rsidRDefault="002E6BF0">
      <w:pPr>
        <w:pStyle w:val="FootnoteText"/>
      </w:pPr>
      <w:r>
        <w:rPr>
          <w:rStyle w:val="FootnoteReference"/>
        </w:rPr>
        <w:footnoteRef/>
      </w:r>
      <w:r>
        <w:t xml:space="preserve"> Maple displays mu, nu, </w:t>
      </w:r>
      <w:proofErr w:type="gramStart"/>
      <w:r>
        <w:t>lambda</w:t>
      </w:r>
      <w:proofErr w:type="gramEnd"/>
      <w:r>
        <w:t xml:space="preserve"> as Greek characters, but will not display primed quantities, at least using my basic knowledge of this tool. </w:t>
      </w:r>
    </w:p>
  </w:footnote>
  <w:footnote w:id="2">
    <w:p w14:paraId="40125010" w14:textId="62976465" w:rsidR="000127C0" w:rsidRDefault="000127C0" w:rsidP="00706798">
      <w:pPr>
        <w:pStyle w:val="FootnoteText"/>
      </w:pPr>
      <w:r>
        <w:rPr>
          <w:rStyle w:val="FootnoteReference"/>
        </w:rPr>
        <w:footnoteRef/>
      </w:r>
      <w:r>
        <w:t xml:space="preserve"> Maple is not simplifying it further since it has not been told, for example, that </w:t>
      </w:r>
      <w:r w:rsidRPr="00BB692F">
        <w:rPr>
          <w:position w:val="-6"/>
        </w:rPr>
        <w:object w:dxaOrig="940" w:dyaOrig="260" w14:anchorId="08910FA8">
          <v:shape id="_x0000_i1093" type="#_x0000_t75" style="width:47.35pt;height:14.65pt" o:ole="">
            <v:imagedata r:id="rId1" o:title=""/>
          </v:shape>
          <o:OLEObject Type="Embed" ProgID="Equation.DSMT4" ShapeID="_x0000_i1093" DrawAspect="Content" ObjectID="_1448227856" r:id="rId2"/>
        </w:object>
      </w:r>
      <w:r>
        <w:t xml:space="preserve"> so it need not worry about dividing by zero. Appropriate </w:t>
      </w:r>
      <w:r w:rsidRPr="00BB692F">
        <w:rPr>
          <w:rStyle w:val="InLineCode"/>
        </w:rPr>
        <w:t>assume</w:t>
      </w:r>
      <w:r>
        <w:t xml:space="preserve"> statements could work, but they make the output </w:t>
      </w:r>
      <w:r w:rsidR="0058103A">
        <w:t>appear more complicated</w:t>
      </w:r>
      <w:r>
        <w:t>.</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C038E"/>
    <w:multiLevelType w:val="hybridMultilevel"/>
    <w:tmpl w:val="04741B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926224A"/>
    <w:multiLevelType w:val="hybridMultilevel"/>
    <w:tmpl w:val="629ED7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A2B4E85"/>
    <w:multiLevelType w:val="hybridMultilevel"/>
    <w:tmpl w:val="01C414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974C18"/>
    <w:multiLevelType w:val="hybridMultilevel"/>
    <w:tmpl w:val="FA6CBB90"/>
    <w:lvl w:ilvl="0" w:tplc="29A027E8">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213934DA"/>
    <w:multiLevelType w:val="hybridMultilevel"/>
    <w:tmpl w:val="B19C36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74C0C51"/>
    <w:multiLevelType w:val="hybridMultilevel"/>
    <w:tmpl w:val="908CBC30"/>
    <w:lvl w:ilvl="0" w:tplc="55FAB600">
      <w:start w:val="1"/>
      <w:numFmt w:val="decimal"/>
      <w:lvlText w:val="%1."/>
      <w:lvlJc w:val="left"/>
      <w:pPr>
        <w:ind w:left="960" w:hanging="9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417A255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6AA639A2"/>
    <w:multiLevelType w:val="hybridMultilevel"/>
    <w:tmpl w:val="9C420306"/>
    <w:lvl w:ilvl="0" w:tplc="55FAB600">
      <w:start w:val="1"/>
      <w:numFmt w:val="decimal"/>
      <w:lvlText w:val="%1."/>
      <w:lvlJc w:val="left"/>
      <w:pPr>
        <w:ind w:left="960" w:hanging="9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74B34CC6"/>
    <w:multiLevelType w:val="hybridMultilevel"/>
    <w:tmpl w:val="2CF651D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7B3E5E9C"/>
    <w:multiLevelType w:val="hybridMultilevel"/>
    <w:tmpl w:val="BAE45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4"/>
  </w:num>
  <w:num w:numId="4">
    <w:abstractNumId w:val="1"/>
  </w:num>
  <w:num w:numId="5">
    <w:abstractNumId w:val="5"/>
  </w:num>
  <w:num w:numId="6">
    <w:abstractNumId w:val="7"/>
  </w:num>
  <w:num w:numId="7">
    <w:abstractNumId w:val="6"/>
  </w:num>
  <w:num w:numId="8">
    <w:abstractNumId w:val="0"/>
  </w:num>
  <w:num w:numId="9">
    <w:abstractNumId w:val="8"/>
  </w:num>
  <w:num w:numId="10">
    <w:abstractNumId w:val="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grammar="clean"/>
  <w:attachedTemplate r:id="rId1"/>
  <w:linkStyles/>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6215"/>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AMA&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eptarr08d9ts6eftsmp02wvxas0szvetsaf&quot;&gt;MyReferences2-Saved&lt;record-ids&gt;&lt;item&gt;300&lt;/item&gt;&lt;item&gt;1216&lt;/item&gt;&lt;item&gt;1566&lt;/item&gt;&lt;item&gt;2114&lt;/item&gt;&lt;/record-ids&gt;&lt;/item&gt;&lt;/Libraries&gt;"/>
  </w:docVars>
  <w:rsids>
    <w:rsidRoot w:val="0033312E"/>
    <w:rsid w:val="0000051F"/>
    <w:rsid w:val="000005A9"/>
    <w:rsid w:val="000007A2"/>
    <w:rsid w:val="00000E88"/>
    <w:rsid w:val="00001DE9"/>
    <w:rsid w:val="00004478"/>
    <w:rsid w:val="000044ED"/>
    <w:rsid w:val="00004733"/>
    <w:rsid w:val="0000543F"/>
    <w:rsid w:val="000058D0"/>
    <w:rsid w:val="000062B3"/>
    <w:rsid w:val="0000679D"/>
    <w:rsid w:val="00006B9B"/>
    <w:rsid w:val="000077FE"/>
    <w:rsid w:val="00007839"/>
    <w:rsid w:val="000079B0"/>
    <w:rsid w:val="0001218D"/>
    <w:rsid w:val="000127C0"/>
    <w:rsid w:val="00012A71"/>
    <w:rsid w:val="00013AB7"/>
    <w:rsid w:val="000144E7"/>
    <w:rsid w:val="00015532"/>
    <w:rsid w:val="00015BD6"/>
    <w:rsid w:val="000164F7"/>
    <w:rsid w:val="0001676C"/>
    <w:rsid w:val="00016C2E"/>
    <w:rsid w:val="00016D21"/>
    <w:rsid w:val="00017C36"/>
    <w:rsid w:val="00020279"/>
    <w:rsid w:val="000202BC"/>
    <w:rsid w:val="000207D4"/>
    <w:rsid w:val="00020931"/>
    <w:rsid w:val="00020A01"/>
    <w:rsid w:val="000217DD"/>
    <w:rsid w:val="000221F5"/>
    <w:rsid w:val="00022B2F"/>
    <w:rsid w:val="00022D9C"/>
    <w:rsid w:val="000248CD"/>
    <w:rsid w:val="00024F45"/>
    <w:rsid w:val="00025313"/>
    <w:rsid w:val="00025764"/>
    <w:rsid w:val="000272FB"/>
    <w:rsid w:val="00027CDB"/>
    <w:rsid w:val="00027D1D"/>
    <w:rsid w:val="00030474"/>
    <w:rsid w:val="0003061E"/>
    <w:rsid w:val="000312F5"/>
    <w:rsid w:val="00031AFD"/>
    <w:rsid w:val="00031B3E"/>
    <w:rsid w:val="00032185"/>
    <w:rsid w:val="00032C92"/>
    <w:rsid w:val="000334CC"/>
    <w:rsid w:val="0003373E"/>
    <w:rsid w:val="00033EC7"/>
    <w:rsid w:val="0003408D"/>
    <w:rsid w:val="00035D1F"/>
    <w:rsid w:val="00036039"/>
    <w:rsid w:val="000369F2"/>
    <w:rsid w:val="00036DAE"/>
    <w:rsid w:val="00036EE0"/>
    <w:rsid w:val="00037176"/>
    <w:rsid w:val="000376E6"/>
    <w:rsid w:val="000377DD"/>
    <w:rsid w:val="000412C8"/>
    <w:rsid w:val="0004197F"/>
    <w:rsid w:val="000425B3"/>
    <w:rsid w:val="000428B1"/>
    <w:rsid w:val="00042D3C"/>
    <w:rsid w:val="00042DA3"/>
    <w:rsid w:val="000430B5"/>
    <w:rsid w:val="000438DF"/>
    <w:rsid w:val="000446E6"/>
    <w:rsid w:val="0004557D"/>
    <w:rsid w:val="00045DBB"/>
    <w:rsid w:val="00046169"/>
    <w:rsid w:val="00046419"/>
    <w:rsid w:val="00047BDE"/>
    <w:rsid w:val="00047C25"/>
    <w:rsid w:val="00047E4E"/>
    <w:rsid w:val="00050049"/>
    <w:rsid w:val="0005166A"/>
    <w:rsid w:val="00051EE3"/>
    <w:rsid w:val="000533C8"/>
    <w:rsid w:val="00054199"/>
    <w:rsid w:val="00054F66"/>
    <w:rsid w:val="000551DF"/>
    <w:rsid w:val="0005570F"/>
    <w:rsid w:val="00055CFC"/>
    <w:rsid w:val="0005630B"/>
    <w:rsid w:val="00057514"/>
    <w:rsid w:val="00057E2C"/>
    <w:rsid w:val="00061938"/>
    <w:rsid w:val="0006195A"/>
    <w:rsid w:val="00061D7E"/>
    <w:rsid w:val="00062006"/>
    <w:rsid w:val="000621C1"/>
    <w:rsid w:val="00064DC1"/>
    <w:rsid w:val="000654B1"/>
    <w:rsid w:val="000656D1"/>
    <w:rsid w:val="000657B2"/>
    <w:rsid w:val="00065EC7"/>
    <w:rsid w:val="00065F37"/>
    <w:rsid w:val="0006634C"/>
    <w:rsid w:val="0006638C"/>
    <w:rsid w:val="000663C8"/>
    <w:rsid w:val="000667E6"/>
    <w:rsid w:val="00066A11"/>
    <w:rsid w:val="00067DC0"/>
    <w:rsid w:val="000702FE"/>
    <w:rsid w:val="00071165"/>
    <w:rsid w:val="00071260"/>
    <w:rsid w:val="0007142F"/>
    <w:rsid w:val="000715F6"/>
    <w:rsid w:val="00071601"/>
    <w:rsid w:val="0007176F"/>
    <w:rsid w:val="00071B2C"/>
    <w:rsid w:val="00072BFC"/>
    <w:rsid w:val="0007475D"/>
    <w:rsid w:val="00074FA7"/>
    <w:rsid w:val="0007623C"/>
    <w:rsid w:val="0007694D"/>
    <w:rsid w:val="00076D68"/>
    <w:rsid w:val="000805DB"/>
    <w:rsid w:val="0008178D"/>
    <w:rsid w:val="00083111"/>
    <w:rsid w:val="000835A9"/>
    <w:rsid w:val="00083616"/>
    <w:rsid w:val="00083640"/>
    <w:rsid w:val="00083A37"/>
    <w:rsid w:val="00084E37"/>
    <w:rsid w:val="0008545F"/>
    <w:rsid w:val="00085AAC"/>
    <w:rsid w:val="000861E4"/>
    <w:rsid w:val="000863FB"/>
    <w:rsid w:val="00087282"/>
    <w:rsid w:val="000874C8"/>
    <w:rsid w:val="00087A67"/>
    <w:rsid w:val="000904E0"/>
    <w:rsid w:val="00091494"/>
    <w:rsid w:val="00091DD8"/>
    <w:rsid w:val="000921B6"/>
    <w:rsid w:val="0009237E"/>
    <w:rsid w:val="000928B7"/>
    <w:rsid w:val="00092CCA"/>
    <w:rsid w:val="00092FF6"/>
    <w:rsid w:val="00093117"/>
    <w:rsid w:val="00093195"/>
    <w:rsid w:val="000938FB"/>
    <w:rsid w:val="00093BB1"/>
    <w:rsid w:val="00093FE7"/>
    <w:rsid w:val="00094BA1"/>
    <w:rsid w:val="000961CF"/>
    <w:rsid w:val="0009646C"/>
    <w:rsid w:val="00096BC3"/>
    <w:rsid w:val="00097515"/>
    <w:rsid w:val="000A05C7"/>
    <w:rsid w:val="000A09D1"/>
    <w:rsid w:val="000A2689"/>
    <w:rsid w:val="000A3168"/>
    <w:rsid w:val="000A356B"/>
    <w:rsid w:val="000A43A8"/>
    <w:rsid w:val="000A4B9C"/>
    <w:rsid w:val="000A5827"/>
    <w:rsid w:val="000A5A36"/>
    <w:rsid w:val="000A6E2D"/>
    <w:rsid w:val="000A6E88"/>
    <w:rsid w:val="000A6F8D"/>
    <w:rsid w:val="000B0088"/>
    <w:rsid w:val="000B0786"/>
    <w:rsid w:val="000B18D2"/>
    <w:rsid w:val="000B1C98"/>
    <w:rsid w:val="000B30A0"/>
    <w:rsid w:val="000B33F4"/>
    <w:rsid w:val="000B4DA3"/>
    <w:rsid w:val="000B4E0F"/>
    <w:rsid w:val="000B4EBB"/>
    <w:rsid w:val="000B4F62"/>
    <w:rsid w:val="000B612A"/>
    <w:rsid w:val="000B6818"/>
    <w:rsid w:val="000B713D"/>
    <w:rsid w:val="000C0E54"/>
    <w:rsid w:val="000C1553"/>
    <w:rsid w:val="000C46A9"/>
    <w:rsid w:val="000C57F7"/>
    <w:rsid w:val="000C5EDD"/>
    <w:rsid w:val="000C63E3"/>
    <w:rsid w:val="000C65E5"/>
    <w:rsid w:val="000C6649"/>
    <w:rsid w:val="000C7E8B"/>
    <w:rsid w:val="000D124E"/>
    <w:rsid w:val="000D167A"/>
    <w:rsid w:val="000D19D4"/>
    <w:rsid w:val="000D3025"/>
    <w:rsid w:val="000D3F23"/>
    <w:rsid w:val="000D46B1"/>
    <w:rsid w:val="000D4F7B"/>
    <w:rsid w:val="000D6D90"/>
    <w:rsid w:val="000D7A2D"/>
    <w:rsid w:val="000E0112"/>
    <w:rsid w:val="000E04E0"/>
    <w:rsid w:val="000E04F1"/>
    <w:rsid w:val="000E1832"/>
    <w:rsid w:val="000E18C6"/>
    <w:rsid w:val="000E213C"/>
    <w:rsid w:val="000E2FDC"/>
    <w:rsid w:val="000E3765"/>
    <w:rsid w:val="000E4507"/>
    <w:rsid w:val="000E457F"/>
    <w:rsid w:val="000E466C"/>
    <w:rsid w:val="000E47A2"/>
    <w:rsid w:val="000E4D89"/>
    <w:rsid w:val="000E4D9D"/>
    <w:rsid w:val="000E569C"/>
    <w:rsid w:val="000E5999"/>
    <w:rsid w:val="000E5F08"/>
    <w:rsid w:val="000E7887"/>
    <w:rsid w:val="000E7926"/>
    <w:rsid w:val="000F0983"/>
    <w:rsid w:val="000F1363"/>
    <w:rsid w:val="000F27C8"/>
    <w:rsid w:val="000F2CF3"/>
    <w:rsid w:val="000F2E2C"/>
    <w:rsid w:val="000F3122"/>
    <w:rsid w:val="000F3182"/>
    <w:rsid w:val="000F3E31"/>
    <w:rsid w:val="000F42A5"/>
    <w:rsid w:val="000F43A4"/>
    <w:rsid w:val="000F4528"/>
    <w:rsid w:val="000F4E1D"/>
    <w:rsid w:val="000F5CB0"/>
    <w:rsid w:val="000F6A7F"/>
    <w:rsid w:val="000F73C8"/>
    <w:rsid w:val="000F759D"/>
    <w:rsid w:val="000F7E40"/>
    <w:rsid w:val="000F7EB9"/>
    <w:rsid w:val="000F7F1A"/>
    <w:rsid w:val="001027A2"/>
    <w:rsid w:val="00103B3D"/>
    <w:rsid w:val="00103F65"/>
    <w:rsid w:val="00104F61"/>
    <w:rsid w:val="00105F30"/>
    <w:rsid w:val="00106B13"/>
    <w:rsid w:val="0010707E"/>
    <w:rsid w:val="001074E7"/>
    <w:rsid w:val="00110456"/>
    <w:rsid w:val="00110620"/>
    <w:rsid w:val="001108E3"/>
    <w:rsid w:val="0011091C"/>
    <w:rsid w:val="00110A84"/>
    <w:rsid w:val="00110FF4"/>
    <w:rsid w:val="001119CA"/>
    <w:rsid w:val="00111F65"/>
    <w:rsid w:val="0011227B"/>
    <w:rsid w:val="00112627"/>
    <w:rsid w:val="00112742"/>
    <w:rsid w:val="0011298C"/>
    <w:rsid w:val="0011398A"/>
    <w:rsid w:val="0011403E"/>
    <w:rsid w:val="0011465E"/>
    <w:rsid w:val="00114BFE"/>
    <w:rsid w:val="00116125"/>
    <w:rsid w:val="00116BBF"/>
    <w:rsid w:val="00116BD5"/>
    <w:rsid w:val="001177AB"/>
    <w:rsid w:val="0012005A"/>
    <w:rsid w:val="001211EC"/>
    <w:rsid w:val="00121F73"/>
    <w:rsid w:val="00122C60"/>
    <w:rsid w:val="001233DC"/>
    <w:rsid w:val="00124188"/>
    <w:rsid w:val="00124731"/>
    <w:rsid w:val="00124ABA"/>
    <w:rsid w:val="00124FF3"/>
    <w:rsid w:val="0012555C"/>
    <w:rsid w:val="00125E62"/>
    <w:rsid w:val="0012710C"/>
    <w:rsid w:val="0012727C"/>
    <w:rsid w:val="00130250"/>
    <w:rsid w:val="00131FC0"/>
    <w:rsid w:val="00132D6F"/>
    <w:rsid w:val="0013386A"/>
    <w:rsid w:val="00133F72"/>
    <w:rsid w:val="00134B90"/>
    <w:rsid w:val="00134E67"/>
    <w:rsid w:val="001358E4"/>
    <w:rsid w:val="00135BF5"/>
    <w:rsid w:val="00135CC9"/>
    <w:rsid w:val="00135E4A"/>
    <w:rsid w:val="00136520"/>
    <w:rsid w:val="00136928"/>
    <w:rsid w:val="0013742F"/>
    <w:rsid w:val="00137934"/>
    <w:rsid w:val="00137A19"/>
    <w:rsid w:val="0014060D"/>
    <w:rsid w:val="00140807"/>
    <w:rsid w:val="00140B90"/>
    <w:rsid w:val="00143875"/>
    <w:rsid w:val="001442F8"/>
    <w:rsid w:val="001445D6"/>
    <w:rsid w:val="00144E9B"/>
    <w:rsid w:val="00146AD9"/>
    <w:rsid w:val="00150F10"/>
    <w:rsid w:val="00151C8B"/>
    <w:rsid w:val="00152379"/>
    <w:rsid w:val="001524FD"/>
    <w:rsid w:val="0015495B"/>
    <w:rsid w:val="001554F9"/>
    <w:rsid w:val="0015584B"/>
    <w:rsid w:val="00157270"/>
    <w:rsid w:val="0015740E"/>
    <w:rsid w:val="001601C3"/>
    <w:rsid w:val="001610A6"/>
    <w:rsid w:val="00161A39"/>
    <w:rsid w:val="00161FB2"/>
    <w:rsid w:val="00161FE0"/>
    <w:rsid w:val="001621AA"/>
    <w:rsid w:val="00162402"/>
    <w:rsid w:val="001641F9"/>
    <w:rsid w:val="00164555"/>
    <w:rsid w:val="00165374"/>
    <w:rsid w:val="00165B53"/>
    <w:rsid w:val="00165E41"/>
    <w:rsid w:val="001661C9"/>
    <w:rsid w:val="00167947"/>
    <w:rsid w:val="00167D10"/>
    <w:rsid w:val="00170000"/>
    <w:rsid w:val="00170639"/>
    <w:rsid w:val="00170AEA"/>
    <w:rsid w:val="00170DE8"/>
    <w:rsid w:val="001710A5"/>
    <w:rsid w:val="001710D8"/>
    <w:rsid w:val="00171B5B"/>
    <w:rsid w:val="0017237E"/>
    <w:rsid w:val="00172522"/>
    <w:rsid w:val="001728BE"/>
    <w:rsid w:val="00172F37"/>
    <w:rsid w:val="001748FF"/>
    <w:rsid w:val="0017509F"/>
    <w:rsid w:val="0017611B"/>
    <w:rsid w:val="001769AF"/>
    <w:rsid w:val="0017727A"/>
    <w:rsid w:val="00177A4E"/>
    <w:rsid w:val="00180487"/>
    <w:rsid w:val="00180780"/>
    <w:rsid w:val="0018153B"/>
    <w:rsid w:val="001818A7"/>
    <w:rsid w:val="00181BF5"/>
    <w:rsid w:val="00181DB9"/>
    <w:rsid w:val="00183230"/>
    <w:rsid w:val="001835DE"/>
    <w:rsid w:val="00184B01"/>
    <w:rsid w:val="00184E55"/>
    <w:rsid w:val="00185159"/>
    <w:rsid w:val="00186409"/>
    <w:rsid w:val="001864E2"/>
    <w:rsid w:val="001869C9"/>
    <w:rsid w:val="00186B82"/>
    <w:rsid w:val="001873E4"/>
    <w:rsid w:val="00187A72"/>
    <w:rsid w:val="00187EAF"/>
    <w:rsid w:val="00190019"/>
    <w:rsid w:val="00190B12"/>
    <w:rsid w:val="00190C45"/>
    <w:rsid w:val="00190DE4"/>
    <w:rsid w:val="00191825"/>
    <w:rsid w:val="00191938"/>
    <w:rsid w:val="00192312"/>
    <w:rsid w:val="001924C0"/>
    <w:rsid w:val="00193199"/>
    <w:rsid w:val="00195C12"/>
    <w:rsid w:val="00196275"/>
    <w:rsid w:val="0019753B"/>
    <w:rsid w:val="00197F20"/>
    <w:rsid w:val="001A20F6"/>
    <w:rsid w:val="001A2367"/>
    <w:rsid w:val="001A3DE7"/>
    <w:rsid w:val="001A4574"/>
    <w:rsid w:val="001A5177"/>
    <w:rsid w:val="001A55AF"/>
    <w:rsid w:val="001A6607"/>
    <w:rsid w:val="001A6A0E"/>
    <w:rsid w:val="001B07AF"/>
    <w:rsid w:val="001B0C6A"/>
    <w:rsid w:val="001B1C00"/>
    <w:rsid w:val="001B2914"/>
    <w:rsid w:val="001B3A1E"/>
    <w:rsid w:val="001B4921"/>
    <w:rsid w:val="001C0620"/>
    <w:rsid w:val="001C0E75"/>
    <w:rsid w:val="001C0FDC"/>
    <w:rsid w:val="001C1E21"/>
    <w:rsid w:val="001C28CA"/>
    <w:rsid w:val="001C2E31"/>
    <w:rsid w:val="001C35BC"/>
    <w:rsid w:val="001C3970"/>
    <w:rsid w:val="001C3C07"/>
    <w:rsid w:val="001C3DDC"/>
    <w:rsid w:val="001C473C"/>
    <w:rsid w:val="001C5572"/>
    <w:rsid w:val="001C5B35"/>
    <w:rsid w:val="001C6379"/>
    <w:rsid w:val="001C6DE2"/>
    <w:rsid w:val="001C6F1D"/>
    <w:rsid w:val="001C6F5A"/>
    <w:rsid w:val="001C7B40"/>
    <w:rsid w:val="001C7F3A"/>
    <w:rsid w:val="001C7F95"/>
    <w:rsid w:val="001D0640"/>
    <w:rsid w:val="001D0ABF"/>
    <w:rsid w:val="001D24AA"/>
    <w:rsid w:val="001D2C04"/>
    <w:rsid w:val="001D3250"/>
    <w:rsid w:val="001D3920"/>
    <w:rsid w:val="001D39F2"/>
    <w:rsid w:val="001D4CF4"/>
    <w:rsid w:val="001E01D4"/>
    <w:rsid w:val="001E2377"/>
    <w:rsid w:val="001E2D1F"/>
    <w:rsid w:val="001E326F"/>
    <w:rsid w:val="001E3318"/>
    <w:rsid w:val="001E57F8"/>
    <w:rsid w:val="001E58E7"/>
    <w:rsid w:val="001E5906"/>
    <w:rsid w:val="001E5EB8"/>
    <w:rsid w:val="001E64B4"/>
    <w:rsid w:val="001E668F"/>
    <w:rsid w:val="001E6BC0"/>
    <w:rsid w:val="001E6D06"/>
    <w:rsid w:val="001E79FD"/>
    <w:rsid w:val="001F14E8"/>
    <w:rsid w:val="001F1527"/>
    <w:rsid w:val="001F1D3E"/>
    <w:rsid w:val="001F272A"/>
    <w:rsid w:val="001F2B46"/>
    <w:rsid w:val="001F5A09"/>
    <w:rsid w:val="001F7332"/>
    <w:rsid w:val="00200901"/>
    <w:rsid w:val="00200B12"/>
    <w:rsid w:val="002017C8"/>
    <w:rsid w:val="002018FF"/>
    <w:rsid w:val="00201C0F"/>
    <w:rsid w:val="00203BB3"/>
    <w:rsid w:val="00204443"/>
    <w:rsid w:val="0020567E"/>
    <w:rsid w:val="00206A7B"/>
    <w:rsid w:val="00206C0F"/>
    <w:rsid w:val="00206FD5"/>
    <w:rsid w:val="0020706F"/>
    <w:rsid w:val="00207B04"/>
    <w:rsid w:val="00210774"/>
    <w:rsid w:val="002107C9"/>
    <w:rsid w:val="00210BD2"/>
    <w:rsid w:val="00210E79"/>
    <w:rsid w:val="00211384"/>
    <w:rsid w:val="00211982"/>
    <w:rsid w:val="00211EC6"/>
    <w:rsid w:val="00212361"/>
    <w:rsid w:val="002125B4"/>
    <w:rsid w:val="00213A78"/>
    <w:rsid w:val="00213FCD"/>
    <w:rsid w:val="00214237"/>
    <w:rsid w:val="002144E6"/>
    <w:rsid w:val="0021461E"/>
    <w:rsid w:val="002148B1"/>
    <w:rsid w:val="00215604"/>
    <w:rsid w:val="002161B7"/>
    <w:rsid w:val="00216461"/>
    <w:rsid w:val="002165B4"/>
    <w:rsid w:val="002174BC"/>
    <w:rsid w:val="00220DC0"/>
    <w:rsid w:val="002213B7"/>
    <w:rsid w:val="00223B19"/>
    <w:rsid w:val="00224E0D"/>
    <w:rsid w:val="00224E68"/>
    <w:rsid w:val="0022532C"/>
    <w:rsid w:val="0022540A"/>
    <w:rsid w:val="00225A87"/>
    <w:rsid w:val="00225B88"/>
    <w:rsid w:val="00225CDA"/>
    <w:rsid w:val="0022660A"/>
    <w:rsid w:val="00227587"/>
    <w:rsid w:val="00227A6A"/>
    <w:rsid w:val="00227E27"/>
    <w:rsid w:val="002300FC"/>
    <w:rsid w:val="0023050F"/>
    <w:rsid w:val="00230715"/>
    <w:rsid w:val="00231069"/>
    <w:rsid w:val="00232E3F"/>
    <w:rsid w:val="00233525"/>
    <w:rsid w:val="00233CAB"/>
    <w:rsid w:val="002343C5"/>
    <w:rsid w:val="0023484E"/>
    <w:rsid w:val="00235AC8"/>
    <w:rsid w:val="0023781E"/>
    <w:rsid w:val="00237AE9"/>
    <w:rsid w:val="00237F4E"/>
    <w:rsid w:val="00240C43"/>
    <w:rsid w:val="00244AD2"/>
    <w:rsid w:val="00245316"/>
    <w:rsid w:val="002455B3"/>
    <w:rsid w:val="0024603A"/>
    <w:rsid w:val="002464DB"/>
    <w:rsid w:val="00246D71"/>
    <w:rsid w:val="00246E68"/>
    <w:rsid w:val="0024744D"/>
    <w:rsid w:val="00247BBA"/>
    <w:rsid w:val="00250526"/>
    <w:rsid w:val="00250989"/>
    <w:rsid w:val="0025149D"/>
    <w:rsid w:val="00251A29"/>
    <w:rsid w:val="00252338"/>
    <w:rsid w:val="00252C70"/>
    <w:rsid w:val="00252DDD"/>
    <w:rsid w:val="002532FD"/>
    <w:rsid w:val="00254825"/>
    <w:rsid w:val="00255E89"/>
    <w:rsid w:val="002569A7"/>
    <w:rsid w:val="00256BCE"/>
    <w:rsid w:val="0025711D"/>
    <w:rsid w:val="0026034E"/>
    <w:rsid w:val="00260E0E"/>
    <w:rsid w:val="00261917"/>
    <w:rsid w:val="00261ED7"/>
    <w:rsid w:val="002620BF"/>
    <w:rsid w:val="0026281A"/>
    <w:rsid w:val="00263673"/>
    <w:rsid w:val="002643EB"/>
    <w:rsid w:val="002659B8"/>
    <w:rsid w:val="00271B14"/>
    <w:rsid w:val="00273075"/>
    <w:rsid w:val="002734D6"/>
    <w:rsid w:val="002753F7"/>
    <w:rsid w:val="00275BEF"/>
    <w:rsid w:val="002761FA"/>
    <w:rsid w:val="0027655E"/>
    <w:rsid w:val="002766D5"/>
    <w:rsid w:val="0027750E"/>
    <w:rsid w:val="00277AC4"/>
    <w:rsid w:val="00277F8D"/>
    <w:rsid w:val="002802EB"/>
    <w:rsid w:val="00280B9A"/>
    <w:rsid w:val="00280BB0"/>
    <w:rsid w:val="002817B5"/>
    <w:rsid w:val="00281DE5"/>
    <w:rsid w:val="00283D76"/>
    <w:rsid w:val="00284F05"/>
    <w:rsid w:val="002854A9"/>
    <w:rsid w:val="00285E5A"/>
    <w:rsid w:val="00290267"/>
    <w:rsid w:val="002902C0"/>
    <w:rsid w:val="00290475"/>
    <w:rsid w:val="002908B0"/>
    <w:rsid w:val="00291183"/>
    <w:rsid w:val="0029127D"/>
    <w:rsid w:val="00291B14"/>
    <w:rsid w:val="002923F0"/>
    <w:rsid w:val="00292605"/>
    <w:rsid w:val="00296EC1"/>
    <w:rsid w:val="002A02C4"/>
    <w:rsid w:val="002A1922"/>
    <w:rsid w:val="002A210F"/>
    <w:rsid w:val="002A38F4"/>
    <w:rsid w:val="002A448E"/>
    <w:rsid w:val="002A4B5C"/>
    <w:rsid w:val="002A4C52"/>
    <w:rsid w:val="002A4F34"/>
    <w:rsid w:val="002A769A"/>
    <w:rsid w:val="002B10EB"/>
    <w:rsid w:val="002B269E"/>
    <w:rsid w:val="002B2FE0"/>
    <w:rsid w:val="002B35B4"/>
    <w:rsid w:val="002B3683"/>
    <w:rsid w:val="002B40AD"/>
    <w:rsid w:val="002B4310"/>
    <w:rsid w:val="002B468D"/>
    <w:rsid w:val="002B5411"/>
    <w:rsid w:val="002B5A42"/>
    <w:rsid w:val="002B5DEE"/>
    <w:rsid w:val="002B6053"/>
    <w:rsid w:val="002B65DC"/>
    <w:rsid w:val="002B7056"/>
    <w:rsid w:val="002C006D"/>
    <w:rsid w:val="002C087F"/>
    <w:rsid w:val="002C0EDE"/>
    <w:rsid w:val="002C1869"/>
    <w:rsid w:val="002C1F1E"/>
    <w:rsid w:val="002C25E0"/>
    <w:rsid w:val="002C273A"/>
    <w:rsid w:val="002C2E35"/>
    <w:rsid w:val="002C338A"/>
    <w:rsid w:val="002C41CA"/>
    <w:rsid w:val="002C479A"/>
    <w:rsid w:val="002C49F1"/>
    <w:rsid w:val="002C57AC"/>
    <w:rsid w:val="002C605E"/>
    <w:rsid w:val="002C66E6"/>
    <w:rsid w:val="002C6B99"/>
    <w:rsid w:val="002C720E"/>
    <w:rsid w:val="002D0014"/>
    <w:rsid w:val="002D19E6"/>
    <w:rsid w:val="002D1C32"/>
    <w:rsid w:val="002D1D23"/>
    <w:rsid w:val="002D2D19"/>
    <w:rsid w:val="002D3B65"/>
    <w:rsid w:val="002D3F95"/>
    <w:rsid w:val="002D4854"/>
    <w:rsid w:val="002D5108"/>
    <w:rsid w:val="002D517A"/>
    <w:rsid w:val="002D5315"/>
    <w:rsid w:val="002D591E"/>
    <w:rsid w:val="002D6EE8"/>
    <w:rsid w:val="002D7549"/>
    <w:rsid w:val="002D75F5"/>
    <w:rsid w:val="002D7679"/>
    <w:rsid w:val="002D7CEC"/>
    <w:rsid w:val="002E007A"/>
    <w:rsid w:val="002E0C03"/>
    <w:rsid w:val="002E0D46"/>
    <w:rsid w:val="002E1242"/>
    <w:rsid w:val="002E2AD1"/>
    <w:rsid w:val="002E2C4C"/>
    <w:rsid w:val="002E346F"/>
    <w:rsid w:val="002E4086"/>
    <w:rsid w:val="002E50C4"/>
    <w:rsid w:val="002E6591"/>
    <w:rsid w:val="002E66E6"/>
    <w:rsid w:val="002E6BF0"/>
    <w:rsid w:val="002E6DF2"/>
    <w:rsid w:val="002E6F28"/>
    <w:rsid w:val="002E7857"/>
    <w:rsid w:val="002F04C9"/>
    <w:rsid w:val="002F06C0"/>
    <w:rsid w:val="002F37DD"/>
    <w:rsid w:val="002F3A18"/>
    <w:rsid w:val="002F3B2C"/>
    <w:rsid w:val="002F3C78"/>
    <w:rsid w:val="002F475A"/>
    <w:rsid w:val="002F60EF"/>
    <w:rsid w:val="002F694F"/>
    <w:rsid w:val="002F6D7A"/>
    <w:rsid w:val="002F7CB7"/>
    <w:rsid w:val="0030056C"/>
    <w:rsid w:val="003008AC"/>
    <w:rsid w:val="00302211"/>
    <w:rsid w:val="00302966"/>
    <w:rsid w:val="003047C3"/>
    <w:rsid w:val="00304D6E"/>
    <w:rsid w:val="0030513A"/>
    <w:rsid w:val="003055C7"/>
    <w:rsid w:val="00305965"/>
    <w:rsid w:val="003068D3"/>
    <w:rsid w:val="00306EE7"/>
    <w:rsid w:val="00307460"/>
    <w:rsid w:val="00307BE9"/>
    <w:rsid w:val="00307C91"/>
    <w:rsid w:val="00307D46"/>
    <w:rsid w:val="00310174"/>
    <w:rsid w:val="00310386"/>
    <w:rsid w:val="00310B40"/>
    <w:rsid w:val="00310CFA"/>
    <w:rsid w:val="00311371"/>
    <w:rsid w:val="00311414"/>
    <w:rsid w:val="00312596"/>
    <w:rsid w:val="003135FD"/>
    <w:rsid w:val="00313844"/>
    <w:rsid w:val="00313944"/>
    <w:rsid w:val="00313BE8"/>
    <w:rsid w:val="003141B7"/>
    <w:rsid w:val="00315171"/>
    <w:rsid w:val="00315A46"/>
    <w:rsid w:val="00315D89"/>
    <w:rsid w:val="00317826"/>
    <w:rsid w:val="00317E9F"/>
    <w:rsid w:val="003227CB"/>
    <w:rsid w:val="00322803"/>
    <w:rsid w:val="003228A9"/>
    <w:rsid w:val="00322DF1"/>
    <w:rsid w:val="00324199"/>
    <w:rsid w:val="003243BA"/>
    <w:rsid w:val="0032478C"/>
    <w:rsid w:val="00325904"/>
    <w:rsid w:val="00325DCD"/>
    <w:rsid w:val="0032647E"/>
    <w:rsid w:val="00326569"/>
    <w:rsid w:val="00326B14"/>
    <w:rsid w:val="00326FC4"/>
    <w:rsid w:val="003277EB"/>
    <w:rsid w:val="00327875"/>
    <w:rsid w:val="00330D2E"/>
    <w:rsid w:val="003317A4"/>
    <w:rsid w:val="00331FD0"/>
    <w:rsid w:val="00332516"/>
    <w:rsid w:val="00332FAD"/>
    <w:rsid w:val="0033312E"/>
    <w:rsid w:val="003334A0"/>
    <w:rsid w:val="00334EC8"/>
    <w:rsid w:val="00335359"/>
    <w:rsid w:val="0033687F"/>
    <w:rsid w:val="003373C2"/>
    <w:rsid w:val="0033772D"/>
    <w:rsid w:val="0034060E"/>
    <w:rsid w:val="0034071F"/>
    <w:rsid w:val="00341875"/>
    <w:rsid w:val="003428C4"/>
    <w:rsid w:val="00342B2C"/>
    <w:rsid w:val="0034462C"/>
    <w:rsid w:val="00345C1E"/>
    <w:rsid w:val="0034627E"/>
    <w:rsid w:val="00346432"/>
    <w:rsid w:val="003476DC"/>
    <w:rsid w:val="0035046A"/>
    <w:rsid w:val="00351C45"/>
    <w:rsid w:val="00352C61"/>
    <w:rsid w:val="00353FE9"/>
    <w:rsid w:val="00355231"/>
    <w:rsid w:val="00355313"/>
    <w:rsid w:val="003553B8"/>
    <w:rsid w:val="00355577"/>
    <w:rsid w:val="0035786C"/>
    <w:rsid w:val="003579E1"/>
    <w:rsid w:val="003602DF"/>
    <w:rsid w:val="00360A65"/>
    <w:rsid w:val="0036122A"/>
    <w:rsid w:val="00361FB7"/>
    <w:rsid w:val="00362C95"/>
    <w:rsid w:val="00363883"/>
    <w:rsid w:val="00363919"/>
    <w:rsid w:val="00363A62"/>
    <w:rsid w:val="00363E71"/>
    <w:rsid w:val="0036450E"/>
    <w:rsid w:val="003648B1"/>
    <w:rsid w:val="003648DE"/>
    <w:rsid w:val="00364C4F"/>
    <w:rsid w:val="00365A6C"/>
    <w:rsid w:val="00366149"/>
    <w:rsid w:val="00370E1F"/>
    <w:rsid w:val="003714BD"/>
    <w:rsid w:val="0037379B"/>
    <w:rsid w:val="003748F9"/>
    <w:rsid w:val="00376B87"/>
    <w:rsid w:val="00376D96"/>
    <w:rsid w:val="003775D1"/>
    <w:rsid w:val="003801E6"/>
    <w:rsid w:val="00380FAF"/>
    <w:rsid w:val="00382605"/>
    <w:rsid w:val="00382BDF"/>
    <w:rsid w:val="0038367D"/>
    <w:rsid w:val="003838A3"/>
    <w:rsid w:val="00383B1F"/>
    <w:rsid w:val="003855C0"/>
    <w:rsid w:val="00385684"/>
    <w:rsid w:val="00385F0A"/>
    <w:rsid w:val="00386603"/>
    <w:rsid w:val="0038728B"/>
    <w:rsid w:val="00387585"/>
    <w:rsid w:val="00387743"/>
    <w:rsid w:val="00390927"/>
    <w:rsid w:val="00391156"/>
    <w:rsid w:val="0039164B"/>
    <w:rsid w:val="00391AE2"/>
    <w:rsid w:val="00392282"/>
    <w:rsid w:val="00392A75"/>
    <w:rsid w:val="00392C75"/>
    <w:rsid w:val="0039361C"/>
    <w:rsid w:val="0039384C"/>
    <w:rsid w:val="003938B2"/>
    <w:rsid w:val="0039399D"/>
    <w:rsid w:val="00393BF6"/>
    <w:rsid w:val="00393E06"/>
    <w:rsid w:val="00394726"/>
    <w:rsid w:val="0039472A"/>
    <w:rsid w:val="00394A7B"/>
    <w:rsid w:val="00394B81"/>
    <w:rsid w:val="00395B54"/>
    <w:rsid w:val="003964B3"/>
    <w:rsid w:val="0039688B"/>
    <w:rsid w:val="0039792A"/>
    <w:rsid w:val="003A016A"/>
    <w:rsid w:val="003A03F7"/>
    <w:rsid w:val="003A14BF"/>
    <w:rsid w:val="003A1F21"/>
    <w:rsid w:val="003A4DE4"/>
    <w:rsid w:val="003A4E89"/>
    <w:rsid w:val="003A550C"/>
    <w:rsid w:val="003A605E"/>
    <w:rsid w:val="003A6187"/>
    <w:rsid w:val="003A62BD"/>
    <w:rsid w:val="003A6C8C"/>
    <w:rsid w:val="003A71C0"/>
    <w:rsid w:val="003A79B6"/>
    <w:rsid w:val="003A7FF4"/>
    <w:rsid w:val="003B0742"/>
    <w:rsid w:val="003B1883"/>
    <w:rsid w:val="003B25A2"/>
    <w:rsid w:val="003B39BF"/>
    <w:rsid w:val="003B3DEE"/>
    <w:rsid w:val="003B56DA"/>
    <w:rsid w:val="003B571C"/>
    <w:rsid w:val="003B5759"/>
    <w:rsid w:val="003B59A0"/>
    <w:rsid w:val="003B5D39"/>
    <w:rsid w:val="003B6329"/>
    <w:rsid w:val="003B6C90"/>
    <w:rsid w:val="003C0903"/>
    <w:rsid w:val="003C1801"/>
    <w:rsid w:val="003C2366"/>
    <w:rsid w:val="003C26A1"/>
    <w:rsid w:val="003C3041"/>
    <w:rsid w:val="003C3987"/>
    <w:rsid w:val="003C3B46"/>
    <w:rsid w:val="003C486A"/>
    <w:rsid w:val="003C4C9E"/>
    <w:rsid w:val="003C4D5A"/>
    <w:rsid w:val="003C5756"/>
    <w:rsid w:val="003C6B43"/>
    <w:rsid w:val="003C7423"/>
    <w:rsid w:val="003C761A"/>
    <w:rsid w:val="003C781D"/>
    <w:rsid w:val="003D0B64"/>
    <w:rsid w:val="003D1E24"/>
    <w:rsid w:val="003D3032"/>
    <w:rsid w:val="003D33A8"/>
    <w:rsid w:val="003D4D61"/>
    <w:rsid w:val="003D5532"/>
    <w:rsid w:val="003D55CA"/>
    <w:rsid w:val="003D5B3A"/>
    <w:rsid w:val="003D73FA"/>
    <w:rsid w:val="003E1653"/>
    <w:rsid w:val="003E18F3"/>
    <w:rsid w:val="003E4487"/>
    <w:rsid w:val="003E5022"/>
    <w:rsid w:val="003E5244"/>
    <w:rsid w:val="003E57FA"/>
    <w:rsid w:val="003E5DE0"/>
    <w:rsid w:val="003E663D"/>
    <w:rsid w:val="003E6D43"/>
    <w:rsid w:val="003E749A"/>
    <w:rsid w:val="003E78F1"/>
    <w:rsid w:val="003F2CFB"/>
    <w:rsid w:val="003F2D9E"/>
    <w:rsid w:val="003F306D"/>
    <w:rsid w:val="003F372F"/>
    <w:rsid w:val="003F3EDB"/>
    <w:rsid w:val="003F5DC2"/>
    <w:rsid w:val="003F608D"/>
    <w:rsid w:val="003F6190"/>
    <w:rsid w:val="003F7427"/>
    <w:rsid w:val="00400027"/>
    <w:rsid w:val="004001C8"/>
    <w:rsid w:val="00400D3A"/>
    <w:rsid w:val="00401A0D"/>
    <w:rsid w:val="00401D3B"/>
    <w:rsid w:val="00402668"/>
    <w:rsid w:val="00404183"/>
    <w:rsid w:val="0040489C"/>
    <w:rsid w:val="00404AFA"/>
    <w:rsid w:val="00404EE0"/>
    <w:rsid w:val="004055FC"/>
    <w:rsid w:val="00406A1A"/>
    <w:rsid w:val="00406F0B"/>
    <w:rsid w:val="00411B75"/>
    <w:rsid w:val="0041286C"/>
    <w:rsid w:val="00414D5C"/>
    <w:rsid w:val="00415A4A"/>
    <w:rsid w:val="00416326"/>
    <w:rsid w:val="00416E55"/>
    <w:rsid w:val="00417CB8"/>
    <w:rsid w:val="0042028A"/>
    <w:rsid w:val="00423670"/>
    <w:rsid w:val="004256D5"/>
    <w:rsid w:val="00425D1C"/>
    <w:rsid w:val="004268A3"/>
    <w:rsid w:val="00427145"/>
    <w:rsid w:val="00427954"/>
    <w:rsid w:val="004309DD"/>
    <w:rsid w:val="00431AB0"/>
    <w:rsid w:val="00431D3D"/>
    <w:rsid w:val="004327A8"/>
    <w:rsid w:val="00432923"/>
    <w:rsid w:val="00432DE6"/>
    <w:rsid w:val="004330E7"/>
    <w:rsid w:val="004341C8"/>
    <w:rsid w:val="00434683"/>
    <w:rsid w:val="0043589D"/>
    <w:rsid w:val="004358AA"/>
    <w:rsid w:val="00435AB7"/>
    <w:rsid w:val="0043689C"/>
    <w:rsid w:val="00436C3F"/>
    <w:rsid w:val="00436CF4"/>
    <w:rsid w:val="0043711D"/>
    <w:rsid w:val="004376F3"/>
    <w:rsid w:val="0043779C"/>
    <w:rsid w:val="00437BA1"/>
    <w:rsid w:val="00437DAB"/>
    <w:rsid w:val="00440777"/>
    <w:rsid w:val="00442930"/>
    <w:rsid w:val="00443562"/>
    <w:rsid w:val="00443A8D"/>
    <w:rsid w:val="00444800"/>
    <w:rsid w:val="00444FB5"/>
    <w:rsid w:val="00445343"/>
    <w:rsid w:val="0044616D"/>
    <w:rsid w:val="00450669"/>
    <w:rsid w:val="004506AA"/>
    <w:rsid w:val="0045087F"/>
    <w:rsid w:val="00450DCC"/>
    <w:rsid w:val="00451D3A"/>
    <w:rsid w:val="004538DC"/>
    <w:rsid w:val="004553F2"/>
    <w:rsid w:val="0045543C"/>
    <w:rsid w:val="004559B0"/>
    <w:rsid w:val="00457606"/>
    <w:rsid w:val="00457D8A"/>
    <w:rsid w:val="00460B90"/>
    <w:rsid w:val="00460E70"/>
    <w:rsid w:val="00461418"/>
    <w:rsid w:val="0046398C"/>
    <w:rsid w:val="004639A4"/>
    <w:rsid w:val="004639C1"/>
    <w:rsid w:val="00463B7C"/>
    <w:rsid w:val="00463DA5"/>
    <w:rsid w:val="0046400F"/>
    <w:rsid w:val="004642DE"/>
    <w:rsid w:val="00465078"/>
    <w:rsid w:val="00465388"/>
    <w:rsid w:val="00465D79"/>
    <w:rsid w:val="00465EFF"/>
    <w:rsid w:val="004660F1"/>
    <w:rsid w:val="00466701"/>
    <w:rsid w:val="004667DB"/>
    <w:rsid w:val="00466A90"/>
    <w:rsid w:val="004673B4"/>
    <w:rsid w:val="004679FB"/>
    <w:rsid w:val="004703AF"/>
    <w:rsid w:val="00470E23"/>
    <w:rsid w:val="004715B1"/>
    <w:rsid w:val="00471695"/>
    <w:rsid w:val="00473423"/>
    <w:rsid w:val="004734EE"/>
    <w:rsid w:val="004740FD"/>
    <w:rsid w:val="00474301"/>
    <w:rsid w:val="0047486E"/>
    <w:rsid w:val="00475B4C"/>
    <w:rsid w:val="00475FF9"/>
    <w:rsid w:val="00476128"/>
    <w:rsid w:val="00476A18"/>
    <w:rsid w:val="00476A8E"/>
    <w:rsid w:val="00476CB2"/>
    <w:rsid w:val="00476D4B"/>
    <w:rsid w:val="00477269"/>
    <w:rsid w:val="00477310"/>
    <w:rsid w:val="00477C2B"/>
    <w:rsid w:val="004807A5"/>
    <w:rsid w:val="00481480"/>
    <w:rsid w:val="0048174C"/>
    <w:rsid w:val="00481B1D"/>
    <w:rsid w:val="00482EC3"/>
    <w:rsid w:val="00482F9F"/>
    <w:rsid w:val="004838AB"/>
    <w:rsid w:val="00483A12"/>
    <w:rsid w:val="00483EB0"/>
    <w:rsid w:val="00484B5F"/>
    <w:rsid w:val="00486A7D"/>
    <w:rsid w:val="00490A3D"/>
    <w:rsid w:val="00490ABD"/>
    <w:rsid w:val="00490C9C"/>
    <w:rsid w:val="00490F7E"/>
    <w:rsid w:val="00492071"/>
    <w:rsid w:val="00492799"/>
    <w:rsid w:val="004928AB"/>
    <w:rsid w:val="004941B2"/>
    <w:rsid w:val="00494AC6"/>
    <w:rsid w:val="004950A4"/>
    <w:rsid w:val="00495E95"/>
    <w:rsid w:val="00495F0B"/>
    <w:rsid w:val="004964A7"/>
    <w:rsid w:val="00496597"/>
    <w:rsid w:val="00496A63"/>
    <w:rsid w:val="0049717F"/>
    <w:rsid w:val="004A10A0"/>
    <w:rsid w:val="004A1326"/>
    <w:rsid w:val="004A20FB"/>
    <w:rsid w:val="004A28AB"/>
    <w:rsid w:val="004A2AA6"/>
    <w:rsid w:val="004A3950"/>
    <w:rsid w:val="004A4095"/>
    <w:rsid w:val="004A520B"/>
    <w:rsid w:val="004A528A"/>
    <w:rsid w:val="004A5B28"/>
    <w:rsid w:val="004A6765"/>
    <w:rsid w:val="004A690A"/>
    <w:rsid w:val="004A738D"/>
    <w:rsid w:val="004A7BEE"/>
    <w:rsid w:val="004B0235"/>
    <w:rsid w:val="004B135B"/>
    <w:rsid w:val="004B193E"/>
    <w:rsid w:val="004B242C"/>
    <w:rsid w:val="004B35D2"/>
    <w:rsid w:val="004B3D76"/>
    <w:rsid w:val="004B4CBD"/>
    <w:rsid w:val="004B4CD6"/>
    <w:rsid w:val="004B4CD8"/>
    <w:rsid w:val="004B5180"/>
    <w:rsid w:val="004B5A32"/>
    <w:rsid w:val="004B615A"/>
    <w:rsid w:val="004B643A"/>
    <w:rsid w:val="004C060E"/>
    <w:rsid w:val="004C0C49"/>
    <w:rsid w:val="004C2923"/>
    <w:rsid w:val="004C2CB0"/>
    <w:rsid w:val="004C306A"/>
    <w:rsid w:val="004C391F"/>
    <w:rsid w:val="004C4059"/>
    <w:rsid w:val="004C47DE"/>
    <w:rsid w:val="004C507D"/>
    <w:rsid w:val="004C5097"/>
    <w:rsid w:val="004C609F"/>
    <w:rsid w:val="004C6DF5"/>
    <w:rsid w:val="004C7AAB"/>
    <w:rsid w:val="004C7C75"/>
    <w:rsid w:val="004D1E66"/>
    <w:rsid w:val="004D2477"/>
    <w:rsid w:val="004D3117"/>
    <w:rsid w:val="004D33AD"/>
    <w:rsid w:val="004D3FE6"/>
    <w:rsid w:val="004D4057"/>
    <w:rsid w:val="004D473C"/>
    <w:rsid w:val="004D6C35"/>
    <w:rsid w:val="004E1F46"/>
    <w:rsid w:val="004E21C9"/>
    <w:rsid w:val="004E2370"/>
    <w:rsid w:val="004E44AA"/>
    <w:rsid w:val="004E4818"/>
    <w:rsid w:val="004E49E2"/>
    <w:rsid w:val="004E64D6"/>
    <w:rsid w:val="004E73B7"/>
    <w:rsid w:val="004E7B28"/>
    <w:rsid w:val="004E7DB4"/>
    <w:rsid w:val="004E7F15"/>
    <w:rsid w:val="004F05AA"/>
    <w:rsid w:val="004F1287"/>
    <w:rsid w:val="004F14D2"/>
    <w:rsid w:val="004F1A90"/>
    <w:rsid w:val="004F28DC"/>
    <w:rsid w:val="004F2941"/>
    <w:rsid w:val="004F3D7C"/>
    <w:rsid w:val="004F3D7F"/>
    <w:rsid w:val="004F40F4"/>
    <w:rsid w:val="004F44CA"/>
    <w:rsid w:val="004F457D"/>
    <w:rsid w:val="004F5008"/>
    <w:rsid w:val="004F51A7"/>
    <w:rsid w:val="004F6178"/>
    <w:rsid w:val="00500E67"/>
    <w:rsid w:val="00501342"/>
    <w:rsid w:val="00501759"/>
    <w:rsid w:val="00502A76"/>
    <w:rsid w:val="0050309D"/>
    <w:rsid w:val="005031C1"/>
    <w:rsid w:val="00503E70"/>
    <w:rsid w:val="0050446B"/>
    <w:rsid w:val="00504542"/>
    <w:rsid w:val="005063B5"/>
    <w:rsid w:val="00506F68"/>
    <w:rsid w:val="00507399"/>
    <w:rsid w:val="005074BF"/>
    <w:rsid w:val="005078B5"/>
    <w:rsid w:val="0051008E"/>
    <w:rsid w:val="00511617"/>
    <w:rsid w:val="0051180E"/>
    <w:rsid w:val="005119E5"/>
    <w:rsid w:val="0051432D"/>
    <w:rsid w:val="00514F92"/>
    <w:rsid w:val="00515F97"/>
    <w:rsid w:val="00516DFB"/>
    <w:rsid w:val="005179CB"/>
    <w:rsid w:val="00521FF5"/>
    <w:rsid w:val="00522EE1"/>
    <w:rsid w:val="005234E7"/>
    <w:rsid w:val="00523685"/>
    <w:rsid w:val="0052375E"/>
    <w:rsid w:val="0052383B"/>
    <w:rsid w:val="00523CB1"/>
    <w:rsid w:val="005240ED"/>
    <w:rsid w:val="00525895"/>
    <w:rsid w:val="00525A18"/>
    <w:rsid w:val="00526895"/>
    <w:rsid w:val="00526A67"/>
    <w:rsid w:val="00527D70"/>
    <w:rsid w:val="00530D0A"/>
    <w:rsid w:val="00530DE9"/>
    <w:rsid w:val="00532161"/>
    <w:rsid w:val="00533BF3"/>
    <w:rsid w:val="00534017"/>
    <w:rsid w:val="00534108"/>
    <w:rsid w:val="0053463E"/>
    <w:rsid w:val="00534BB1"/>
    <w:rsid w:val="00536457"/>
    <w:rsid w:val="00537CEC"/>
    <w:rsid w:val="00540A9D"/>
    <w:rsid w:val="005413D2"/>
    <w:rsid w:val="005414C4"/>
    <w:rsid w:val="005414FC"/>
    <w:rsid w:val="00541633"/>
    <w:rsid w:val="00541A5A"/>
    <w:rsid w:val="00541CD4"/>
    <w:rsid w:val="00542AC2"/>
    <w:rsid w:val="005440DA"/>
    <w:rsid w:val="00544320"/>
    <w:rsid w:val="00544EE7"/>
    <w:rsid w:val="0054598A"/>
    <w:rsid w:val="005469D1"/>
    <w:rsid w:val="00547304"/>
    <w:rsid w:val="00547A89"/>
    <w:rsid w:val="00550DD0"/>
    <w:rsid w:val="00551110"/>
    <w:rsid w:val="005523B8"/>
    <w:rsid w:val="00552FAA"/>
    <w:rsid w:val="00553189"/>
    <w:rsid w:val="0055399B"/>
    <w:rsid w:val="005548AA"/>
    <w:rsid w:val="00554AA8"/>
    <w:rsid w:val="00556937"/>
    <w:rsid w:val="005570C7"/>
    <w:rsid w:val="00557712"/>
    <w:rsid w:val="005607D1"/>
    <w:rsid w:val="00560F32"/>
    <w:rsid w:val="00562BEE"/>
    <w:rsid w:val="00562F6B"/>
    <w:rsid w:val="00563253"/>
    <w:rsid w:val="00563884"/>
    <w:rsid w:val="005645A8"/>
    <w:rsid w:val="00564F6A"/>
    <w:rsid w:val="00566FA9"/>
    <w:rsid w:val="00567489"/>
    <w:rsid w:val="00570B7A"/>
    <w:rsid w:val="00570BA9"/>
    <w:rsid w:val="00571830"/>
    <w:rsid w:val="00571BE1"/>
    <w:rsid w:val="00572D73"/>
    <w:rsid w:val="00572DDD"/>
    <w:rsid w:val="0057374E"/>
    <w:rsid w:val="005748F1"/>
    <w:rsid w:val="00574ACA"/>
    <w:rsid w:val="00574B09"/>
    <w:rsid w:val="00575116"/>
    <w:rsid w:val="00576E52"/>
    <w:rsid w:val="00576E91"/>
    <w:rsid w:val="00580933"/>
    <w:rsid w:val="0058103A"/>
    <w:rsid w:val="0058104F"/>
    <w:rsid w:val="005811FA"/>
    <w:rsid w:val="00581F4F"/>
    <w:rsid w:val="005827F0"/>
    <w:rsid w:val="00582AA2"/>
    <w:rsid w:val="005838A5"/>
    <w:rsid w:val="00584E16"/>
    <w:rsid w:val="0058549B"/>
    <w:rsid w:val="00585AB7"/>
    <w:rsid w:val="00586C40"/>
    <w:rsid w:val="0058710E"/>
    <w:rsid w:val="00592702"/>
    <w:rsid w:val="00592D95"/>
    <w:rsid w:val="00593CDB"/>
    <w:rsid w:val="00594B95"/>
    <w:rsid w:val="00594CBE"/>
    <w:rsid w:val="005953A2"/>
    <w:rsid w:val="005965F8"/>
    <w:rsid w:val="005967A7"/>
    <w:rsid w:val="00596814"/>
    <w:rsid w:val="00596E04"/>
    <w:rsid w:val="00597714"/>
    <w:rsid w:val="005978A7"/>
    <w:rsid w:val="005A171B"/>
    <w:rsid w:val="005A24DE"/>
    <w:rsid w:val="005A2871"/>
    <w:rsid w:val="005A2E4D"/>
    <w:rsid w:val="005A30A5"/>
    <w:rsid w:val="005A3CFE"/>
    <w:rsid w:val="005A3D54"/>
    <w:rsid w:val="005A3D92"/>
    <w:rsid w:val="005A4036"/>
    <w:rsid w:val="005A4383"/>
    <w:rsid w:val="005A46DA"/>
    <w:rsid w:val="005A50F4"/>
    <w:rsid w:val="005A56ED"/>
    <w:rsid w:val="005A5C06"/>
    <w:rsid w:val="005A61AD"/>
    <w:rsid w:val="005A6665"/>
    <w:rsid w:val="005A70B7"/>
    <w:rsid w:val="005B106F"/>
    <w:rsid w:val="005B115A"/>
    <w:rsid w:val="005B199A"/>
    <w:rsid w:val="005B1B7F"/>
    <w:rsid w:val="005B23D5"/>
    <w:rsid w:val="005B2D11"/>
    <w:rsid w:val="005B38AD"/>
    <w:rsid w:val="005B4342"/>
    <w:rsid w:val="005B46DC"/>
    <w:rsid w:val="005B5F66"/>
    <w:rsid w:val="005B6015"/>
    <w:rsid w:val="005B6F69"/>
    <w:rsid w:val="005B7544"/>
    <w:rsid w:val="005B78D3"/>
    <w:rsid w:val="005C0103"/>
    <w:rsid w:val="005C051E"/>
    <w:rsid w:val="005C0FDD"/>
    <w:rsid w:val="005C1DAF"/>
    <w:rsid w:val="005C2965"/>
    <w:rsid w:val="005C3A11"/>
    <w:rsid w:val="005C3BA6"/>
    <w:rsid w:val="005C4027"/>
    <w:rsid w:val="005C44B5"/>
    <w:rsid w:val="005C4520"/>
    <w:rsid w:val="005C5676"/>
    <w:rsid w:val="005C7961"/>
    <w:rsid w:val="005C7E21"/>
    <w:rsid w:val="005D03C6"/>
    <w:rsid w:val="005D179E"/>
    <w:rsid w:val="005D27EA"/>
    <w:rsid w:val="005D29D1"/>
    <w:rsid w:val="005D2A96"/>
    <w:rsid w:val="005D3318"/>
    <w:rsid w:val="005D3693"/>
    <w:rsid w:val="005D3E97"/>
    <w:rsid w:val="005D409C"/>
    <w:rsid w:val="005D45D9"/>
    <w:rsid w:val="005D5E64"/>
    <w:rsid w:val="005D66BB"/>
    <w:rsid w:val="005D6965"/>
    <w:rsid w:val="005D7274"/>
    <w:rsid w:val="005D73D6"/>
    <w:rsid w:val="005D7DE2"/>
    <w:rsid w:val="005D7F72"/>
    <w:rsid w:val="005E0131"/>
    <w:rsid w:val="005E1971"/>
    <w:rsid w:val="005E1C6C"/>
    <w:rsid w:val="005E2068"/>
    <w:rsid w:val="005E3444"/>
    <w:rsid w:val="005E358D"/>
    <w:rsid w:val="005E41A1"/>
    <w:rsid w:val="005E51F6"/>
    <w:rsid w:val="005E56EC"/>
    <w:rsid w:val="005E76E5"/>
    <w:rsid w:val="005E7ACE"/>
    <w:rsid w:val="005F0C9B"/>
    <w:rsid w:val="005F1702"/>
    <w:rsid w:val="005F19B1"/>
    <w:rsid w:val="005F280A"/>
    <w:rsid w:val="005F3556"/>
    <w:rsid w:val="005F3F27"/>
    <w:rsid w:val="005F5862"/>
    <w:rsid w:val="005F64EE"/>
    <w:rsid w:val="005F67F0"/>
    <w:rsid w:val="005F6AF0"/>
    <w:rsid w:val="00600BE6"/>
    <w:rsid w:val="00601846"/>
    <w:rsid w:val="00602D11"/>
    <w:rsid w:val="00602EE2"/>
    <w:rsid w:val="00603314"/>
    <w:rsid w:val="00603722"/>
    <w:rsid w:val="00604AE7"/>
    <w:rsid w:val="00605C8F"/>
    <w:rsid w:val="00605D18"/>
    <w:rsid w:val="00605F9E"/>
    <w:rsid w:val="00606131"/>
    <w:rsid w:val="0060621C"/>
    <w:rsid w:val="0060645C"/>
    <w:rsid w:val="006073A9"/>
    <w:rsid w:val="0060790E"/>
    <w:rsid w:val="00607C0D"/>
    <w:rsid w:val="00611245"/>
    <w:rsid w:val="006114DE"/>
    <w:rsid w:val="00613554"/>
    <w:rsid w:val="00614997"/>
    <w:rsid w:val="00615A95"/>
    <w:rsid w:val="00616FC7"/>
    <w:rsid w:val="00617A47"/>
    <w:rsid w:val="00617EDE"/>
    <w:rsid w:val="006204D6"/>
    <w:rsid w:val="00620558"/>
    <w:rsid w:val="00621295"/>
    <w:rsid w:val="006226C2"/>
    <w:rsid w:val="006227C1"/>
    <w:rsid w:val="00622999"/>
    <w:rsid w:val="0062464B"/>
    <w:rsid w:val="006246FB"/>
    <w:rsid w:val="006249EA"/>
    <w:rsid w:val="00626197"/>
    <w:rsid w:val="00626A3E"/>
    <w:rsid w:val="00626B83"/>
    <w:rsid w:val="00630066"/>
    <w:rsid w:val="0063117B"/>
    <w:rsid w:val="006313AF"/>
    <w:rsid w:val="00631D88"/>
    <w:rsid w:val="00634D9C"/>
    <w:rsid w:val="00634E55"/>
    <w:rsid w:val="00635152"/>
    <w:rsid w:val="00635EC9"/>
    <w:rsid w:val="00636379"/>
    <w:rsid w:val="00640151"/>
    <w:rsid w:val="00640E42"/>
    <w:rsid w:val="00641837"/>
    <w:rsid w:val="00641D75"/>
    <w:rsid w:val="0064296F"/>
    <w:rsid w:val="00643001"/>
    <w:rsid w:val="0064314B"/>
    <w:rsid w:val="00643518"/>
    <w:rsid w:val="00643678"/>
    <w:rsid w:val="006448E8"/>
    <w:rsid w:val="00644ED1"/>
    <w:rsid w:val="00644FB2"/>
    <w:rsid w:val="0064562A"/>
    <w:rsid w:val="00646305"/>
    <w:rsid w:val="00647BBD"/>
    <w:rsid w:val="006509A8"/>
    <w:rsid w:val="00650A8A"/>
    <w:rsid w:val="00650F07"/>
    <w:rsid w:val="00652676"/>
    <w:rsid w:val="00652716"/>
    <w:rsid w:val="00652C19"/>
    <w:rsid w:val="00652CD0"/>
    <w:rsid w:val="00652CEF"/>
    <w:rsid w:val="00652E0E"/>
    <w:rsid w:val="00652FA7"/>
    <w:rsid w:val="00654B26"/>
    <w:rsid w:val="006552B3"/>
    <w:rsid w:val="006557D0"/>
    <w:rsid w:val="0065722C"/>
    <w:rsid w:val="00657313"/>
    <w:rsid w:val="00662B81"/>
    <w:rsid w:val="00662BDE"/>
    <w:rsid w:val="006635E7"/>
    <w:rsid w:val="006636EA"/>
    <w:rsid w:val="00663929"/>
    <w:rsid w:val="00665A91"/>
    <w:rsid w:val="00666189"/>
    <w:rsid w:val="006668AA"/>
    <w:rsid w:val="00666BA9"/>
    <w:rsid w:val="00667009"/>
    <w:rsid w:val="00667A5B"/>
    <w:rsid w:val="00667B56"/>
    <w:rsid w:val="00674807"/>
    <w:rsid w:val="00674B8D"/>
    <w:rsid w:val="00674EDE"/>
    <w:rsid w:val="00675538"/>
    <w:rsid w:val="006763E2"/>
    <w:rsid w:val="00676F21"/>
    <w:rsid w:val="00677C12"/>
    <w:rsid w:val="00680136"/>
    <w:rsid w:val="00680198"/>
    <w:rsid w:val="00680AC3"/>
    <w:rsid w:val="00680AE3"/>
    <w:rsid w:val="00680E36"/>
    <w:rsid w:val="0068127D"/>
    <w:rsid w:val="006836CB"/>
    <w:rsid w:val="006836E6"/>
    <w:rsid w:val="00683B64"/>
    <w:rsid w:val="00683EC3"/>
    <w:rsid w:val="00684D3F"/>
    <w:rsid w:val="00685E07"/>
    <w:rsid w:val="00685E58"/>
    <w:rsid w:val="00686CBF"/>
    <w:rsid w:val="00686F97"/>
    <w:rsid w:val="00687CB8"/>
    <w:rsid w:val="00690DBA"/>
    <w:rsid w:val="00690F04"/>
    <w:rsid w:val="00690F2C"/>
    <w:rsid w:val="00691E49"/>
    <w:rsid w:val="0069227A"/>
    <w:rsid w:val="00693251"/>
    <w:rsid w:val="00693B44"/>
    <w:rsid w:val="00693B70"/>
    <w:rsid w:val="00694FA7"/>
    <w:rsid w:val="00695436"/>
    <w:rsid w:val="00696809"/>
    <w:rsid w:val="006A0D47"/>
    <w:rsid w:val="006A17BF"/>
    <w:rsid w:val="006A3614"/>
    <w:rsid w:val="006A362D"/>
    <w:rsid w:val="006A54A0"/>
    <w:rsid w:val="006A5836"/>
    <w:rsid w:val="006A6058"/>
    <w:rsid w:val="006B0270"/>
    <w:rsid w:val="006B04BE"/>
    <w:rsid w:val="006B06D2"/>
    <w:rsid w:val="006B095B"/>
    <w:rsid w:val="006B0B97"/>
    <w:rsid w:val="006B25EE"/>
    <w:rsid w:val="006B2AAF"/>
    <w:rsid w:val="006B2F63"/>
    <w:rsid w:val="006B3F87"/>
    <w:rsid w:val="006B4B42"/>
    <w:rsid w:val="006B5077"/>
    <w:rsid w:val="006B524A"/>
    <w:rsid w:val="006B5BC8"/>
    <w:rsid w:val="006B67FF"/>
    <w:rsid w:val="006B7C10"/>
    <w:rsid w:val="006C04DF"/>
    <w:rsid w:val="006C13A7"/>
    <w:rsid w:val="006C1D81"/>
    <w:rsid w:val="006C2354"/>
    <w:rsid w:val="006C3381"/>
    <w:rsid w:val="006C3B3B"/>
    <w:rsid w:val="006C498A"/>
    <w:rsid w:val="006C53A4"/>
    <w:rsid w:val="006C5AAC"/>
    <w:rsid w:val="006C5FC9"/>
    <w:rsid w:val="006C7B87"/>
    <w:rsid w:val="006D07A5"/>
    <w:rsid w:val="006D0AF9"/>
    <w:rsid w:val="006D355C"/>
    <w:rsid w:val="006D363F"/>
    <w:rsid w:val="006D4CF3"/>
    <w:rsid w:val="006D51D6"/>
    <w:rsid w:val="006D54C5"/>
    <w:rsid w:val="006D6216"/>
    <w:rsid w:val="006D6805"/>
    <w:rsid w:val="006D7834"/>
    <w:rsid w:val="006E0EA2"/>
    <w:rsid w:val="006E10C0"/>
    <w:rsid w:val="006E2129"/>
    <w:rsid w:val="006E2A01"/>
    <w:rsid w:val="006E3D3A"/>
    <w:rsid w:val="006E3EDA"/>
    <w:rsid w:val="006E4C39"/>
    <w:rsid w:val="006E50A5"/>
    <w:rsid w:val="006E55A5"/>
    <w:rsid w:val="006E6095"/>
    <w:rsid w:val="006E72BD"/>
    <w:rsid w:val="006E777B"/>
    <w:rsid w:val="006F24AD"/>
    <w:rsid w:val="006F3501"/>
    <w:rsid w:val="006F359F"/>
    <w:rsid w:val="006F35A4"/>
    <w:rsid w:val="006F4503"/>
    <w:rsid w:val="006F59C7"/>
    <w:rsid w:val="006F6160"/>
    <w:rsid w:val="006F7182"/>
    <w:rsid w:val="006F7628"/>
    <w:rsid w:val="006F7A88"/>
    <w:rsid w:val="007014AF"/>
    <w:rsid w:val="00701F49"/>
    <w:rsid w:val="00704554"/>
    <w:rsid w:val="00704708"/>
    <w:rsid w:val="00704ED2"/>
    <w:rsid w:val="0070547C"/>
    <w:rsid w:val="0070587A"/>
    <w:rsid w:val="0070648E"/>
    <w:rsid w:val="00706798"/>
    <w:rsid w:val="007068AE"/>
    <w:rsid w:val="00706CA5"/>
    <w:rsid w:val="007110A7"/>
    <w:rsid w:val="00711972"/>
    <w:rsid w:val="00711ED9"/>
    <w:rsid w:val="007124C7"/>
    <w:rsid w:val="007128C5"/>
    <w:rsid w:val="00712C4E"/>
    <w:rsid w:val="00714757"/>
    <w:rsid w:val="00714C10"/>
    <w:rsid w:val="007155D9"/>
    <w:rsid w:val="00715A2F"/>
    <w:rsid w:val="007173A1"/>
    <w:rsid w:val="007175E5"/>
    <w:rsid w:val="00717EF1"/>
    <w:rsid w:val="00720D8B"/>
    <w:rsid w:val="00722C34"/>
    <w:rsid w:val="00723892"/>
    <w:rsid w:val="00724203"/>
    <w:rsid w:val="0072451C"/>
    <w:rsid w:val="00724969"/>
    <w:rsid w:val="00724D38"/>
    <w:rsid w:val="00726159"/>
    <w:rsid w:val="0073089D"/>
    <w:rsid w:val="00730EC2"/>
    <w:rsid w:val="00731742"/>
    <w:rsid w:val="00731CAF"/>
    <w:rsid w:val="007320F9"/>
    <w:rsid w:val="0073233B"/>
    <w:rsid w:val="00732A4C"/>
    <w:rsid w:val="00732B11"/>
    <w:rsid w:val="00732D83"/>
    <w:rsid w:val="0073364D"/>
    <w:rsid w:val="0073554E"/>
    <w:rsid w:val="007362A9"/>
    <w:rsid w:val="00736BAC"/>
    <w:rsid w:val="00737C56"/>
    <w:rsid w:val="007401C9"/>
    <w:rsid w:val="007429CE"/>
    <w:rsid w:val="007431B2"/>
    <w:rsid w:val="00743CD5"/>
    <w:rsid w:val="00744C45"/>
    <w:rsid w:val="00745F20"/>
    <w:rsid w:val="00746102"/>
    <w:rsid w:val="007502FE"/>
    <w:rsid w:val="00750BB8"/>
    <w:rsid w:val="007511B1"/>
    <w:rsid w:val="00751255"/>
    <w:rsid w:val="0075222E"/>
    <w:rsid w:val="00752C66"/>
    <w:rsid w:val="00752F61"/>
    <w:rsid w:val="00753A93"/>
    <w:rsid w:val="00754CF2"/>
    <w:rsid w:val="00756934"/>
    <w:rsid w:val="00757330"/>
    <w:rsid w:val="007574EF"/>
    <w:rsid w:val="00757A19"/>
    <w:rsid w:val="00757B87"/>
    <w:rsid w:val="00760737"/>
    <w:rsid w:val="00761F52"/>
    <w:rsid w:val="007620E8"/>
    <w:rsid w:val="00762890"/>
    <w:rsid w:val="00762F0A"/>
    <w:rsid w:val="00763BA6"/>
    <w:rsid w:val="0076436F"/>
    <w:rsid w:val="00764412"/>
    <w:rsid w:val="007649F2"/>
    <w:rsid w:val="00764B5C"/>
    <w:rsid w:val="00764ED4"/>
    <w:rsid w:val="00766383"/>
    <w:rsid w:val="007668B5"/>
    <w:rsid w:val="00766E13"/>
    <w:rsid w:val="0076739B"/>
    <w:rsid w:val="007700F3"/>
    <w:rsid w:val="00770854"/>
    <w:rsid w:val="00771C5B"/>
    <w:rsid w:val="007724D9"/>
    <w:rsid w:val="00772B8A"/>
    <w:rsid w:val="00772BDC"/>
    <w:rsid w:val="007731FC"/>
    <w:rsid w:val="00773B57"/>
    <w:rsid w:val="00777262"/>
    <w:rsid w:val="00777B03"/>
    <w:rsid w:val="007807C7"/>
    <w:rsid w:val="00780FB6"/>
    <w:rsid w:val="007821C9"/>
    <w:rsid w:val="007822D5"/>
    <w:rsid w:val="00782EB6"/>
    <w:rsid w:val="007831BA"/>
    <w:rsid w:val="0078324D"/>
    <w:rsid w:val="00783279"/>
    <w:rsid w:val="007844B0"/>
    <w:rsid w:val="00784664"/>
    <w:rsid w:val="00784B8D"/>
    <w:rsid w:val="007853F9"/>
    <w:rsid w:val="00785C2C"/>
    <w:rsid w:val="00786632"/>
    <w:rsid w:val="00787306"/>
    <w:rsid w:val="007904AE"/>
    <w:rsid w:val="007914DD"/>
    <w:rsid w:val="0079183D"/>
    <w:rsid w:val="00792718"/>
    <w:rsid w:val="00793418"/>
    <w:rsid w:val="00793B5E"/>
    <w:rsid w:val="00793FD1"/>
    <w:rsid w:val="00794137"/>
    <w:rsid w:val="00794333"/>
    <w:rsid w:val="007946F0"/>
    <w:rsid w:val="0079494F"/>
    <w:rsid w:val="0079497B"/>
    <w:rsid w:val="00794CDB"/>
    <w:rsid w:val="00794E89"/>
    <w:rsid w:val="00794FAF"/>
    <w:rsid w:val="00795472"/>
    <w:rsid w:val="00795974"/>
    <w:rsid w:val="00795A97"/>
    <w:rsid w:val="0079645B"/>
    <w:rsid w:val="00796A3A"/>
    <w:rsid w:val="007971B9"/>
    <w:rsid w:val="0079751C"/>
    <w:rsid w:val="0079769E"/>
    <w:rsid w:val="007976C6"/>
    <w:rsid w:val="007976FA"/>
    <w:rsid w:val="00797DDF"/>
    <w:rsid w:val="007A19DC"/>
    <w:rsid w:val="007A1BF5"/>
    <w:rsid w:val="007A46D3"/>
    <w:rsid w:val="007A477B"/>
    <w:rsid w:val="007A497C"/>
    <w:rsid w:val="007A4FF9"/>
    <w:rsid w:val="007A6F70"/>
    <w:rsid w:val="007B0450"/>
    <w:rsid w:val="007B0EBE"/>
    <w:rsid w:val="007B0EF6"/>
    <w:rsid w:val="007B1F17"/>
    <w:rsid w:val="007B23B9"/>
    <w:rsid w:val="007B3C80"/>
    <w:rsid w:val="007B4112"/>
    <w:rsid w:val="007B4533"/>
    <w:rsid w:val="007B56FE"/>
    <w:rsid w:val="007B582E"/>
    <w:rsid w:val="007B5952"/>
    <w:rsid w:val="007C0C44"/>
    <w:rsid w:val="007C0D6E"/>
    <w:rsid w:val="007C0EC2"/>
    <w:rsid w:val="007C12C0"/>
    <w:rsid w:val="007C17F0"/>
    <w:rsid w:val="007C22C1"/>
    <w:rsid w:val="007C2CC7"/>
    <w:rsid w:val="007C43A4"/>
    <w:rsid w:val="007C4AAF"/>
    <w:rsid w:val="007C551F"/>
    <w:rsid w:val="007C55B0"/>
    <w:rsid w:val="007C5783"/>
    <w:rsid w:val="007C579F"/>
    <w:rsid w:val="007C5BB6"/>
    <w:rsid w:val="007C63A7"/>
    <w:rsid w:val="007C7ADB"/>
    <w:rsid w:val="007D02F9"/>
    <w:rsid w:val="007D086A"/>
    <w:rsid w:val="007D0B71"/>
    <w:rsid w:val="007D10EC"/>
    <w:rsid w:val="007D2A22"/>
    <w:rsid w:val="007D2DC8"/>
    <w:rsid w:val="007D301E"/>
    <w:rsid w:val="007D4C6C"/>
    <w:rsid w:val="007D55C0"/>
    <w:rsid w:val="007D70A2"/>
    <w:rsid w:val="007D7D2E"/>
    <w:rsid w:val="007E00B2"/>
    <w:rsid w:val="007E00C4"/>
    <w:rsid w:val="007E0B1E"/>
    <w:rsid w:val="007E17B6"/>
    <w:rsid w:val="007E207A"/>
    <w:rsid w:val="007E2154"/>
    <w:rsid w:val="007E21B4"/>
    <w:rsid w:val="007E2789"/>
    <w:rsid w:val="007E2B5A"/>
    <w:rsid w:val="007E3BF4"/>
    <w:rsid w:val="007E45F7"/>
    <w:rsid w:val="007E670F"/>
    <w:rsid w:val="007E68B2"/>
    <w:rsid w:val="007E7799"/>
    <w:rsid w:val="007E7A36"/>
    <w:rsid w:val="007E7BD3"/>
    <w:rsid w:val="007E7F46"/>
    <w:rsid w:val="007F00EA"/>
    <w:rsid w:val="007F09A5"/>
    <w:rsid w:val="007F11AA"/>
    <w:rsid w:val="007F1455"/>
    <w:rsid w:val="007F18BD"/>
    <w:rsid w:val="007F2266"/>
    <w:rsid w:val="007F247B"/>
    <w:rsid w:val="007F297E"/>
    <w:rsid w:val="007F29CD"/>
    <w:rsid w:val="007F2A64"/>
    <w:rsid w:val="007F2D82"/>
    <w:rsid w:val="007F35A7"/>
    <w:rsid w:val="007F3654"/>
    <w:rsid w:val="007F38FE"/>
    <w:rsid w:val="007F39C5"/>
    <w:rsid w:val="007F5239"/>
    <w:rsid w:val="007F6A5C"/>
    <w:rsid w:val="007F77A1"/>
    <w:rsid w:val="00800197"/>
    <w:rsid w:val="0080066F"/>
    <w:rsid w:val="00800AE6"/>
    <w:rsid w:val="00800EB4"/>
    <w:rsid w:val="00801166"/>
    <w:rsid w:val="0080190C"/>
    <w:rsid w:val="00801BF0"/>
    <w:rsid w:val="00801DE7"/>
    <w:rsid w:val="0080217A"/>
    <w:rsid w:val="0080268E"/>
    <w:rsid w:val="00802A41"/>
    <w:rsid w:val="00803515"/>
    <w:rsid w:val="0080363B"/>
    <w:rsid w:val="008040BB"/>
    <w:rsid w:val="00804F72"/>
    <w:rsid w:val="008050B4"/>
    <w:rsid w:val="0080535A"/>
    <w:rsid w:val="008057FF"/>
    <w:rsid w:val="00805D15"/>
    <w:rsid w:val="008062B7"/>
    <w:rsid w:val="00811F13"/>
    <w:rsid w:val="00812147"/>
    <w:rsid w:val="008137D0"/>
    <w:rsid w:val="00814993"/>
    <w:rsid w:val="00814A5F"/>
    <w:rsid w:val="00815173"/>
    <w:rsid w:val="00815394"/>
    <w:rsid w:val="008160EA"/>
    <w:rsid w:val="008170A1"/>
    <w:rsid w:val="00820427"/>
    <w:rsid w:val="0082188F"/>
    <w:rsid w:val="008218AB"/>
    <w:rsid w:val="00821A79"/>
    <w:rsid w:val="00821D5F"/>
    <w:rsid w:val="008226D3"/>
    <w:rsid w:val="00823C43"/>
    <w:rsid w:val="00824ABB"/>
    <w:rsid w:val="00824D25"/>
    <w:rsid w:val="00824F9F"/>
    <w:rsid w:val="00826E96"/>
    <w:rsid w:val="008300E3"/>
    <w:rsid w:val="0083026F"/>
    <w:rsid w:val="00830E81"/>
    <w:rsid w:val="00831693"/>
    <w:rsid w:val="0083359E"/>
    <w:rsid w:val="00836490"/>
    <w:rsid w:val="00836AD5"/>
    <w:rsid w:val="00837240"/>
    <w:rsid w:val="0083784C"/>
    <w:rsid w:val="0084153B"/>
    <w:rsid w:val="00841679"/>
    <w:rsid w:val="00842C5C"/>
    <w:rsid w:val="008437F7"/>
    <w:rsid w:val="00843D18"/>
    <w:rsid w:val="0084425D"/>
    <w:rsid w:val="008446EB"/>
    <w:rsid w:val="00844713"/>
    <w:rsid w:val="00844828"/>
    <w:rsid w:val="008449A6"/>
    <w:rsid w:val="00844DED"/>
    <w:rsid w:val="00845F0D"/>
    <w:rsid w:val="00846145"/>
    <w:rsid w:val="008462D5"/>
    <w:rsid w:val="008470B6"/>
    <w:rsid w:val="00847CB7"/>
    <w:rsid w:val="00850BFC"/>
    <w:rsid w:val="008514B1"/>
    <w:rsid w:val="00852264"/>
    <w:rsid w:val="00853A71"/>
    <w:rsid w:val="00853EC8"/>
    <w:rsid w:val="0085423F"/>
    <w:rsid w:val="008542E0"/>
    <w:rsid w:val="008544E7"/>
    <w:rsid w:val="008552E2"/>
    <w:rsid w:val="00855AEF"/>
    <w:rsid w:val="00855B1E"/>
    <w:rsid w:val="00856117"/>
    <w:rsid w:val="00856944"/>
    <w:rsid w:val="00857ED1"/>
    <w:rsid w:val="00857F9E"/>
    <w:rsid w:val="00862698"/>
    <w:rsid w:val="008626DA"/>
    <w:rsid w:val="00862B49"/>
    <w:rsid w:val="00863763"/>
    <w:rsid w:val="008657DD"/>
    <w:rsid w:val="00866AF4"/>
    <w:rsid w:val="00867463"/>
    <w:rsid w:val="00867465"/>
    <w:rsid w:val="00867A67"/>
    <w:rsid w:val="00871802"/>
    <w:rsid w:val="0087232C"/>
    <w:rsid w:val="00872930"/>
    <w:rsid w:val="00872E62"/>
    <w:rsid w:val="008730D0"/>
    <w:rsid w:val="008733FD"/>
    <w:rsid w:val="00874099"/>
    <w:rsid w:val="00874329"/>
    <w:rsid w:val="00874D34"/>
    <w:rsid w:val="00875078"/>
    <w:rsid w:val="00875595"/>
    <w:rsid w:val="00881343"/>
    <w:rsid w:val="00881E0B"/>
    <w:rsid w:val="0088297C"/>
    <w:rsid w:val="00882A8F"/>
    <w:rsid w:val="00884877"/>
    <w:rsid w:val="00885BB9"/>
    <w:rsid w:val="00886E19"/>
    <w:rsid w:val="00887BA0"/>
    <w:rsid w:val="00887E7E"/>
    <w:rsid w:val="008900ED"/>
    <w:rsid w:val="00891407"/>
    <w:rsid w:val="008914AC"/>
    <w:rsid w:val="008923DD"/>
    <w:rsid w:val="00892A2A"/>
    <w:rsid w:val="00892CD9"/>
    <w:rsid w:val="008931D1"/>
    <w:rsid w:val="00893489"/>
    <w:rsid w:val="0089388C"/>
    <w:rsid w:val="00894650"/>
    <w:rsid w:val="00894802"/>
    <w:rsid w:val="008952BB"/>
    <w:rsid w:val="00897D55"/>
    <w:rsid w:val="00897E4F"/>
    <w:rsid w:val="008A04D5"/>
    <w:rsid w:val="008A06E8"/>
    <w:rsid w:val="008A0D1B"/>
    <w:rsid w:val="008A118B"/>
    <w:rsid w:val="008A1352"/>
    <w:rsid w:val="008A1B8F"/>
    <w:rsid w:val="008A1EDE"/>
    <w:rsid w:val="008A2D44"/>
    <w:rsid w:val="008A3DB2"/>
    <w:rsid w:val="008A4053"/>
    <w:rsid w:val="008A4482"/>
    <w:rsid w:val="008A4549"/>
    <w:rsid w:val="008A4604"/>
    <w:rsid w:val="008A46F2"/>
    <w:rsid w:val="008A5108"/>
    <w:rsid w:val="008A51AA"/>
    <w:rsid w:val="008A554E"/>
    <w:rsid w:val="008A6C39"/>
    <w:rsid w:val="008A6E66"/>
    <w:rsid w:val="008A71F8"/>
    <w:rsid w:val="008A7559"/>
    <w:rsid w:val="008A7ECE"/>
    <w:rsid w:val="008B045C"/>
    <w:rsid w:val="008B0533"/>
    <w:rsid w:val="008B16F7"/>
    <w:rsid w:val="008B3C5B"/>
    <w:rsid w:val="008B3F91"/>
    <w:rsid w:val="008B56BC"/>
    <w:rsid w:val="008B7808"/>
    <w:rsid w:val="008C0599"/>
    <w:rsid w:val="008C0A64"/>
    <w:rsid w:val="008C1F54"/>
    <w:rsid w:val="008C2005"/>
    <w:rsid w:val="008C28C2"/>
    <w:rsid w:val="008C2D62"/>
    <w:rsid w:val="008C510C"/>
    <w:rsid w:val="008C5274"/>
    <w:rsid w:val="008C7929"/>
    <w:rsid w:val="008C7FF4"/>
    <w:rsid w:val="008D08B4"/>
    <w:rsid w:val="008D23D1"/>
    <w:rsid w:val="008D2455"/>
    <w:rsid w:val="008D278E"/>
    <w:rsid w:val="008D2819"/>
    <w:rsid w:val="008D3F25"/>
    <w:rsid w:val="008D42CD"/>
    <w:rsid w:val="008D5EC7"/>
    <w:rsid w:val="008D619C"/>
    <w:rsid w:val="008D674F"/>
    <w:rsid w:val="008D6B6A"/>
    <w:rsid w:val="008D7262"/>
    <w:rsid w:val="008D75D8"/>
    <w:rsid w:val="008D765C"/>
    <w:rsid w:val="008D7994"/>
    <w:rsid w:val="008D7C19"/>
    <w:rsid w:val="008D7DD7"/>
    <w:rsid w:val="008E221F"/>
    <w:rsid w:val="008E298B"/>
    <w:rsid w:val="008E2996"/>
    <w:rsid w:val="008E2C25"/>
    <w:rsid w:val="008E2F14"/>
    <w:rsid w:val="008E3573"/>
    <w:rsid w:val="008E38C9"/>
    <w:rsid w:val="008E3E58"/>
    <w:rsid w:val="008E425F"/>
    <w:rsid w:val="008E4849"/>
    <w:rsid w:val="008E4EB6"/>
    <w:rsid w:val="008E56F3"/>
    <w:rsid w:val="008E5FC4"/>
    <w:rsid w:val="008E7CF6"/>
    <w:rsid w:val="008E7EA5"/>
    <w:rsid w:val="008F00BB"/>
    <w:rsid w:val="008F0183"/>
    <w:rsid w:val="008F07A2"/>
    <w:rsid w:val="008F2975"/>
    <w:rsid w:val="008F3522"/>
    <w:rsid w:val="008F362E"/>
    <w:rsid w:val="008F3C96"/>
    <w:rsid w:val="008F5027"/>
    <w:rsid w:val="008F5B01"/>
    <w:rsid w:val="008F76EC"/>
    <w:rsid w:val="008F783A"/>
    <w:rsid w:val="009004B0"/>
    <w:rsid w:val="0090057C"/>
    <w:rsid w:val="00900BE7"/>
    <w:rsid w:val="0090220D"/>
    <w:rsid w:val="0090235F"/>
    <w:rsid w:val="00902887"/>
    <w:rsid w:val="00902BFE"/>
    <w:rsid w:val="00902F60"/>
    <w:rsid w:val="009036AB"/>
    <w:rsid w:val="009036FD"/>
    <w:rsid w:val="00904FF3"/>
    <w:rsid w:val="00905251"/>
    <w:rsid w:val="009063C4"/>
    <w:rsid w:val="0090684E"/>
    <w:rsid w:val="00906BA6"/>
    <w:rsid w:val="00907823"/>
    <w:rsid w:val="00907BE4"/>
    <w:rsid w:val="00910250"/>
    <w:rsid w:val="009106C4"/>
    <w:rsid w:val="009113DB"/>
    <w:rsid w:val="009130C5"/>
    <w:rsid w:val="00913287"/>
    <w:rsid w:val="00913967"/>
    <w:rsid w:val="0091426F"/>
    <w:rsid w:val="00914ABD"/>
    <w:rsid w:val="0091526D"/>
    <w:rsid w:val="009152EF"/>
    <w:rsid w:val="00915553"/>
    <w:rsid w:val="00915668"/>
    <w:rsid w:val="009169AF"/>
    <w:rsid w:val="0091735C"/>
    <w:rsid w:val="00920983"/>
    <w:rsid w:val="00920E9E"/>
    <w:rsid w:val="00921064"/>
    <w:rsid w:val="009215ED"/>
    <w:rsid w:val="00922898"/>
    <w:rsid w:val="00922D6F"/>
    <w:rsid w:val="00922FC6"/>
    <w:rsid w:val="009241A6"/>
    <w:rsid w:val="0092575B"/>
    <w:rsid w:val="00925B73"/>
    <w:rsid w:val="00925CE3"/>
    <w:rsid w:val="009270DA"/>
    <w:rsid w:val="00931A1B"/>
    <w:rsid w:val="00931BAF"/>
    <w:rsid w:val="00931BC3"/>
    <w:rsid w:val="00931DAE"/>
    <w:rsid w:val="00933916"/>
    <w:rsid w:val="00934A24"/>
    <w:rsid w:val="00934D92"/>
    <w:rsid w:val="009355BD"/>
    <w:rsid w:val="00935923"/>
    <w:rsid w:val="00936DAE"/>
    <w:rsid w:val="00941A5A"/>
    <w:rsid w:val="00941D87"/>
    <w:rsid w:val="009443EE"/>
    <w:rsid w:val="00945D4A"/>
    <w:rsid w:val="009464FA"/>
    <w:rsid w:val="0094738E"/>
    <w:rsid w:val="00947B8E"/>
    <w:rsid w:val="0095041F"/>
    <w:rsid w:val="00952DDE"/>
    <w:rsid w:val="00952E6D"/>
    <w:rsid w:val="0095366C"/>
    <w:rsid w:val="00953E4A"/>
    <w:rsid w:val="00953EE9"/>
    <w:rsid w:val="00954A87"/>
    <w:rsid w:val="00954B87"/>
    <w:rsid w:val="00954FCD"/>
    <w:rsid w:val="009551FD"/>
    <w:rsid w:val="00956140"/>
    <w:rsid w:val="009567CF"/>
    <w:rsid w:val="00956CEC"/>
    <w:rsid w:val="00956CF0"/>
    <w:rsid w:val="0095771C"/>
    <w:rsid w:val="00963A53"/>
    <w:rsid w:val="00964334"/>
    <w:rsid w:val="00964E58"/>
    <w:rsid w:val="009672CD"/>
    <w:rsid w:val="0096752B"/>
    <w:rsid w:val="009677FC"/>
    <w:rsid w:val="00971028"/>
    <w:rsid w:val="0097182C"/>
    <w:rsid w:val="00971EE6"/>
    <w:rsid w:val="009723E8"/>
    <w:rsid w:val="00974E7F"/>
    <w:rsid w:val="00977707"/>
    <w:rsid w:val="00977A2A"/>
    <w:rsid w:val="00977A8E"/>
    <w:rsid w:val="009804D3"/>
    <w:rsid w:val="009815CC"/>
    <w:rsid w:val="00981A40"/>
    <w:rsid w:val="00981D34"/>
    <w:rsid w:val="00983733"/>
    <w:rsid w:val="00983E1E"/>
    <w:rsid w:val="0098496F"/>
    <w:rsid w:val="0098498B"/>
    <w:rsid w:val="0098587E"/>
    <w:rsid w:val="00986033"/>
    <w:rsid w:val="00986307"/>
    <w:rsid w:val="00986CD1"/>
    <w:rsid w:val="00987A58"/>
    <w:rsid w:val="00990791"/>
    <w:rsid w:val="00990DA6"/>
    <w:rsid w:val="00991550"/>
    <w:rsid w:val="0099163E"/>
    <w:rsid w:val="00991F0D"/>
    <w:rsid w:val="00992281"/>
    <w:rsid w:val="00992707"/>
    <w:rsid w:val="00992AA8"/>
    <w:rsid w:val="00993CB8"/>
    <w:rsid w:val="00994B41"/>
    <w:rsid w:val="00994F5D"/>
    <w:rsid w:val="009954F6"/>
    <w:rsid w:val="0099562F"/>
    <w:rsid w:val="00995780"/>
    <w:rsid w:val="009960E6"/>
    <w:rsid w:val="00996B90"/>
    <w:rsid w:val="00997510"/>
    <w:rsid w:val="00997533"/>
    <w:rsid w:val="00997901"/>
    <w:rsid w:val="00997EFB"/>
    <w:rsid w:val="009A0048"/>
    <w:rsid w:val="009A058C"/>
    <w:rsid w:val="009A076C"/>
    <w:rsid w:val="009A0BD6"/>
    <w:rsid w:val="009A0DA5"/>
    <w:rsid w:val="009A17DF"/>
    <w:rsid w:val="009A1A32"/>
    <w:rsid w:val="009A2C34"/>
    <w:rsid w:val="009A2CBA"/>
    <w:rsid w:val="009A409A"/>
    <w:rsid w:val="009A497C"/>
    <w:rsid w:val="009A5C18"/>
    <w:rsid w:val="009A5CE8"/>
    <w:rsid w:val="009A6B03"/>
    <w:rsid w:val="009A6B69"/>
    <w:rsid w:val="009A6DFF"/>
    <w:rsid w:val="009A7F30"/>
    <w:rsid w:val="009B0207"/>
    <w:rsid w:val="009B02F9"/>
    <w:rsid w:val="009B0ED6"/>
    <w:rsid w:val="009B1507"/>
    <w:rsid w:val="009B1861"/>
    <w:rsid w:val="009B1C3E"/>
    <w:rsid w:val="009B1DE7"/>
    <w:rsid w:val="009B1F28"/>
    <w:rsid w:val="009B313F"/>
    <w:rsid w:val="009B32CB"/>
    <w:rsid w:val="009B3B63"/>
    <w:rsid w:val="009B4561"/>
    <w:rsid w:val="009B47A5"/>
    <w:rsid w:val="009B57FE"/>
    <w:rsid w:val="009B6106"/>
    <w:rsid w:val="009B63E0"/>
    <w:rsid w:val="009C09D9"/>
    <w:rsid w:val="009C1011"/>
    <w:rsid w:val="009C1921"/>
    <w:rsid w:val="009C1AD5"/>
    <w:rsid w:val="009C24D7"/>
    <w:rsid w:val="009C26E5"/>
    <w:rsid w:val="009C28BF"/>
    <w:rsid w:val="009C295E"/>
    <w:rsid w:val="009C2DBE"/>
    <w:rsid w:val="009C2F8E"/>
    <w:rsid w:val="009C3DBB"/>
    <w:rsid w:val="009C46DF"/>
    <w:rsid w:val="009C4759"/>
    <w:rsid w:val="009C5726"/>
    <w:rsid w:val="009C5EEC"/>
    <w:rsid w:val="009C6293"/>
    <w:rsid w:val="009C6FE0"/>
    <w:rsid w:val="009C72CF"/>
    <w:rsid w:val="009C7ED4"/>
    <w:rsid w:val="009D2062"/>
    <w:rsid w:val="009D2743"/>
    <w:rsid w:val="009D2DC0"/>
    <w:rsid w:val="009D3181"/>
    <w:rsid w:val="009D40B9"/>
    <w:rsid w:val="009D6028"/>
    <w:rsid w:val="009D6D44"/>
    <w:rsid w:val="009D7B85"/>
    <w:rsid w:val="009D7E54"/>
    <w:rsid w:val="009E0088"/>
    <w:rsid w:val="009E0979"/>
    <w:rsid w:val="009E0BC4"/>
    <w:rsid w:val="009E0D83"/>
    <w:rsid w:val="009E1180"/>
    <w:rsid w:val="009E1F13"/>
    <w:rsid w:val="009E2F41"/>
    <w:rsid w:val="009E35ED"/>
    <w:rsid w:val="009E44C2"/>
    <w:rsid w:val="009E49B1"/>
    <w:rsid w:val="009E64C4"/>
    <w:rsid w:val="009E78E8"/>
    <w:rsid w:val="009F1422"/>
    <w:rsid w:val="009F19E3"/>
    <w:rsid w:val="009F2DE0"/>
    <w:rsid w:val="009F3152"/>
    <w:rsid w:val="009F35FA"/>
    <w:rsid w:val="009F3AD4"/>
    <w:rsid w:val="009F40A1"/>
    <w:rsid w:val="009F4DB3"/>
    <w:rsid w:val="009F53B9"/>
    <w:rsid w:val="009F59CA"/>
    <w:rsid w:val="009F638D"/>
    <w:rsid w:val="009F6F59"/>
    <w:rsid w:val="009F7176"/>
    <w:rsid w:val="009F761B"/>
    <w:rsid w:val="00A00351"/>
    <w:rsid w:val="00A01750"/>
    <w:rsid w:val="00A040B0"/>
    <w:rsid w:val="00A042DD"/>
    <w:rsid w:val="00A05257"/>
    <w:rsid w:val="00A05CEE"/>
    <w:rsid w:val="00A06364"/>
    <w:rsid w:val="00A10384"/>
    <w:rsid w:val="00A104D7"/>
    <w:rsid w:val="00A10A54"/>
    <w:rsid w:val="00A10F26"/>
    <w:rsid w:val="00A11A2A"/>
    <w:rsid w:val="00A11EC4"/>
    <w:rsid w:val="00A129AB"/>
    <w:rsid w:val="00A12AF9"/>
    <w:rsid w:val="00A1316E"/>
    <w:rsid w:val="00A13A2C"/>
    <w:rsid w:val="00A13A92"/>
    <w:rsid w:val="00A13FF6"/>
    <w:rsid w:val="00A14304"/>
    <w:rsid w:val="00A15397"/>
    <w:rsid w:val="00A15E76"/>
    <w:rsid w:val="00A161BC"/>
    <w:rsid w:val="00A16F55"/>
    <w:rsid w:val="00A1747B"/>
    <w:rsid w:val="00A177D1"/>
    <w:rsid w:val="00A200A3"/>
    <w:rsid w:val="00A20233"/>
    <w:rsid w:val="00A205B0"/>
    <w:rsid w:val="00A210B4"/>
    <w:rsid w:val="00A218E1"/>
    <w:rsid w:val="00A224F6"/>
    <w:rsid w:val="00A22705"/>
    <w:rsid w:val="00A23776"/>
    <w:rsid w:val="00A23A55"/>
    <w:rsid w:val="00A2457B"/>
    <w:rsid w:val="00A2471E"/>
    <w:rsid w:val="00A24969"/>
    <w:rsid w:val="00A24EC8"/>
    <w:rsid w:val="00A25533"/>
    <w:rsid w:val="00A2595A"/>
    <w:rsid w:val="00A25A02"/>
    <w:rsid w:val="00A26AF3"/>
    <w:rsid w:val="00A279CA"/>
    <w:rsid w:val="00A3068E"/>
    <w:rsid w:val="00A30FAC"/>
    <w:rsid w:val="00A3178B"/>
    <w:rsid w:val="00A319E8"/>
    <w:rsid w:val="00A31A8B"/>
    <w:rsid w:val="00A31D17"/>
    <w:rsid w:val="00A327DE"/>
    <w:rsid w:val="00A3283E"/>
    <w:rsid w:val="00A32B1D"/>
    <w:rsid w:val="00A32D55"/>
    <w:rsid w:val="00A33F42"/>
    <w:rsid w:val="00A34863"/>
    <w:rsid w:val="00A34B40"/>
    <w:rsid w:val="00A3599A"/>
    <w:rsid w:val="00A35DCB"/>
    <w:rsid w:val="00A36187"/>
    <w:rsid w:val="00A36896"/>
    <w:rsid w:val="00A37494"/>
    <w:rsid w:val="00A40F2E"/>
    <w:rsid w:val="00A42D09"/>
    <w:rsid w:val="00A4394B"/>
    <w:rsid w:val="00A439DD"/>
    <w:rsid w:val="00A443F3"/>
    <w:rsid w:val="00A44BB4"/>
    <w:rsid w:val="00A44BC6"/>
    <w:rsid w:val="00A4571B"/>
    <w:rsid w:val="00A45D24"/>
    <w:rsid w:val="00A461A1"/>
    <w:rsid w:val="00A462DF"/>
    <w:rsid w:val="00A464B3"/>
    <w:rsid w:val="00A46B13"/>
    <w:rsid w:val="00A47A0D"/>
    <w:rsid w:val="00A47AC4"/>
    <w:rsid w:val="00A47BD6"/>
    <w:rsid w:val="00A47BE7"/>
    <w:rsid w:val="00A51792"/>
    <w:rsid w:val="00A51B61"/>
    <w:rsid w:val="00A5309A"/>
    <w:rsid w:val="00A533CF"/>
    <w:rsid w:val="00A5341C"/>
    <w:rsid w:val="00A54415"/>
    <w:rsid w:val="00A54E55"/>
    <w:rsid w:val="00A54F5F"/>
    <w:rsid w:val="00A55192"/>
    <w:rsid w:val="00A5609D"/>
    <w:rsid w:val="00A56FC2"/>
    <w:rsid w:val="00A60798"/>
    <w:rsid w:val="00A61464"/>
    <w:rsid w:val="00A61B86"/>
    <w:rsid w:val="00A627B3"/>
    <w:rsid w:val="00A632C3"/>
    <w:rsid w:val="00A63412"/>
    <w:rsid w:val="00A64208"/>
    <w:rsid w:val="00A643A6"/>
    <w:rsid w:val="00A65D5F"/>
    <w:rsid w:val="00A66159"/>
    <w:rsid w:val="00A673B5"/>
    <w:rsid w:val="00A6784D"/>
    <w:rsid w:val="00A67CC6"/>
    <w:rsid w:val="00A67FA9"/>
    <w:rsid w:val="00A71BAA"/>
    <w:rsid w:val="00A72F9D"/>
    <w:rsid w:val="00A73462"/>
    <w:rsid w:val="00A734D4"/>
    <w:rsid w:val="00A734E6"/>
    <w:rsid w:val="00A736CE"/>
    <w:rsid w:val="00A74786"/>
    <w:rsid w:val="00A7543F"/>
    <w:rsid w:val="00A75D59"/>
    <w:rsid w:val="00A76D31"/>
    <w:rsid w:val="00A76EC1"/>
    <w:rsid w:val="00A778A8"/>
    <w:rsid w:val="00A80806"/>
    <w:rsid w:val="00A8176C"/>
    <w:rsid w:val="00A82091"/>
    <w:rsid w:val="00A825DD"/>
    <w:rsid w:val="00A82D4B"/>
    <w:rsid w:val="00A83521"/>
    <w:rsid w:val="00A842B3"/>
    <w:rsid w:val="00A84784"/>
    <w:rsid w:val="00A84D93"/>
    <w:rsid w:val="00A84EF8"/>
    <w:rsid w:val="00A85A68"/>
    <w:rsid w:val="00A85CCD"/>
    <w:rsid w:val="00A86237"/>
    <w:rsid w:val="00A870F0"/>
    <w:rsid w:val="00A87A31"/>
    <w:rsid w:val="00A87C87"/>
    <w:rsid w:val="00A917B5"/>
    <w:rsid w:val="00A91810"/>
    <w:rsid w:val="00A9241E"/>
    <w:rsid w:val="00A92945"/>
    <w:rsid w:val="00A93010"/>
    <w:rsid w:val="00A93550"/>
    <w:rsid w:val="00A93AC4"/>
    <w:rsid w:val="00A95C69"/>
    <w:rsid w:val="00A96098"/>
    <w:rsid w:val="00A961B0"/>
    <w:rsid w:val="00A96797"/>
    <w:rsid w:val="00A96A58"/>
    <w:rsid w:val="00A979B0"/>
    <w:rsid w:val="00A97BF8"/>
    <w:rsid w:val="00A97C37"/>
    <w:rsid w:val="00A97C72"/>
    <w:rsid w:val="00AA012C"/>
    <w:rsid w:val="00AA04CE"/>
    <w:rsid w:val="00AA1026"/>
    <w:rsid w:val="00AA23A0"/>
    <w:rsid w:val="00AA2E89"/>
    <w:rsid w:val="00AA37C1"/>
    <w:rsid w:val="00AA4925"/>
    <w:rsid w:val="00AA4F56"/>
    <w:rsid w:val="00AA7035"/>
    <w:rsid w:val="00AB02C0"/>
    <w:rsid w:val="00AB0351"/>
    <w:rsid w:val="00AB0CD3"/>
    <w:rsid w:val="00AB1324"/>
    <w:rsid w:val="00AB14A8"/>
    <w:rsid w:val="00AB2074"/>
    <w:rsid w:val="00AB3410"/>
    <w:rsid w:val="00AB3876"/>
    <w:rsid w:val="00AB44F4"/>
    <w:rsid w:val="00AB47B8"/>
    <w:rsid w:val="00AB50FA"/>
    <w:rsid w:val="00AB5C05"/>
    <w:rsid w:val="00AB663B"/>
    <w:rsid w:val="00AB6673"/>
    <w:rsid w:val="00AC3B66"/>
    <w:rsid w:val="00AC3BB6"/>
    <w:rsid w:val="00AC4C6A"/>
    <w:rsid w:val="00AC531F"/>
    <w:rsid w:val="00AC66D9"/>
    <w:rsid w:val="00AC6F9F"/>
    <w:rsid w:val="00AC72D8"/>
    <w:rsid w:val="00AC7629"/>
    <w:rsid w:val="00AC7A4D"/>
    <w:rsid w:val="00AD0D07"/>
    <w:rsid w:val="00AD1B7B"/>
    <w:rsid w:val="00AD2D76"/>
    <w:rsid w:val="00AD38EA"/>
    <w:rsid w:val="00AD3A08"/>
    <w:rsid w:val="00AD46E2"/>
    <w:rsid w:val="00AD50A5"/>
    <w:rsid w:val="00AD5AE7"/>
    <w:rsid w:val="00AD66CC"/>
    <w:rsid w:val="00AD7253"/>
    <w:rsid w:val="00AD7526"/>
    <w:rsid w:val="00AD788F"/>
    <w:rsid w:val="00AE0D70"/>
    <w:rsid w:val="00AE1430"/>
    <w:rsid w:val="00AE18D3"/>
    <w:rsid w:val="00AE1E32"/>
    <w:rsid w:val="00AE2549"/>
    <w:rsid w:val="00AE3684"/>
    <w:rsid w:val="00AE372C"/>
    <w:rsid w:val="00AE4495"/>
    <w:rsid w:val="00AE46C6"/>
    <w:rsid w:val="00AE4795"/>
    <w:rsid w:val="00AE47FD"/>
    <w:rsid w:val="00AE5AEF"/>
    <w:rsid w:val="00AE6188"/>
    <w:rsid w:val="00AE6B5F"/>
    <w:rsid w:val="00AF205D"/>
    <w:rsid w:val="00AF211A"/>
    <w:rsid w:val="00AF2B9F"/>
    <w:rsid w:val="00AF2EA1"/>
    <w:rsid w:val="00AF74A1"/>
    <w:rsid w:val="00AF7589"/>
    <w:rsid w:val="00B008BC"/>
    <w:rsid w:val="00B0142B"/>
    <w:rsid w:val="00B02BE2"/>
    <w:rsid w:val="00B02D16"/>
    <w:rsid w:val="00B039B1"/>
    <w:rsid w:val="00B04E0E"/>
    <w:rsid w:val="00B0659B"/>
    <w:rsid w:val="00B066D1"/>
    <w:rsid w:val="00B06E9A"/>
    <w:rsid w:val="00B06FC6"/>
    <w:rsid w:val="00B072AA"/>
    <w:rsid w:val="00B07B8C"/>
    <w:rsid w:val="00B07FA3"/>
    <w:rsid w:val="00B07FE7"/>
    <w:rsid w:val="00B1022E"/>
    <w:rsid w:val="00B120C5"/>
    <w:rsid w:val="00B12BED"/>
    <w:rsid w:val="00B1389F"/>
    <w:rsid w:val="00B13E98"/>
    <w:rsid w:val="00B14C91"/>
    <w:rsid w:val="00B162A2"/>
    <w:rsid w:val="00B16822"/>
    <w:rsid w:val="00B16CB7"/>
    <w:rsid w:val="00B178D5"/>
    <w:rsid w:val="00B20C89"/>
    <w:rsid w:val="00B21B38"/>
    <w:rsid w:val="00B21CC8"/>
    <w:rsid w:val="00B225EF"/>
    <w:rsid w:val="00B22664"/>
    <w:rsid w:val="00B22B64"/>
    <w:rsid w:val="00B246C8"/>
    <w:rsid w:val="00B24822"/>
    <w:rsid w:val="00B24F5C"/>
    <w:rsid w:val="00B26428"/>
    <w:rsid w:val="00B276D4"/>
    <w:rsid w:val="00B27A10"/>
    <w:rsid w:val="00B306F2"/>
    <w:rsid w:val="00B31CB0"/>
    <w:rsid w:val="00B32778"/>
    <w:rsid w:val="00B3296F"/>
    <w:rsid w:val="00B33122"/>
    <w:rsid w:val="00B33A7E"/>
    <w:rsid w:val="00B33D2A"/>
    <w:rsid w:val="00B3549F"/>
    <w:rsid w:val="00B358B2"/>
    <w:rsid w:val="00B35BD2"/>
    <w:rsid w:val="00B35DBF"/>
    <w:rsid w:val="00B36170"/>
    <w:rsid w:val="00B36561"/>
    <w:rsid w:val="00B36E93"/>
    <w:rsid w:val="00B37857"/>
    <w:rsid w:val="00B37E22"/>
    <w:rsid w:val="00B37ED6"/>
    <w:rsid w:val="00B40823"/>
    <w:rsid w:val="00B420B2"/>
    <w:rsid w:val="00B428CB"/>
    <w:rsid w:val="00B430FF"/>
    <w:rsid w:val="00B434E9"/>
    <w:rsid w:val="00B44A15"/>
    <w:rsid w:val="00B44F6D"/>
    <w:rsid w:val="00B45C2B"/>
    <w:rsid w:val="00B46D9E"/>
    <w:rsid w:val="00B47162"/>
    <w:rsid w:val="00B476D3"/>
    <w:rsid w:val="00B505E8"/>
    <w:rsid w:val="00B50F2B"/>
    <w:rsid w:val="00B51B1C"/>
    <w:rsid w:val="00B521F7"/>
    <w:rsid w:val="00B52398"/>
    <w:rsid w:val="00B5269A"/>
    <w:rsid w:val="00B52B8D"/>
    <w:rsid w:val="00B538F0"/>
    <w:rsid w:val="00B53D74"/>
    <w:rsid w:val="00B5418E"/>
    <w:rsid w:val="00B544F6"/>
    <w:rsid w:val="00B54BA3"/>
    <w:rsid w:val="00B55E6B"/>
    <w:rsid w:val="00B569D4"/>
    <w:rsid w:val="00B60005"/>
    <w:rsid w:val="00B6090C"/>
    <w:rsid w:val="00B60A1C"/>
    <w:rsid w:val="00B61206"/>
    <w:rsid w:val="00B622E2"/>
    <w:rsid w:val="00B62568"/>
    <w:rsid w:val="00B62817"/>
    <w:rsid w:val="00B62ADA"/>
    <w:rsid w:val="00B62BFE"/>
    <w:rsid w:val="00B6321B"/>
    <w:rsid w:val="00B6356F"/>
    <w:rsid w:val="00B648DE"/>
    <w:rsid w:val="00B64DD4"/>
    <w:rsid w:val="00B64DDE"/>
    <w:rsid w:val="00B65D86"/>
    <w:rsid w:val="00B6628F"/>
    <w:rsid w:val="00B66BE8"/>
    <w:rsid w:val="00B66DB2"/>
    <w:rsid w:val="00B66F74"/>
    <w:rsid w:val="00B71628"/>
    <w:rsid w:val="00B72498"/>
    <w:rsid w:val="00B7301D"/>
    <w:rsid w:val="00B7302D"/>
    <w:rsid w:val="00B74227"/>
    <w:rsid w:val="00B7583D"/>
    <w:rsid w:val="00B759D7"/>
    <w:rsid w:val="00B76E70"/>
    <w:rsid w:val="00B776EE"/>
    <w:rsid w:val="00B80D31"/>
    <w:rsid w:val="00B81AAB"/>
    <w:rsid w:val="00B842DE"/>
    <w:rsid w:val="00B84A40"/>
    <w:rsid w:val="00B8529B"/>
    <w:rsid w:val="00B85F26"/>
    <w:rsid w:val="00B862EA"/>
    <w:rsid w:val="00B863C3"/>
    <w:rsid w:val="00B86CE4"/>
    <w:rsid w:val="00B874C4"/>
    <w:rsid w:val="00B87FF6"/>
    <w:rsid w:val="00B91FF7"/>
    <w:rsid w:val="00B928D5"/>
    <w:rsid w:val="00B9360A"/>
    <w:rsid w:val="00B955C4"/>
    <w:rsid w:val="00B955CA"/>
    <w:rsid w:val="00B95AEA"/>
    <w:rsid w:val="00B95B2A"/>
    <w:rsid w:val="00B9687E"/>
    <w:rsid w:val="00B975B2"/>
    <w:rsid w:val="00B9762D"/>
    <w:rsid w:val="00B97AB6"/>
    <w:rsid w:val="00B97FBA"/>
    <w:rsid w:val="00BA16DD"/>
    <w:rsid w:val="00BA3ECF"/>
    <w:rsid w:val="00BA4F5C"/>
    <w:rsid w:val="00BA6038"/>
    <w:rsid w:val="00BA6452"/>
    <w:rsid w:val="00BA74A5"/>
    <w:rsid w:val="00BA7557"/>
    <w:rsid w:val="00BA791D"/>
    <w:rsid w:val="00BB03EA"/>
    <w:rsid w:val="00BB13C4"/>
    <w:rsid w:val="00BB14B1"/>
    <w:rsid w:val="00BB2545"/>
    <w:rsid w:val="00BB3953"/>
    <w:rsid w:val="00BB3CC9"/>
    <w:rsid w:val="00BB550C"/>
    <w:rsid w:val="00BB692F"/>
    <w:rsid w:val="00BB6FEA"/>
    <w:rsid w:val="00BB76CE"/>
    <w:rsid w:val="00BB772B"/>
    <w:rsid w:val="00BB77E1"/>
    <w:rsid w:val="00BC00DE"/>
    <w:rsid w:val="00BC12E2"/>
    <w:rsid w:val="00BC2077"/>
    <w:rsid w:val="00BC3CF7"/>
    <w:rsid w:val="00BC3E21"/>
    <w:rsid w:val="00BC5901"/>
    <w:rsid w:val="00BC5B02"/>
    <w:rsid w:val="00BC5FA8"/>
    <w:rsid w:val="00BC6409"/>
    <w:rsid w:val="00BC6871"/>
    <w:rsid w:val="00BC6912"/>
    <w:rsid w:val="00BC6AAA"/>
    <w:rsid w:val="00BC7015"/>
    <w:rsid w:val="00BD03A2"/>
    <w:rsid w:val="00BD07D0"/>
    <w:rsid w:val="00BD0BEB"/>
    <w:rsid w:val="00BD136E"/>
    <w:rsid w:val="00BD1FF5"/>
    <w:rsid w:val="00BD237F"/>
    <w:rsid w:val="00BD2D61"/>
    <w:rsid w:val="00BD2FEB"/>
    <w:rsid w:val="00BD3B93"/>
    <w:rsid w:val="00BD4086"/>
    <w:rsid w:val="00BD5690"/>
    <w:rsid w:val="00BD5908"/>
    <w:rsid w:val="00BD647F"/>
    <w:rsid w:val="00BD6527"/>
    <w:rsid w:val="00BD667A"/>
    <w:rsid w:val="00BD6F63"/>
    <w:rsid w:val="00BD73A4"/>
    <w:rsid w:val="00BD7EE1"/>
    <w:rsid w:val="00BE0243"/>
    <w:rsid w:val="00BE0895"/>
    <w:rsid w:val="00BE0C02"/>
    <w:rsid w:val="00BE14FB"/>
    <w:rsid w:val="00BE175F"/>
    <w:rsid w:val="00BE2864"/>
    <w:rsid w:val="00BE28B3"/>
    <w:rsid w:val="00BE3C6B"/>
    <w:rsid w:val="00BE3CBC"/>
    <w:rsid w:val="00BE442E"/>
    <w:rsid w:val="00BE449C"/>
    <w:rsid w:val="00BE55BB"/>
    <w:rsid w:val="00BE5EFD"/>
    <w:rsid w:val="00BE623C"/>
    <w:rsid w:val="00BE6B37"/>
    <w:rsid w:val="00BE7D6F"/>
    <w:rsid w:val="00BF06A1"/>
    <w:rsid w:val="00BF1959"/>
    <w:rsid w:val="00BF47D0"/>
    <w:rsid w:val="00BF49F7"/>
    <w:rsid w:val="00BF586B"/>
    <w:rsid w:val="00BF619B"/>
    <w:rsid w:val="00BF61B5"/>
    <w:rsid w:val="00BF6412"/>
    <w:rsid w:val="00BF7487"/>
    <w:rsid w:val="00BF7A93"/>
    <w:rsid w:val="00BF7E4F"/>
    <w:rsid w:val="00C00234"/>
    <w:rsid w:val="00C02060"/>
    <w:rsid w:val="00C02413"/>
    <w:rsid w:val="00C028E1"/>
    <w:rsid w:val="00C03165"/>
    <w:rsid w:val="00C07577"/>
    <w:rsid w:val="00C07ED0"/>
    <w:rsid w:val="00C10288"/>
    <w:rsid w:val="00C1068E"/>
    <w:rsid w:val="00C10BF2"/>
    <w:rsid w:val="00C11828"/>
    <w:rsid w:val="00C11CE4"/>
    <w:rsid w:val="00C1239E"/>
    <w:rsid w:val="00C1293C"/>
    <w:rsid w:val="00C133A1"/>
    <w:rsid w:val="00C13C0A"/>
    <w:rsid w:val="00C13DB9"/>
    <w:rsid w:val="00C14849"/>
    <w:rsid w:val="00C14B98"/>
    <w:rsid w:val="00C14B9B"/>
    <w:rsid w:val="00C14E59"/>
    <w:rsid w:val="00C1560B"/>
    <w:rsid w:val="00C163AF"/>
    <w:rsid w:val="00C16809"/>
    <w:rsid w:val="00C172CC"/>
    <w:rsid w:val="00C1771B"/>
    <w:rsid w:val="00C2200B"/>
    <w:rsid w:val="00C229D0"/>
    <w:rsid w:val="00C22C37"/>
    <w:rsid w:val="00C23265"/>
    <w:rsid w:val="00C237F5"/>
    <w:rsid w:val="00C2391E"/>
    <w:rsid w:val="00C242D4"/>
    <w:rsid w:val="00C24A75"/>
    <w:rsid w:val="00C27E34"/>
    <w:rsid w:val="00C27F0F"/>
    <w:rsid w:val="00C30F25"/>
    <w:rsid w:val="00C30F5E"/>
    <w:rsid w:val="00C31583"/>
    <w:rsid w:val="00C316B9"/>
    <w:rsid w:val="00C332C9"/>
    <w:rsid w:val="00C33A4D"/>
    <w:rsid w:val="00C3400E"/>
    <w:rsid w:val="00C3417F"/>
    <w:rsid w:val="00C34CA6"/>
    <w:rsid w:val="00C34DF2"/>
    <w:rsid w:val="00C35070"/>
    <w:rsid w:val="00C3507C"/>
    <w:rsid w:val="00C35348"/>
    <w:rsid w:val="00C354C7"/>
    <w:rsid w:val="00C354C8"/>
    <w:rsid w:val="00C3581D"/>
    <w:rsid w:val="00C35852"/>
    <w:rsid w:val="00C35E6D"/>
    <w:rsid w:val="00C3689F"/>
    <w:rsid w:val="00C40019"/>
    <w:rsid w:val="00C40618"/>
    <w:rsid w:val="00C416C2"/>
    <w:rsid w:val="00C420A3"/>
    <w:rsid w:val="00C425EF"/>
    <w:rsid w:val="00C42E94"/>
    <w:rsid w:val="00C45519"/>
    <w:rsid w:val="00C45795"/>
    <w:rsid w:val="00C46D51"/>
    <w:rsid w:val="00C479D7"/>
    <w:rsid w:val="00C501B7"/>
    <w:rsid w:val="00C50ACE"/>
    <w:rsid w:val="00C51697"/>
    <w:rsid w:val="00C51E1D"/>
    <w:rsid w:val="00C52F86"/>
    <w:rsid w:val="00C52FAF"/>
    <w:rsid w:val="00C5330D"/>
    <w:rsid w:val="00C53774"/>
    <w:rsid w:val="00C53CB1"/>
    <w:rsid w:val="00C53CEC"/>
    <w:rsid w:val="00C54626"/>
    <w:rsid w:val="00C55417"/>
    <w:rsid w:val="00C55DE1"/>
    <w:rsid w:val="00C563A5"/>
    <w:rsid w:val="00C56855"/>
    <w:rsid w:val="00C56B56"/>
    <w:rsid w:val="00C57624"/>
    <w:rsid w:val="00C60A54"/>
    <w:rsid w:val="00C60EE6"/>
    <w:rsid w:val="00C61445"/>
    <w:rsid w:val="00C61DD3"/>
    <w:rsid w:val="00C61F48"/>
    <w:rsid w:val="00C62679"/>
    <w:rsid w:val="00C63499"/>
    <w:rsid w:val="00C63925"/>
    <w:rsid w:val="00C63C2F"/>
    <w:rsid w:val="00C64BD4"/>
    <w:rsid w:val="00C65120"/>
    <w:rsid w:val="00C65C12"/>
    <w:rsid w:val="00C65E6B"/>
    <w:rsid w:val="00C663CA"/>
    <w:rsid w:val="00C708FD"/>
    <w:rsid w:val="00C72C59"/>
    <w:rsid w:val="00C739B1"/>
    <w:rsid w:val="00C73DA6"/>
    <w:rsid w:val="00C74B24"/>
    <w:rsid w:val="00C74F51"/>
    <w:rsid w:val="00C752BF"/>
    <w:rsid w:val="00C7538B"/>
    <w:rsid w:val="00C7627C"/>
    <w:rsid w:val="00C76BFD"/>
    <w:rsid w:val="00C76D3D"/>
    <w:rsid w:val="00C76EC7"/>
    <w:rsid w:val="00C76FE5"/>
    <w:rsid w:val="00C80200"/>
    <w:rsid w:val="00C80268"/>
    <w:rsid w:val="00C807F2"/>
    <w:rsid w:val="00C81019"/>
    <w:rsid w:val="00C81738"/>
    <w:rsid w:val="00C8237A"/>
    <w:rsid w:val="00C83152"/>
    <w:rsid w:val="00C83A18"/>
    <w:rsid w:val="00C83DA9"/>
    <w:rsid w:val="00C841E1"/>
    <w:rsid w:val="00C852AF"/>
    <w:rsid w:val="00C856D7"/>
    <w:rsid w:val="00C8584D"/>
    <w:rsid w:val="00C85E06"/>
    <w:rsid w:val="00C86589"/>
    <w:rsid w:val="00C870E8"/>
    <w:rsid w:val="00C87AD1"/>
    <w:rsid w:val="00C9141A"/>
    <w:rsid w:val="00C92559"/>
    <w:rsid w:val="00C92F95"/>
    <w:rsid w:val="00C9323C"/>
    <w:rsid w:val="00C945EF"/>
    <w:rsid w:val="00C95134"/>
    <w:rsid w:val="00C95250"/>
    <w:rsid w:val="00C96439"/>
    <w:rsid w:val="00C9750C"/>
    <w:rsid w:val="00CA1D4A"/>
    <w:rsid w:val="00CA2AA8"/>
    <w:rsid w:val="00CA31F3"/>
    <w:rsid w:val="00CA38C2"/>
    <w:rsid w:val="00CA444C"/>
    <w:rsid w:val="00CA4F13"/>
    <w:rsid w:val="00CA519E"/>
    <w:rsid w:val="00CA5831"/>
    <w:rsid w:val="00CA5D28"/>
    <w:rsid w:val="00CA699C"/>
    <w:rsid w:val="00CA7774"/>
    <w:rsid w:val="00CB0467"/>
    <w:rsid w:val="00CB1100"/>
    <w:rsid w:val="00CB14A9"/>
    <w:rsid w:val="00CB1566"/>
    <w:rsid w:val="00CB1A36"/>
    <w:rsid w:val="00CB1F83"/>
    <w:rsid w:val="00CB2E39"/>
    <w:rsid w:val="00CB3146"/>
    <w:rsid w:val="00CB356E"/>
    <w:rsid w:val="00CB3C57"/>
    <w:rsid w:val="00CB3F50"/>
    <w:rsid w:val="00CB509B"/>
    <w:rsid w:val="00CB5112"/>
    <w:rsid w:val="00CB5EBF"/>
    <w:rsid w:val="00CB6635"/>
    <w:rsid w:val="00CB7302"/>
    <w:rsid w:val="00CC0F72"/>
    <w:rsid w:val="00CC1363"/>
    <w:rsid w:val="00CC1C0D"/>
    <w:rsid w:val="00CC1D71"/>
    <w:rsid w:val="00CC1E35"/>
    <w:rsid w:val="00CC40E8"/>
    <w:rsid w:val="00CC4210"/>
    <w:rsid w:val="00CC4A98"/>
    <w:rsid w:val="00CC4C26"/>
    <w:rsid w:val="00CC4D8B"/>
    <w:rsid w:val="00CC5F1E"/>
    <w:rsid w:val="00CC617A"/>
    <w:rsid w:val="00CC63BA"/>
    <w:rsid w:val="00CD0751"/>
    <w:rsid w:val="00CD189C"/>
    <w:rsid w:val="00CD230B"/>
    <w:rsid w:val="00CD25DC"/>
    <w:rsid w:val="00CD2740"/>
    <w:rsid w:val="00CD27FD"/>
    <w:rsid w:val="00CD320D"/>
    <w:rsid w:val="00CD3822"/>
    <w:rsid w:val="00CD4FFA"/>
    <w:rsid w:val="00CD5208"/>
    <w:rsid w:val="00CD5BA9"/>
    <w:rsid w:val="00CD5F3F"/>
    <w:rsid w:val="00CD6BF4"/>
    <w:rsid w:val="00CD6D3E"/>
    <w:rsid w:val="00CD76CD"/>
    <w:rsid w:val="00CE00D0"/>
    <w:rsid w:val="00CE0DC6"/>
    <w:rsid w:val="00CE178A"/>
    <w:rsid w:val="00CE206F"/>
    <w:rsid w:val="00CE2889"/>
    <w:rsid w:val="00CE29A4"/>
    <w:rsid w:val="00CE2B18"/>
    <w:rsid w:val="00CE2F1E"/>
    <w:rsid w:val="00CE3FEE"/>
    <w:rsid w:val="00CE4197"/>
    <w:rsid w:val="00CE429E"/>
    <w:rsid w:val="00CE5E51"/>
    <w:rsid w:val="00CE6439"/>
    <w:rsid w:val="00CE6AD2"/>
    <w:rsid w:val="00CE6DBB"/>
    <w:rsid w:val="00CF03C9"/>
    <w:rsid w:val="00CF0ED8"/>
    <w:rsid w:val="00CF333B"/>
    <w:rsid w:val="00CF4947"/>
    <w:rsid w:val="00CF5687"/>
    <w:rsid w:val="00CF6301"/>
    <w:rsid w:val="00CF6938"/>
    <w:rsid w:val="00CF69E1"/>
    <w:rsid w:val="00CF6D40"/>
    <w:rsid w:val="00CF6F3B"/>
    <w:rsid w:val="00D004DE"/>
    <w:rsid w:val="00D0065B"/>
    <w:rsid w:val="00D00CBB"/>
    <w:rsid w:val="00D01692"/>
    <w:rsid w:val="00D03647"/>
    <w:rsid w:val="00D0407A"/>
    <w:rsid w:val="00D0437B"/>
    <w:rsid w:val="00D04E3F"/>
    <w:rsid w:val="00D0605A"/>
    <w:rsid w:val="00D0654B"/>
    <w:rsid w:val="00D06DD5"/>
    <w:rsid w:val="00D1291C"/>
    <w:rsid w:val="00D138FE"/>
    <w:rsid w:val="00D14105"/>
    <w:rsid w:val="00D14BA4"/>
    <w:rsid w:val="00D14C90"/>
    <w:rsid w:val="00D15D08"/>
    <w:rsid w:val="00D15EE1"/>
    <w:rsid w:val="00D15FCA"/>
    <w:rsid w:val="00D17EEC"/>
    <w:rsid w:val="00D20394"/>
    <w:rsid w:val="00D203B0"/>
    <w:rsid w:val="00D20F7B"/>
    <w:rsid w:val="00D22396"/>
    <w:rsid w:val="00D224D3"/>
    <w:rsid w:val="00D230E3"/>
    <w:rsid w:val="00D24F87"/>
    <w:rsid w:val="00D2502A"/>
    <w:rsid w:val="00D26021"/>
    <w:rsid w:val="00D2631A"/>
    <w:rsid w:val="00D26472"/>
    <w:rsid w:val="00D30D17"/>
    <w:rsid w:val="00D30EC9"/>
    <w:rsid w:val="00D30F15"/>
    <w:rsid w:val="00D32212"/>
    <w:rsid w:val="00D32456"/>
    <w:rsid w:val="00D32469"/>
    <w:rsid w:val="00D33825"/>
    <w:rsid w:val="00D33C70"/>
    <w:rsid w:val="00D3426F"/>
    <w:rsid w:val="00D349D3"/>
    <w:rsid w:val="00D34E79"/>
    <w:rsid w:val="00D36360"/>
    <w:rsid w:val="00D36BAB"/>
    <w:rsid w:val="00D36CB7"/>
    <w:rsid w:val="00D379E9"/>
    <w:rsid w:val="00D41597"/>
    <w:rsid w:val="00D422D4"/>
    <w:rsid w:val="00D423E7"/>
    <w:rsid w:val="00D42604"/>
    <w:rsid w:val="00D43F96"/>
    <w:rsid w:val="00D440E4"/>
    <w:rsid w:val="00D467C1"/>
    <w:rsid w:val="00D471B8"/>
    <w:rsid w:val="00D4720B"/>
    <w:rsid w:val="00D474F7"/>
    <w:rsid w:val="00D476DE"/>
    <w:rsid w:val="00D5010D"/>
    <w:rsid w:val="00D51C8B"/>
    <w:rsid w:val="00D51E86"/>
    <w:rsid w:val="00D5357E"/>
    <w:rsid w:val="00D53692"/>
    <w:rsid w:val="00D53833"/>
    <w:rsid w:val="00D54094"/>
    <w:rsid w:val="00D54159"/>
    <w:rsid w:val="00D54BA6"/>
    <w:rsid w:val="00D54CAD"/>
    <w:rsid w:val="00D55044"/>
    <w:rsid w:val="00D56313"/>
    <w:rsid w:val="00D5687B"/>
    <w:rsid w:val="00D56EB8"/>
    <w:rsid w:val="00D57482"/>
    <w:rsid w:val="00D574BE"/>
    <w:rsid w:val="00D62074"/>
    <w:rsid w:val="00D625C9"/>
    <w:rsid w:val="00D626D8"/>
    <w:rsid w:val="00D62C28"/>
    <w:rsid w:val="00D62C6D"/>
    <w:rsid w:val="00D62DDD"/>
    <w:rsid w:val="00D63D4F"/>
    <w:rsid w:val="00D65142"/>
    <w:rsid w:val="00D65379"/>
    <w:rsid w:val="00D655A9"/>
    <w:rsid w:val="00D656A5"/>
    <w:rsid w:val="00D65EC6"/>
    <w:rsid w:val="00D65FD6"/>
    <w:rsid w:val="00D66217"/>
    <w:rsid w:val="00D66FD6"/>
    <w:rsid w:val="00D67D7D"/>
    <w:rsid w:val="00D67DE4"/>
    <w:rsid w:val="00D70D1F"/>
    <w:rsid w:val="00D70DD8"/>
    <w:rsid w:val="00D71BEF"/>
    <w:rsid w:val="00D728CA"/>
    <w:rsid w:val="00D74C17"/>
    <w:rsid w:val="00D74C8F"/>
    <w:rsid w:val="00D77EF0"/>
    <w:rsid w:val="00D80792"/>
    <w:rsid w:val="00D80FB9"/>
    <w:rsid w:val="00D81457"/>
    <w:rsid w:val="00D817DF"/>
    <w:rsid w:val="00D81BD2"/>
    <w:rsid w:val="00D8267D"/>
    <w:rsid w:val="00D8298C"/>
    <w:rsid w:val="00D838AA"/>
    <w:rsid w:val="00D83B8F"/>
    <w:rsid w:val="00D8423C"/>
    <w:rsid w:val="00D851C9"/>
    <w:rsid w:val="00D8691C"/>
    <w:rsid w:val="00D86B20"/>
    <w:rsid w:val="00D86DAF"/>
    <w:rsid w:val="00D86EAF"/>
    <w:rsid w:val="00D8756E"/>
    <w:rsid w:val="00D900C9"/>
    <w:rsid w:val="00D908CB"/>
    <w:rsid w:val="00D91563"/>
    <w:rsid w:val="00D925EC"/>
    <w:rsid w:val="00D937C6"/>
    <w:rsid w:val="00D945A9"/>
    <w:rsid w:val="00D94D29"/>
    <w:rsid w:val="00D94E9D"/>
    <w:rsid w:val="00D955DC"/>
    <w:rsid w:val="00D95B17"/>
    <w:rsid w:val="00D975C8"/>
    <w:rsid w:val="00DA06D8"/>
    <w:rsid w:val="00DA08DC"/>
    <w:rsid w:val="00DA140A"/>
    <w:rsid w:val="00DA2111"/>
    <w:rsid w:val="00DA272C"/>
    <w:rsid w:val="00DA2910"/>
    <w:rsid w:val="00DA2C86"/>
    <w:rsid w:val="00DA3409"/>
    <w:rsid w:val="00DA3755"/>
    <w:rsid w:val="00DA4803"/>
    <w:rsid w:val="00DA4EE4"/>
    <w:rsid w:val="00DA528F"/>
    <w:rsid w:val="00DA575E"/>
    <w:rsid w:val="00DA5EBD"/>
    <w:rsid w:val="00DA631C"/>
    <w:rsid w:val="00DA6393"/>
    <w:rsid w:val="00DA64B8"/>
    <w:rsid w:val="00DA66E1"/>
    <w:rsid w:val="00DA6CA1"/>
    <w:rsid w:val="00DA71B4"/>
    <w:rsid w:val="00DA74E4"/>
    <w:rsid w:val="00DA785F"/>
    <w:rsid w:val="00DA7CFE"/>
    <w:rsid w:val="00DB008E"/>
    <w:rsid w:val="00DB1FF5"/>
    <w:rsid w:val="00DB2986"/>
    <w:rsid w:val="00DB2A3D"/>
    <w:rsid w:val="00DB2D89"/>
    <w:rsid w:val="00DB39EE"/>
    <w:rsid w:val="00DB41CB"/>
    <w:rsid w:val="00DB4D1D"/>
    <w:rsid w:val="00DB5122"/>
    <w:rsid w:val="00DB630C"/>
    <w:rsid w:val="00DB65F9"/>
    <w:rsid w:val="00DB6753"/>
    <w:rsid w:val="00DB798F"/>
    <w:rsid w:val="00DC17BB"/>
    <w:rsid w:val="00DC2108"/>
    <w:rsid w:val="00DC21A0"/>
    <w:rsid w:val="00DC2E13"/>
    <w:rsid w:val="00DC45BB"/>
    <w:rsid w:val="00DC4837"/>
    <w:rsid w:val="00DC4BB6"/>
    <w:rsid w:val="00DC53C7"/>
    <w:rsid w:val="00DC5D28"/>
    <w:rsid w:val="00DC66E0"/>
    <w:rsid w:val="00DC712B"/>
    <w:rsid w:val="00DC7CE8"/>
    <w:rsid w:val="00DD18AA"/>
    <w:rsid w:val="00DD3D57"/>
    <w:rsid w:val="00DD3DE8"/>
    <w:rsid w:val="00DD73D6"/>
    <w:rsid w:val="00DD7A94"/>
    <w:rsid w:val="00DD7B02"/>
    <w:rsid w:val="00DE03A9"/>
    <w:rsid w:val="00DE04A2"/>
    <w:rsid w:val="00DE0A4A"/>
    <w:rsid w:val="00DE1A42"/>
    <w:rsid w:val="00DE1B8A"/>
    <w:rsid w:val="00DE1ED4"/>
    <w:rsid w:val="00DE2750"/>
    <w:rsid w:val="00DE28C1"/>
    <w:rsid w:val="00DE351D"/>
    <w:rsid w:val="00DE365B"/>
    <w:rsid w:val="00DE4889"/>
    <w:rsid w:val="00DE4991"/>
    <w:rsid w:val="00DE4B1F"/>
    <w:rsid w:val="00DE4B3E"/>
    <w:rsid w:val="00DE5FEB"/>
    <w:rsid w:val="00DE653C"/>
    <w:rsid w:val="00DE7573"/>
    <w:rsid w:val="00DE7660"/>
    <w:rsid w:val="00DE78AC"/>
    <w:rsid w:val="00DE7ACA"/>
    <w:rsid w:val="00DE7F25"/>
    <w:rsid w:val="00DE7F32"/>
    <w:rsid w:val="00DF0065"/>
    <w:rsid w:val="00DF0114"/>
    <w:rsid w:val="00DF0313"/>
    <w:rsid w:val="00DF0369"/>
    <w:rsid w:val="00DF137C"/>
    <w:rsid w:val="00DF1AB2"/>
    <w:rsid w:val="00DF1DFB"/>
    <w:rsid w:val="00DF2369"/>
    <w:rsid w:val="00DF3031"/>
    <w:rsid w:val="00DF38A6"/>
    <w:rsid w:val="00DF402A"/>
    <w:rsid w:val="00DF475C"/>
    <w:rsid w:val="00DF5395"/>
    <w:rsid w:val="00DF5700"/>
    <w:rsid w:val="00DF58A7"/>
    <w:rsid w:val="00DF6B71"/>
    <w:rsid w:val="00DF6C50"/>
    <w:rsid w:val="00DF7402"/>
    <w:rsid w:val="00DF78AF"/>
    <w:rsid w:val="00DF7D56"/>
    <w:rsid w:val="00E0158F"/>
    <w:rsid w:val="00E01B7D"/>
    <w:rsid w:val="00E01E75"/>
    <w:rsid w:val="00E0284C"/>
    <w:rsid w:val="00E0450B"/>
    <w:rsid w:val="00E04A6F"/>
    <w:rsid w:val="00E057C8"/>
    <w:rsid w:val="00E07C58"/>
    <w:rsid w:val="00E123DE"/>
    <w:rsid w:val="00E1270B"/>
    <w:rsid w:val="00E1290E"/>
    <w:rsid w:val="00E12F0C"/>
    <w:rsid w:val="00E13A36"/>
    <w:rsid w:val="00E13AF0"/>
    <w:rsid w:val="00E13EEB"/>
    <w:rsid w:val="00E14440"/>
    <w:rsid w:val="00E160E5"/>
    <w:rsid w:val="00E162C8"/>
    <w:rsid w:val="00E16610"/>
    <w:rsid w:val="00E16EF8"/>
    <w:rsid w:val="00E171BD"/>
    <w:rsid w:val="00E20631"/>
    <w:rsid w:val="00E20F69"/>
    <w:rsid w:val="00E21DC9"/>
    <w:rsid w:val="00E223B8"/>
    <w:rsid w:val="00E22C85"/>
    <w:rsid w:val="00E22F7D"/>
    <w:rsid w:val="00E23DFE"/>
    <w:rsid w:val="00E264AE"/>
    <w:rsid w:val="00E27045"/>
    <w:rsid w:val="00E275C7"/>
    <w:rsid w:val="00E30836"/>
    <w:rsid w:val="00E312E9"/>
    <w:rsid w:val="00E313B7"/>
    <w:rsid w:val="00E314DE"/>
    <w:rsid w:val="00E3234B"/>
    <w:rsid w:val="00E3366B"/>
    <w:rsid w:val="00E33780"/>
    <w:rsid w:val="00E338BF"/>
    <w:rsid w:val="00E33F48"/>
    <w:rsid w:val="00E350E1"/>
    <w:rsid w:val="00E35621"/>
    <w:rsid w:val="00E356D2"/>
    <w:rsid w:val="00E3575D"/>
    <w:rsid w:val="00E3640F"/>
    <w:rsid w:val="00E369E8"/>
    <w:rsid w:val="00E37361"/>
    <w:rsid w:val="00E374BB"/>
    <w:rsid w:val="00E37C41"/>
    <w:rsid w:val="00E37C5F"/>
    <w:rsid w:val="00E37E5F"/>
    <w:rsid w:val="00E4109B"/>
    <w:rsid w:val="00E418BD"/>
    <w:rsid w:val="00E4201D"/>
    <w:rsid w:val="00E4203B"/>
    <w:rsid w:val="00E43BE3"/>
    <w:rsid w:val="00E43E98"/>
    <w:rsid w:val="00E44BD0"/>
    <w:rsid w:val="00E45045"/>
    <w:rsid w:val="00E45545"/>
    <w:rsid w:val="00E45762"/>
    <w:rsid w:val="00E50D93"/>
    <w:rsid w:val="00E512C9"/>
    <w:rsid w:val="00E51C45"/>
    <w:rsid w:val="00E51F9F"/>
    <w:rsid w:val="00E52265"/>
    <w:rsid w:val="00E52655"/>
    <w:rsid w:val="00E5280C"/>
    <w:rsid w:val="00E52A52"/>
    <w:rsid w:val="00E52DB0"/>
    <w:rsid w:val="00E5335A"/>
    <w:rsid w:val="00E538B8"/>
    <w:rsid w:val="00E53ED2"/>
    <w:rsid w:val="00E53F05"/>
    <w:rsid w:val="00E543BD"/>
    <w:rsid w:val="00E54AA3"/>
    <w:rsid w:val="00E54BC9"/>
    <w:rsid w:val="00E54C9B"/>
    <w:rsid w:val="00E54DE6"/>
    <w:rsid w:val="00E550C1"/>
    <w:rsid w:val="00E562C8"/>
    <w:rsid w:val="00E57082"/>
    <w:rsid w:val="00E61570"/>
    <w:rsid w:val="00E6172A"/>
    <w:rsid w:val="00E621A5"/>
    <w:rsid w:val="00E638D5"/>
    <w:rsid w:val="00E63CFC"/>
    <w:rsid w:val="00E640D2"/>
    <w:rsid w:val="00E6480F"/>
    <w:rsid w:val="00E6564F"/>
    <w:rsid w:val="00E65D38"/>
    <w:rsid w:val="00E66D97"/>
    <w:rsid w:val="00E66FB2"/>
    <w:rsid w:val="00E670C4"/>
    <w:rsid w:val="00E6737E"/>
    <w:rsid w:val="00E677B8"/>
    <w:rsid w:val="00E67D43"/>
    <w:rsid w:val="00E71F4E"/>
    <w:rsid w:val="00E7226C"/>
    <w:rsid w:val="00E735E3"/>
    <w:rsid w:val="00E73B57"/>
    <w:rsid w:val="00E74C42"/>
    <w:rsid w:val="00E75B75"/>
    <w:rsid w:val="00E7760C"/>
    <w:rsid w:val="00E779C1"/>
    <w:rsid w:val="00E8119F"/>
    <w:rsid w:val="00E8180A"/>
    <w:rsid w:val="00E819D7"/>
    <w:rsid w:val="00E82328"/>
    <w:rsid w:val="00E82AD4"/>
    <w:rsid w:val="00E82D36"/>
    <w:rsid w:val="00E832BD"/>
    <w:rsid w:val="00E834BA"/>
    <w:rsid w:val="00E83D61"/>
    <w:rsid w:val="00E83D98"/>
    <w:rsid w:val="00E83FD5"/>
    <w:rsid w:val="00E849D6"/>
    <w:rsid w:val="00E857F8"/>
    <w:rsid w:val="00E864E7"/>
    <w:rsid w:val="00E87816"/>
    <w:rsid w:val="00E87907"/>
    <w:rsid w:val="00E904AB"/>
    <w:rsid w:val="00E90C01"/>
    <w:rsid w:val="00E91237"/>
    <w:rsid w:val="00E93377"/>
    <w:rsid w:val="00E93562"/>
    <w:rsid w:val="00E948A6"/>
    <w:rsid w:val="00E94906"/>
    <w:rsid w:val="00E94D80"/>
    <w:rsid w:val="00E951E7"/>
    <w:rsid w:val="00E95822"/>
    <w:rsid w:val="00E95C94"/>
    <w:rsid w:val="00E95E49"/>
    <w:rsid w:val="00E96401"/>
    <w:rsid w:val="00E966D2"/>
    <w:rsid w:val="00E97575"/>
    <w:rsid w:val="00E97FE9"/>
    <w:rsid w:val="00EA016E"/>
    <w:rsid w:val="00EA04DC"/>
    <w:rsid w:val="00EA0E7C"/>
    <w:rsid w:val="00EA123F"/>
    <w:rsid w:val="00EA1A20"/>
    <w:rsid w:val="00EA1E41"/>
    <w:rsid w:val="00EA206F"/>
    <w:rsid w:val="00EA23EF"/>
    <w:rsid w:val="00EA2707"/>
    <w:rsid w:val="00EA2C94"/>
    <w:rsid w:val="00EA36E6"/>
    <w:rsid w:val="00EA58F6"/>
    <w:rsid w:val="00EA5AD5"/>
    <w:rsid w:val="00EA69BF"/>
    <w:rsid w:val="00EB0243"/>
    <w:rsid w:val="00EB0CEB"/>
    <w:rsid w:val="00EB0F14"/>
    <w:rsid w:val="00EB1FD9"/>
    <w:rsid w:val="00EB21BC"/>
    <w:rsid w:val="00EB29A8"/>
    <w:rsid w:val="00EB46B2"/>
    <w:rsid w:val="00EB4E6A"/>
    <w:rsid w:val="00EB6EE2"/>
    <w:rsid w:val="00EB7838"/>
    <w:rsid w:val="00EB7D6A"/>
    <w:rsid w:val="00EC0123"/>
    <w:rsid w:val="00EC0126"/>
    <w:rsid w:val="00EC18BC"/>
    <w:rsid w:val="00EC1A9A"/>
    <w:rsid w:val="00EC1E42"/>
    <w:rsid w:val="00EC3376"/>
    <w:rsid w:val="00EC3525"/>
    <w:rsid w:val="00EC3635"/>
    <w:rsid w:val="00EC37B0"/>
    <w:rsid w:val="00EC416D"/>
    <w:rsid w:val="00EC7840"/>
    <w:rsid w:val="00EC7FB0"/>
    <w:rsid w:val="00ED2076"/>
    <w:rsid w:val="00ED2E6B"/>
    <w:rsid w:val="00ED30B8"/>
    <w:rsid w:val="00ED3519"/>
    <w:rsid w:val="00ED3F88"/>
    <w:rsid w:val="00ED52CB"/>
    <w:rsid w:val="00ED5877"/>
    <w:rsid w:val="00ED635B"/>
    <w:rsid w:val="00ED6A20"/>
    <w:rsid w:val="00ED6DA9"/>
    <w:rsid w:val="00ED7A06"/>
    <w:rsid w:val="00ED7D57"/>
    <w:rsid w:val="00EE07AF"/>
    <w:rsid w:val="00EE10E1"/>
    <w:rsid w:val="00EE112E"/>
    <w:rsid w:val="00EE27B2"/>
    <w:rsid w:val="00EE3901"/>
    <w:rsid w:val="00EE5E77"/>
    <w:rsid w:val="00EE687A"/>
    <w:rsid w:val="00EE72BF"/>
    <w:rsid w:val="00EF05EE"/>
    <w:rsid w:val="00EF15D4"/>
    <w:rsid w:val="00EF15DD"/>
    <w:rsid w:val="00EF220B"/>
    <w:rsid w:val="00EF22A8"/>
    <w:rsid w:val="00EF27D5"/>
    <w:rsid w:val="00EF2945"/>
    <w:rsid w:val="00EF34E9"/>
    <w:rsid w:val="00EF3A44"/>
    <w:rsid w:val="00EF4155"/>
    <w:rsid w:val="00EF4828"/>
    <w:rsid w:val="00EF496A"/>
    <w:rsid w:val="00EF4D94"/>
    <w:rsid w:val="00EF5C8C"/>
    <w:rsid w:val="00EF5EE5"/>
    <w:rsid w:val="00EF6ADC"/>
    <w:rsid w:val="00EF6B09"/>
    <w:rsid w:val="00EF6C70"/>
    <w:rsid w:val="00EF7EFF"/>
    <w:rsid w:val="00F003BB"/>
    <w:rsid w:val="00F00571"/>
    <w:rsid w:val="00F01178"/>
    <w:rsid w:val="00F026EE"/>
    <w:rsid w:val="00F02F2F"/>
    <w:rsid w:val="00F03898"/>
    <w:rsid w:val="00F03CE7"/>
    <w:rsid w:val="00F0431E"/>
    <w:rsid w:val="00F04A8F"/>
    <w:rsid w:val="00F05170"/>
    <w:rsid w:val="00F05B66"/>
    <w:rsid w:val="00F0604B"/>
    <w:rsid w:val="00F07D27"/>
    <w:rsid w:val="00F10A70"/>
    <w:rsid w:val="00F118EC"/>
    <w:rsid w:val="00F11BFB"/>
    <w:rsid w:val="00F11C5D"/>
    <w:rsid w:val="00F13B57"/>
    <w:rsid w:val="00F14FE5"/>
    <w:rsid w:val="00F1665A"/>
    <w:rsid w:val="00F168AD"/>
    <w:rsid w:val="00F16CC8"/>
    <w:rsid w:val="00F170B8"/>
    <w:rsid w:val="00F1715A"/>
    <w:rsid w:val="00F172B5"/>
    <w:rsid w:val="00F1758B"/>
    <w:rsid w:val="00F17F8A"/>
    <w:rsid w:val="00F222A4"/>
    <w:rsid w:val="00F22AA5"/>
    <w:rsid w:val="00F2333C"/>
    <w:rsid w:val="00F23373"/>
    <w:rsid w:val="00F23ACC"/>
    <w:rsid w:val="00F24A4F"/>
    <w:rsid w:val="00F24F44"/>
    <w:rsid w:val="00F25534"/>
    <w:rsid w:val="00F25535"/>
    <w:rsid w:val="00F25E1A"/>
    <w:rsid w:val="00F260BB"/>
    <w:rsid w:val="00F2664F"/>
    <w:rsid w:val="00F26658"/>
    <w:rsid w:val="00F26BDC"/>
    <w:rsid w:val="00F26CC7"/>
    <w:rsid w:val="00F27A89"/>
    <w:rsid w:val="00F30DCC"/>
    <w:rsid w:val="00F311E3"/>
    <w:rsid w:val="00F317BF"/>
    <w:rsid w:val="00F32AD9"/>
    <w:rsid w:val="00F32B63"/>
    <w:rsid w:val="00F34039"/>
    <w:rsid w:val="00F34354"/>
    <w:rsid w:val="00F3670F"/>
    <w:rsid w:val="00F37023"/>
    <w:rsid w:val="00F37291"/>
    <w:rsid w:val="00F37494"/>
    <w:rsid w:val="00F41808"/>
    <w:rsid w:val="00F426B4"/>
    <w:rsid w:val="00F42F7B"/>
    <w:rsid w:val="00F4352C"/>
    <w:rsid w:val="00F43855"/>
    <w:rsid w:val="00F444A4"/>
    <w:rsid w:val="00F44945"/>
    <w:rsid w:val="00F45C03"/>
    <w:rsid w:val="00F46AA4"/>
    <w:rsid w:val="00F47243"/>
    <w:rsid w:val="00F50C6E"/>
    <w:rsid w:val="00F51E35"/>
    <w:rsid w:val="00F53440"/>
    <w:rsid w:val="00F53578"/>
    <w:rsid w:val="00F53861"/>
    <w:rsid w:val="00F538AD"/>
    <w:rsid w:val="00F53A9F"/>
    <w:rsid w:val="00F567F8"/>
    <w:rsid w:val="00F56851"/>
    <w:rsid w:val="00F5719C"/>
    <w:rsid w:val="00F575FE"/>
    <w:rsid w:val="00F60FAB"/>
    <w:rsid w:val="00F627E0"/>
    <w:rsid w:val="00F631B2"/>
    <w:rsid w:val="00F63841"/>
    <w:rsid w:val="00F64567"/>
    <w:rsid w:val="00F64BA3"/>
    <w:rsid w:val="00F6631C"/>
    <w:rsid w:val="00F66622"/>
    <w:rsid w:val="00F672DA"/>
    <w:rsid w:val="00F701A1"/>
    <w:rsid w:val="00F70478"/>
    <w:rsid w:val="00F70A5C"/>
    <w:rsid w:val="00F70CF5"/>
    <w:rsid w:val="00F7276C"/>
    <w:rsid w:val="00F74180"/>
    <w:rsid w:val="00F74260"/>
    <w:rsid w:val="00F7492D"/>
    <w:rsid w:val="00F74D36"/>
    <w:rsid w:val="00F764A4"/>
    <w:rsid w:val="00F76800"/>
    <w:rsid w:val="00F76A86"/>
    <w:rsid w:val="00F76CC2"/>
    <w:rsid w:val="00F76DFA"/>
    <w:rsid w:val="00F77C64"/>
    <w:rsid w:val="00F81029"/>
    <w:rsid w:val="00F8220F"/>
    <w:rsid w:val="00F83291"/>
    <w:rsid w:val="00F8433A"/>
    <w:rsid w:val="00F85058"/>
    <w:rsid w:val="00F8510F"/>
    <w:rsid w:val="00F85B41"/>
    <w:rsid w:val="00F85C10"/>
    <w:rsid w:val="00F85E9E"/>
    <w:rsid w:val="00F85F85"/>
    <w:rsid w:val="00F86329"/>
    <w:rsid w:val="00F863C0"/>
    <w:rsid w:val="00F86B74"/>
    <w:rsid w:val="00F87134"/>
    <w:rsid w:val="00F8766E"/>
    <w:rsid w:val="00F902C9"/>
    <w:rsid w:val="00F90777"/>
    <w:rsid w:val="00F90D33"/>
    <w:rsid w:val="00F9137E"/>
    <w:rsid w:val="00F9165E"/>
    <w:rsid w:val="00F926F1"/>
    <w:rsid w:val="00F93501"/>
    <w:rsid w:val="00F93D47"/>
    <w:rsid w:val="00F9441D"/>
    <w:rsid w:val="00F95E4F"/>
    <w:rsid w:val="00F960EB"/>
    <w:rsid w:val="00FA05D0"/>
    <w:rsid w:val="00FA140F"/>
    <w:rsid w:val="00FA1FF8"/>
    <w:rsid w:val="00FA2467"/>
    <w:rsid w:val="00FA2E7C"/>
    <w:rsid w:val="00FA47F9"/>
    <w:rsid w:val="00FA52DE"/>
    <w:rsid w:val="00FA6205"/>
    <w:rsid w:val="00FA62BE"/>
    <w:rsid w:val="00FA6398"/>
    <w:rsid w:val="00FA6F02"/>
    <w:rsid w:val="00FA731E"/>
    <w:rsid w:val="00FA752F"/>
    <w:rsid w:val="00FA7987"/>
    <w:rsid w:val="00FA7AA6"/>
    <w:rsid w:val="00FB18E1"/>
    <w:rsid w:val="00FB1B2F"/>
    <w:rsid w:val="00FB1D66"/>
    <w:rsid w:val="00FB2666"/>
    <w:rsid w:val="00FB28D5"/>
    <w:rsid w:val="00FB369C"/>
    <w:rsid w:val="00FB3DD4"/>
    <w:rsid w:val="00FB4E94"/>
    <w:rsid w:val="00FB5208"/>
    <w:rsid w:val="00FB5D1E"/>
    <w:rsid w:val="00FB6991"/>
    <w:rsid w:val="00FC018D"/>
    <w:rsid w:val="00FC04DC"/>
    <w:rsid w:val="00FC1C40"/>
    <w:rsid w:val="00FC3346"/>
    <w:rsid w:val="00FC3CCC"/>
    <w:rsid w:val="00FC4946"/>
    <w:rsid w:val="00FC5E7C"/>
    <w:rsid w:val="00FC6378"/>
    <w:rsid w:val="00FC6B1D"/>
    <w:rsid w:val="00FC6B3C"/>
    <w:rsid w:val="00FC6BFB"/>
    <w:rsid w:val="00FC6EC0"/>
    <w:rsid w:val="00FC71A6"/>
    <w:rsid w:val="00FC71DA"/>
    <w:rsid w:val="00FC79D1"/>
    <w:rsid w:val="00FC7F29"/>
    <w:rsid w:val="00FD1536"/>
    <w:rsid w:val="00FD31BF"/>
    <w:rsid w:val="00FD36B0"/>
    <w:rsid w:val="00FD3796"/>
    <w:rsid w:val="00FD395D"/>
    <w:rsid w:val="00FD3A82"/>
    <w:rsid w:val="00FD3E36"/>
    <w:rsid w:val="00FD4BC7"/>
    <w:rsid w:val="00FD579A"/>
    <w:rsid w:val="00FD7480"/>
    <w:rsid w:val="00FD781D"/>
    <w:rsid w:val="00FD782C"/>
    <w:rsid w:val="00FD7DD6"/>
    <w:rsid w:val="00FE109C"/>
    <w:rsid w:val="00FE13ED"/>
    <w:rsid w:val="00FE18DD"/>
    <w:rsid w:val="00FE29D9"/>
    <w:rsid w:val="00FE2F18"/>
    <w:rsid w:val="00FE328E"/>
    <w:rsid w:val="00FE481A"/>
    <w:rsid w:val="00FE4D65"/>
    <w:rsid w:val="00FE541B"/>
    <w:rsid w:val="00FE5CB8"/>
    <w:rsid w:val="00FE68F4"/>
    <w:rsid w:val="00FE7211"/>
    <w:rsid w:val="00FE77B9"/>
    <w:rsid w:val="00FE7E96"/>
    <w:rsid w:val="00FE7FA8"/>
    <w:rsid w:val="00FF00CD"/>
    <w:rsid w:val="00FF0A3B"/>
    <w:rsid w:val="00FF0DB0"/>
    <w:rsid w:val="00FF1210"/>
    <w:rsid w:val="00FF2D29"/>
    <w:rsid w:val="00FF436B"/>
    <w:rsid w:val="00FF48F5"/>
    <w:rsid w:val="00FF4C22"/>
    <w:rsid w:val="00FF5225"/>
    <w:rsid w:val="00FF58C7"/>
    <w:rsid w:val="00FF5A21"/>
    <w:rsid w:val="00FF64C4"/>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215"/>
    <o:shapelayout v:ext="edit">
      <o:idmap v:ext="edit" data="6"/>
    </o:shapelayout>
  </w:shapeDefaults>
  <w:doNotEmbedSmartTags/>
  <w:decimalSymbol w:val="."/>
  <w:listSeparator w:val=","/>
  <w14:docId w14:val="131DF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lsdException w:name="Default Paragraph Font" w:uiPriority="1"/>
    <w:lsdException w:name="Body Text" w:uiPriority="0"/>
    <w:lsdException w:name="Subtitle" w:semiHidden="0" w:uiPriority="11" w:unhideWhenUsed="0"/>
    <w:lsdException w:name="Hyperlink" w:uiPriority="0"/>
    <w:lsdException w:name="Strong" w:semiHidden="0" w:uiPriority="22" w:unhideWhenUsed="0"/>
    <w:lsdException w:name="Emphasis" w:semiHidden="0" w:uiPriority="20" w:unhideWhenUsed="0"/>
    <w:lsdException w:name="HTML Preformatted" w:uiPriority="0"/>
    <w:lsdException w:name="Balloon Text" w:uiPriority="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D379E9"/>
    <w:rPr>
      <w:rFonts w:ascii="Times New Roman" w:eastAsia="ＭＳ 明朝" w:hAnsi="Times New Roman" w:cs="Times New Roman"/>
      <w:sz w:val="24"/>
      <w:szCs w:val="24"/>
      <w:lang w:eastAsia="en-US"/>
    </w:rPr>
  </w:style>
  <w:style w:type="paragraph" w:styleId="Heading1">
    <w:name w:val="heading 1"/>
    <w:aliases w:val="SPIE Section"/>
    <w:basedOn w:val="Normal"/>
    <w:next w:val="Normal"/>
    <w:link w:val="Heading1Char"/>
    <w:uiPriority w:val="9"/>
    <w:qFormat/>
    <w:rsid w:val="00D379E9"/>
    <w:pPr>
      <w:keepNext/>
      <w:pBdr>
        <w:bottom w:val="thinThickSmallGap" w:sz="12" w:space="1" w:color="C45911"/>
      </w:pBdr>
      <w:spacing w:before="320"/>
      <w:contextualSpacing/>
      <w:jc w:val="center"/>
      <w:outlineLvl w:val="0"/>
    </w:pPr>
    <w:rPr>
      <w:color w:val="833C0B"/>
      <w:spacing w:val="20"/>
      <w:sz w:val="28"/>
      <w:szCs w:val="28"/>
    </w:rPr>
  </w:style>
  <w:style w:type="paragraph" w:styleId="Heading2">
    <w:name w:val="heading 2"/>
    <w:basedOn w:val="Normal"/>
    <w:next w:val="Normal"/>
    <w:link w:val="Heading2Char"/>
    <w:uiPriority w:val="9"/>
    <w:unhideWhenUsed/>
    <w:qFormat/>
    <w:rsid w:val="00D379E9"/>
    <w:pPr>
      <w:keepNext/>
      <w:pBdr>
        <w:bottom w:val="single" w:sz="4" w:space="1" w:color="823B0B"/>
      </w:pBdr>
      <w:spacing w:before="240"/>
      <w:jc w:val="center"/>
      <w:outlineLvl w:val="1"/>
    </w:pPr>
    <w:rPr>
      <w:color w:val="833C0B"/>
      <w:spacing w:val="15"/>
    </w:rPr>
  </w:style>
  <w:style w:type="paragraph" w:styleId="Heading3">
    <w:name w:val="heading 3"/>
    <w:basedOn w:val="Normal"/>
    <w:next w:val="Normal"/>
    <w:link w:val="Heading3Char"/>
    <w:uiPriority w:val="9"/>
    <w:unhideWhenUsed/>
    <w:qFormat/>
    <w:rsid w:val="00D379E9"/>
    <w:pPr>
      <w:keepNext/>
      <w:pBdr>
        <w:top w:val="dotted" w:sz="4" w:space="0" w:color="823B0B"/>
        <w:bottom w:val="dotted" w:sz="4" w:space="1" w:color="823B0B"/>
      </w:pBdr>
      <w:spacing w:before="120"/>
      <w:jc w:val="center"/>
      <w:outlineLvl w:val="2"/>
    </w:pPr>
    <w:rPr>
      <w:color w:val="823B0B"/>
    </w:rPr>
  </w:style>
  <w:style w:type="paragraph" w:styleId="Heading4">
    <w:name w:val="heading 4"/>
    <w:basedOn w:val="Normal"/>
    <w:next w:val="Normal"/>
    <w:link w:val="Heading4Char"/>
    <w:uiPriority w:val="9"/>
    <w:unhideWhenUsed/>
    <w:qFormat/>
    <w:rsid w:val="00D379E9"/>
    <w:pPr>
      <w:pBdr>
        <w:bottom w:val="dotted" w:sz="4" w:space="1" w:color="C45911"/>
      </w:pBdr>
      <w:spacing w:after="120"/>
      <w:jc w:val="center"/>
      <w:outlineLvl w:val="3"/>
    </w:pPr>
    <w:rPr>
      <w:color w:val="823B0B"/>
      <w:spacing w:val="10"/>
      <w:sz w:val="20"/>
      <w:szCs w:val="20"/>
    </w:rPr>
  </w:style>
  <w:style w:type="paragraph" w:styleId="Heading5">
    <w:name w:val="heading 5"/>
    <w:basedOn w:val="Normal"/>
    <w:next w:val="Normal"/>
    <w:link w:val="Heading5Char"/>
    <w:uiPriority w:val="9"/>
    <w:unhideWhenUsed/>
    <w:qFormat/>
    <w:rsid w:val="00D379E9"/>
    <w:pPr>
      <w:spacing w:before="320" w:after="120"/>
      <w:jc w:val="center"/>
      <w:outlineLvl w:val="4"/>
    </w:pPr>
    <w:rPr>
      <w:color w:val="823B0B"/>
      <w:spacing w:val="10"/>
    </w:rPr>
  </w:style>
  <w:style w:type="paragraph" w:styleId="Heading6">
    <w:name w:val="heading 6"/>
    <w:basedOn w:val="Normal"/>
    <w:next w:val="Normal"/>
    <w:link w:val="Heading6Char"/>
    <w:uiPriority w:val="9"/>
    <w:unhideWhenUsed/>
    <w:qFormat/>
    <w:rsid w:val="00D379E9"/>
    <w:pPr>
      <w:spacing w:after="120"/>
      <w:jc w:val="center"/>
      <w:outlineLvl w:val="5"/>
    </w:pPr>
    <w:rPr>
      <w:color w:val="C45911"/>
      <w:spacing w:val="10"/>
    </w:rPr>
  </w:style>
  <w:style w:type="paragraph" w:styleId="Heading7">
    <w:name w:val="heading 7"/>
    <w:basedOn w:val="Normal"/>
    <w:next w:val="Normal"/>
    <w:link w:val="Heading7Char"/>
    <w:uiPriority w:val="9"/>
    <w:unhideWhenUsed/>
    <w:rsid w:val="00D379E9"/>
    <w:pPr>
      <w:spacing w:after="120"/>
      <w:jc w:val="center"/>
      <w:outlineLvl w:val="6"/>
    </w:pPr>
    <w:rPr>
      <w:i/>
      <w:iCs/>
      <w:caps/>
      <w:color w:val="C45911"/>
      <w:spacing w:val="10"/>
    </w:rPr>
  </w:style>
  <w:style w:type="paragraph" w:styleId="Heading8">
    <w:name w:val="heading 8"/>
    <w:basedOn w:val="Normal"/>
    <w:next w:val="Normal"/>
    <w:link w:val="Heading8Char"/>
    <w:uiPriority w:val="9"/>
    <w:unhideWhenUsed/>
    <w:rsid w:val="00D379E9"/>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rsid w:val="00D379E9"/>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4C7C75"/>
    <w:rPr>
      <w:rFonts w:ascii="Lucida Grande" w:hAnsi="Lucida Grande"/>
      <w:sz w:val="18"/>
      <w:szCs w:val="18"/>
    </w:rPr>
  </w:style>
  <w:style w:type="character" w:customStyle="1" w:styleId="Heading1Char">
    <w:name w:val="Heading 1 Char"/>
    <w:aliases w:val="SPIE Section Char"/>
    <w:link w:val="Heading1"/>
    <w:uiPriority w:val="9"/>
    <w:rsid w:val="00D379E9"/>
    <w:rPr>
      <w:rFonts w:ascii="Times New Roman" w:eastAsia="ＭＳ 明朝" w:hAnsi="Times New Roman" w:cs="Times New Roman"/>
      <w:color w:val="833C0B"/>
      <w:spacing w:val="20"/>
      <w:sz w:val="28"/>
      <w:szCs w:val="28"/>
      <w:lang w:eastAsia="en-US"/>
    </w:rPr>
  </w:style>
  <w:style w:type="character" w:customStyle="1" w:styleId="BalloonTextChar">
    <w:name w:val="Balloon Text Char"/>
    <w:basedOn w:val="DefaultParagraphFont"/>
    <w:link w:val="BalloonText"/>
    <w:semiHidden/>
    <w:rsid w:val="004C7C75"/>
    <w:rPr>
      <w:rFonts w:ascii="Lucida Grande" w:eastAsia="ＭＳ 明朝" w:hAnsi="Lucida Grande" w:cs="Times New Roman"/>
      <w:sz w:val="18"/>
      <w:szCs w:val="18"/>
      <w:lang w:eastAsia="en-US"/>
    </w:rPr>
  </w:style>
  <w:style w:type="table" w:styleId="TableGrid">
    <w:name w:val="Table Grid"/>
    <w:basedOn w:val="TableNormal"/>
    <w:uiPriority w:val="59"/>
    <w:rsid w:val="00853A71"/>
    <w:pPr>
      <w:spacing w:after="200" w:line="252" w:lineRule="auto"/>
    </w:pPr>
    <w:rPr>
      <w:rFonts w:ascii="Calibri" w:eastAsia="Calibri" w:hAnsi="Calibri" w:cs="Calibr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link w:val="Heading3"/>
    <w:uiPriority w:val="9"/>
    <w:rsid w:val="00D379E9"/>
    <w:rPr>
      <w:rFonts w:ascii="Times New Roman" w:eastAsia="ＭＳ 明朝" w:hAnsi="Times New Roman" w:cs="Times New Roman"/>
      <w:color w:val="823B0B"/>
      <w:sz w:val="24"/>
      <w:szCs w:val="24"/>
      <w:lang w:eastAsia="en-US"/>
    </w:rPr>
  </w:style>
  <w:style w:type="character" w:customStyle="1" w:styleId="MTEquationSection">
    <w:name w:val="MTEquationSection"/>
    <w:rsid w:val="00D379E9"/>
    <w:rPr>
      <w:vanish/>
      <w:color w:val="FF0000"/>
    </w:rPr>
  </w:style>
  <w:style w:type="paragraph" w:customStyle="1" w:styleId="MTDisplayEquation">
    <w:name w:val="MTDisplayEquation"/>
    <w:basedOn w:val="Normal"/>
    <w:next w:val="Normal"/>
    <w:link w:val="MTDisplayEquationChar"/>
    <w:rsid w:val="00D379E9"/>
    <w:pPr>
      <w:tabs>
        <w:tab w:val="center" w:pos="5400"/>
        <w:tab w:val="right" w:pos="10800"/>
      </w:tabs>
    </w:pPr>
    <w:rPr>
      <w:sz w:val="20"/>
      <w:szCs w:val="20"/>
      <w:lang w:eastAsia="ja-JP"/>
    </w:rPr>
  </w:style>
  <w:style w:type="character" w:customStyle="1" w:styleId="MTDisplayEquationChar">
    <w:name w:val="MTDisplayEquation Char"/>
    <w:link w:val="MTDisplayEquation"/>
    <w:rsid w:val="00D379E9"/>
    <w:rPr>
      <w:rFonts w:ascii="Times New Roman" w:eastAsia="ＭＳ 明朝" w:hAnsi="Times New Roman" w:cs="Times New Roman"/>
    </w:rPr>
  </w:style>
  <w:style w:type="character" w:customStyle="1" w:styleId="Heading2Char">
    <w:name w:val="Heading 2 Char"/>
    <w:link w:val="Heading2"/>
    <w:uiPriority w:val="9"/>
    <w:rsid w:val="00D379E9"/>
    <w:rPr>
      <w:rFonts w:ascii="Times New Roman" w:eastAsia="ＭＳ 明朝" w:hAnsi="Times New Roman" w:cs="Times New Roman"/>
      <w:color w:val="833C0B"/>
      <w:spacing w:val="15"/>
      <w:sz w:val="24"/>
      <w:szCs w:val="24"/>
      <w:lang w:eastAsia="en-US"/>
    </w:rPr>
  </w:style>
  <w:style w:type="paragraph" w:styleId="Caption">
    <w:name w:val="caption"/>
    <w:basedOn w:val="Normal"/>
    <w:next w:val="Normal"/>
    <w:uiPriority w:val="35"/>
    <w:unhideWhenUsed/>
    <w:qFormat/>
    <w:rsid w:val="00D379E9"/>
    <w:rPr>
      <w:spacing w:val="10"/>
      <w:sz w:val="18"/>
      <w:szCs w:val="18"/>
    </w:rPr>
  </w:style>
  <w:style w:type="character" w:customStyle="1" w:styleId="code2">
    <w:name w:val="code2"/>
    <w:uiPriority w:val="1"/>
    <w:qFormat/>
    <w:rsid w:val="00D379E9"/>
    <w:rPr>
      <w:rFonts w:ascii="PT Mono Bold" w:hAnsi="PT Mono Bold"/>
      <w:b/>
      <w:bCs/>
      <w:sz w:val="16"/>
      <w:szCs w:val="16"/>
    </w:rPr>
  </w:style>
  <w:style w:type="character" w:customStyle="1" w:styleId="Heading4Char">
    <w:name w:val="Heading 4 Char"/>
    <w:link w:val="Heading4"/>
    <w:uiPriority w:val="9"/>
    <w:rsid w:val="00D379E9"/>
    <w:rPr>
      <w:rFonts w:ascii="Times New Roman" w:eastAsia="ＭＳ 明朝" w:hAnsi="Times New Roman" w:cs="Times New Roman"/>
      <w:color w:val="823B0B"/>
      <w:spacing w:val="10"/>
      <w:lang w:eastAsia="en-US"/>
    </w:rPr>
  </w:style>
  <w:style w:type="paragraph" w:styleId="FootnoteText">
    <w:name w:val="footnote text"/>
    <w:basedOn w:val="Normal"/>
    <w:link w:val="FootnoteTextChar"/>
    <w:uiPriority w:val="99"/>
    <w:unhideWhenUsed/>
    <w:rsid w:val="00D379E9"/>
  </w:style>
  <w:style w:type="character" w:customStyle="1" w:styleId="FootnoteTextChar">
    <w:name w:val="Footnote Text Char"/>
    <w:link w:val="FootnoteText"/>
    <w:uiPriority w:val="99"/>
    <w:rsid w:val="00D379E9"/>
    <w:rPr>
      <w:rFonts w:ascii="Times New Roman" w:eastAsia="ＭＳ 明朝" w:hAnsi="Times New Roman" w:cs="Times New Roman"/>
      <w:sz w:val="24"/>
      <w:szCs w:val="24"/>
      <w:lang w:eastAsia="en-US"/>
    </w:rPr>
  </w:style>
  <w:style w:type="character" w:styleId="FootnoteReference">
    <w:name w:val="footnote reference"/>
    <w:uiPriority w:val="99"/>
    <w:unhideWhenUsed/>
    <w:rsid w:val="00D379E9"/>
    <w:rPr>
      <w:vertAlign w:val="superscript"/>
    </w:rPr>
  </w:style>
  <w:style w:type="character" w:customStyle="1" w:styleId="MTConvertedEquation">
    <w:name w:val="MTConvertedEquation"/>
    <w:basedOn w:val="DefaultParagraphFont"/>
    <w:rsid w:val="00D379E9"/>
  </w:style>
  <w:style w:type="paragraph" w:styleId="EndnoteText">
    <w:name w:val="endnote text"/>
    <w:basedOn w:val="Normal"/>
    <w:link w:val="EndnoteTextChar"/>
    <w:uiPriority w:val="99"/>
    <w:semiHidden/>
    <w:unhideWhenUsed/>
    <w:rsid w:val="00D379E9"/>
    <w:rPr>
      <w:sz w:val="20"/>
      <w:szCs w:val="20"/>
    </w:rPr>
  </w:style>
  <w:style w:type="character" w:customStyle="1" w:styleId="EndnoteTextChar">
    <w:name w:val="Endnote Text Char"/>
    <w:link w:val="EndnoteText"/>
    <w:uiPriority w:val="99"/>
    <w:semiHidden/>
    <w:rsid w:val="00D379E9"/>
    <w:rPr>
      <w:rFonts w:ascii="Times New Roman" w:eastAsia="ＭＳ 明朝" w:hAnsi="Times New Roman" w:cs="Times New Roman"/>
      <w:lang w:eastAsia="en-US"/>
    </w:rPr>
  </w:style>
  <w:style w:type="character" w:styleId="EndnoteReference">
    <w:name w:val="endnote reference"/>
    <w:uiPriority w:val="99"/>
    <w:semiHidden/>
    <w:unhideWhenUsed/>
    <w:rsid w:val="00D379E9"/>
    <w:rPr>
      <w:vertAlign w:val="superscript"/>
    </w:rPr>
  </w:style>
  <w:style w:type="character" w:customStyle="1" w:styleId="InLineCode">
    <w:name w:val="InLineCode"/>
    <w:uiPriority w:val="1"/>
    <w:qFormat/>
    <w:rsid w:val="00D379E9"/>
    <w:rPr>
      <w:rFonts w:ascii="PT Mono" w:hAnsi="PT Mono"/>
      <w:b/>
      <w:bCs/>
      <w:sz w:val="24"/>
      <w:szCs w:val="24"/>
    </w:rPr>
  </w:style>
  <w:style w:type="paragraph" w:styleId="Header">
    <w:name w:val="header"/>
    <w:basedOn w:val="Normal"/>
    <w:link w:val="HeaderChar"/>
    <w:uiPriority w:val="99"/>
    <w:unhideWhenUsed/>
    <w:rsid w:val="00FE18DD"/>
    <w:pPr>
      <w:tabs>
        <w:tab w:val="center" w:pos="4680"/>
        <w:tab w:val="right" w:pos="9360"/>
      </w:tabs>
    </w:pPr>
  </w:style>
  <w:style w:type="character" w:customStyle="1" w:styleId="HeaderChar">
    <w:name w:val="Header Char"/>
    <w:link w:val="Header"/>
    <w:uiPriority w:val="99"/>
    <w:rsid w:val="00FE18DD"/>
    <w:rPr>
      <w:rFonts w:ascii="Times New Roman" w:eastAsia="ＭＳ 明朝" w:hAnsi="Times New Roman" w:cs="Times New Roman"/>
      <w:sz w:val="24"/>
      <w:szCs w:val="24"/>
      <w:lang w:eastAsia="en-US"/>
    </w:rPr>
  </w:style>
  <w:style w:type="paragraph" w:styleId="Footer">
    <w:name w:val="footer"/>
    <w:basedOn w:val="Normal"/>
    <w:link w:val="FooterChar"/>
    <w:unhideWhenUsed/>
    <w:rsid w:val="00D379E9"/>
    <w:pPr>
      <w:tabs>
        <w:tab w:val="center" w:pos="4680"/>
        <w:tab w:val="right" w:pos="9360"/>
      </w:tabs>
    </w:pPr>
  </w:style>
  <w:style w:type="character" w:customStyle="1" w:styleId="FooterChar">
    <w:name w:val="Footer Char"/>
    <w:link w:val="Footer"/>
    <w:rsid w:val="00D379E9"/>
    <w:rPr>
      <w:rFonts w:ascii="Times New Roman" w:eastAsia="ＭＳ 明朝" w:hAnsi="Times New Roman" w:cs="Times New Roman"/>
      <w:sz w:val="24"/>
      <w:szCs w:val="24"/>
      <w:lang w:eastAsia="en-US"/>
    </w:rPr>
  </w:style>
  <w:style w:type="paragraph" w:styleId="DocumentMap">
    <w:name w:val="Document Map"/>
    <w:basedOn w:val="Normal"/>
    <w:link w:val="DocumentMapChar"/>
    <w:uiPriority w:val="99"/>
    <w:semiHidden/>
    <w:unhideWhenUsed/>
    <w:rsid w:val="00D379E9"/>
    <w:rPr>
      <w:rFonts w:ascii="Lucida Grande" w:hAnsi="Lucida Grande" w:cs="Lucida Grande"/>
    </w:rPr>
  </w:style>
  <w:style w:type="character" w:customStyle="1" w:styleId="DocumentMapChar">
    <w:name w:val="Document Map Char"/>
    <w:link w:val="DocumentMap"/>
    <w:uiPriority w:val="99"/>
    <w:semiHidden/>
    <w:rsid w:val="00D379E9"/>
    <w:rPr>
      <w:rFonts w:ascii="Lucida Grande" w:eastAsia="ＭＳ 明朝" w:hAnsi="Lucida Grande" w:cs="Lucida Grande"/>
      <w:sz w:val="24"/>
      <w:szCs w:val="24"/>
      <w:lang w:eastAsia="en-US"/>
    </w:rPr>
  </w:style>
  <w:style w:type="paragraph" w:customStyle="1" w:styleId="Eqn">
    <w:name w:val="Eqn"/>
    <w:basedOn w:val="Normal"/>
    <w:next w:val="Normal"/>
    <w:rsid w:val="00853A71"/>
  </w:style>
  <w:style w:type="paragraph" w:customStyle="1" w:styleId="NormalLeftJust">
    <w:name w:val="NormalLeftJust"/>
    <w:basedOn w:val="Normal"/>
    <w:rsid w:val="00363919"/>
  </w:style>
  <w:style w:type="character" w:customStyle="1" w:styleId="Heading5Char">
    <w:name w:val="Heading 5 Char"/>
    <w:link w:val="Heading5"/>
    <w:uiPriority w:val="9"/>
    <w:rsid w:val="00D379E9"/>
    <w:rPr>
      <w:rFonts w:ascii="Times New Roman" w:eastAsia="ＭＳ 明朝" w:hAnsi="Times New Roman" w:cs="Times New Roman"/>
      <w:color w:val="823B0B"/>
      <w:spacing w:val="10"/>
      <w:sz w:val="24"/>
      <w:szCs w:val="24"/>
      <w:lang w:eastAsia="en-US"/>
    </w:rPr>
  </w:style>
  <w:style w:type="character" w:customStyle="1" w:styleId="Heading6Char">
    <w:name w:val="Heading 6 Char"/>
    <w:link w:val="Heading6"/>
    <w:uiPriority w:val="9"/>
    <w:rsid w:val="00D379E9"/>
    <w:rPr>
      <w:rFonts w:ascii="Times New Roman" w:eastAsia="ＭＳ 明朝" w:hAnsi="Times New Roman" w:cs="Times New Roman"/>
      <w:color w:val="C45911"/>
      <w:spacing w:val="10"/>
      <w:sz w:val="24"/>
      <w:szCs w:val="24"/>
      <w:lang w:eastAsia="en-US"/>
    </w:rPr>
  </w:style>
  <w:style w:type="character" w:customStyle="1" w:styleId="Heading7Char">
    <w:name w:val="Heading 7 Char"/>
    <w:link w:val="Heading7"/>
    <w:uiPriority w:val="9"/>
    <w:rsid w:val="00D379E9"/>
    <w:rPr>
      <w:rFonts w:ascii="Times New Roman" w:eastAsia="ＭＳ 明朝" w:hAnsi="Times New Roman" w:cs="Times New Roman"/>
      <w:i/>
      <w:iCs/>
      <w:caps/>
      <w:color w:val="C45911"/>
      <w:spacing w:val="10"/>
      <w:sz w:val="24"/>
      <w:szCs w:val="24"/>
      <w:lang w:eastAsia="en-US"/>
    </w:rPr>
  </w:style>
  <w:style w:type="character" w:customStyle="1" w:styleId="Heading8Char">
    <w:name w:val="Heading 8 Char"/>
    <w:link w:val="Heading8"/>
    <w:uiPriority w:val="9"/>
    <w:rsid w:val="00D379E9"/>
    <w:rPr>
      <w:rFonts w:ascii="Times New Roman" w:eastAsia="ＭＳ 明朝" w:hAnsi="Times New Roman" w:cs="Times New Roman"/>
      <w:caps/>
      <w:spacing w:val="10"/>
      <w:lang w:eastAsia="en-US"/>
    </w:rPr>
  </w:style>
  <w:style w:type="character" w:customStyle="1" w:styleId="Heading9Char">
    <w:name w:val="Heading 9 Char"/>
    <w:link w:val="Heading9"/>
    <w:uiPriority w:val="9"/>
    <w:semiHidden/>
    <w:rsid w:val="00D379E9"/>
    <w:rPr>
      <w:rFonts w:ascii="Times New Roman" w:eastAsia="ＭＳ 明朝" w:hAnsi="Times New Roman" w:cs="Times New Roman"/>
      <w:i/>
      <w:iCs/>
      <w:caps/>
      <w:spacing w:val="10"/>
      <w:lang w:eastAsia="en-US"/>
    </w:rPr>
  </w:style>
  <w:style w:type="paragraph" w:customStyle="1" w:styleId="PageNumber1">
    <w:name w:val="Page Number1"/>
    <w:basedOn w:val="Normal"/>
    <w:next w:val="Normal"/>
    <w:rsid w:val="00853A71"/>
    <w:pPr>
      <w:spacing w:line="480" w:lineRule="auto"/>
    </w:pPr>
    <w:rPr>
      <w:rFonts w:eastAsia="Times New Roman"/>
    </w:rPr>
  </w:style>
  <w:style w:type="character" w:styleId="PageNumber">
    <w:name w:val="page number"/>
    <w:basedOn w:val="DefaultParagraphFont"/>
    <w:rsid w:val="00D379E9"/>
  </w:style>
  <w:style w:type="paragraph" w:customStyle="1" w:styleId="EndNoteBibliographyTitle">
    <w:name w:val="EndNote Bibliography Title"/>
    <w:basedOn w:val="Normal"/>
    <w:rsid w:val="00D379E9"/>
    <w:pPr>
      <w:jc w:val="center"/>
    </w:pPr>
    <w:rPr>
      <w:rFonts w:ascii="Cambria" w:hAnsi="Cambria"/>
    </w:rPr>
  </w:style>
  <w:style w:type="paragraph" w:customStyle="1" w:styleId="EndNoteBibliography">
    <w:name w:val="EndNote Bibliography"/>
    <w:basedOn w:val="Normal"/>
    <w:rsid w:val="00D379E9"/>
    <w:rPr>
      <w:rFonts w:ascii="Cambria" w:hAnsi="Cambria"/>
    </w:rPr>
  </w:style>
  <w:style w:type="paragraph" w:styleId="Revision">
    <w:name w:val="Revision"/>
    <w:hidden/>
    <w:uiPriority w:val="99"/>
    <w:semiHidden/>
    <w:rsid w:val="00D379E9"/>
    <w:rPr>
      <w:rFonts w:ascii="Times New Roman" w:eastAsia="ＭＳ 明朝" w:hAnsi="Times New Roman" w:cs="Times New Roman"/>
      <w:sz w:val="24"/>
      <w:szCs w:val="24"/>
      <w:lang w:eastAsia="en-US"/>
    </w:rPr>
  </w:style>
  <w:style w:type="table" w:customStyle="1" w:styleId="Equation">
    <w:name w:val="Equation"/>
    <w:basedOn w:val="TableNormal"/>
    <w:uiPriority w:val="99"/>
    <w:rsid w:val="00363919"/>
    <w:pPr>
      <w:keepNext/>
      <w:spacing w:after="200" w:line="252" w:lineRule="auto"/>
    </w:pPr>
    <w:rPr>
      <w:rFonts w:ascii="Times New Roman" w:eastAsia="Calibri" w:hAnsi="Times New Roman" w:cs="Calibri"/>
      <w:sz w:val="22"/>
      <w:szCs w:val="22"/>
      <w:lang w:eastAsia="en-US"/>
    </w:rPr>
    <w:tblPr>
      <w:tblInd w:w="0" w:type="dxa"/>
      <w:tblCellMar>
        <w:top w:w="0" w:type="dxa"/>
        <w:left w:w="0" w:type="dxa"/>
        <w:bottom w:w="0" w:type="dxa"/>
        <w:right w:w="0" w:type="dxa"/>
      </w:tblCellMar>
    </w:tblPr>
    <w:tcPr>
      <w:vAlign w:val="center"/>
    </w:tcPr>
  </w:style>
  <w:style w:type="paragraph" w:customStyle="1" w:styleId="MyEqns">
    <w:name w:val="MyEqns"/>
    <w:basedOn w:val="Normal"/>
    <w:link w:val="MyEqnsChar"/>
    <w:qFormat/>
    <w:rsid w:val="00D379E9"/>
    <w:pPr>
      <w:tabs>
        <w:tab w:val="right" w:pos="9360"/>
        <w:tab w:val="right" w:pos="10440"/>
      </w:tabs>
    </w:pPr>
    <w:rPr>
      <w:b/>
      <w:bCs/>
    </w:rPr>
  </w:style>
  <w:style w:type="character" w:customStyle="1" w:styleId="MyEqnsChar">
    <w:name w:val="MyEqns Char"/>
    <w:link w:val="MyEqns"/>
    <w:rsid w:val="00D379E9"/>
    <w:rPr>
      <w:rFonts w:ascii="Times New Roman" w:eastAsia="ＭＳ 明朝" w:hAnsi="Times New Roman" w:cs="Times New Roman"/>
      <w:b/>
      <w:bCs/>
      <w:sz w:val="24"/>
      <w:szCs w:val="24"/>
      <w:lang w:eastAsia="en-US"/>
    </w:rPr>
  </w:style>
  <w:style w:type="paragraph" w:styleId="CommentText">
    <w:name w:val="annotation text"/>
    <w:basedOn w:val="Normal"/>
    <w:link w:val="CommentTextChar"/>
    <w:uiPriority w:val="99"/>
    <w:unhideWhenUsed/>
    <w:rsid w:val="00853A71"/>
    <w:rPr>
      <w:sz w:val="20"/>
      <w:szCs w:val="20"/>
    </w:rPr>
  </w:style>
  <w:style w:type="character" w:customStyle="1" w:styleId="CommentTextChar">
    <w:name w:val="Comment Text Char"/>
    <w:link w:val="CommentText"/>
    <w:uiPriority w:val="99"/>
    <w:rsid w:val="00853A71"/>
    <w:rPr>
      <w:rFonts w:ascii="Times New Roman" w:eastAsia="ＭＳ 明朝" w:hAnsi="Times New Roman" w:cs="Times New Roman"/>
      <w:lang w:eastAsia="en-US"/>
    </w:rPr>
  </w:style>
  <w:style w:type="paragraph" w:styleId="ListParagraph">
    <w:name w:val="List Paragraph"/>
    <w:basedOn w:val="Normal"/>
    <w:uiPriority w:val="34"/>
    <w:qFormat/>
    <w:rsid w:val="00FE18DD"/>
    <w:pPr>
      <w:numPr>
        <w:numId w:val="1"/>
      </w:numPr>
      <w:contextualSpacing/>
    </w:pPr>
  </w:style>
  <w:style w:type="character" w:styleId="CommentReference">
    <w:name w:val="annotation reference"/>
    <w:uiPriority w:val="99"/>
    <w:semiHidden/>
    <w:unhideWhenUsed/>
    <w:rsid w:val="00853A71"/>
    <w:rPr>
      <w:sz w:val="16"/>
      <w:szCs w:val="16"/>
    </w:rPr>
  </w:style>
  <w:style w:type="paragraph" w:styleId="CommentSubject">
    <w:name w:val="annotation subject"/>
    <w:basedOn w:val="CommentText"/>
    <w:next w:val="CommentText"/>
    <w:link w:val="CommentSubjectChar"/>
    <w:uiPriority w:val="99"/>
    <w:semiHidden/>
    <w:unhideWhenUsed/>
    <w:rsid w:val="00853A71"/>
    <w:rPr>
      <w:b/>
      <w:bCs/>
    </w:rPr>
  </w:style>
  <w:style w:type="character" w:customStyle="1" w:styleId="CommentSubjectChar">
    <w:name w:val="Comment Subject Char"/>
    <w:link w:val="CommentSubject"/>
    <w:uiPriority w:val="99"/>
    <w:semiHidden/>
    <w:rsid w:val="00853A71"/>
    <w:rPr>
      <w:rFonts w:ascii="Times New Roman" w:eastAsia="ＭＳ 明朝" w:hAnsi="Times New Roman" w:cs="Times New Roman"/>
      <w:b/>
      <w:bCs/>
      <w:lang w:eastAsia="en-US"/>
    </w:rPr>
  </w:style>
  <w:style w:type="character" w:styleId="LineNumber">
    <w:name w:val="line number"/>
    <w:basedOn w:val="DefaultParagraphFont"/>
    <w:uiPriority w:val="99"/>
    <w:semiHidden/>
    <w:unhideWhenUsed/>
    <w:rsid w:val="00FE18DD"/>
  </w:style>
  <w:style w:type="character" w:styleId="Hyperlink">
    <w:name w:val="Hyperlink"/>
    <w:rsid w:val="00363919"/>
    <w:rPr>
      <w:color w:val="0000FF"/>
      <w:u w:val="single"/>
    </w:rPr>
  </w:style>
  <w:style w:type="paragraph" w:customStyle="1" w:styleId="Code">
    <w:name w:val="Code"/>
    <w:basedOn w:val="Normal"/>
    <w:rsid w:val="00853A71"/>
    <w:rPr>
      <w:rFonts w:ascii="Courier" w:eastAsia="Times New Roman" w:hAnsi="Courier"/>
      <w:sz w:val="20"/>
      <w:szCs w:val="20"/>
      <w:shd w:val="clear" w:color="auto" w:fill="E1E2E5"/>
    </w:rPr>
  </w:style>
  <w:style w:type="paragraph" w:customStyle="1" w:styleId="Code20">
    <w:name w:val="Code2"/>
    <w:basedOn w:val="Normal"/>
    <w:link w:val="Code2Char"/>
    <w:rsid w:val="004C7C75"/>
    <w:pPr>
      <w:pBdr>
        <w:top w:val="single" w:sz="4" w:space="1" w:color="auto"/>
        <w:left w:val="single" w:sz="4" w:space="4" w:color="auto"/>
        <w:bottom w:val="single" w:sz="4" w:space="1" w:color="auto"/>
        <w:right w:val="single" w:sz="4" w:space="4" w:color="auto"/>
      </w:pBdr>
      <w:shd w:val="clear" w:color="auto" w:fill="E6E6E6"/>
    </w:pPr>
    <w:rPr>
      <w:rFonts w:ascii="Courier" w:eastAsia="Times New Roman" w:hAnsi="Courier"/>
      <w:sz w:val="18"/>
      <w:szCs w:val="18"/>
      <w:shd w:val="clear" w:color="auto" w:fill="E1E2E5"/>
    </w:rPr>
  </w:style>
  <w:style w:type="character" w:customStyle="1" w:styleId="Code2Char">
    <w:name w:val="Code2 Char"/>
    <w:basedOn w:val="DefaultParagraphFont"/>
    <w:link w:val="Code20"/>
    <w:rsid w:val="004C7C75"/>
    <w:rPr>
      <w:rFonts w:ascii="Courier" w:eastAsia="Times New Roman" w:hAnsi="Courier" w:cs="Times New Roman"/>
      <w:sz w:val="18"/>
      <w:szCs w:val="18"/>
      <w:shd w:val="clear" w:color="auto" w:fill="E6E6E6"/>
      <w:lang w:eastAsia="en-US"/>
    </w:rPr>
  </w:style>
  <w:style w:type="paragraph" w:styleId="HTMLPreformatted">
    <w:name w:val="HTML Preformatted"/>
    <w:basedOn w:val="Normal"/>
    <w:link w:val="HTMLPreformattedChar"/>
    <w:unhideWhenUsed/>
    <w:rsid w:val="003639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rsid w:val="00363919"/>
    <w:rPr>
      <w:rFonts w:ascii="Courier New" w:eastAsia="Times New Roman" w:hAnsi="Courier New" w:cs="Courier New"/>
      <w:lang w:eastAsia="en-US"/>
    </w:rPr>
  </w:style>
  <w:style w:type="character" w:customStyle="1" w:styleId="gcg2ujhdabb">
    <w:name w:val="gcg2ujhdabb"/>
    <w:basedOn w:val="DefaultParagraphFont"/>
    <w:rsid w:val="00363919"/>
  </w:style>
  <w:style w:type="character" w:customStyle="1" w:styleId="gcg2ujhdeab">
    <w:name w:val="gcg2ujhdeab"/>
    <w:basedOn w:val="DefaultParagraphFont"/>
    <w:rsid w:val="00363919"/>
  </w:style>
  <w:style w:type="paragraph" w:styleId="NoSpacing">
    <w:name w:val="No Spacing"/>
    <w:aliases w:val="NormalLeftJustified"/>
    <w:basedOn w:val="Normal"/>
    <w:link w:val="NoSpacingChar"/>
    <w:uiPriority w:val="1"/>
    <w:rsid w:val="00363919"/>
  </w:style>
  <w:style w:type="character" w:customStyle="1" w:styleId="gewyw5ybjeb">
    <w:name w:val="gewyw5ybjeb"/>
    <w:basedOn w:val="DefaultParagraphFont"/>
    <w:rsid w:val="00363919"/>
  </w:style>
  <w:style w:type="character" w:customStyle="1" w:styleId="gewyw5ybmdb">
    <w:name w:val="gewyw5ybmdb"/>
    <w:basedOn w:val="DefaultParagraphFont"/>
    <w:rsid w:val="00363919"/>
  </w:style>
  <w:style w:type="character" w:styleId="FollowedHyperlink">
    <w:name w:val="FollowedHyperlink"/>
    <w:basedOn w:val="DefaultParagraphFont"/>
    <w:uiPriority w:val="99"/>
    <w:semiHidden/>
    <w:unhideWhenUsed/>
    <w:rsid w:val="00853A71"/>
    <w:rPr>
      <w:color w:val="800080" w:themeColor="followedHyperlink"/>
      <w:u w:val="single"/>
    </w:rPr>
  </w:style>
  <w:style w:type="paragraph" w:styleId="NormalWeb">
    <w:name w:val="Normal (Web)"/>
    <w:basedOn w:val="Normal"/>
    <w:uiPriority w:val="99"/>
    <w:unhideWhenUsed/>
    <w:rsid w:val="00363919"/>
    <w:pPr>
      <w:spacing w:before="100" w:beforeAutospacing="1" w:after="100" w:afterAutospacing="1"/>
    </w:pPr>
  </w:style>
  <w:style w:type="paragraph" w:styleId="Title">
    <w:name w:val="Title"/>
    <w:basedOn w:val="Normal"/>
    <w:next w:val="Normal"/>
    <w:link w:val="TitleChar"/>
    <w:uiPriority w:val="10"/>
    <w:rsid w:val="00853A71"/>
    <w:pPr>
      <w:pBdr>
        <w:top w:val="dotted" w:sz="2" w:space="1" w:color="632423" w:themeColor="accent2" w:themeShade="80"/>
        <w:bottom w:val="dotted" w:sz="2" w:space="6" w:color="632423" w:themeColor="accent2" w:themeShade="80"/>
      </w:pBdr>
      <w:spacing w:before="500" w:after="300"/>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853A71"/>
    <w:rPr>
      <w:rFonts w:ascii="Times New Roman" w:eastAsia="ＭＳ 明朝" w:hAnsi="Times New Roman" w:cs="Times New Roman"/>
      <w:caps/>
      <w:color w:val="632423" w:themeColor="accent2" w:themeShade="80"/>
      <w:spacing w:val="50"/>
      <w:sz w:val="44"/>
      <w:szCs w:val="44"/>
      <w:lang w:eastAsia="en-US"/>
    </w:rPr>
  </w:style>
  <w:style w:type="paragraph" w:styleId="Subtitle">
    <w:name w:val="Subtitle"/>
    <w:basedOn w:val="Normal"/>
    <w:next w:val="Normal"/>
    <w:link w:val="SubtitleChar"/>
    <w:uiPriority w:val="11"/>
    <w:rsid w:val="00363919"/>
    <w:pPr>
      <w:spacing w:after="560"/>
      <w:jc w:val="center"/>
    </w:pPr>
    <w:rPr>
      <w:caps/>
      <w:spacing w:val="20"/>
      <w:sz w:val="18"/>
      <w:szCs w:val="18"/>
    </w:rPr>
  </w:style>
  <w:style w:type="character" w:customStyle="1" w:styleId="SubtitleChar">
    <w:name w:val="Subtitle Char"/>
    <w:basedOn w:val="DefaultParagraphFont"/>
    <w:link w:val="Subtitle"/>
    <w:uiPriority w:val="11"/>
    <w:rsid w:val="00363919"/>
    <w:rPr>
      <w:rFonts w:ascii="Times New Roman" w:eastAsia="ＭＳ 明朝" w:hAnsi="Times New Roman" w:cs="Times New Roman"/>
      <w:caps/>
      <w:spacing w:val="20"/>
      <w:sz w:val="18"/>
      <w:szCs w:val="18"/>
      <w:lang w:eastAsia="en-US"/>
    </w:rPr>
  </w:style>
  <w:style w:type="character" w:styleId="Strong">
    <w:name w:val="Strong"/>
    <w:uiPriority w:val="22"/>
    <w:rsid w:val="00363919"/>
    <w:rPr>
      <w:b/>
      <w:bCs/>
      <w:color w:val="943634" w:themeColor="accent2" w:themeShade="BF"/>
      <w:spacing w:val="5"/>
    </w:rPr>
  </w:style>
  <w:style w:type="character" w:styleId="Emphasis">
    <w:name w:val="Emphasis"/>
    <w:uiPriority w:val="20"/>
    <w:rsid w:val="00853A71"/>
    <w:rPr>
      <w:caps/>
      <w:spacing w:val="5"/>
      <w:sz w:val="20"/>
      <w:szCs w:val="20"/>
    </w:rPr>
  </w:style>
  <w:style w:type="character" w:customStyle="1" w:styleId="NoSpacingChar">
    <w:name w:val="No Spacing Char"/>
    <w:aliases w:val="NormalLeftJustified Char"/>
    <w:basedOn w:val="DefaultParagraphFont"/>
    <w:link w:val="NoSpacing"/>
    <w:uiPriority w:val="1"/>
    <w:rsid w:val="00363919"/>
    <w:rPr>
      <w:rFonts w:ascii="Times New Roman" w:eastAsia="ＭＳ 明朝" w:hAnsi="Times New Roman" w:cs="Times New Roman"/>
      <w:sz w:val="24"/>
      <w:szCs w:val="24"/>
      <w:lang w:eastAsia="en-US"/>
    </w:rPr>
  </w:style>
  <w:style w:type="paragraph" w:styleId="Quote">
    <w:name w:val="Quote"/>
    <w:basedOn w:val="Normal"/>
    <w:next w:val="Normal"/>
    <w:link w:val="QuoteChar"/>
    <w:uiPriority w:val="29"/>
    <w:rsid w:val="00363919"/>
    <w:rPr>
      <w:i/>
      <w:iCs/>
    </w:rPr>
  </w:style>
  <w:style w:type="character" w:customStyle="1" w:styleId="QuoteChar">
    <w:name w:val="Quote Char"/>
    <w:basedOn w:val="DefaultParagraphFont"/>
    <w:link w:val="Quote"/>
    <w:uiPriority w:val="29"/>
    <w:rsid w:val="00363919"/>
    <w:rPr>
      <w:rFonts w:ascii="Times New Roman" w:eastAsia="ＭＳ 明朝" w:hAnsi="Times New Roman" w:cs="Times New Roman"/>
      <w:i/>
      <w:iCs/>
      <w:sz w:val="24"/>
      <w:szCs w:val="24"/>
      <w:lang w:eastAsia="en-US"/>
    </w:rPr>
  </w:style>
  <w:style w:type="paragraph" w:styleId="IntenseQuote">
    <w:name w:val="Intense Quote"/>
    <w:basedOn w:val="Normal"/>
    <w:next w:val="Normal"/>
    <w:link w:val="IntenseQuoteChar"/>
    <w:uiPriority w:val="30"/>
    <w:rsid w:val="00363919"/>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363919"/>
    <w:rPr>
      <w:rFonts w:ascii="Times New Roman" w:eastAsia="ＭＳ 明朝" w:hAnsi="Times New Roman" w:cs="Times New Roman"/>
      <w:caps/>
      <w:color w:val="622423" w:themeColor="accent2" w:themeShade="7F"/>
      <w:spacing w:val="5"/>
      <w:lang w:eastAsia="en-US"/>
    </w:rPr>
  </w:style>
  <w:style w:type="character" w:styleId="SubtleEmphasis">
    <w:name w:val="Subtle Emphasis"/>
    <w:uiPriority w:val="19"/>
    <w:rsid w:val="004C7C75"/>
    <w:rPr>
      <w:i/>
      <w:iCs/>
    </w:rPr>
  </w:style>
  <w:style w:type="character" w:styleId="IntenseEmphasis">
    <w:name w:val="Intense Emphasis"/>
    <w:uiPriority w:val="21"/>
    <w:rsid w:val="00363919"/>
    <w:rPr>
      <w:i/>
      <w:iCs/>
      <w:caps/>
      <w:spacing w:val="10"/>
      <w:sz w:val="20"/>
      <w:szCs w:val="20"/>
    </w:rPr>
  </w:style>
  <w:style w:type="character" w:styleId="SubtleReference">
    <w:name w:val="Subtle Reference"/>
    <w:basedOn w:val="DefaultParagraphFont"/>
    <w:uiPriority w:val="31"/>
    <w:rsid w:val="004C7C75"/>
    <w:rPr>
      <w:rFonts w:asciiTheme="minorHAnsi" w:eastAsiaTheme="minorEastAsia" w:hAnsiTheme="minorHAnsi" w:cstheme="minorBidi"/>
      <w:i/>
      <w:iCs/>
      <w:color w:val="622423" w:themeColor="accent2" w:themeShade="7F"/>
    </w:rPr>
  </w:style>
  <w:style w:type="character" w:styleId="IntenseReference">
    <w:name w:val="Intense Reference"/>
    <w:uiPriority w:val="32"/>
    <w:rsid w:val="00363919"/>
    <w:rPr>
      <w:rFonts w:asciiTheme="minorHAnsi" w:eastAsiaTheme="minorEastAsia" w:hAnsiTheme="minorHAnsi" w:cstheme="minorBidi"/>
      <w:b/>
      <w:bCs/>
      <w:i/>
      <w:iCs/>
      <w:color w:val="622423" w:themeColor="accent2" w:themeShade="7F"/>
    </w:rPr>
  </w:style>
  <w:style w:type="character" w:styleId="BookTitle">
    <w:name w:val="Book Title"/>
    <w:uiPriority w:val="33"/>
    <w:rsid w:val="004C7C75"/>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853A71"/>
    <w:pPr>
      <w:outlineLvl w:val="9"/>
    </w:pPr>
    <w:rPr>
      <w:lang w:bidi="en-US"/>
    </w:rPr>
  </w:style>
  <w:style w:type="table" w:customStyle="1" w:styleId="PlainTable51">
    <w:name w:val="Plain Table 51"/>
    <w:basedOn w:val="TableNormal"/>
    <w:uiPriority w:val="45"/>
    <w:rsid w:val="004C7C75"/>
    <w:rPr>
      <w:rFonts w:eastAsiaTheme="minorHAnsi"/>
      <w:sz w:val="24"/>
      <w:szCs w:val="24"/>
      <w:lang w:eastAsia="en-US"/>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rsid w:val="004C7C75"/>
    <w:rPr>
      <w:rFonts w:eastAsia="SimSun"/>
      <w:sz w:val="24"/>
      <w:szCs w:val="24"/>
      <w:lang w:eastAsia="en-US"/>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52">
    <w:name w:val="Plain Table 52"/>
    <w:basedOn w:val="TableNormal"/>
    <w:uiPriority w:val="45"/>
    <w:rsid w:val="004C7C75"/>
    <w:rPr>
      <w:rFonts w:eastAsia="SimSun"/>
      <w:sz w:val="24"/>
      <w:szCs w:val="24"/>
      <w:lang w:eastAsia="en-US"/>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MyTable">
    <w:name w:val="MyTable"/>
    <w:basedOn w:val="TableNormal"/>
    <w:uiPriority w:val="99"/>
    <w:rsid w:val="00853A71"/>
    <w:rPr>
      <w:rFonts w:ascii="Calibri" w:eastAsia="Calibri" w:hAnsi="Calibri" w:cs="Calibri"/>
      <w:lang w:eastAsia="en-US"/>
    </w:rPr>
    <w:tblPr>
      <w:tblInd w:w="0" w:type="dxa"/>
      <w:tblCellMar>
        <w:top w:w="0" w:type="dxa"/>
        <w:left w:w="108" w:type="dxa"/>
        <w:bottom w:w="0" w:type="dxa"/>
        <w:right w:w="108" w:type="dxa"/>
      </w:tblCellMar>
    </w:tblPr>
    <w:tcPr>
      <w:shd w:val="clear" w:color="auto" w:fill="E0E0E0"/>
    </w:tcPr>
  </w:style>
  <w:style w:type="paragraph" w:styleId="BodyText">
    <w:name w:val="Body Text"/>
    <w:basedOn w:val="Normal"/>
    <w:link w:val="BodyTextChar"/>
    <w:rsid w:val="004C7C75"/>
    <w:pPr>
      <w:spacing w:line="480" w:lineRule="auto"/>
    </w:pPr>
    <w:rPr>
      <w:rFonts w:eastAsia="Times New Roman"/>
      <w:color w:val="FF0000"/>
    </w:rPr>
  </w:style>
  <w:style w:type="character" w:customStyle="1" w:styleId="BodyTextChar">
    <w:name w:val="Body Text Char"/>
    <w:basedOn w:val="DefaultParagraphFont"/>
    <w:link w:val="BodyText"/>
    <w:rsid w:val="004C7C75"/>
    <w:rPr>
      <w:rFonts w:ascii="Times New Roman" w:eastAsia="Times New Roman" w:hAnsi="Times New Roman" w:cs="Times New Roman"/>
      <w:color w:val="FF0000"/>
      <w:sz w:val="24"/>
      <w:szCs w:val="24"/>
      <w:lang w:eastAsia="en-US"/>
    </w:rPr>
  </w:style>
  <w:style w:type="character" w:customStyle="1" w:styleId="apple-style-span">
    <w:name w:val="apple-style-span"/>
    <w:basedOn w:val="DefaultParagraphFont"/>
    <w:rsid w:val="00363919"/>
  </w:style>
  <w:style w:type="character" w:customStyle="1" w:styleId="apple-converted-space">
    <w:name w:val="apple-converted-space"/>
    <w:basedOn w:val="DefaultParagraphFont"/>
    <w:rsid w:val="00363919"/>
  </w:style>
  <w:style w:type="paragraph" w:customStyle="1" w:styleId="footnotedescription">
    <w:name w:val="footnote description"/>
    <w:next w:val="Normal"/>
    <w:link w:val="footnotedescriptionChar"/>
    <w:hidden/>
    <w:rsid w:val="00FA2E7C"/>
    <w:pPr>
      <w:spacing w:line="259" w:lineRule="auto"/>
    </w:pPr>
    <w:rPr>
      <w:rFonts w:ascii="Times New Roman" w:eastAsia="Times New Roman" w:hAnsi="Times New Roman" w:cs="Times New Roman"/>
      <w:color w:val="000000"/>
      <w:sz w:val="24"/>
      <w:szCs w:val="22"/>
      <w:lang w:eastAsia="en-US"/>
    </w:rPr>
  </w:style>
  <w:style w:type="character" w:customStyle="1" w:styleId="footnotedescriptionChar">
    <w:name w:val="footnote description Char"/>
    <w:link w:val="footnotedescription"/>
    <w:rsid w:val="00FA2E7C"/>
    <w:rPr>
      <w:rFonts w:ascii="Times New Roman" w:eastAsia="Times New Roman" w:hAnsi="Times New Roman" w:cs="Times New Roman"/>
      <w:color w:val="000000"/>
      <w:sz w:val="24"/>
      <w:szCs w:val="22"/>
      <w:lang w:eastAsia="en-US"/>
    </w:rPr>
  </w:style>
  <w:style w:type="character" w:customStyle="1" w:styleId="footnotemark">
    <w:name w:val="footnote mark"/>
    <w:hidden/>
    <w:rsid w:val="00FA2E7C"/>
    <w:rPr>
      <w:rFonts w:ascii="Times New Roman" w:eastAsia="Times New Roman" w:hAnsi="Times New Roman" w:cs="Times New Roman"/>
      <w:color w:val="000000"/>
      <w:sz w:val="24"/>
      <w:vertAlign w:val="superscript"/>
    </w:rPr>
  </w:style>
  <w:style w:type="paragraph" w:customStyle="1" w:styleId="SPIEbodytext">
    <w:name w:val="SPIE body text"/>
    <w:basedOn w:val="Normal"/>
    <w:link w:val="SPIEbodytextCharChar"/>
    <w:rsid w:val="00FA2E7C"/>
    <w:pPr>
      <w:jc w:val="both"/>
    </w:pPr>
    <w:rPr>
      <w:sz w:val="20"/>
    </w:rPr>
  </w:style>
  <w:style w:type="character" w:customStyle="1" w:styleId="SPIEbodytextCharChar">
    <w:name w:val="SPIE body text Char Char"/>
    <w:basedOn w:val="DefaultParagraphFont"/>
    <w:link w:val="SPIEbodytext"/>
    <w:rsid w:val="00FA2E7C"/>
    <w:rPr>
      <w:rFonts w:ascii="Times New Roman" w:eastAsia="ＭＳ 明朝" w:hAnsi="Times New Roman" w:cs="Times New Roman"/>
      <w:szCs w:val="24"/>
      <w:lang w:eastAsia="en-US"/>
    </w:rPr>
  </w:style>
  <w:style w:type="paragraph" w:customStyle="1" w:styleId="BoxEmphasis">
    <w:name w:val="BoxEmphasis"/>
    <w:basedOn w:val="Normal"/>
    <w:qFormat/>
    <w:rsid w:val="00853A71"/>
    <w:rPr>
      <w:noProof/>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lsdException w:name="Default Paragraph Font" w:uiPriority="1"/>
    <w:lsdException w:name="Body Text" w:uiPriority="0"/>
    <w:lsdException w:name="Subtitle" w:semiHidden="0" w:uiPriority="11" w:unhideWhenUsed="0"/>
    <w:lsdException w:name="Hyperlink" w:uiPriority="0"/>
    <w:lsdException w:name="Strong" w:semiHidden="0" w:uiPriority="22" w:unhideWhenUsed="0"/>
    <w:lsdException w:name="Emphasis" w:semiHidden="0" w:uiPriority="20" w:unhideWhenUsed="0"/>
    <w:lsdException w:name="HTML Preformatted" w:uiPriority="0"/>
    <w:lsdException w:name="Balloon Text" w:uiPriority="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D379E9"/>
    <w:rPr>
      <w:rFonts w:ascii="Times New Roman" w:eastAsia="ＭＳ 明朝" w:hAnsi="Times New Roman" w:cs="Times New Roman"/>
      <w:sz w:val="24"/>
      <w:szCs w:val="24"/>
      <w:lang w:eastAsia="en-US"/>
    </w:rPr>
  </w:style>
  <w:style w:type="paragraph" w:styleId="Heading1">
    <w:name w:val="heading 1"/>
    <w:aliases w:val="SPIE Section"/>
    <w:basedOn w:val="Normal"/>
    <w:next w:val="Normal"/>
    <w:link w:val="Heading1Char"/>
    <w:uiPriority w:val="9"/>
    <w:qFormat/>
    <w:rsid w:val="00D379E9"/>
    <w:pPr>
      <w:keepNext/>
      <w:pBdr>
        <w:bottom w:val="thinThickSmallGap" w:sz="12" w:space="1" w:color="C45911"/>
      </w:pBdr>
      <w:spacing w:before="320"/>
      <w:contextualSpacing/>
      <w:jc w:val="center"/>
      <w:outlineLvl w:val="0"/>
    </w:pPr>
    <w:rPr>
      <w:color w:val="833C0B"/>
      <w:spacing w:val="20"/>
      <w:sz w:val="28"/>
      <w:szCs w:val="28"/>
    </w:rPr>
  </w:style>
  <w:style w:type="paragraph" w:styleId="Heading2">
    <w:name w:val="heading 2"/>
    <w:basedOn w:val="Normal"/>
    <w:next w:val="Normal"/>
    <w:link w:val="Heading2Char"/>
    <w:uiPriority w:val="9"/>
    <w:unhideWhenUsed/>
    <w:qFormat/>
    <w:rsid w:val="00D379E9"/>
    <w:pPr>
      <w:keepNext/>
      <w:pBdr>
        <w:bottom w:val="single" w:sz="4" w:space="1" w:color="823B0B"/>
      </w:pBdr>
      <w:spacing w:before="240"/>
      <w:jc w:val="center"/>
      <w:outlineLvl w:val="1"/>
    </w:pPr>
    <w:rPr>
      <w:color w:val="833C0B"/>
      <w:spacing w:val="15"/>
    </w:rPr>
  </w:style>
  <w:style w:type="paragraph" w:styleId="Heading3">
    <w:name w:val="heading 3"/>
    <w:basedOn w:val="Normal"/>
    <w:next w:val="Normal"/>
    <w:link w:val="Heading3Char"/>
    <w:uiPriority w:val="9"/>
    <w:unhideWhenUsed/>
    <w:qFormat/>
    <w:rsid w:val="00D379E9"/>
    <w:pPr>
      <w:keepNext/>
      <w:pBdr>
        <w:top w:val="dotted" w:sz="4" w:space="0" w:color="823B0B"/>
        <w:bottom w:val="dotted" w:sz="4" w:space="1" w:color="823B0B"/>
      </w:pBdr>
      <w:spacing w:before="120"/>
      <w:jc w:val="center"/>
      <w:outlineLvl w:val="2"/>
    </w:pPr>
    <w:rPr>
      <w:color w:val="823B0B"/>
    </w:rPr>
  </w:style>
  <w:style w:type="paragraph" w:styleId="Heading4">
    <w:name w:val="heading 4"/>
    <w:basedOn w:val="Normal"/>
    <w:next w:val="Normal"/>
    <w:link w:val="Heading4Char"/>
    <w:uiPriority w:val="9"/>
    <w:unhideWhenUsed/>
    <w:qFormat/>
    <w:rsid w:val="00D379E9"/>
    <w:pPr>
      <w:pBdr>
        <w:bottom w:val="dotted" w:sz="4" w:space="1" w:color="C45911"/>
      </w:pBdr>
      <w:spacing w:after="120"/>
      <w:jc w:val="center"/>
      <w:outlineLvl w:val="3"/>
    </w:pPr>
    <w:rPr>
      <w:color w:val="823B0B"/>
      <w:spacing w:val="10"/>
      <w:sz w:val="20"/>
      <w:szCs w:val="20"/>
    </w:rPr>
  </w:style>
  <w:style w:type="paragraph" w:styleId="Heading5">
    <w:name w:val="heading 5"/>
    <w:basedOn w:val="Normal"/>
    <w:next w:val="Normal"/>
    <w:link w:val="Heading5Char"/>
    <w:uiPriority w:val="9"/>
    <w:unhideWhenUsed/>
    <w:qFormat/>
    <w:rsid w:val="00D379E9"/>
    <w:pPr>
      <w:spacing w:before="320" w:after="120"/>
      <w:jc w:val="center"/>
      <w:outlineLvl w:val="4"/>
    </w:pPr>
    <w:rPr>
      <w:color w:val="823B0B"/>
      <w:spacing w:val="10"/>
    </w:rPr>
  </w:style>
  <w:style w:type="paragraph" w:styleId="Heading6">
    <w:name w:val="heading 6"/>
    <w:basedOn w:val="Normal"/>
    <w:next w:val="Normal"/>
    <w:link w:val="Heading6Char"/>
    <w:uiPriority w:val="9"/>
    <w:unhideWhenUsed/>
    <w:qFormat/>
    <w:rsid w:val="00D379E9"/>
    <w:pPr>
      <w:spacing w:after="120"/>
      <w:jc w:val="center"/>
      <w:outlineLvl w:val="5"/>
    </w:pPr>
    <w:rPr>
      <w:color w:val="C45911"/>
      <w:spacing w:val="10"/>
    </w:rPr>
  </w:style>
  <w:style w:type="paragraph" w:styleId="Heading7">
    <w:name w:val="heading 7"/>
    <w:basedOn w:val="Normal"/>
    <w:next w:val="Normal"/>
    <w:link w:val="Heading7Char"/>
    <w:uiPriority w:val="9"/>
    <w:unhideWhenUsed/>
    <w:rsid w:val="00D379E9"/>
    <w:pPr>
      <w:spacing w:after="120"/>
      <w:jc w:val="center"/>
      <w:outlineLvl w:val="6"/>
    </w:pPr>
    <w:rPr>
      <w:i/>
      <w:iCs/>
      <w:caps/>
      <w:color w:val="C45911"/>
      <w:spacing w:val="10"/>
    </w:rPr>
  </w:style>
  <w:style w:type="paragraph" w:styleId="Heading8">
    <w:name w:val="heading 8"/>
    <w:basedOn w:val="Normal"/>
    <w:next w:val="Normal"/>
    <w:link w:val="Heading8Char"/>
    <w:uiPriority w:val="9"/>
    <w:unhideWhenUsed/>
    <w:rsid w:val="00D379E9"/>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rsid w:val="00D379E9"/>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4C7C75"/>
    <w:rPr>
      <w:rFonts w:ascii="Lucida Grande" w:hAnsi="Lucida Grande"/>
      <w:sz w:val="18"/>
      <w:szCs w:val="18"/>
    </w:rPr>
  </w:style>
  <w:style w:type="character" w:customStyle="1" w:styleId="Heading1Char">
    <w:name w:val="Heading 1 Char"/>
    <w:aliases w:val="SPIE Section Char"/>
    <w:link w:val="Heading1"/>
    <w:uiPriority w:val="9"/>
    <w:rsid w:val="00D379E9"/>
    <w:rPr>
      <w:rFonts w:ascii="Times New Roman" w:eastAsia="ＭＳ 明朝" w:hAnsi="Times New Roman" w:cs="Times New Roman"/>
      <w:color w:val="833C0B"/>
      <w:spacing w:val="20"/>
      <w:sz w:val="28"/>
      <w:szCs w:val="28"/>
      <w:lang w:eastAsia="en-US"/>
    </w:rPr>
  </w:style>
  <w:style w:type="character" w:customStyle="1" w:styleId="BalloonTextChar">
    <w:name w:val="Balloon Text Char"/>
    <w:basedOn w:val="DefaultParagraphFont"/>
    <w:link w:val="BalloonText"/>
    <w:semiHidden/>
    <w:rsid w:val="004C7C75"/>
    <w:rPr>
      <w:rFonts w:ascii="Lucida Grande" w:eastAsia="ＭＳ 明朝" w:hAnsi="Lucida Grande" w:cs="Times New Roman"/>
      <w:sz w:val="18"/>
      <w:szCs w:val="18"/>
      <w:lang w:eastAsia="en-US"/>
    </w:rPr>
  </w:style>
  <w:style w:type="table" w:styleId="TableGrid">
    <w:name w:val="Table Grid"/>
    <w:basedOn w:val="TableNormal"/>
    <w:uiPriority w:val="59"/>
    <w:rsid w:val="00853A71"/>
    <w:pPr>
      <w:spacing w:after="200" w:line="252" w:lineRule="auto"/>
    </w:pPr>
    <w:rPr>
      <w:rFonts w:ascii="Calibri" w:eastAsia="Calibri" w:hAnsi="Calibri" w:cs="Calibr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link w:val="Heading3"/>
    <w:uiPriority w:val="9"/>
    <w:rsid w:val="00D379E9"/>
    <w:rPr>
      <w:rFonts w:ascii="Times New Roman" w:eastAsia="ＭＳ 明朝" w:hAnsi="Times New Roman" w:cs="Times New Roman"/>
      <w:color w:val="823B0B"/>
      <w:sz w:val="24"/>
      <w:szCs w:val="24"/>
      <w:lang w:eastAsia="en-US"/>
    </w:rPr>
  </w:style>
  <w:style w:type="character" w:customStyle="1" w:styleId="MTEquationSection">
    <w:name w:val="MTEquationSection"/>
    <w:rsid w:val="00D379E9"/>
    <w:rPr>
      <w:vanish/>
      <w:color w:val="FF0000"/>
    </w:rPr>
  </w:style>
  <w:style w:type="paragraph" w:customStyle="1" w:styleId="MTDisplayEquation">
    <w:name w:val="MTDisplayEquation"/>
    <w:basedOn w:val="Normal"/>
    <w:next w:val="Normal"/>
    <w:link w:val="MTDisplayEquationChar"/>
    <w:rsid w:val="00D379E9"/>
    <w:pPr>
      <w:tabs>
        <w:tab w:val="center" w:pos="5400"/>
        <w:tab w:val="right" w:pos="10800"/>
      </w:tabs>
    </w:pPr>
    <w:rPr>
      <w:sz w:val="20"/>
      <w:szCs w:val="20"/>
      <w:lang w:eastAsia="ja-JP"/>
    </w:rPr>
  </w:style>
  <w:style w:type="character" w:customStyle="1" w:styleId="MTDisplayEquationChar">
    <w:name w:val="MTDisplayEquation Char"/>
    <w:link w:val="MTDisplayEquation"/>
    <w:rsid w:val="00D379E9"/>
    <w:rPr>
      <w:rFonts w:ascii="Times New Roman" w:eastAsia="ＭＳ 明朝" w:hAnsi="Times New Roman" w:cs="Times New Roman"/>
    </w:rPr>
  </w:style>
  <w:style w:type="character" w:customStyle="1" w:styleId="Heading2Char">
    <w:name w:val="Heading 2 Char"/>
    <w:link w:val="Heading2"/>
    <w:uiPriority w:val="9"/>
    <w:rsid w:val="00D379E9"/>
    <w:rPr>
      <w:rFonts w:ascii="Times New Roman" w:eastAsia="ＭＳ 明朝" w:hAnsi="Times New Roman" w:cs="Times New Roman"/>
      <w:color w:val="833C0B"/>
      <w:spacing w:val="15"/>
      <w:sz w:val="24"/>
      <w:szCs w:val="24"/>
      <w:lang w:eastAsia="en-US"/>
    </w:rPr>
  </w:style>
  <w:style w:type="paragraph" w:styleId="Caption">
    <w:name w:val="caption"/>
    <w:basedOn w:val="Normal"/>
    <w:next w:val="Normal"/>
    <w:uiPriority w:val="35"/>
    <w:unhideWhenUsed/>
    <w:qFormat/>
    <w:rsid w:val="00D379E9"/>
    <w:rPr>
      <w:spacing w:val="10"/>
      <w:sz w:val="18"/>
      <w:szCs w:val="18"/>
    </w:rPr>
  </w:style>
  <w:style w:type="character" w:customStyle="1" w:styleId="code2">
    <w:name w:val="code2"/>
    <w:uiPriority w:val="1"/>
    <w:qFormat/>
    <w:rsid w:val="00D379E9"/>
    <w:rPr>
      <w:rFonts w:ascii="PT Mono Bold" w:hAnsi="PT Mono Bold"/>
      <w:b/>
      <w:bCs/>
      <w:sz w:val="16"/>
      <w:szCs w:val="16"/>
    </w:rPr>
  </w:style>
  <w:style w:type="character" w:customStyle="1" w:styleId="Heading4Char">
    <w:name w:val="Heading 4 Char"/>
    <w:link w:val="Heading4"/>
    <w:uiPriority w:val="9"/>
    <w:rsid w:val="00D379E9"/>
    <w:rPr>
      <w:rFonts w:ascii="Times New Roman" w:eastAsia="ＭＳ 明朝" w:hAnsi="Times New Roman" w:cs="Times New Roman"/>
      <w:color w:val="823B0B"/>
      <w:spacing w:val="10"/>
      <w:lang w:eastAsia="en-US"/>
    </w:rPr>
  </w:style>
  <w:style w:type="paragraph" w:styleId="FootnoteText">
    <w:name w:val="footnote text"/>
    <w:basedOn w:val="Normal"/>
    <w:link w:val="FootnoteTextChar"/>
    <w:uiPriority w:val="99"/>
    <w:unhideWhenUsed/>
    <w:rsid w:val="00D379E9"/>
  </w:style>
  <w:style w:type="character" w:customStyle="1" w:styleId="FootnoteTextChar">
    <w:name w:val="Footnote Text Char"/>
    <w:link w:val="FootnoteText"/>
    <w:uiPriority w:val="99"/>
    <w:rsid w:val="00D379E9"/>
    <w:rPr>
      <w:rFonts w:ascii="Times New Roman" w:eastAsia="ＭＳ 明朝" w:hAnsi="Times New Roman" w:cs="Times New Roman"/>
      <w:sz w:val="24"/>
      <w:szCs w:val="24"/>
      <w:lang w:eastAsia="en-US"/>
    </w:rPr>
  </w:style>
  <w:style w:type="character" w:styleId="FootnoteReference">
    <w:name w:val="footnote reference"/>
    <w:uiPriority w:val="99"/>
    <w:unhideWhenUsed/>
    <w:rsid w:val="00D379E9"/>
    <w:rPr>
      <w:vertAlign w:val="superscript"/>
    </w:rPr>
  </w:style>
  <w:style w:type="character" w:customStyle="1" w:styleId="MTConvertedEquation">
    <w:name w:val="MTConvertedEquation"/>
    <w:basedOn w:val="DefaultParagraphFont"/>
    <w:rsid w:val="00D379E9"/>
  </w:style>
  <w:style w:type="paragraph" w:styleId="EndnoteText">
    <w:name w:val="endnote text"/>
    <w:basedOn w:val="Normal"/>
    <w:link w:val="EndnoteTextChar"/>
    <w:uiPriority w:val="99"/>
    <w:semiHidden/>
    <w:unhideWhenUsed/>
    <w:rsid w:val="00D379E9"/>
    <w:rPr>
      <w:sz w:val="20"/>
      <w:szCs w:val="20"/>
    </w:rPr>
  </w:style>
  <w:style w:type="character" w:customStyle="1" w:styleId="EndnoteTextChar">
    <w:name w:val="Endnote Text Char"/>
    <w:link w:val="EndnoteText"/>
    <w:uiPriority w:val="99"/>
    <w:semiHidden/>
    <w:rsid w:val="00D379E9"/>
    <w:rPr>
      <w:rFonts w:ascii="Times New Roman" w:eastAsia="ＭＳ 明朝" w:hAnsi="Times New Roman" w:cs="Times New Roman"/>
      <w:lang w:eastAsia="en-US"/>
    </w:rPr>
  </w:style>
  <w:style w:type="character" w:styleId="EndnoteReference">
    <w:name w:val="endnote reference"/>
    <w:uiPriority w:val="99"/>
    <w:semiHidden/>
    <w:unhideWhenUsed/>
    <w:rsid w:val="00D379E9"/>
    <w:rPr>
      <w:vertAlign w:val="superscript"/>
    </w:rPr>
  </w:style>
  <w:style w:type="character" w:customStyle="1" w:styleId="InLineCode">
    <w:name w:val="InLineCode"/>
    <w:uiPriority w:val="1"/>
    <w:qFormat/>
    <w:rsid w:val="00D379E9"/>
    <w:rPr>
      <w:rFonts w:ascii="PT Mono" w:hAnsi="PT Mono"/>
      <w:b/>
      <w:bCs/>
      <w:sz w:val="24"/>
      <w:szCs w:val="24"/>
    </w:rPr>
  </w:style>
  <w:style w:type="paragraph" w:styleId="Header">
    <w:name w:val="header"/>
    <w:basedOn w:val="Normal"/>
    <w:link w:val="HeaderChar"/>
    <w:uiPriority w:val="99"/>
    <w:unhideWhenUsed/>
    <w:rsid w:val="00FE18DD"/>
    <w:pPr>
      <w:tabs>
        <w:tab w:val="center" w:pos="4680"/>
        <w:tab w:val="right" w:pos="9360"/>
      </w:tabs>
    </w:pPr>
  </w:style>
  <w:style w:type="character" w:customStyle="1" w:styleId="HeaderChar">
    <w:name w:val="Header Char"/>
    <w:link w:val="Header"/>
    <w:uiPriority w:val="99"/>
    <w:rsid w:val="00FE18DD"/>
    <w:rPr>
      <w:rFonts w:ascii="Times New Roman" w:eastAsia="ＭＳ 明朝" w:hAnsi="Times New Roman" w:cs="Times New Roman"/>
      <w:sz w:val="24"/>
      <w:szCs w:val="24"/>
      <w:lang w:eastAsia="en-US"/>
    </w:rPr>
  </w:style>
  <w:style w:type="paragraph" w:styleId="Footer">
    <w:name w:val="footer"/>
    <w:basedOn w:val="Normal"/>
    <w:link w:val="FooterChar"/>
    <w:unhideWhenUsed/>
    <w:rsid w:val="00D379E9"/>
    <w:pPr>
      <w:tabs>
        <w:tab w:val="center" w:pos="4680"/>
        <w:tab w:val="right" w:pos="9360"/>
      </w:tabs>
    </w:pPr>
  </w:style>
  <w:style w:type="character" w:customStyle="1" w:styleId="FooterChar">
    <w:name w:val="Footer Char"/>
    <w:link w:val="Footer"/>
    <w:rsid w:val="00D379E9"/>
    <w:rPr>
      <w:rFonts w:ascii="Times New Roman" w:eastAsia="ＭＳ 明朝" w:hAnsi="Times New Roman" w:cs="Times New Roman"/>
      <w:sz w:val="24"/>
      <w:szCs w:val="24"/>
      <w:lang w:eastAsia="en-US"/>
    </w:rPr>
  </w:style>
  <w:style w:type="paragraph" w:styleId="DocumentMap">
    <w:name w:val="Document Map"/>
    <w:basedOn w:val="Normal"/>
    <w:link w:val="DocumentMapChar"/>
    <w:uiPriority w:val="99"/>
    <w:semiHidden/>
    <w:unhideWhenUsed/>
    <w:rsid w:val="00D379E9"/>
    <w:rPr>
      <w:rFonts w:ascii="Lucida Grande" w:hAnsi="Lucida Grande" w:cs="Lucida Grande"/>
    </w:rPr>
  </w:style>
  <w:style w:type="character" w:customStyle="1" w:styleId="DocumentMapChar">
    <w:name w:val="Document Map Char"/>
    <w:link w:val="DocumentMap"/>
    <w:uiPriority w:val="99"/>
    <w:semiHidden/>
    <w:rsid w:val="00D379E9"/>
    <w:rPr>
      <w:rFonts w:ascii="Lucida Grande" w:eastAsia="ＭＳ 明朝" w:hAnsi="Lucida Grande" w:cs="Lucida Grande"/>
      <w:sz w:val="24"/>
      <w:szCs w:val="24"/>
      <w:lang w:eastAsia="en-US"/>
    </w:rPr>
  </w:style>
  <w:style w:type="paragraph" w:customStyle="1" w:styleId="Eqn">
    <w:name w:val="Eqn"/>
    <w:basedOn w:val="Normal"/>
    <w:next w:val="Normal"/>
    <w:rsid w:val="00853A71"/>
  </w:style>
  <w:style w:type="paragraph" w:customStyle="1" w:styleId="NormalLeftJust">
    <w:name w:val="NormalLeftJust"/>
    <w:basedOn w:val="Normal"/>
    <w:rsid w:val="00363919"/>
  </w:style>
  <w:style w:type="character" w:customStyle="1" w:styleId="Heading5Char">
    <w:name w:val="Heading 5 Char"/>
    <w:link w:val="Heading5"/>
    <w:uiPriority w:val="9"/>
    <w:rsid w:val="00D379E9"/>
    <w:rPr>
      <w:rFonts w:ascii="Times New Roman" w:eastAsia="ＭＳ 明朝" w:hAnsi="Times New Roman" w:cs="Times New Roman"/>
      <w:color w:val="823B0B"/>
      <w:spacing w:val="10"/>
      <w:sz w:val="24"/>
      <w:szCs w:val="24"/>
      <w:lang w:eastAsia="en-US"/>
    </w:rPr>
  </w:style>
  <w:style w:type="character" w:customStyle="1" w:styleId="Heading6Char">
    <w:name w:val="Heading 6 Char"/>
    <w:link w:val="Heading6"/>
    <w:uiPriority w:val="9"/>
    <w:rsid w:val="00D379E9"/>
    <w:rPr>
      <w:rFonts w:ascii="Times New Roman" w:eastAsia="ＭＳ 明朝" w:hAnsi="Times New Roman" w:cs="Times New Roman"/>
      <w:color w:val="C45911"/>
      <w:spacing w:val="10"/>
      <w:sz w:val="24"/>
      <w:szCs w:val="24"/>
      <w:lang w:eastAsia="en-US"/>
    </w:rPr>
  </w:style>
  <w:style w:type="character" w:customStyle="1" w:styleId="Heading7Char">
    <w:name w:val="Heading 7 Char"/>
    <w:link w:val="Heading7"/>
    <w:uiPriority w:val="9"/>
    <w:rsid w:val="00D379E9"/>
    <w:rPr>
      <w:rFonts w:ascii="Times New Roman" w:eastAsia="ＭＳ 明朝" w:hAnsi="Times New Roman" w:cs="Times New Roman"/>
      <w:i/>
      <w:iCs/>
      <w:caps/>
      <w:color w:val="C45911"/>
      <w:spacing w:val="10"/>
      <w:sz w:val="24"/>
      <w:szCs w:val="24"/>
      <w:lang w:eastAsia="en-US"/>
    </w:rPr>
  </w:style>
  <w:style w:type="character" w:customStyle="1" w:styleId="Heading8Char">
    <w:name w:val="Heading 8 Char"/>
    <w:link w:val="Heading8"/>
    <w:uiPriority w:val="9"/>
    <w:rsid w:val="00D379E9"/>
    <w:rPr>
      <w:rFonts w:ascii="Times New Roman" w:eastAsia="ＭＳ 明朝" w:hAnsi="Times New Roman" w:cs="Times New Roman"/>
      <w:caps/>
      <w:spacing w:val="10"/>
      <w:lang w:eastAsia="en-US"/>
    </w:rPr>
  </w:style>
  <w:style w:type="character" w:customStyle="1" w:styleId="Heading9Char">
    <w:name w:val="Heading 9 Char"/>
    <w:link w:val="Heading9"/>
    <w:uiPriority w:val="9"/>
    <w:semiHidden/>
    <w:rsid w:val="00D379E9"/>
    <w:rPr>
      <w:rFonts w:ascii="Times New Roman" w:eastAsia="ＭＳ 明朝" w:hAnsi="Times New Roman" w:cs="Times New Roman"/>
      <w:i/>
      <w:iCs/>
      <w:caps/>
      <w:spacing w:val="10"/>
      <w:lang w:eastAsia="en-US"/>
    </w:rPr>
  </w:style>
  <w:style w:type="paragraph" w:customStyle="1" w:styleId="PageNumber1">
    <w:name w:val="Page Number1"/>
    <w:basedOn w:val="Normal"/>
    <w:next w:val="Normal"/>
    <w:rsid w:val="00853A71"/>
    <w:pPr>
      <w:spacing w:line="480" w:lineRule="auto"/>
    </w:pPr>
    <w:rPr>
      <w:rFonts w:eastAsia="Times New Roman"/>
    </w:rPr>
  </w:style>
  <w:style w:type="character" w:styleId="PageNumber">
    <w:name w:val="page number"/>
    <w:basedOn w:val="DefaultParagraphFont"/>
    <w:rsid w:val="00D379E9"/>
  </w:style>
  <w:style w:type="paragraph" w:customStyle="1" w:styleId="EndNoteBibliographyTitle">
    <w:name w:val="EndNote Bibliography Title"/>
    <w:basedOn w:val="Normal"/>
    <w:rsid w:val="00D379E9"/>
    <w:pPr>
      <w:jc w:val="center"/>
    </w:pPr>
    <w:rPr>
      <w:rFonts w:ascii="Cambria" w:hAnsi="Cambria"/>
    </w:rPr>
  </w:style>
  <w:style w:type="paragraph" w:customStyle="1" w:styleId="EndNoteBibliography">
    <w:name w:val="EndNote Bibliography"/>
    <w:basedOn w:val="Normal"/>
    <w:rsid w:val="00D379E9"/>
    <w:rPr>
      <w:rFonts w:ascii="Cambria" w:hAnsi="Cambria"/>
    </w:rPr>
  </w:style>
  <w:style w:type="paragraph" w:styleId="Revision">
    <w:name w:val="Revision"/>
    <w:hidden/>
    <w:uiPriority w:val="99"/>
    <w:semiHidden/>
    <w:rsid w:val="00D379E9"/>
    <w:rPr>
      <w:rFonts w:ascii="Times New Roman" w:eastAsia="ＭＳ 明朝" w:hAnsi="Times New Roman" w:cs="Times New Roman"/>
      <w:sz w:val="24"/>
      <w:szCs w:val="24"/>
      <w:lang w:eastAsia="en-US"/>
    </w:rPr>
  </w:style>
  <w:style w:type="table" w:customStyle="1" w:styleId="Equation">
    <w:name w:val="Equation"/>
    <w:basedOn w:val="TableNormal"/>
    <w:uiPriority w:val="99"/>
    <w:rsid w:val="00363919"/>
    <w:pPr>
      <w:keepNext/>
      <w:spacing w:after="200" w:line="252" w:lineRule="auto"/>
    </w:pPr>
    <w:rPr>
      <w:rFonts w:ascii="Times New Roman" w:eastAsia="Calibri" w:hAnsi="Times New Roman" w:cs="Calibri"/>
      <w:sz w:val="22"/>
      <w:szCs w:val="22"/>
      <w:lang w:eastAsia="en-US"/>
    </w:rPr>
    <w:tblPr>
      <w:tblInd w:w="0" w:type="dxa"/>
      <w:tblCellMar>
        <w:top w:w="0" w:type="dxa"/>
        <w:left w:w="0" w:type="dxa"/>
        <w:bottom w:w="0" w:type="dxa"/>
        <w:right w:w="0" w:type="dxa"/>
      </w:tblCellMar>
    </w:tblPr>
    <w:tcPr>
      <w:vAlign w:val="center"/>
    </w:tcPr>
  </w:style>
  <w:style w:type="paragraph" w:customStyle="1" w:styleId="MyEqns">
    <w:name w:val="MyEqns"/>
    <w:basedOn w:val="Normal"/>
    <w:link w:val="MyEqnsChar"/>
    <w:qFormat/>
    <w:rsid w:val="00D379E9"/>
    <w:pPr>
      <w:tabs>
        <w:tab w:val="right" w:pos="9360"/>
        <w:tab w:val="right" w:pos="10440"/>
      </w:tabs>
    </w:pPr>
    <w:rPr>
      <w:b/>
      <w:bCs/>
    </w:rPr>
  </w:style>
  <w:style w:type="character" w:customStyle="1" w:styleId="MyEqnsChar">
    <w:name w:val="MyEqns Char"/>
    <w:link w:val="MyEqns"/>
    <w:rsid w:val="00D379E9"/>
    <w:rPr>
      <w:rFonts w:ascii="Times New Roman" w:eastAsia="ＭＳ 明朝" w:hAnsi="Times New Roman" w:cs="Times New Roman"/>
      <w:b/>
      <w:bCs/>
      <w:sz w:val="24"/>
      <w:szCs w:val="24"/>
      <w:lang w:eastAsia="en-US"/>
    </w:rPr>
  </w:style>
  <w:style w:type="paragraph" w:styleId="CommentText">
    <w:name w:val="annotation text"/>
    <w:basedOn w:val="Normal"/>
    <w:link w:val="CommentTextChar"/>
    <w:uiPriority w:val="99"/>
    <w:unhideWhenUsed/>
    <w:rsid w:val="00853A71"/>
    <w:rPr>
      <w:sz w:val="20"/>
      <w:szCs w:val="20"/>
    </w:rPr>
  </w:style>
  <w:style w:type="character" w:customStyle="1" w:styleId="CommentTextChar">
    <w:name w:val="Comment Text Char"/>
    <w:link w:val="CommentText"/>
    <w:uiPriority w:val="99"/>
    <w:rsid w:val="00853A71"/>
    <w:rPr>
      <w:rFonts w:ascii="Times New Roman" w:eastAsia="ＭＳ 明朝" w:hAnsi="Times New Roman" w:cs="Times New Roman"/>
      <w:lang w:eastAsia="en-US"/>
    </w:rPr>
  </w:style>
  <w:style w:type="paragraph" w:styleId="ListParagraph">
    <w:name w:val="List Paragraph"/>
    <w:basedOn w:val="Normal"/>
    <w:uiPriority w:val="34"/>
    <w:qFormat/>
    <w:rsid w:val="00FE18DD"/>
    <w:pPr>
      <w:numPr>
        <w:numId w:val="1"/>
      </w:numPr>
      <w:contextualSpacing/>
    </w:pPr>
  </w:style>
  <w:style w:type="character" w:styleId="CommentReference">
    <w:name w:val="annotation reference"/>
    <w:uiPriority w:val="99"/>
    <w:semiHidden/>
    <w:unhideWhenUsed/>
    <w:rsid w:val="00853A71"/>
    <w:rPr>
      <w:sz w:val="16"/>
      <w:szCs w:val="16"/>
    </w:rPr>
  </w:style>
  <w:style w:type="paragraph" w:styleId="CommentSubject">
    <w:name w:val="annotation subject"/>
    <w:basedOn w:val="CommentText"/>
    <w:next w:val="CommentText"/>
    <w:link w:val="CommentSubjectChar"/>
    <w:uiPriority w:val="99"/>
    <w:semiHidden/>
    <w:unhideWhenUsed/>
    <w:rsid w:val="00853A71"/>
    <w:rPr>
      <w:b/>
      <w:bCs/>
    </w:rPr>
  </w:style>
  <w:style w:type="character" w:customStyle="1" w:styleId="CommentSubjectChar">
    <w:name w:val="Comment Subject Char"/>
    <w:link w:val="CommentSubject"/>
    <w:uiPriority w:val="99"/>
    <w:semiHidden/>
    <w:rsid w:val="00853A71"/>
    <w:rPr>
      <w:rFonts w:ascii="Times New Roman" w:eastAsia="ＭＳ 明朝" w:hAnsi="Times New Roman" w:cs="Times New Roman"/>
      <w:b/>
      <w:bCs/>
      <w:lang w:eastAsia="en-US"/>
    </w:rPr>
  </w:style>
  <w:style w:type="character" w:styleId="LineNumber">
    <w:name w:val="line number"/>
    <w:basedOn w:val="DefaultParagraphFont"/>
    <w:uiPriority w:val="99"/>
    <w:semiHidden/>
    <w:unhideWhenUsed/>
    <w:rsid w:val="00FE18DD"/>
  </w:style>
  <w:style w:type="character" w:styleId="Hyperlink">
    <w:name w:val="Hyperlink"/>
    <w:rsid w:val="00363919"/>
    <w:rPr>
      <w:color w:val="0000FF"/>
      <w:u w:val="single"/>
    </w:rPr>
  </w:style>
  <w:style w:type="paragraph" w:customStyle="1" w:styleId="Code">
    <w:name w:val="Code"/>
    <w:basedOn w:val="Normal"/>
    <w:rsid w:val="00853A71"/>
    <w:rPr>
      <w:rFonts w:ascii="Courier" w:eastAsia="Times New Roman" w:hAnsi="Courier"/>
      <w:sz w:val="20"/>
      <w:szCs w:val="20"/>
      <w:shd w:val="clear" w:color="auto" w:fill="E1E2E5"/>
    </w:rPr>
  </w:style>
  <w:style w:type="paragraph" w:customStyle="1" w:styleId="Code20">
    <w:name w:val="Code2"/>
    <w:basedOn w:val="Normal"/>
    <w:link w:val="Code2Char"/>
    <w:rsid w:val="004C7C75"/>
    <w:pPr>
      <w:pBdr>
        <w:top w:val="single" w:sz="4" w:space="1" w:color="auto"/>
        <w:left w:val="single" w:sz="4" w:space="4" w:color="auto"/>
        <w:bottom w:val="single" w:sz="4" w:space="1" w:color="auto"/>
        <w:right w:val="single" w:sz="4" w:space="4" w:color="auto"/>
      </w:pBdr>
      <w:shd w:val="clear" w:color="auto" w:fill="E6E6E6"/>
    </w:pPr>
    <w:rPr>
      <w:rFonts w:ascii="Courier" w:eastAsia="Times New Roman" w:hAnsi="Courier"/>
      <w:sz w:val="18"/>
      <w:szCs w:val="18"/>
      <w:shd w:val="clear" w:color="auto" w:fill="E1E2E5"/>
    </w:rPr>
  </w:style>
  <w:style w:type="character" w:customStyle="1" w:styleId="Code2Char">
    <w:name w:val="Code2 Char"/>
    <w:basedOn w:val="DefaultParagraphFont"/>
    <w:link w:val="Code20"/>
    <w:rsid w:val="004C7C75"/>
    <w:rPr>
      <w:rFonts w:ascii="Courier" w:eastAsia="Times New Roman" w:hAnsi="Courier" w:cs="Times New Roman"/>
      <w:sz w:val="18"/>
      <w:szCs w:val="18"/>
      <w:shd w:val="clear" w:color="auto" w:fill="E6E6E6"/>
      <w:lang w:eastAsia="en-US"/>
    </w:rPr>
  </w:style>
  <w:style w:type="paragraph" w:styleId="HTMLPreformatted">
    <w:name w:val="HTML Preformatted"/>
    <w:basedOn w:val="Normal"/>
    <w:link w:val="HTMLPreformattedChar"/>
    <w:unhideWhenUsed/>
    <w:rsid w:val="003639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rsid w:val="00363919"/>
    <w:rPr>
      <w:rFonts w:ascii="Courier New" w:eastAsia="Times New Roman" w:hAnsi="Courier New" w:cs="Courier New"/>
      <w:lang w:eastAsia="en-US"/>
    </w:rPr>
  </w:style>
  <w:style w:type="character" w:customStyle="1" w:styleId="gcg2ujhdabb">
    <w:name w:val="gcg2ujhdabb"/>
    <w:basedOn w:val="DefaultParagraphFont"/>
    <w:rsid w:val="00363919"/>
  </w:style>
  <w:style w:type="character" w:customStyle="1" w:styleId="gcg2ujhdeab">
    <w:name w:val="gcg2ujhdeab"/>
    <w:basedOn w:val="DefaultParagraphFont"/>
    <w:rsid w:val="00363919"/>
  </w:style>
  <w:style w:type="paragraph" w:styleId="NoSpacing">
    <w:name w:val="No Spacing"/>
    <w:aliases w:val="NormalLeftJustified"/>
    <w:basedOn w:val="Normal"/>
    <w:link w:val="NoSpacingChar"/>
    <w:uiPriority w:val="1"/>
    <w:rsid w:val="00363919"/>
  </w:style>
  <w:style w:type="character" w:customStyle="1" w:styleId="gewyw5ybjeb">
    <w:name w:val="gewyw5ybjeb"/>
    <w:basedOn w:val="DefaultParagraphFont"/>
    <w:rsid w:val="00363919"/>
  </w:style>
  <w:style w:type="character" w:customStyle="1" w:styleId="gewyw5ybmdb">
    <w:name w:val="gewyw5ybmdb"/>
    <w:basedOn w:val="DefaultParagraphFont"/>
    <w:rsid w:val="00363919"/>
  </w:style>
  <w:style w:type="character" w:styleId="FollowedHyperlink">
    <w:name w:val="FollowedHyperlink"/>
    <w:basedOn w:val="DefaultParagraphFont"/>
    <w:uiPriority w:val="99"/>
    <w:semiHidden/>
    <w:unhideWhenUsed/>
    <w:rsid w:val="00853A71"/>
    <w:rPr>
      <w:color w:val="800080" w:themeColor="followedHyperlink"/>
      <w:u w:val="single"/>
    </w:rPr>
  </w:style>
  <w:style w:type="paragraph" w:styleId="NormalWeb">
    <w:name w:val="Normal (Web)"/>
    <w:basedOn w:val="Normal"/>
    <w:uiPriority w:val="99"/>
    <w:unhideWhenUsed/>
    <w:rsid w:val="00363919"/>
    <w:pPr>
      <w:spacing w:before="100" w:beforeAutospacing="1" w:after="100" w:afterAutospacing="1"/>
    </w:pPr>
  </w:style>
  <w:style w:type="paragraph" w:styleId="Title">
    <w:name w:val="Title"/>
    <w:basedOn w:val="Normal"/>
    <w:next w:val="Normal"/>
    <w:link w:val="TitleChar"/>
    <w:uiPriority w:val="10"/>
    <w:rsid w:val="00853A71"/>
    <w:pPr>
      <w:pBdr>
        <w:top w:val="dotted" w:sz="2" w:space="1" w:color="632423" w:themeColor="accent2" w:themeShade="80"/>
        <w:bottom w:val="dotted" w:sz="2" w:space="6" w:color="632423" w:themeColor="accent2" w:themeShade="80"/>
      </w:pBdr>
      <w:spacing w:before="500" w:after="300"/>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853A71"/>
    <w:rPr>
      <w:rFonts w:ascii="Times New Roman" w:eastAsia="ＭＳ 明朝" w:hAnsi="Times New Roman" w:cs="Times New Roman"/>
      <w:caps/>
      <w:color w:val="632423" w:themeColor="accent2" w:themeShade="80"/>
      <w:spacing w:val="50"/>
      <w:sz w:val="44"/>
      <w:szCs w:val="44"/>
      <w:lang w:eastAsia="en-US"/>
    </w:rPr>
  </w:style>
  <w:style w:type="paragraph" w:styleId="Subtitle">
    <w:name w:val="Subtitle"/>
    <w:basedOn w:val="Normal"/>
    <w:next w:val="Normal"/>
    <w:link w:val="SubtitleChar"/>
    <w:uiPriority w:val="11"/>
    <w:rsid w:val="00363919"/>
    <w:pPr>
      <w:spacing w:after="560"/>
      <w:jc w:val="center"/>
    </w:pPr>
    <w:rPr>
      <w:caps/>
      <w:spacing w:val="20"/>
      <w:sz w:val="18"/>
      <w:szCs w:val="18"/>
    </w:rPr>
  </w:style>
  <w:style w:type="character" w:customStyle="1" w:styleId="SubtitleChar">
    <w:name w:val="Subtitle Char"/>
    <w:basedOn w:val="DefaultParagraphFont"/>
    <w:link w:val="Subtitle"/>
    <w:uiPriority w:val="11"/>
    <w:rsid w:val="00363919"/>
    <w:rPr>
      <w:rFonts w:ascii="Times New Roman" w:eastAsia="ＭＳ 明朝" w:hAnsi="Times New Roman" w:cs="Times New Roman"/>
      <w:caps/>
      <w:spacing w:val="20"/>
      <w:sz w:val="18"/>
      <w:szCs w:val="18"/>
      <w:lang w:eastAsia="en-US"/>
    </w:rPr>
  </w:style>
  <w:style w:type="character" w:styleId="Strong">
    <w:name w:val="Strong"/>
    <w:uiPriority w:val="22"/>
    <w:rsid w:val="00363919"/>
    <w:rPr>
      <w:b/>
      <w:bCs/>
      <w:color w:val="943634" w:themeColor="accent2" w:themeShade="BF"/>
      <w:spacing w:val="5"/>
    </w:rPr>
  </w:style>
  <w:style w:type="character" w:styleId="Emphasis">
    <w:name w:val="Emphasis"/>
    <w:uiPriority w:val="20"/>
    <w:rsid w:val="00853A71"/>
    <w:rPr>
      <w:caps/>
      <w:spacing w:val="5"/>
      <w:sz w:val="20"/>
      <w:szCs w:val="20"/>
    </w:rPr>
  </w:style>
  <w:style w:type="character" w:customStyle="1" w:styleId="NoSpacingChar">
    <w:name w:val="No Spacing Char"/>
    <w:aliases w:val="NormalLeftJustified Char"/>
    <w:basedOn w:val="DefaultParagraphFont"/>
    <w:link w:val="NoSpacing"/>
    <w:uiPriority w:val="1"/>
    <w:rsid w:val="00363919"/>
    <w:rPr>
      <w:rFonts w:ascii="Times New Roman" w:eastAsia="ＭＳ 明朝" w:hAnsi="Times New Roman" w:cs="Times New Roman"/>
      <w:sz w:val="24"/>
      <w:szCs w:val="24"/>
      <w:lang w:eastAsia="en-US"/>
    </w:rPr>
  </w:style>
  <w:style w:type="paragraph" w:styleId="Quote">
    <w:name w:val="Quote"/>
    <w:basedOn w:val="Normal"/>
    <w:next w:val="Normal"/>
    <w:link w:val="QuoteChar"/>
    <w:uiPriority w:val="29"/>
    <w:rsid w:val="00363919"/>
    <w:rPr>
      <w:i/>
      <w:iCs/>
    </w:rPr>
  </w:style>
  <w:style w:type="character" w:customStyle="1" w:styleId="QuoteChar">
    <w:name w:val="Quote Char"/>
    <w:basedOn w:val="DefaultParagraphFont"/>
    <w:link w:val="Quote"/>
    <w:uiPriority w:val="29"/>
    <w:rsid w:val="00363919"/>
    <w:rPr>
      <w:rFonts w:ascii="Times New Roman" w:eastAsia="ＭＳ 明朝" w:hAnsi="Times New Roman" w:cs="Times New Roman"/>
      <w:i/>
      <w:iCs/>
      <w:sz w:val="24"/>
      <w:szCs w:val="24"/>
      <w:lang w:eastAsia="en-US"/>
    </w:rPr>
  </w:style>
  <w:style w:type="paragraph" w:styleId="IntenseQuote">
    <w:name w:val="Intense Quote"/>
    <w:basedOn w:val="Normal"/>
    <w:next w:val="Normal"/>
    <w:link w:val="IntenseQuoteChar"/>
    <w:uiPriority w:val="30"/>
    <w:rsid w:val="00363919"/>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363919"/>
    <w:rPr>
      <w:rFonts w:ascii="Times New Roman" w:eastAsia="ＭＳ 明朝" w:hAnsi="Times New Roman" w:cs="Times New Roman"/>
      <w:caps/>
      <w:color w:val="622423" w:themeColor="accent2" w:themeShade="7F"/>
      <w:spacing w:val="5"/>
      <w:lang w:eastAsia="en-US"/>
    </w:rPr>
  </w:style>
  <w:style w:type="character" w:styleId="SubtleEmphasis">
    <w:name w:val="Subtle Emphasis"/>
    <w:uiPriority w:val="19"/>
    <w:rsid w:val="004C7C75"/>
    <w:rPr>
      <w:i/>
      <w:iCs/>
    </w:rPr>
  </w:style>
  <w:style w:type="character" w:styleId="IntenseEmphasis">
    <w:name w:val="Intense Emphasis"/>
    <w:uiPriority w:val="21"/>
    <w:rsid w:val="00363919"/>
    <w:rPr>
      <w:i/>
      <w:iCs/>
      <w:caps/>
      <w:spacing w:val="10"/>
      <w:sz w:val="20"/>
      <w:szCs w:val="20"/>
    </w:rPr>
  </w:style>
  <w:style w:type="character" w:styleId="SubtleReference">
    <w:name w:val="Subtle Reference"/>
    <w:basedOn w:val="DefaultParagraphFont"/>
    <w:uiPriority w:val="31"/>
    <w:rsid w:val="004C7C75"/>
    <w:rPr>
      <w:rFonts w:asciiTheme="minorHAnsi" w:eastAsiaTheme="minorEastAsia" w:hAnsiTheme="minorHAnsi" w:cstheme="minorBidi"/>
      <w:i/>
      <w:iCs/>
      <w:color w:val="622423" w:themeColor="accent2" w:themeShade="7F"/>
    </w:rPr>
  </w:style>
  <w:style w:type="character" w:styleId="IntenseReference">
    <w:name w:val="Intense Reference"/>
    <w:uiPriority w:val="32"/>
    <w:rsid w:val="00363919"/>
    <w:rPr>
      <w:rFonts w:asciiTheme="minorHAnsi" w:eastAsiaTheme="minorEastAsia" w:hAnsiTheme="minorHAnsi" w:cstheme="minorBidi"/>
      <w:b/>
      <w:bCs/>
      <w:i/>
      <w:iCs/>
      <w:color w:val="622423" w:themeColor="accent2" w:themeShade="7F"/>
    </w:rPr>
  </w:style>
  <w:style w:type="character" w:styleId="BookTitle">
    <w:name w:val="Book Title"/>
    <w:uiPriority w:val="33"/>
    <w:rsid w:val="004C7C75"/>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853A71"/>
    <w:pPr>
      <w:outlineLvl w:val="9"/>
    </w:pPr>
    <w:rPr>
      <w:lang w:bidi="en-US"/>
    </w:rPr>
  </w:style>
  <w:style w:type="table" w:customStyle="1" w:styleId="PlainTable51">
    <w:name w:val="Plain Table 51"/>
    <w:basedOn w:val="TableNormal"/>
    <w:uiPriority w:val="45"/>
    <w:rsid w:val="004C7C75"/>
    <w:rPr>
      <w:rFonts w:eastAsiaTheme="minorHAnsi"/>
      <w:sz w:val="24"/>
      <w:szCs w:val="24"/>
      <w:lang w:eastAsia="en-US"/>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rsid w:val="004C7C75"/>
    <w:rPr>
      <w:rFonts w:eastAsia="SimSun"/>
      <w:sz w:val="24"/>
      <w:szCs w:val="24"/>
      <w:lang w:eastAsia="en-US"/>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52">
    <w:name w:val="Plain Table 52"/>
    <w:basedOn w:val="TableNormal"/>
    <w:uiPriority w:val="45"/>
    <w:rsid w:val="004C7C75"/>
    <w:rPr>
      <w:rFonts w:eastAsia="SimSun"/>
      <w:sz w:val="24"/>
      <w:szCs w:val="24"/>
      <w:lang w:eastAsia="en-US"/>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MyTable">
    <w:name w:val="MyTable"/>
    <w:basedOn w:val="TableNormal"/>
    <w:uiPriority w:val="99"/>
    <w:rsid w:val="00853A71"/>
    <w:rPr>
      <w:rFonts w:ascii="Calibri" w:eastAsia="Calibri" w:hAnsi="Calibri" w:cs="Calibri"/>
      <w:lang w:eastAsia="en-US"/>
    </w:rPr>
    <w:tblPr>
      <w:tblInd w:w="0" w:type="dxa"/>
      <w:tblCellMar>
        <w:top w:w="0" w:type="dxa"/>
        <w:left w:w="108" w:type="dxa"/>
        <w:bottom w:w="0" w:type="dxa"/>
        <w:right w:w="108" w:type="dxa"/>
      </w:tblCellMar>
    </w:tblPr>
    <w:tcPr>
      <w:shd w:val="clear" w:color="auto" w:fill="E0E0E0"/>
    </w:tcPr>
  </w:style>
  <w:style w:type="paragraph" w:styleId="BodyText">
    <w:name w:val="Body Text"/>
    <w:basedOn w:val="Normal"/>
    <w:link w:val="BodyTextChar"/>
    <w:rsid w:val="004C7C75"/>
    <w:pPr>
      <w:spacing w:line="480" w:lineRule="auto"/>
    </w:pPr>
    <w:rPr>
      <w:rFonts w:eastAsia="Times New Roman"/>
      <w:color w:val="FF0000"/>
    </w:rPr>
  </w:style>
  <w:style w:type="character" w:customStyle="1" w:styleId="BodyTextChar">
    <w:name w:val="Body Text Char"/>
    <w:basedOn w:val="DefaultParagraphFont"/>
    <w:link w:val="BodyText"/>
    <w:rsid w:val="004C7C75"/>
    <w:rPr>
      <w:rFonts w:ascii="Times New Roman" w:eastAsia="Times New Roman" w:hAnsi="Times New Roman" w:cs="Times New Roman"/>
      <w:color w:val="FF0000"/>
      <w:sz w:val="24"/>
      <w:szCs w:val="24"/>
      <w:lang w:eastAsia="en-US"/>
    </w:rPr>
  </w:style>
  <w:style w:type="character" w:customStyle="1" w:styleId="apple-style-span">
    <w:name w:val="apple-style-span"/>
    <w:basedOn w:val="DefaultParagraphFont"/>
    <w:rsid w:val="00363919"/>
  </w:style>
  <w:style w:type="character" w:customStyle="1" w:styleId="apple-converted-space">
    <w:name w:val="apple-converted-space"/>
    <w:basedOn w:val="DefaultParagraphFont"/>
    <w:rsid w:val="00363919"/>
  </w:style>
  <w:style w:type="paragraph" w:customStyle="1" w:styleId="footnotedescription">
    <w:name w:val="footnote description"/>
    <w:next w:val="Normal"/>
    <w:link w:val="footnotedescriptionChar"/>
    <w:hidden/>
    <w:rsid w:val="00FA2E7C"/>
    <w:pPr>
      <w:spacing w:line="259" w:lineRule="auto"/>
    </w:pPr>
    <w:rPr>
      <w:rFonts w:ascii="Times New Roman" w:eastAsia="Times New Roman" w:hAnsi="Times New Roman" w:cs="Times New Roman"/>
      <w:color w:val="000000"/>
      <w:sz w:val="24"/>
      <w:szCs w:val="22"/>
      <w:lang w:eastAsia="en-US"/>
    </w:rPr>
  </w:style>
  <w:style w:type="character" w:customStyle="1" w:styleId="footnotedescriptionChar">
    <w:name w:val="footnote description Char"/>
    <w:link w:val="footnotedescription"/>
    <w:rsid w:val="00FA2E7C"/>
    <w:rPr>
      <w:rFonts w:ascii="Times New Roman" w:eastAsia="Times New Roman" w:hAnsi="Times New Roman" w:cs="Times New Roman"/>
      <w:color w:val="000000"/>
      <w:sz w:val="24"/>
      <w:szCs w:val="22"/>
      <w:lang w:eastAsia="en-US"/>
    </w:rPr>
  </w:style>
  <w:style w:type="character" w:customStyle="1" w:styleId="footnotemark">
    <w:name w:val="footnote mark"/>
    <w:hidden/>
    <w:rsid w:val="00FA2E7C"/>
    <w:rPr>
      <w:rFonts w:ascii="Times New Roman" w:eastAsia="Times New Roman" w:hAnsi="Times New Roman" w:cs="Times New Roman"/>
      <w:color w:val="000000"/>
      <w:sz w:val="24"/>
      <w:vertAlign w:val="superscript"/>
    </w:rPr>
  </w:style>
  <w:style w:type="paragraph" w:customStyle="1" w:styleId="SPIEbodytext">
    <w:name w:val="SPIE body text"/>
    <w:basedOn w:val="Normal"/>
    <w:link w:val="SPIEbodytextCharChar"/>
    <w:rsid w:val="00FA2E7C"/>
    <w:pPr>
      <w:jc w:val="both"/>
    </w:pPr>
    <w:rPr>
      <w:sz w:val="20"/>
    </w:rPr>
  </w:style>
  <w:style w:type="character" w:customStyle="1" w:styleId="SPIEbodytextCharChar">
    <w:name w:val="SPIE body text Char Char"/>
    <w:basedOn w:val="DefaultParagraphFont"/>
    <w:link w:val="SPIEbodytext"/>
    <w:rsid w:val="00FA2E7C"/>
    <w:rPr>
      <w:rFonts w:ascii="Times New Roman" w:eastAsia="ＭＳ 明朝" w:hAnsi="Times New Roman" w:cs="Times New Roman"/>
      <w:szCs w:val="24"/>
      <w:lang w:eastAsia="en-US"/>
    </w:rPr>
  </w:style>
  <w:style w:type="paragraph" w:customStyle="1" w:styleId="BoxEmphasis">
    <w:name w:val="BoxEmphasis"/>
    <w:basedOn w:val="Normal"/>
    <w:qFormat/>
    <w:rsid w:val="00853A71"/>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018764">
      <w:bodyDiv w:val="1"/>
      <w:marLeft w:val="0"/>
      <w:marRight w:val="0"/>
      <w:marTop w:val="0"/>
      <w:marBottom w:val="0"/>
      <w:divBdr>
        <w:top w:val="none" w:sz="0" w:space="0" w:color="auto"/>
        <w:left w:val="none" w:sz="0" w:space="0" w:color="auto"/>
        <w:bottom w:val="none" w:sz="0" w:space="0" w:color="auto"/>
        <w:right w:val="none" w:sz="0" w:space="0" w:color="auto"/>
      </w:divBdr>
    </w:div>
    <w:div w:id="128401422">
      <w:bodyDiv w:val="1"/>
      <w:marLeft w:val="0"/>
      <w:marRight w:val="0"/>
      <w:marTop w:val="0"/>
      <w:marBottom w:val="0"/>
      <w:divBdr>
        <w:top w:val="none" w:sz="0" w:space="0" w:color="auto"/>
        <w:left w:val="none" w:sz="0" w:space="0" w:color="auto"/>
        <w:bottom w:val="none" w:sz="0" w:space="0" w:color="auto"/>
        <w:right w:val="none" w:sz="0" w:space="0" w:color="auto"/>
      </w:divBdr>
      <w:divsChild>
        <w:div w:id="1224173785">
          <w:marLeft w:val="0"/>
          <w:marRight w:val="0"/>
          <w:marTop w:val="0"/>
          <w:marBottom w:val="0"/>
          <w:divBdr>
            <w:top w:val="none" w:sz="0" w:space="0" w:color="auto"/>
            <w:left w:val="none" w:sz="0" w:space="0" w:color="auto"/>
            <w:bottom w:val="none" w:sz="0" w:space="0" w:color="auto"/>
            <w:right w:val="none" w:sz="0" w:space="0" w:color="auto"/>
          </w:divBdr>
        </w:div>
        <w:div w:id="2062093195">
          <w:marLeft w:val="0"/>
          <w:marRight w:val="0"/>
          <w:marTop w:val="0"/>
          <w:marBottom w:val="0"/>
          <w:divBdr>
            <w:top w:val="none" w:sz="0" w:space="0" w:color="auto"/>
            <w:left w:val="none" w:sz="0" w:space="0" w:color="auto"/>
            <w:bottom w:val="none" w:sz="0" w:space="0" w:color="auto"/>
            <w:right w:val="none" w:sz="0" w:space="0" w:color="auto"/>
          </w:divBdr>
        </w:div>
        <w:div w:id="1585645321">
          <w:marLeft w:val="0"/>
          <w:marRight w:val="0"/>
          <w:marTop w:val="0"/>
          <w:marBottom w:val="0"/>
          <w:divBdr>
            <w:top w:val="none" w:sz="0" w:space="0" w:color="auto"/>
            <w:left w:val="none" w:sz="0" w:space="0" w:color="auto"/>
            <w:bottom w:val="none" w:sz="0" w:space="0" w:color="auto"/>
            <w:right w:val="none" w:sz="0" w:space="0" w:color="auto"/>
          </w:divBdr>
        </w:div>
        <w:div w:id="1773238942">
          <w:marLeft w:val="0"/>
          <w:marRight w:val="0"/>
          <w:marTop w:val="0"/>
          <w:marBottom w:val="0"/>
          <w:divBdr>
            <w:top w:val="none" w:sz="0" w:space="0" w:color="auto"/>
            <w:left w:val="none" w:sz="0" w:space="0" w:color="auto"/>
            <w:bottom w:val="none" w:sz="0" w:space="0" w:color="auto"/>
            <w:right w:val="none" w:sz="0" w:space="0" w:color="auto"/>
          </w:divBdr>
        </w:div>
        <w:div w:id="506477611">
          <w:marLeft w:val="0"/>
          <w:marRight w:val="0"/>
          <w:marTop w:val="0"/>
          <w:marBottom w:val="0"/>
          <w:divBdr>
            <w:top w:val="none" w:sz="0" w:space="0" w:color="auto"/>
            <w:left w:val="none" w:sz="0" w:space="0" w:color="auto"/>
            <w:bottom w:val="none" w:sz="0" w:space="0" w:color="auto"/>
            <w:right w:val="none" w:sz="0" w:space="0" w:color="auto"/>
          </w:divBdr>
        </w:div>
        <w:div w:id="1584223115">
          <w:marLeft w:val="0"/>
          <w:marRight w:val="0"/>
          <w:marTop w:val="0"/>
          <w:marBottom w:val="0"/>
          <w:divBdr>
            <w:top w:val="none" w:sz="0" w:space="0" w:color="auto"/>
            <w:left w:val="none" w:sz="0" w:space="0" w:color="auto"/>
            <w:bottom w:val="none" w:sz="0" w:space="0" w:color="auto"/>
            <w:right w:val="none" w:sz="0" w:space="0" w:color="auto"/>
          </w:divBdr>
        </w:div>
        <w:div w:id="608045839">
          <w:marLeft w:val="0"/>
          <w:marRight w:val="0"/>
          <w:marTop w:val="0"/>
          <w:marBottom w:val="0"/>
          <w:divBdr>
            <w:top w:val="none" w:sz="0" w:space="0" w:color="auto"/>
            <w:left w:val="none" w:sz="0" w:space="0" w:color="auto"/>
            <w:bottom w:val="none" w:sz="0" w:space="0" w:color="auto"/>
            <w:right w:val="none" w:sz="0" w:space="0" w:color="auto"/>
          </w:divBdr>
        </w:div>
        <w:div w:id="929855673">
          <w:marLeft w:val="0"/>
          <w:marRight w:val="0"/>
          <w:marTop w:val="0"/>
          <w:marBottom w:val="0"/>
          <w:divBdr>
            <w:top w:val="none" w:sz="0" w:space="0" w:color="auto"/>
            <w:left w:val="none" w:sz="0" w:space="0" w:color="auto"/>
            <w:bottom w:val="none" w:sz="0" w:space="0" w:color="auto"/>
            <w:right w:val="none" w:sz="0" w:space="0" w:color="auto"/>
          </w:divBdr>
        </w:div>
        <w:div w:id="1981424165">
          <w:marLeft w:val="0"/>
          <w:marRight w:val="0"/>
          <w:marTop w:val="0"/>
          <w:marBottom w:val="0"/>
          <w:divBdr>
            <w:top w:val="none" w:sz="0" w:space="0" w:color="auto"/>
            <w:left w:val="none" w:sz="0" w:space="0" w:color="auto"/>
            <w:bottom w:val="none" w:sz="0" w:space="0" w:color="auto"/>
            <w:right w:val="none" w:sz="0" w:space="0" w:color="auto"/>
          </w:divBdr>
        </w:div>
      </w:divsChild>
    </w:div>
    <w:div w:id="134102609">
      <w:bodyDiv w:val="1"/>
      <w:marLeft w:val="0"/>
      <w:marRight w:val="0"/>
      <w:marTop w:val="0"/>
      <w:marBottom w:val="0"/>
      <w:divBdr>
        <w:top w:val="none" w:sz="0" w:space="0" w:color="auto"/>
        <w:left w:val="none" w:sz="0" w:space="0" w:color="auto"/>
        <w:bottom w:val="none" w:sz="0" w:space="0" w:color="auto"/>
        <w:right w:val="none" w:sz="0" w:space="0" w:color="auto"/>
      </w:divBdr>
    </w:div>
    <w:div w:id="279805261">
      <w:bodyDiv w:val="1"/>
      <w:marLeft w:val="0"/>
      <w:marRight w:val="0"/>
      <w:marTop w:val="0"/>
      <w:marBottom w:val="0"/>
      <w:divBdr>
        <w:top w:val="none" w:sz="0" w:space="0" w:color="auto"/>
        <w:left w:val="none" w:sz="0" w:space="0" w:color="auto"/>
        <w:bottom w:val="none" w:sz="0" w:space="0" w:color="auto"/>
        <w:right w:val="none" w:sz="0" w:space="0" w:color="auto"/>
      </w:divBdr>
    </w:div>
    <w:div w:id="351225666">
      <w:bodyDiv w:val="1"/>
      <w:marLeft w:val="0"/>
      <w:marRight w:val="0"/>
      <w:marTop w:val="0"/>
      <w:marBottom w:val="0"/>
      <w:divBdr>
        <w:top w:val="none" w:sz="0" w:space="0" w:color="auto"/>
        <w:left w:val="none" w:sz="0" w:space="0" w:color="auto"/>
        <w:bottom w:val="none" w:sz="0" w:space="0" w:color="auto"/>
        <w:right w:val="none" w:sz="0" w:space="0" w:color="auto"/>
      </w:divBdr>
    </w:div>
    <w:div w:id="398866093">
      <w:bodyDiv w:val="1"/>
      <w:marLeft w:val="0"/>
      <w:marRight w:val="0"/>
      <w:marTop w:val="0"/>
      <w:marBottom w:val="0"/>
      <w:divBdr>
        <w:top w:val="none" w:sz="0" w:space="0" w:color="auto"/>
        <w:left w:val="none" w:sz="0" w:space="0" w:color="auto"/>
        <w:bottom w:val="none" w:sz="0" w:space="0" w:color="auto"/>
        <w:right w:val="none" w:sz="0" w:space="0" w:color="auto"/>
      </w:divBdr>
    </w:div>
    <w:div w:id="602567452">
      <w:bodyDiv w:val="1"/>
      <w:marLeft w:val="0"/>
      <w:marRight w:val="0"/>
      <w:marTop w:val="0"/>
      <w:marBottom w:val="0"/>
      <w:divBdr>
        <w:top w:val="none" w:sz="0" w:space="0" w:color="auto"/>
        <w:left w:val="none" w:sz="0" w:space="0" w:color="auto"/>
        <w:bottom w:val="none" w:sz="0" w:space="0" w:color="auto"/>
        <w:right w:val="none" w:sz="0" w:space="0" w:color="auto"/>
      </w:divBdr>
    </w:div>
    <w:div w:id="637733968">
      <w:bodyDiv w:val="1"/>
      <w:marLeft w:val="0"/>
      <w:marRight w:val="0"/>
      <w:marTop w:val="0"/>
      <w:marBottom w:val="0"/>
      <w:divBdr>
        <w:top w:val="none" w:sz="0" w:space="0" w:color="auto"/>
        <w:left w:val="none" w:sz="0" w:space="0" w:color="auto"/>
        <w:bottom w:val="none" w:sz="0" w:space="0" w:color="auto"/>
        <w:right w:val="none" w:sz="0" w:space="0" w:color="auto"/>
      </w:divBdr>
    </w:div>
    <w:div w:id="655496920">
      <w:bodyDiv w:val="1"/>
      <w:marLeft w:val="0"/>
      <w:marRight w:val="0"/>
      <w:marTop w:val="0"/>
      <w:marBottom w:val="0"/>
      <w:divBdr>
        <w:top w:val="none" w:sz="0" w:space="0" w:color="auto"/>
        <w:left w:val="none" w:sz="0" w:space="0" w:color="auto"/>
        <w:bottom w:val="none" w:sz="0" w:space="0" w:color="auto"/>
        <w:right w:val="none" w:sz="0" w:space="0" w:color="auto"/>
      </w:divBdr>
    </w:div>
    <w:div w:id="748501480">
      <w:bodyDiv w:val="1"/>
      <w:marLeft w:val="0"/>
      <w:marRight w:val="0"/>
      <w:marTop w:val="0"/>
      <w:marBottom w:val="0"/>
      <w:divBdr>
        <w:top w:val="none" w:sz="0" w:space="0" w:color="auto"/>
        <w:left w:val="none" w:sz="0" w:space="0" w:color="auto"/>
        <w:bottom w:val="none" w:sz="0" w:space="0" w:color="auto"/>
        <w:right w:val="none" w:sz="0" w:space="0" w:color="auto"/>
      </w:divBdr>
    </w:div>
    <w:div w:id="819804616">
      <w:bodyDiv w:val="1"/>
      <w:marLeft w:val="0"/>
      <w:marRight w:val="0"/>
      <w:marTop w:val="0"/>
      <w:marBottom w:val="0"/>
      <w:divBdr>
        <w:top w:val="none" w:sz="0" w:space="0" w:color="auto"/>
        <w:left w:val="none" w:sz="0" w:space="0" w:color="auto"/>
        <w:bottom w:val="none" w:sz="0" w:space="0" w:color="auto"/>
        <w:right w:val="none" w:sz="0" w:space="0" w:color="auto"/>
      </w:divBdr>
    </w:div>
    <w:div w:id="866481463">
      <w:bodyDiv w:val="1"/>
      <w:marLeft w:val="0"/>
      <w:marRight w:val="0"/>
      <w:marTop w:val="0"/>
      <w:marBottom w:val="0"/>
      <w:divBdr>
        <w:top w:val="none" w:sz="0" w:space="0" w:color="auto"/>
        <w:left w:val="none" w:sz="0" w:space="0" w:color="auto"/>
        <w:bottom w:val="none" w:sz="0" w:space="0" w:color="auto"/>
        <w:right w:val="none" w:sz="0" w:space="0" w:color="auto"/>
      </w:divBdr>
    </w:div>
    <w:div w:id="889222907">
      <w:bodyDiv w:val="1"/>
      <w:marLeft w:val="0"/>
      <w:marRight w:val="0"/>
      <w:marTop w:val="0"/>
      <w:marBottom w:val="0"/>
      <w:divBdr>
        <w:top w:val="none" w:sz="0" w:space="0" w:color="auto"/>
        <w:left w:val="none" w:sz="0" w:space="0" w:color="auto"/>
        <w:bottom w:val="none" w:sz="0" w:space="0" w:color="auto"/>
        <w:right w:val="none" w:sz="0" w:space="0" w:color="auto"/>
      </w:divBdr>
    </w:div>
    <w:div w:id="922572112">
      <w:bodyDiv w:val="1"/>
      <w:marLeft w:val="0"/>
      <w:marRight w:val="0"/>
      <w:marTop w:val="0"/>
      <w:marBottom w:val="0"/>
      <w:divBdr>
        <w:top w:val="none" w:sz="0" w:space="0" w:color="auto"/>
        <w:left w:val="none" w:sz="0" w:space="0" w:color="auto"/>
        <w:bottom w:val="none" w:sz="0" w:space="0" w:color="auto"/>
        <w:right w:val="none" w:sz="0" w:space="0" w:color="auto"/>
      </w:divBdr>
    </w:div>
    <w:div w:id="931812757">
      <w:bodyDiv w:val="1"/>
      <w:marLeft w:val="0"/>
      <w:marRight w:val="0"/>
      <w:marTop w:val="0"/>
      <w:marBottom w:val="0"/>
      <w:divBdr>
        <w:top w:val="none" w:sz="0" w:space="0" w:color="auto"/>
        <w:left w:val="none" w:sz="0" w:space="0" w:color="auto"/>
        <w:bottom w:val="none" w:sz="0" w:space="0" w:color="auto"/>
        <w:right w:val="none" w:sz="0" w:space="0" w:color="auto"/>
      </w:divBdr>
    </w:div>
    <w:div w:id="1208178152">
      <w:bodyDiv w:val="1"/>
      <w:marLeft w:val="0"/>
      <w:marRight w:val="0"/>
      <w:marTop w:val="0"/>
      <w:marBottom w:val="0"/>
      <w:divBdr>
        <w:top w:val="none" w:sz="0" w:space="0" w:color="auto"/>
        <w:left w:val="none" w:sz="0" w:space="0" w:color="auto"/>
        <w:bottom w:val="none" w:sz="0" w:space="0" w:color="auto"/>
        <w:right w:val="none" w:sz="0" w:space="0" w:color="auto"/>
      </w:divBdr>
    </w:div>
    <w:div w:id="1311711074">
      <w:bodyDiv w:val="1"/>
      <w:marLeft w:val="0"/>
      <w:marRight w:val="0"/>
      <w:marTop w:val="0"/>
      <w:marBottom w:val="0"/>
      <w:divBdr>
        <w:top w:val="none" w:sz="0" w:space="0" w:color="auto"/>
        <w:left w:val="none" w:sz="0" w:space="0" w:color="auto"/>
        <w:bottom w:val="none" w:sz="0" w:space="0" w:color="auto"/>
        <w:right w:val="none" w:sz="0" w:space="0" w:color="auto"/>
      </w:divBdr>
    </w:div>
    <w:div w:id="1327434684">
      <w:bodyDiv w:val="1"/>
      <w:marLeft w:val="0"/>
      <w:marRight w:val="0"/>
      <w:marTop w:val="0"/>
      <w:marBottom w:val="0"/>
      <w:divBdr>
        <w:top w:val="none" w:sz="0" w:space="0" w:color="auto"/>
        <w:left w:val="none" w:sz="0" w:space="0" w:color="auto"/>
        <w:bottom w:val="none" w:sz="0" w:space="0" w:color="auto"/>
        <w:right w:val="none" w:sz="0" w:space="0" w:color="auto"/>
      </w:divBdr>
    </w:div>
    <w:div w:id="1521120093">
      <w:bodyDiv w:val="1"/>
      <w:marLeft w:val="0"/>
      <w:marRight w:val="0"/>
      <w:marTop w:val="0"/>
      <w:marBottom w:val="0"/>
      <w:divBdr>
        <w:top w:val="none" w:sz="0" w:space="0" w:color="auto"/>
        <w:left w:val="none" w:sz="0" w:space="0" w:color="auto"/>
        <w:bottom w:val="none" w:sz="0" w:space="0" w:color="auto"/>
        <w:right w:val="none" w:sz="0" w:space="0" w:color="auto"/>
      </w:divBdr>
    </w:div>
    <w:div w:id="1551191904">
      <w:bodyDiv w:val="1"/>
      <w:marLeft w:val="0"/>
      <w:marRight w:val="0"/>
      <w:marTop w:val="0"/>
      <w:marBottom w:val="0"/>
      <w:divBdr>
        <w:top w:val="none" w:sz="0" w:space="0" w:color="auto"/>
        <w:left w:val="none" w:sz="0" w:space="0" w:color="auto"/>
        <w:bottom w:val="none" w:sz="0" w:space="0" w:color="auto"/>
        <w:right w:val="none" w:sz="0" w:space="0" w:color="auto"/>
      </w:divBdr>
    </w:div>
    <w:div w:id="1562868305">
      <w:bodyDiv w:val="1"/>
      <w:marLeft w:val="0"/>
      <w:marRight w:val="0"/>
      <w:marTop w:val="0"/>
      <w:marBottom w:val="0"/>
      <w:divBdr>
        <w:top w:val="none" w:sz="0" w:space="0" w:color="auto"/>
        <w:left w:val="none" w:sz="0" w:space="0" w:color="auto"/>
        <w:bottom w:val="none" w:sz="0" w:space="0" w:color="auto"/>
        <w:right w:val="none" w:sz="0" w:space="0" w:color="auto"/>
      </w:divBdr>
    </w:div>
    <w:div w:id="1638876235">
      <w:bodyDiv w:val="1"/>
      <w:marLeft w:val="0"/>
      <w:marRight w:val="0"/>
      <w:marTop w:val="0"/>
      <w:marBottom w:val="0"/>
      <w:divBdr>
        <w:top w:val="none" w:sz="0" w:space="0" w:color="auto"/>
        <w:left w:val="none" w:sz="0" w:space="0" w:color="auto"/>
        <w:bottom w:val="none" w:sz="0" w:space="0" w:color="auto"/>
        <w:right w:val="none" w:sz="0" w:space="0" w:color="auto"/>
      </w:divBdr>
    </w:div>
    <w:div w:id="1722630703">
      <w:bodyDiv w:val="1"/>
      <w:marLeft w:val="0"/>
      <w:marRight w:val="0"/>
      <w:marTop w:val="0"/>
      <w:marBottom w:val="0"/>
      <w:divBdr>
        <w:top w:val="none" w:sz="0" w:space="0" w:color="auto"/>
        <w:left w:val="none" w:sz="0" w:space="0" w:color="auto"/>
        <w:bottom w:val="none" w:sz="0" w:space="0" w:color="auto"/>
        <w:right w:val="none" w:sz="0" w:space="0" w:color="auto"/>
      </w:divBdr>
    </w:div>
    <w:div w:id="1811943611">
      <w:bodyDiv w:val="1"/>
      <w:marLeft w:val="0"/>
      <w:marRight w:val="0"/>
      <w:marTop w:val="0"/>
      <w:marBottom w:val="0"/>
      <w:divBdr>
        <w:top w:val="none" w:sz="0" w:space="0" w:color="auto"/>
        <w:left w:val="none" w:sz="0" w:space="0" w:color="auto"/>
        <w:bottom w:val="none" w:sz="0" w:space="0" w:color="auto"/>
        <w:right w:val="none" w:sz="0" w:space="0" w:color="auto"/>
      </w:divBdr>
    </w:div>
    <w:div w:id="1891112380">
      <w:bodyDiv w:val="1"/>
      <w:marLeft w:val="0"/>
      <w:marRight w:val="0"/>
      <w:marTop w:val="0"/>
      <w:marBottom w:val="0"/>
      <w:divBdr>
        <w:top w:val="none" w:sz="0" w:space="0" w:color="auto"/>
        <w:left w:val="none" w:sz="0" w:space="0" w:color="auto"/>
        <w:bottom w:val="none" w:sz="0" w:space="0" w:color="auto"/>
        <w:right w:val="none" w:sz="0" w:space="0" w:color="auto"/>
      </w:divBdr>
    </w:div>
    <w:div w:id="1894852214">
      <w:bodyDiv w:val="1"/>
      <w:marLeft w:val="0"/>
      <w:marRight w:val="0"/>
      <w:marTop w:val="0"/>
      <w:marBottom w:val="0"/>
      <w:divBdr>
        <w:top w:val="none" w:sz="0" w:space="0" w:color="auto"/>
        <w:left w:val="none" w:sz="0" w:space="0" w:color="auto"/>
        <w:bottom w:val="none" w:sz="0" w:space="0" w:color="auto"/>
        <w:right w:val="none" w:sz="0" w:space="0" w:color="auto"/>
      </w:divBdr>
    </w:div>
    <w:div w:id="2019967633">
      <w:bodyDiv w:val="1"/>
      <w:marLeft w:val="0"/>
      <w:marRight w:val="0"/>
      <w:marTop w:val="0"/>
      <w:marBottom w:val="0"/>
      <w:divBdr>
        <w:top w:val="none" w:sz="0" w:space="0" w:color="auto"/>
        <w:left w:val="none" w:sz="0" w:space="0" w:color="auto"/>
        <w:bottom w:val="none" w:sz="0" w:space="0" w:color="auto"/>
        <w:right w:val="none" w:sz="0" w:space="0" w:color="auto"/>
      </w:divBdr>
    </w:div>
    <w:div w:id="21349324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42" Type="http://schemas.openxmlformats.org/officeDocument/2006/relationships/image" Target="media/image76.emf"/><Relationship Id="rId143" Type="http://schemas.openxmlformats.org/officeDocument/2006/relationships/oleObject" Target="embeddings/oleObject59.bin"/><Relationship Id="rId144" Type="http://schemas.openxmlformats.org/officeDocument/2006/relationships/image" Target="media/image77.emf"/><Relationship Id="rId145" Type="http://schemas.openxmlformats.org/officeDocument/2006/relationships/oleObject" Target="embeddings/oleObject60.bin"/><Relationship Id="rId146" Type="http://schemas.openxmlformats.org/officeDocument/2006/relationships/image" Target="media/image78.emf"/><Relationship Id="rId147" Type="http://schemas.openxmlformats.org/officeDocument/2006/relationships/oleObject" Target="embeddings/oleObject61.bin"/><Relationship Id="rId148" Type="http://schemas.openxmlformats.org/officeDocument/2006/relationships/image" Target="media/image79.emf"/><Relationship Id="rId149" Type="http://schemas.openxmlformats.org/officeDocument/2006/relationships/oleObject" Target="embeddings/oleObject62.bin"/><Relationship Id="rId40" Type="http://schemas.openxmlformats.org/officeDocument/2006/relationships/image" Target="media/image18.emf"/><Relationship Id="rId41" Type="http://schemas.openxmlformats.org/officeDocument/2006/relationships/oleObject" Target="embeddings/oleObject17.bin"/><Relationship Id="rId42" Type="http://schemas.openxmlformats.org/officeDocument/2006/relationships/image" Target="media/image19.emf"/><Relationship Id="rId43" Type="http://schemas.openxmlformats.org/officeDocument/2006/relationships/oleObject" Target="embeddings/oleObject18.bin"/><Relationship Id="rId44" Type="http://schemas.openxmlformats.org/officeDocument/2006/relationships/image" Target="media/image20.emf"/><Relationship Id="rId45" Type="http://schemas.openxmlformats.org/officeDocument/2006/relationships/oleObject" Target="embeddings/oleObject19.bin"/><Relationship Id="rId46" Type="http://schemas.openxmlformats.org/officeDocument/2006/relationships/image" Target="media/image21.emf"/><Relationship Id="rId47" Type="http://schemas.openxmlformats.org/officeDocument/2006/relationships/oleObject" Target="embeddings/oleObject20.bin"/><Relationship Id="rId48" Type="http://schemas.openxmlformats.org/officeDocument/2006/relationships/image" Target="media/image22.emf"/><Relationship Id="rId49" Type="http://schemas.openxmlformats.org/officeDocument/2006/relationships/oleObject" Target="embeddings/oleObject21.bin"/><Relationship Id="rId80" Type="http://schemas.openxmlformats.org/officeDocument/2006/relationships/image" Target="media/image38.emf"/><Relationship Id="rId81" Type="http://schemas.openxmlformats.org/officeDocument/2006/relationships/oleObject" Target="embeddings/oleObject37.bin"/><Relationship Id="rId82" Type="http://schemas.openxmlformats.org/officeDocument/2006/relationships/image" Target="media/image39.emf"/><Relationship Id="rId83" Type="http://schemas.openxmlformats.org/officeDocument/2006/relationships/oleObject" Target="embeddings/oleObject38.bin"/><Relationship Id="rId84" Type="http://schemas.openxmlformats.org/officeDocument/2006/relationships/image" Target="media/image40.emf"/><Relationship Id="rId85" Type="http://schemas.openxmlformats.org/officeDocument/2006/relationships/oleObject" Target="embeddings/oleObject39.bin"/><Relationship Id="rId86" Type="http://schemas.openxmlformats.org/officeDocument/2006/relationships/image" Target="media/image41.png"/><Relationship Id="rId87" Type="http://schemas.openxmlformats.org/officeDocument/2006/relationships/image" Target="media/image42.png"/><Relationship Id="rId88" Type="http://schemas.openxmlformats.org/officeDocument/2006/relationships/image" Target="media/image43.png"/><Relationship Id="rId89" Type="http://schemas.openxmlformats.org/officeDocument/2006/relationships/image" Target="media/image44.png"/><Relationship Id="rId110" Type="http://schemas.openxmlformats.org/officeDocument/2006/relationships/image" Target="media/image57.emf"/><Relationship Id="rId111" Type="http://schemas.openxmlformats.org/officeDocument/2006/relationships/oleObject" Target="embeddings/oleObject48.bin"/><Relationship Id="rId112" Type="http://schemas.openxmlformats.org/officeDocument/2006/relationships/image" Target="media/image58.png"/><Relationship Id="rId113" Type="http://schemas.openxmlformats.org/officeDocument/2006/relationships/image" Target="media/image59.png"/><Relationship Id="rId114" Type="http://schemas.openxmlformats.org/officeDocument/2006/relationships/image" Target="media/image60.png"/><Relationship Id="rId115" Type="http://schemas.openxmlformats.org/officeDocument/2006/relationships/image" Target="media/image61.png"/><Relationship Id="rId116" Type="http://schemas.openxmlformats.org/officeDocument/2006/relationships/image" Target="media/image62.png"/><Relationship Id="rId117" Type="http://schemas.openxmlformats.org/officeDocument/2006/relationships/image" Target="media/image63.png"/><Relationship Id="rId118" Type="http://schemas.openxmlformats.org/officeDocument/2006/relationships/image" Target="media/image64.png"/><Relationship Id="rId119" Type="http://schemas.openxmlformats.org/officeDocument/2006/relationships/image" Target="media/image65.png"/><Relationship Id="rId150" Type="http://schemas.openxmlformats.org/officeDocument/2006/relationships/image" Target="media/image80.emf"/><Relationship Id="rId151" Type="http://schemas.openxmlformats.org/officeDocument/2006/relationships/oleObject" Target="embeddings/oleObject63.bin"/><Relationship Id="rId152" Type="http://schemas.openxmlformats.org/officeDocument/2006/relationships/image" Target="media/image81.emf"/><Relationship Id="rId10" Type="http://schemas.openxmlformats.org/officeDocument/2006/relationships/oleObject" Target="embeddings/oleObject1.bin"/><Relationship Id="rId11" Type="http://schemas.openxmlformats.org/officeDocument/2006/relationships/image" Target="media/image2.emf"/><Relationship Id="rId12" Type="http://schemas.openxmlformats.org/officeDocument/2006/relationships/oleObject" Target="embeddings/oleObject2.bin"/><Relationship Id="rId13" Type="http://schemas.openxmlformats.org/officeDocument/2006/relationships/image" Target="media/image3.emf"/><Relationship Id="rId14" Type="http://schemas.openxmlformats.org/officeDocument/2006/relationships/oleObject" Target="embeddings/oleObject3.bin"/><Relationship Id="rId15" Type="http://schemas.openxmlformats.org/officeDocument/2006/relationships/image" Target="media/image4.emf"/><Relationship Id="rId16" Type="http://schemas.openxmlformats.org/officeDocument/2006/relationships/oleObject" Target="embeddings/oleObject4.bin"/><Relationship Id="rId17" Type="http://schemas.openxmlformats.org/officeDocument/2006/relationships/image" Target="media/image5.emf"/><Relationship Id="rId18" Type="http://schemas.openxmlformats.org/officeDocument/2006/relationships/oleObject" Target="embeddings/oleObject5.bin"/><Relationship Id="rId19" Type="http://schemas.openxmlformats.org/officeDocument/2006/relationships/image" Target="media/image6.emf"/><Relationship Id="rId153" Type="http://schemas.openxmlformats.org/officeDocument/2006/relationships/oleObject" Target="embeddings/oleObject64.bin"/><Relationship Id="rId154" Type="http://schemas.openxmlformats.org/officeDocument/2006/relationships/image" Target="media/image82.emf"/><Relationship Id="rId155" Type="http://schemas.openxmlformats.org/officeDocument/2006/relationships/oleObject" Target="embeddings/oleObject65.bin"/><Relationship Id="rId156" Type="http://schemas.openxmlformats.org/officeDocument/2006/relationships/image" Target="media/image83.emf"/><Relationship Id="rId157" Type="http://schemas.openxmlformats.org/officeDocument/2006/relationships/oleObject" Target="embeddings/oleObject66.bin"/><Relationship Id="rId158" Type="http://schemas.openxmlformats.org/officeDocument/2006/relationships/image" Target="media/image84.emf"/><Relationship Id="rId159" Type="http://schemas.openxmlformats.org/officeDocument/2006/relationships/oleObject" Target="embeddings/oleObject67.bin"/><Relationship Id="rId50" Type="http://schemas.openxmlformats.org/officeDocument/2006/relationships/image" Target="media/image23.emf"/><Relationship Id="rId51" Type="http://schemas.openxmlformats.org/officeDocument/2006/relationships/oleObject" Target="embeddings/oleObject22.bin"/><Relationship Id="rId52" Type="http://schemas.openxmlformats.org/officeDocument/2006/relationships/image" Target="media/image24.emf"/><Relationship Id="rId53" Type="http://schemas.openxmlformats.org/officeDocument/2006/relationships/oleObject" Target="embeddings/oleObject23.bin"/><Relationship Id="rId54" Type="http://schemas.openxmlformats.org/officeDocument/2006/relationships/image" Target="media/image25.emf"/><Relationship Id="rId55" Type="http://schemas.openxmlformats.org/officeDocument/2006/relationships/oleObject" Target="embeddings/oleObject24.bin"/><Relationship Id="rId56" Type="http://schemas.openxmlformats.org/officeDocument/2006/relationships/image" Target="media/image26.emf"/><Relationship Id="rId57" Type="http://schemas.openxmlformats.org/officeDocument/2006/relationships/oleObject" Target="embeddings/oleObject25.bin"/><Relationship Id="rId58" Type="http://schemas.openxmlformats.org/officeDocument/2006/relationships/image" Target="media/image27.emf"/><Relationship Id="rId59" Type="http://schemas.openxmlformats.org/officeDocument/2006/relationships/oleObject" Target="embeddings/oleObject26.bin"/><Relationship Id="rId90" Type="http://schemas.openxmlformats.org/officeDocument/2006/relationships/image" Target="media/image45.png"/><Relationship Id="rId91" Type="http://schemas.openxmlformats.org/officeDocument/2006/relationships/image" Target="media/image46.png"/><Relationship Id="rId92" Type="http://schemas.openxmlformats.org/officeDocument/2006/relationships/image" Target="media/image47.png"/><Relationship Id="rId93" Type="http://schemas.openxmlformats.org/officeDocument/2006/relationships/image" Target="media/image48.png"/><Relationship Id="rId94" Type="http://schemas.openxmlformats.org/officeDocument/2006/relationships/image" Target="media/image49.emf"/><Relationship Id="rId95" Type="http://schemas.openxmlformats.org/officeDocument/2006/relationships/oleObject" Target="embeddings/oleObject40.bin"/><Relationship Id="rId96" Type="http://schemas.openxmlformats.org/officeDocument/2006/relationships/image" Target="media/image50.emf"/><Relationship Id="rId97" Type="http://schemas.openxmlformats.org/officeDocument/2006/relationships/oleObject" Target="embeddings/oleObject41.bin"/><Relationship Id="rId98" Type="http://schemas.openxmlformats.org/officeDocument/2006/relationships/image" Target="media/image51.emf"/><Relationship Id="rId99" Type="http://schemas.openxmlformats.org/officeDocument/2006/relationships/oleObject" Target="embeddings/oleObject42.bin"/><Relationship Id="rId120" Type="http://schemas.openxmlformats.org/officeDocument/2006/relationships/footer" Target="footer1.xml"/><Relationship Id="rId121" Type="http://schemas.openxmlformats.org/officeDocument/2006/relationships/footer" Target="footer2.xml"/><Relationship Id="rId122" Type="http://schemas.openxmlformats.org/officeDocument/2006/relationships/image" Target="media/image66.emf"/><Relationship Id="rId123" Type="http://schemas.openxmlformats.org/officeDocument/2006/relationships/oleObject" Target="embeddings/oleObject49.bin"/><Relationship Id="rId124" Type="http://schemas.openxmlformats.org/officeDocument/2006/relationships/image" Target="media/image67.emf"/><Relationship Id="rId125" Type="http://schemas.openxmlformats.org/officeDocument/2006/relationships/oleObject" Target="embeddings/oleObject50.bin"/><Relationship Id="rId126" Type="http://schemas.openxmlformats.org/officeDocument/2006/relationships/image" Target="media/image68.emf"/><Relationship Id="rId127" Type="http://schemas.openxmlformats.org/officeDocument/2006/relationships/oleObject" Target="embeddings/oleObject51.bin"/><Relationship Id="rId128" Type="http://schemas.openxmlformats.org/officeDocument/2006/relationships/image" Target="media/image69.emf"/><Relationship Id="rId129" Type="http://schemas.openxmlformats.org/officeDocument/2006/relationships/oleObject" Target="embeddings/oleObject52.bin"/><Relationship Id="rId160" Type="http://schemas.openxmlformats.org/officeDocument/2006/relationships/image" Target="media/image85.emf"/><Relationship Id="rId161" Type="http://schemas.openxmlformats.org/officeDocument/2006/relationships/oleObject" Target="embeddings/oleObject68.bin"/><Relationship Id="rId162" Type="http://schemas.openxmlformats.org/officeDocument/2006/relationships/image" Target="media/image86.emf"/><Relationship Id="rId20" Type="http://schemas.openxmlformats.org/officeDocument/2006/relationships/oleObject" Target="embeddings/oleObject6.bin"/><Relationship Id="rId21" Type="http://schemas.openxmlformats.org/officeDocument/2006/relationships/image" Target="media/image7.emf"/><Relationship Id="rId22" Type="http://schemas.openxmlformats.org/officeDocument/2006/relationships/oleObject" Target="embeddings/oleObject7.bin"/><Relationship Id="rId23" Type="http://schemas.openxmlformats.org/officeDocument/2006/relationships/image" Target="media/image8.emf"/><Relationship Id="rId24" Type="http://schemas.openxmlformats.org/officeDocument/2006/relationships/oleObject" Target="embeddings/oleObject8.bin"/><Relationship Id="rId25" Type="http://schemas.openxmlformats.org/officeDocument/2006/relationships/image" Target="media/image9.png"/><Relationship Id="rId26" Type="http://schemas.openxmlformats.org/officeDocument/2006/relationships/image" Target="media/image10.emf"/><Relationship Id="rId27" Type="http://schemas.openxmlformats.org/officeDocument/2006/relationships/oleObject" Target="embeddings/oleObject9.bin"/><Relationship Id="rId28" Type="http://schemas.openxmlformats.org/officeDocument/2006/relationships/image" Target="media/image11.emf"/><Relationship Id="rId29" Type="http://schemas.openxmlformats.org/officeDocument/2006/relationships/oleObject" Target="embeddings/oleObject10.bin"/><Relationship Id="rId163" Type="http://schemas.openxmlformats.org/officeDocument/2006/relationships/oleObject" Target="embeddings/oleObject69.bin"/><Relationship Id="rId164" Type="http://schemas.openxmlformats.org/officeDocument/2006/relationships/image" Target="media/image87.emf"/><Relationship Id="rId165" Type="http://schemas.openxmlformats.org/officeDocument/2006/relationships/oleObject" Target="embeddings/oleObject70.bin"/><Relationship Id="rId166" Type="http://schemas.openxmlformats.org/officeDocument/2006/relationships/image" Target="media/image88.emf"/><Relationship Id="rId167" Type="http://schemas.openxmlformats.org/officeDocument/2006/relationships/oleObject" Target="embeddings/oleObject71.bin"/><Relationship Id="rId168" Type="http://schemas.openxmlformats.org/officeDocument/2006/relationships/image" Target="media/image89.emf"/><Relationship Id="rId169" Type="http://schemas.openxmlformats.org/officeDocument/2006/relationships/oleObject" Target="embeddings/oleObject72.bin"/><Relationship Id="rId60" Type="http://schemas.openxmlformats.org/officeDocument/2006/relationships/image" Target="media/image28.emf"/><Relationship Id="rId61" Type="http://schemas.openxmlformats.org/officeDocument/2006/relationships/oleObject" Target="embeddings/oleObject27.bin"/><Relationship Id="rId62" Type="http://schemas.openxmlformats.org/officeDocument/2006/relationships/image" Target="media/image29.emf"/><Relationship Id="rId63" Type="http://schemas.openxmlformats.org/officeDocument/2006/relationships/oleObject" Target="embeddings/oleObject28.bin"/><Relationship Id="rId64" Type="http://schemas.openxmlformats.org/officeDocument/2006/relationships/image" Target="media/image30.emf"/><Relationship Id="rId65" Type="http://schemas.openxmlformats.org/officeDocument/2006/relationships/oleObject" Target="embeddings/oleObject29.bin"/><Relationship Id="rId66" Type="http://schemas.openxmlformats.org/officeDocument/2006/relationships/image" Target="media/image31.emf"/><Relationship Id="rId67" Type="http://schemas.openxmlformats.org/officeDocument/2006/relationships/oleObject" Target="embeddings/oleObject30.bin"/><Relationship Id="rId68" Type="http://schemas.openxmlformats.org/officeDocument/2006/relationships/image" Target="media/image32.emf"/><Relationship Id="rId69" Type="http://schemas.openxmlformats.org/officeDocument/2006/relationships/oleObject" Target="embeddings/oleObject31.bin"/><Relationship Id="rId130" Type="http://schemas.openxmlformats.org/officeDocument/2006/relationships/image" Target="media/image70.emf"/><Relationship Id="rId131" Type="http://schemas.openxmlformats.org/officeDocument/2006/relationships/oleObject" Target="embeddings/oleObject53.bin"/><Relationship Id="rId132" Type="http://schemas.openxmlformats.org/officeDocument/2006/relationships/image" Target="media/image71.emf"/><Relationship Id="rId133" Type="http://schemas.openxmlformats.org/officeDocument/2006/relationships/oleObject" Target="embeddings/oleObject54.bin"/><Relationship Id="rId134" Type="http://schemas.openxmlformats.org/officeDocument/2006/relationships/image" Target="media/image72.emf"/><Relationship Id="rId135" Type="http://schemas.openxmlformats.org/officeDocument/2006/relationships/oleObject" Target="embeddings/oleObject55.bin"/><Relationship Id="rId136" Type="http://schemas.openxmlformats.org/officeDocument/2006/relationships/image" Target="media/image73.emf"/><Relationship Id="rId137" Type="http://schemas.openxmlformats.org/officeDocument/2006/relationships/oleObject" Target="embeddings/oleObject56.bin"/><Relationship Id="rId138" Type="http://schemas.openxmlformats.org/officeDocument/2006/relationships/image" Target="media/image74.emf"/><Relationship Id="rId139" Type="http://schemas.openxmlformats.org/officeDocument/2006/relationships/oleObject" Target="embeddings/oleObject57.bin"/><Relationship Id="rId170" Type="http://schemas.openxmlformats.org/officeDocument/2006/relationships/image" Target="media/image90.emf"/><Relationship Id="rId171" Type="http://schemas.openxmlformats.org/officeDocument/2006/relationships/oleObject" Target="embeddings/oleObject73.bin"/><Relationship Id="rId172" Type="http://schemas.openxmlformats.org/officeDocument/2006/relationships/image" Target="media/image91.png"/><Relationship Id="rId30" Type="http://schemas.openxmlformats.org/officeDocument/2006/relationships/image" Target="media/image12.emf"/><Relationship Id="rId31" Type="http://schemas.openxmlformats.org/officeDocument/2006/relationships/oleObject" Target="embeddings/oleObject11.bin"/><Relationship Id="rId32" Type="http://schemas.openxmlformats.org/officeDocument/2006/relationships/image" Target="media/image13.emf"/><Relationship Id="rId33" Type="http://schemas.openxmlformats.org/officeDocument/2006/relationships/oleObject" Target="embeddings/oleObject12.bin"/><Relationship Id="rId34" Type="http://schemas.openxmlformats.org/officeDocument/2006/relationships/image" Target="media/image15.emf"/><Relationship Id="rId35" Type="http://schemas.openxmlformats.org/officeDocument/2006/relationships/oleObject" Target="embeddings/oleObject14.bin"/><Relationship Id="rId36" Type="http://schemas.openxmlformats.org/officeDocument/2006/relationships/image" Target="media/image16.emf"/><Relationship Id="rId37" Type="http://schemas.openxmlformats.org/officeDocument/2006/relationships/oleObject" Target="embeddings/oleObject15.bin"/><Relationship Id="rId38" Type="http://schemas.openxmlformats.org/officeDocument/2006/relationships/image" Target="media/image17.emf"/><Relationship Id="rId39" Type="http://schemas.openxmlformats.org/officeDocument/2006/relationships/oleObject" Target="embeddings/oleObject16.bin"/><Relationship Id="rId173" Type="http://schemas.openxmlformats.org/officeDocument/2006/relationships/hyperlink" Target="http://www.jrocfit.org" TargetMode="External"/><Relationship Id="rId174" Type="http://schemas.openxmlformats.org/officeDocument/2006/relationships/fontTable" Target="fontTable.xml"/><Relationship Id="rId175" Type="http://schemas.openxmlformats.org/officeDocument/2006/relationships/theme" Target="theme/theme1.xml"/><Relationship Id="rId70" Type="http://schemas.openxmlformats.org/officeDocument/2006/relationships/image" Target="media/image33.emf"/><Relationship Id="rId71" Type="http://schemas.openxmlformats.org/officeDocument/2006/relationships/oleObject" Target="embeddings/oleObject32.bin"/><Relationship Id="rId72" Type="http://schemas.openxmlformats.org/officeDocument/2006/relationships/image" Target="media/image34.emf"/><Relationship Id="rId73" Type="http://schemas.openxmlformats.org/officeDocument/2006/relationships/oleObject" Target="embeddings/oleObject33.bin"/><Relationship Id="rId74" Type="http://schemas.openxmlformats.org/officeDocument/2006/relationships/image" Target="media/image35.emf"/><Relationship Id="rId75" Type="http://schemas.openxmlformats.org/officeDocument/2006/relationships/oleObject" Target="embeddings/oleObject34.bin"/><Relationship Id="rId76" Type="http://schemas.openxmlformats.org/officeDocument/2006/relationships/image" Target="media/image36.emf"/><Relationship Id="rId77" Type="http://schemas.openxmlformats.org/officeDocument/2006/relationships/oleObject" Target="embeddings/oleObject35.bin"/><Relationship Id="rId78" Type="http://schemas.openxmlformats.org/officeDocument/2006/relationships/image" Target="media/image37.emf"/><Relationship Id="rId79" Type="http://schemas.openxmlformats.org/officeDocument/2006/relationships/oleObject" Target="embeddings/oleObject36.bin"/><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100" Type="http://schemas.openxmlformats.org/officeDocument/2006/relationships/image" Target="media/image52.emf"/><Relationship Id="rId101" Type="http://schemas.openxmlformats.org/officeDocument/2006/relationships/oleObject" Target="embeddings/oleObject43.bin"/><Relationship Id="rId102" Type="http://schemas.openxmlformats.org/officeDocument/2006/relationships/image" Target="media/image53.emf"/><Relationship Id="rId103" Type="http://schemas.openxmlformats.org/officeDocument/2006/relationships/oleObject" Target="embeddings/oleObject44.bin"/><Relationship Id="rId104" Type="http://schemas.openxmlformats.org/officeDocument/2006/relationships/image" Target="media/image54.emf"/><Relationship Id="rId105" Type="http://schemas.openxmlformats.org/officeDocument/2006/relationships/oleObject" Target="embeddings/oleObject45.bin"/><Relationship Id="rId106" Type="http://schemas.openxmlformats.org/officeDocument/2006/relationships/image" Target="media/image55.emf"/><Relationship Id="rId107" Type="http://schemas.openxmlformats.org/officeDocument/2006/relationships/oleObject" Target="embeddings/oleObject46.bin"/><Relationship Id="rId108" Type="http://schemas.openxmlformats.org/officeDocument/2006/relationships/image" Target="media/image56.emf"/><Relationship Id="rId109" Type="http://schemas.openxmlformats.org/officeDocument/2006/relationships/oleObject" Target="embeddings/oleObject47.bin"/><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140" Type="http://schemas.openxmlformats.org/officeDocument/2006/relationships/image" Target="media/image75.emf"/><Relationship Id="rId141" Type="http://schemas.openxmlformats.org/officeDocument/2006/relationships/oleObject" Target="embeddings/oleObject58.bin"/></Relationships>
</file>

<file path=word/_rels/footnotes.xml.rels><?xml version="1.0" encoding="UTF-8" standalone="yes"?>
<Relationships xmlns="http://schemas.openxmlformats.org/package/2006/relationships"><Relationship Id="rId1" Type="http://schemas.openxmlformats.org/officeDocument/2006/relationships/image" Target="media/image14.emf"/><Relationship Id="rId2" Type="http://schemas.openxmlformats.org/officeDocument/2006/relationships/oleObject" Target="embeddings/oleObject13.bin"/></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Dev:book2:book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txDef>
      <a:spPr>
        <a:solidFill>
          <a:schemeClr val="bg1">
            <a:lumMod val="85000"/>
          </a:schemeClr>
        </a:solidFill>
        <a:ln>
          <a:solidFill>
            <a:schemeClr val="tx1"/>
          </a:solidFill>
        </a:ln>
        <a:effectLst/>
        <a:extLst>
          <a:ext uri="{C572A759-6A51-4108-AA02-DFA0A04FC94B}">
            <ma14:wrappingTextBoxFlag xmlns:ma14="http://schemas.microsoft.com/office/mac/drawingml/2011/main"/>
          </a:ext>
        </a:extLst>
      </a:spPr>
      <a:bodyPr rot="0" spcFirstLastPara="0" vertOverflow="overflow" horzOverflow="overflow" vert="horz" wrap="none" lIns="91440" tIns="45720" rIns="91440" bIns="45720" numCol="1" spcCol="0" rtlCol="0" fromWordArt="0" anchor="t" anchorCtr="0" forceAA="0" compatLnSpc="1">
        <a:prstTxWarp prst="textNoShape">
          <a:avLst/>
        </a:prstTxWarp>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33BBAB-3E9D-AB4B-9E30-94BE9CF169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bookTemplate.dotx</Template>
  <TotalTime>331</TotalTime>
  <Pages>32</Pages>
  <Words>10058</Words>
  <Characters>57333</Characters>
  <Application>Microsoft Macintosh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 Prasad Chakraborty</dc:creator>
  <cp:keywords/>
  <dc:description/>
  <cp:lastModifiedBy>Dev Prasad Chakraborty</cp:lastModifiedBy>
  <cp:revision>153</cp:revision>
  <cp:lastPrinted>2017-11-20T01:12:00Z</cp:lastPrinted>
  <dcterms:created xsi:type="dcterms:W3CDTF">2017-02-19T02:46:00Z</dcterms:created>
  <dcterms:modified xsi:type="dcterms:W3CDTF">2017-12-10T05:33:00Z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MacEqns">
    <vt:bool>true</vt:bool>
  </property>
  <property fmtid="{D5CDD505-2E9C-101B-9397-08002B2CF9AE}" pid="4" name="MTEquationSection">
    <vt:lpwstr>1</vt:lpwstr>
  </property>
  <property fmtid="{D5CDD505-2E9C-101B-9397-08002B2CF9AE}" pid="5" name="MTEquationNumber2">
    <vt:lpwstr>(#E1)</vt:lpwstr>
  </property>
</Properties>
</file>