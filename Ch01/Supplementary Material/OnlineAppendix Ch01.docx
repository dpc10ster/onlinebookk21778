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FBC194" w14:textId="6DA94C9A" w:rsidR="00347A8D" w:rsidRDefault="00347A8D" w:rsidP="00347A8D">
      <w:pPr>
        <w:pStyle w:val="Heading1"/>
        <w:rPr>
          <w:rStyle w:val="InLineCode"/>
        </w:rPr>
      </w:pPr>
      <w:r>
        <w:rPr>
          <w:rStyle w:val="InLineCode"/>
        </w:rPr>
        <w:t>Overview</w:t>
      </w:r>
    </w:p>
    <w:p w14:paraId="12ECB3BF" w14:textId="08AFCE9E" w:rsidR="00347A8D" w:rsidRPr="00347A8D" w:rsidRDefault="00347A8D" w:rsidP="00347A8D">
      <w:r>
        <w:t xml:space="preserve">The online directory contains software to get you started with </w:t>
      </w:r>
      <w:r w:rsidRPr="00A6333E">
        <w:rPr>
          <w:rStyle w:val="InLineCode"/>
        </w:rPr>
        <w:t>R</w:t>
      </w:r>
      <w:r>
        <w:t xml:space="preserve">, this document and a document </w:t>
      </w:r>
      <w:r w:rsidRPr="00347A8D">
        <w:rPr>
          <w:rStyle w:val="InLineCode"/>
        </w:rPr>
        <w:t>R</w:t>
      </w:r>
      <w:r w:rsidR="00C80C28">
        <w:t> </w:t>
      </w:r>
      <w:r w:rsidRPr="00347A8D">
        <w:rPr>
          <w:rStyle w:val="InLineCode"/>
        </w:rPr>
        <w:t>(programming</w:t>
      </w:r>
      <w:r w:rsidRPr="00347A8D">
        <w:t xml:space="preserve"> </w:t>
      </w:r>
      <w:r w:rsidRPr="00347A8D">
        <w:rPr>
          <w:rStyle w:val="InLineCode"/>
        </w:rPr>
        <w:t>language).pdf</w:t>
      </w:r>
      <w:r>
        <w:t>, downloaded from Wikipedia</w:t>
      </w:r>
      <w:r w:rsidR="00672D2A">
        <w:t>, which gives the history of this language</w:t>
      </w:r>
      <w:r>
        <w:t xml:space="preserve">. This document is divided into </w:t>
      </w:r>
      <w:r w:rsidR="00A6333E">
        <w:t>two</w:t>
      </w:r>
      <w:r>
        <w:t xml:space="preserve"> parts: a technical part having to do with connecting to </w:t>
      </w:r>
      <w:r w:rsidR="00A6333E">
        <w:t>an</w:t>
      </w:r>
      <w:r>
        <w:t xml:space="preserve"> online repository and a brief introduction to </w:t>
      </w:r>
      <w:r w:rsidRPr="00347A8D">
        <w:rPr>
          <w:rStyle w:val="InLineCode"/>
        </w:rPr>
        <w:t>R</w:t>
      </w:r>
      <w:r>
        <w:t xml:space="preserve"> and </w:t>
      </w:r>
      <w:r w:rsidRPr="00347A8D">
        <w:rPr>
          <w:rStyle w:val="InLineCode"/>
        </w:rPr>
        <w:t>RStudio</w:t>
      </w:r>
      <w:r>
        <w:t>.</w:t>
      </w:r>
    </w:p>
    <w:p w14:paraId="4678DBF6" w14:textId="3479C3D8" w:rsidR="004A4FCB" w:rsidRDefault="00A6333E" w:rsidP="004A4FCB">
      <w:pPr>
        <w:pStyle w:val="Heading1"/>
      </w:pPr>
      <w:r>
        <w:rPr>
          <w:rStyle w:val="InLineCode"/>
        </w:rPr>
        <w:t xml:space="preserve">Part 1: </w:t>
      </w:r>
      <w:r w:rsidR="00B3562D" w:rsidRPr="00B3562D">
        <w:rPr>
          <w:rStyle w:val="InLineCode"/>
        </w:rPr>
        <w:t>Atlassian</w:t>
      </w:r>
      <w:r w:rsidR="00B3562D" w:rsidRPr="00B3562D">
        <w:t xml:space="preserve">, </w:t>
      </w:r>
      <w:r w:rsidR="00B3562D" w:rsidRPr="00B3562D">
        <w:rPr>
          <w:rStyle w:val="InLineCode"/>
        </w:rPr>
        <w:t>Bitbucket</w:t>
      </w:r>
      <w:r w:rsidR="00B3562D">
        <w:t xml:space="preserve"> and </w:t>
      </w:r>
      <w:r w:rsidR="00B3562D" w:rsidRPr="00B3562D">
        <w:rPr>
          <w:rStyle w:val="InLineCode"/>
        </w:rPr>
        <w:t>SourceTree</w:t>
      </w:r>
    </w:p>
    <w:p w14:paraId="4455220F" w14:textId="2D79D613" w:rsidR="00C80C28" w:rsidRDefault="00EB46F7" w:rsidP="004A4FCB">
      <w:r>
        <w:t xml:space="preserve">The following steps </w:t>
      </w:r>
      <w:r w:rsidR="0010404D">
        <w:t>describe</w:t>
      </w:r>
      <w:r>
        <w:t xml:space="preserve"> </w:t>
      </w:r>
      <w:r w:rsidR="00A92C46">
        <w:t xml:space="preserve">how to </w:t>
      </w:r>
      <w:r w:rsidR="00421AAB">
        <w:t>download</w:t>
      </w:r>
      <w:r>
        <w:t xml:space="preserve"> all online files</w:t>
      </w:r>
      <w:r w:rsidR="006C6382">
        <w:t xml:space="preserve"> associated with the book</w:t>
      </w:r>
      <w:r w:rsidR="00A6333E">
        <w:t xml:space="preserve"> (</w:t>
      </w:r>
      <w:r w:rsidR="00D201EB">
        <w:t>including</w:t>
      </w:r>
      <w:r w:rsidR="00A6333E">
        <w:t xml:space="preserve"> </w:t>
      </w:r>
      <w:r w:rsidR="00A6333E" w:rsidRPr="00A6333E">
        <w:rPr>
          <w:rStyle w:val="InLineCode"/>
        </w:rPr>
        <w:t>RJafroc</w:t>
      </w:r>
      <w:r w:rsidR="00A6333E">
        <w:t>)</w:t>
      </w:r>
      <w:r>
        <w:t xml:space="preserve"> on</w:t>
      </w:r>
      <w:r w:rsidR="00421AAB">
        <w:t>to</w:t>
      </w:r>
      <w:r>
        <w:t xml:space="preserve"> </w:t>
      </w:r>
      <w:r w:rsidR="00421AAB">
        <w:t>the user's</w:t>
      </w:r>
      <w:r>
        <w:t xml:space="preserve"> computer</w:t>
      </w:r>
      <w:r w:rsidR="00BA2DE0">
        <w:t>, where they may be modified at will without disrupting the online files</w:t>
      </w:r>
      <w:r w:rsidR="0010404D">
        <w:t xml:space="preserve">, and the user always has the option </w:t>
      </w:r>
      <w:r w:rsidR="00D201EB">
        <w:t>of</w:t>
      </w:r>
      <w:r w:rsidR="0010404D">
        <w:t xml:space="preserve"> revert</w:t>
      </w:r>
      <w:r w:rsidR="00D201EB">
        <w:t>ing</w:t>
      </w:r>
      <w:r w:rsidR="0010404D">
        <w:t xml:space="preserve"> to the original files, </w:t>
      </w:r>
      <w:r w:rsidR="00D201EB">
        <w:t>i.e.,</w:t>
      </w:r>
      <w:r w:rsidR="0085114F">
        <w:t xml:space="preserve"> </w:t>
      </w:r>
      <w:r w:rsidR="0010404D">
        <w:t xml:space="preserve">discarding all </w:t>
      </w:r>
      <w:r w:rsidR="00A92C46">
        <w:t xml:space="preserve">local </w:t>
      </w:r>
      <w:r w:rsidR="0010404D">
        <w:t>changes</w:t>
      </w:r>
      <w:r>
        <w:t xml:space="preserve">. </w:t>
      </w:r>
      <w:r w:rsidR="002A0FBE">
        <w:t>S</w:t>
      </w:r>
      <w:r w:rsidR="00421AAB">
        <w:t>oftware (</w:t>
      </w:r>
      <w:r w:rsidR="00421AAB" w:rsidRPr="00421AAB">
        <w:rPr>
          <w:rStyle w:val="InLineCode"/>
        </w:rPr>
        <w:t>SourceTree</w:t>
      </w:r>
      <w:r w:rsidR="00421AAB">
        <w:t xml:space="preserve">) </w:t>
      </w:r>
      <w:r w:rsidR="002A0FBE">
        <w:t xml:space="preserve">will be installed </w:t>
      </w:r>
      <w:r w:rsidR="00BA2DE0">
        <w:t xml:space="preserve">that serves as an interface to </w:t>
      </w:r>
      <w:proofErr w:type="spellStart"/>
      <w:r w:rsidR="00BA2DE0" w:rsidRPr="00BA2DE0">
        <w:rPr>
          <w:rStyle w:val="InLineCode"/>
        </w:rPr>
        <w:t>BitBucket</w:t>
      </w:r>
      <w:proofErr w:type="spellEnd"/>
      <w:r w:rsidR="0010404D">
        <w:t xml:space="preserve"> (a</w:t>
      </w:r>
      <w:r w:rsidR="004C1B02">
        <w:t xml:space="preserve">n </w:t>
      </w:r>
      <w:r w:rsidR="004C1B02" w:rsidRPr="004C1B02">
        <w:rPr>
          <w:rStyle w:val="InLineCode"/>
        </w:rPr>
        <w:t>Atlassian</w:t>
      </w:r>
      <w:r w:rsidR="0010404D">
        <w:t xml:space="preserve"> website that hosts such scientific projects)</w:t>
      </w:r>
      <w:r w:rsidR="00347A8D">
        <w:t>.</w:t>
      </w:r>
      <w:r w:rsidR="0010404D">
        <w:t xml:space="preserve"> </w:t>
      </w:r>
      <w:r w:rsidR="00347A8D" w:rsidRPr="00421AAB">
        <w:rPr>
          <w:rStyle w:val="InLineCode"/>
        </w:rPr>
        <w:t>SourceTree</w:t>
      </w:r>
      <w:r w:rsidR="00421AAB">
        <w:t xml:space="preserve"> </w:t>
      </w:r>
      <w:r>
        <w:t>alert</w:t>
      </w:r>
      <w:r w:rsidR="00BA2DE0">
        <w:t>s</w:t>
      </w:r>
      <w:r>
        <w:t xml:space="preserve"> </w:t>
      </w:r>
      <w:r w:rsidR="00421AAB">
        <w:t>the user</w:t>
      </w:r>
      <w:r>
        <w:t xml:space="preserve"> to </w:t>
      </w:r>
      <w:r w:rsidR="00421AAB">
        <w:t xml:space="preserve">any </w:t>
      </w:r>
      <w:r w:rsidR="00347A8D">
        <w:t xml:space="preserve">subsequent </w:t>
      </w:r>
      <w:r w:rsidR="00BA2DE0">
        <w:t>updates to the software and/or</w:t>
      </w:r>
      <w:r>
        <w:t xml:space="preserve"> the </w:t>
      </w:r>
      <w:r w:rsidR="00A92C46">
        <w:t xml:space="preserve">physical </w:t>
      </w:r>
      <w:r>
        <w:t>book</w:t>
      </w:r>
      <w:r w:rsidR="00A6333E">
        <w:rPr>
          <w:rStyle w:val="FootnoteReference"/>
        </w:rPr>
        <w:footnoteReference w:id="1"/>
      </w:r>
      <w:r>
        <w:t xml:space="preserve">. </w:t>
      </w:r>
    </w:p>
    <w:p w14:paraId="0DF93B83" w14:textId="77777777" w:rsidR="00C80C28" w:rsidRDefault="00C80C28" w:rsidP="004A4FCB"/>
    <w:p w14:paraId="68AFB610" w14:textId="3803022E" w:rsidR="002A0FBE" w:rsidRDefault="002A0FBE" w:rsidP="00C80C28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</w:pPr>
      <w:r>
        <w:t>Corrections to the book, as well as new features to the software and improvements to algorithms</w:t>
      </w:r>
      <w:r w:rsidR="00D201EB" w:rsidRPr="00D201EB">
        <w:t xml:space="preserve"> </w:t>
      </w:r>
      <w:r w:rsidR="00D201EB">
        <w:t>will be posted to th</w:t>
      </w:r>
      <w:r w:rsidR="00D201EB">
        <w:t>e</w:t>
      </w:r>
      <w:r w:rsidR="00D201EB">
        <w:t xml:space="preserve"> online repository</w:t>
      </w:r>
      <w:r>
        <w:t xml:space="preserve">. </w:t>
      </w:r>
      <w:r w:rsidR="00C80C28">
        <w:t>It is the author's hope that users will post questions and comments to this forum, and make suggestions for improvements.</w:t>
      </w:r>
      <w:r w:rsidR="00482958">
        <w:t xml:space="preserve"> Any improvements resulting from user-input will be acknowledged.</w:t>
      </w:r>
      <w:r w:rsidR="00C80C28">
        <w:t xml:space="preserve"> </w:t>
      </w:r>
    </w:p>
    <w:p w14:paraId="69BC518F" w14:textId="77777777" w:rsidR="002A0FBE" w:rsidRDefault="002A0FBE" w:rsidP="004A4FCB"/>
    <w:p w14:paraId="2694288E" w14:textId="622DD379" w:rsidR="00421AAB" w:rsidRDefault="004C1B02" w:rsidP="004A4FCB">
      <w:r>
        <w:t xml:space="preserve">This section </w:t>
      </w:r>
      <w:r w:rsidR="00D90297">
        <w:t>is</w:t>
      </w:r>
      <w:r>
        <w:t xml:space="preserve"> </w:t>
      </w:r>
      <w:r w:rsidR="00347A8D">
        <w:t>"</w:t>
      </w:r>
      <w:r>
        <w:t>geeky</w:t>
      </w:r>
      <w:r w:rsidR="00347A8D">
        <w:t>"</w:t>
      </w:r>
      <w:r>
        <w:t xml:space="preserve">, but is necessary before one can get to the science. </w:t>
      </w:r>
      <w:r w:rsidR="00421AAB">
        <w:t xml:space="preserve">Persons already familiar with using online repositories like </w:t>
      </w:r>
      <w:proofErr w:type="spellStart"/>
      <w:r w:rsidR="00421AAB" w:rsidRPr="00421AAB">
        <w:rPr>
          <w:rStyle w:val="InLineCode"/>
        </w:rPr>
        <w:t>GitHub</w:t>
      </w:r>
      <w:proofErr w:type="spellEnd"/>
      <w:r w:rsidR="00421AAB">
        <w:t xml:space="preserve"> and </w:t>
      </w:r>
      <w:r w:rsidR="00421AAB" w:rsidRPr="00421AAB">
        <w:rPr>
          <w:rStyle w:val="InLineCode"/>
        </w:rPr>
        <w:t>Bitbucket</w:t>
      </w:r>
      <w:r w:rsidR="00421AAB">
        <w:t xml:space="preserve"> probably do not need the following detailed directions. </w:t>
      </w:r>
      <w:r w:rsidR="00D95140">
        <w:t>But for those who do, read on ...</w:t>
      </w:r>
    </w:p>
    <w:p w14:paraId="074AFA0E" w14:textId="77777777" w:rsidR="00421AAB" w:rsidRDefault="00421AAB" w:rsidP="004A4FCB"/>
    <w:p w14:paraId="1316BE86" w14:textId="47EB37F2" w:rsidR="00D90297" w:rsidRDefault="008212DD" w:rsidP="004A4FCB">
      <w:r>
        <w:t>The reader should have Internet access and administrative privileges</w:t>
      </w:r>
      <w:r w:rsidR="00286B31">
        <w:t xml:space="preserve"> and</w:t>
      </w:r>
      <w:r>
        <w:t xml:space="preserve"> reasonable familiarity with working with software in one's preferred computing environment. </w:t>
      </w:r>
      <w:r w:rsidR="006C6382">
        <w:t>While the screen shots and directions are for a MAC, the software runs on practically any platform.</w:t>
      </w:r>
      <w:r w:rsidR="00EB46F7">
        <w:t xml:space="preserve"> </w:t>
      </w:r>
    </w:p>
    <w:p w14:paraId="40BC540C" w14:textId="3E9DDCCD" w:rsidR="009D35D7" w:rsidRDefault="009D35D7" w:rsidP="004A4FCB">
      <w:pPr>
        <w:pStyle w:val="Heading2"/>
      </w:pPr>
      <w:r w:rsidRPr="009D35D7">
        <w:t xml:space="preserve">Create an </w:t>
      </w:r>
      <w:r w:rsidRPr="00421AAB">
        <w:rPr>
          <w:rStyle w:val="InLineCode"/>
        </w:rPr>
        <w:t>Atlassian</w:t>
      </w:r>
      <w:r w:rsidR="0032279F">
        <w:rPr>
          <w:rStyle w:val="InLineCode"/>
        </w:rPr>
        <w:t>/Bitbucket</w:t>
      </w:r>
      <w:r w:rsidRPr="009D35D7">
        <w:t xml:space="preserve"> account</w:t>
      </w:r>
    </w:p>
    <w:p w14:paraId="2F6B56D9" w14:textId="13D21914" w:rsidR="009D35D7" w:rsidRDefault="009D35D7" w:rsidP="009D35D7">
      <w:r>
        <w:t xml:space="preserve">To get to the following screen, type </w:t>
      </w:r>
      <w:r w:rsidR="003C2C5D" w:rsidRPr="003C2C5D">
        <w:rPr>
          <w:rStyle w:val="InLineCode"/>
        </w:rPr>
        <w:t>Create</w:t>
      </w:r>
      <w:r w:rsidR="003C2C5D" w:rsidRPr="003C2C5D">
        <w:t xml:space="preserve"> </w:t>
      </w:r>
      <w:r w:rsidR="003C2C5D" w:rsidRPr="003C2C5D">
        <w:rPr>
          <w:rStyle w:val="InLineCode"/>
        </w:rPr>
        <w:t>an</w:t>
      </w:r>
      <w:r w:rsidR="003C2C5D" w:rsidRPr="003C2C5D">
        <w:t xml:space="preserve"> </w:t>
      </w:r>
      <w:r w:rsidR="003C2C5D" w:rsidRPr="003C2C5D">
        <w:rPr>
          <w:rStyle w:val="InLineCode"/>
        </w:rPr>
        <w:t>Atlassian</w:t>
      </w:r>
      <w:r w:rsidR="003C2C5D" w:rsidRPr="003C2C5D">
        <w:t xml:space="preserve"> </w:t>
      </w:r>
      <w:r w:rsidR="003C2C5D" w:rsidRPr="003C2C5D">
        <w:rPr>
          <w:rStyle w:val="InLineCode"/>
        </w:rPr>
        <w:t>account</w:t>
      </w:r>
      <w:r>
        <w:t xml:space="preserve"> into the Google search bar</w:t>
      </w:r>
      <w:r w:rsidR="006C6382">
        <w:t xml:space="preserve"> and hit </w:t>
      </w:r>
      <w:r w:rsidR="006C6382" w:rsidRPr="006C6382">
        <w:rPr>
          <w:rStyle w:val="InLineCode"/>
        </w:rPr>
        <w:t>Enter</w:t>
      </w:r>
      <w:r w:rsidR="004949AE">
        <w:t xml:space="preserve">, </w:t>
      </w:r>
      <w:r w:rsidR="004949AE">
        <w:fldChar w:fldCharType="begin"/>
      </w:r>
      <w:r w:rsidR="004949AE">
        <w:instrText xml:space="preserve"> REF _Ref371866203 \h </w:instrText>
      </w:r>
      <w:r w:rsidR="004949AE">
        <w:fldChar w:fldCharType="separate"/>
      </w:r>
      <w:r w:rsidR="002B5A1D">
        <w:t xml:space="preserve">Figure </w:t>
      </w:r>
      <w:r w:rsidR="002B5A1D">
        <w:rPr>
          <w:noProof/>
        </w:rPr>
        <w:t>1</w:t>
      </w:r>
      <w:r w:rsidR="004949AE">
        <w:fldChar w:fldCharType="end"/>
      </w:r>
      <w:r w:rsidR="004949AE">
        <w:t>.</w:t>
      </w:r>
      <w:r>
        <w:t xml:space="preserve"> </w:t>
      </w:r>
    </w:p>
    <w:p w14:paraId="46581B7E" w14:textId="77777777" w:rsidR="009D35D7" w:rsidRDefault="009D35D7" w:rsidP="009D35D7"/>
    <w:p w14:paraId="58D355BE" w14:textId="36DBF10F" w:rsidR="009D35D7" w:rsidRDefault="009D35D7" w:rsidP="006C638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7BF384B" wp14:editId="11E8012C">
            <wp:extent cx="5476875" cy="2946400"/>
            <wp:effectExtent l="0" t="0" r="9525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5" t="1587" r="9992" b="29399"/>
                    <a:stretch/>
                  </pic:blipFill>
                  <pic:spPr bwMode="auto">
                    <a:xfrm>
                      <a:off x="0" y="0"/>
                      <a:ext cx="5478362" cy="294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34577" w14:textId="17F0869C" w:rsidR="006C6382" w:rsidRPr="006C6382" w:rsidRDefault="00421AAB" w:rsidP="00421AAB">
      <w:pPr>
        <w:pStyle w:val="Caption"/>
        <w:jc w:val="center"/>
        <w:rPr>
          <w:b/>
          <w:bCs/>
        </w:rPr>
      </w:pPr>
      <w:bookmarkStart w:id="0" w:name="_Ref371866203"/>
      <w:r>
        <w:t xml:space="preserve">Figure </w:t>
      </w:r>
      <w:r w:rsidR="004C21F3">
        <w:fldChar w:fldCharType="begin"/>
      </w:r>
      <w:r w:rsidR="004C21F3">
        <w:instrText xml:space="preserve"> SEQ Figure \* ARABIC </w:instrText>
      </w:r>
      <w:r w:rsidR="004C21F3">
        <w:fldChar w:fldCharType="separate"/>
      </w:r>
      <w:r w:rsidR="002B5A1D">
        <w:rPr>
          <w:noProof/>
        </w:rPr>
        <w:t>1</w:t>
      </w:r>
      <w:r w:rsidR="004C21F3">
        <w:rPr>
          <w:noProof/>
        </w:rPr>
        <w:fldChar w:fldCharType="end"/>
      </w:r>
      <w:bookmarkEnd w:id="0"/>
    </w:p>
    <w:p w14:paraId="3E8D4ACA" w14:textId="77777777" w:rsidR="009D35D7" w:rsidRDefault="009D35D7" w:rsidP="009D35D7"/>
    <w:p w14:paraId="57826DF2" w14:textId="33D8FFB3" w:rsidR="00421AAB" w:rsidRDefault="006C6382" w:rsidP="009D35D7">
      <w:r>
        <w:t>Follow the directions</w:t>
      </w:r>
      <w:r w:rsidR="00421AAB">
        <w:t xml:space="preserve"> in the above screen-shot to create an </w:t>
      </w:r>
      <w:r w:rsidR="00421AAB" w:rsidRPr="00421AAB">
        <w:rPr>
          <w:rStyle w:val="InLineCode"/>
        </w:rPr>
        <w:t>Atlassian</w:t>
      </w:r>
      <w:r w:rsidR="00421AAB">
        <w:t xml:space="preserve"> account</w:t>
      </w:r>
      <w:r w:rsidR="00EB46F7">
        <w:t xml:space="preserve">. </w:t>
      </w:r>
      <w:r w:rsidR="00421AAB">
        <w:t xml:space="preserve">Record your </w:t>
      </w:r>
      <w:r w:rsidR="00421AAB" w:rsidRPr="00213AC5">
        <w:rPr>
          <w:rStyle w:val="InLineCode"/>
        </w:rPr>
        <w:t>username</w:t>
      </w:r>
      <w:r w:rsidR="00421AAB">
        <w:t xml:space="preserve"> and </w:t>
      </w:r>
      <w:r w:rsidR="00421AAB" w:rsidRPr="00213AC5">
        <w:rPr>
          <w:rStyle w:val="InLineCode"/>
        </w:rPr>
        <w:t>password</w:t>
      </w:r>
      <w:r w:rsidR="00421AAB">
        <w:t xml:space="preserve">. To illustrate the steps, I created a user with email </w:t>
      </w:r>
      <w:hyperlink r:id="rId10" w:history="1">
        <w:r w:rsidR="00421AAB" w:rsidRPr="00A95294">
          <w:rPr>
            <w:rStyle w:val="Hyperlink"/>
          </w:rPr>
          <w:t>beadevchakraborty@gmail.com</w:t>
        </w:r>
      </w:hyperlink>
      <w:r w:rsidR="00421AAB">
        <w:t xml:space="preserve"> and a password.</w:t>
      </w:r>
    </w:p>
    <w:p w14:paraId="41C0C07E" w14:textId="77777777" w:rsidR="00421AAB" w:rsidRDefault="00421AAB" w:rsidP="009D35D7"/>
    <w:p w14:paraId="078B4FBC" w14:textId="712F1C3C" w:rsidR="00421AAB" w:rsidRDefault="0032279F" w:rsidP="00421AAB">
      <w:pPr>
        <w:pStyle w:val="Heading2"/>
      </w:pPr>
      <w:r>
        <w:t>Generate a password to allow c</w:t>
      </w:r>
      <w:r w:rsidR="00421AAB">
        <w:t xml:space="preserve">ommunication </w:t>
      </w:r>
      <w:r>
        <w:t xml:space="preserve">between </w:t>
      </w:r>
      <w:r w:rsidR="00421AAB" w:rsidRPr="00421AAB">
        <w:rPr>
          <w:rStyle w:val="InLineCode"/>
        </w:rPr>
        <w:t>SourceTree</w:t>
      </w:r>
      <w:r w:rsidRPr="0032279F">
        <w:t xml:space="preserve"> </w:t>
      </w:r>
      <w:r>
        <w:t xml:space="preserve">and </w:t>
      </w:r>
      <w:r w:rsidRPr="0032279F">
        <w:rPr>
          <w:rStyle w:val="InLineCode"/>
        </w:rPr>
        <w:t>Bitbucket</w:t>
      </w:r>
    </w:p>
    <w:p w14:paraId="7BD0D860" w14:textId="4B941B9B" w:rsidR="00421AAB" w:rsidRDefault="0032279F" w:rsidP="009D35D7">
      <w:r w:rsidRPr="0032279F">
        <w:rPr>
          <w:rStyle w:val="InLineCode"/>
        </w:rPr>
        <w:t>SourceTree</w:t>
      </w:r>
      <w:r>
        <w:t xml:space="preserve"> is an application (</w:t>
      </w:r>
      <w:r w:rsidRPr="004949AE">
        <w:rPr>
          <w:rStyle w:val="InLineCode"/>
        </w:rPr>
        <w:t>app</w:t>
      </w:r>
      <w:r>
        <w:t xml:space="preserve">) that facilitates working with </w:t>
      </w:r>
      <w:r w:rsidRPr="0032279F">
        <w:rPr>
          <w:rStyle w:val="InLineCode"/>
        </w:rPr>
        <w:t>Bitbucket</w:t>
      </w:r>
      <w:r>
        <w:t xml:space="preserve">. </w:t>
      </w:r>
      <w:r w:rsidR="00421AAB">
        <w:t xml:space="preserve">Type in the following link: </w:t>
      </w:r>
      <w:hyperlink r:id="rId11" w:history="1">
        <w:r w:rsidR="00213AC5" w:rsidRPr="00F33743">
          <w:rPr>
            <w:rStyle w:val="Hyperlink"/>
          </w:rPr>
          <w:t>https://bitbucket.org/account/signin/</w:t>
        </w:r>
      </w:hyperlink>
      <w:r w:rsidR="00213AC5">
        <w:t xml:space="preserve"> </w:t>
      </w:r>
      <w:r w:rsidR="00421AAB">
        <w:t>to sign in to your</w:t>
      </w:r>
      <w:r>
        <w:t xml:space="preserve"> new </w:t>
      </w:r>
      <w:r w:rsidR="004949AE">
        <w:rPr>
          <w:rStyle w:val="InLineCode"/>
        </w:rPr>
        <w:t>B</w:t>
      </w:r>
      <w:r w:rsidRPr="0032279F">
        <w:rPr>
          <w:rStyle w:val="InLineCode"/>
        </w:rPr>
        <w:t>itbucket</w:t>
      </w:r>
      <w:r w:rsidR="00421AAB">
        <w:t xml:space="preserve"> account, </w:t>
      </w:r>
      <w:r w:rsidR="00421AAB">
        <w:fldChar w:fldCharType="begin"/>
      </w:r>
      <w:r w:rsidR="00421AAB">
        <w:instrText xml:space="preserve"> REF _Ref371862675 \h </w:instrText>
      </w:r>
      <w:r w:rsidR="00421AAB">
        <w:fldChar w:fldCharType="separate"/>
      </w:r>
      <w:r w:rsidR="002B5A1D">
        <w:t xml:space="preserve">Figure </w:t>
      </w:r>
      <w:r w:rsidR="002B5A1D">
        <w:rPr>
          <w:noProof/>
        </w:rPr>
        <w:t>2</w:t>
      </w:r>
      <w:r w:rsidR="00421AAB">
        <w:fldChar w:fldCharType="end"/>
      </w:r>
      <w:r w:rsidR="00421AAB">
        <w:t xml:space="preserve">. </w:t>
      </w:r>
    </w:p>
    <w:p w14:paraId="6D06DDB1" w14:textId="1E449DE7" w:rsidR="00421AAB" w:rsidRDefault="00421AAB" w:rsidP="00421AAB">
      <w:pPr>
        <w:jc w:val="center"/>
      </w:pPr>
      <w:r>
        <w:rPr>
          <w:noProof/>
        </w:rPr>
        <w:drawing>
          <wp:inline distT="0" distB="0" distL="0" distR="0" wp14:anchorId="01D4C770" wp14:editId="638C73D5">
            <wp:extent cx="4572000" cy="3621511"/>
            <wp:effectExtent l="0" t="0" r="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2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A17C5" w14:textId="77777777" w:rsidR="00421AAB" w:rsidRPr="006C6382" w:rsidRDefault="00421AAB" w:rsidP="00421AAB">
      <w:pPr>
        <w:pStyle w:val="Caption"/>
        <w:jc w:val="center"/>
        <w:rPr>
          <w:b/>
          <w:bCs/>
        </w:rPr>
      </w:pPr>
      <w:bookmarkStart w:id="1" w:name="_Ref371862675"/>
      <w:r>
        <w:t xml:space="preserve">Figure </w:t>
      </w:r>
      <w:r w:rsidR="004C21F3">
        <w:fldChar w:fldCharType="begin"/>
      </w:r>
      <w:r w:rsidR="004C21F3">
        <w:instrText xml:space="preserve"> SEQ Figure \* ARABIC </w:instrText>
      </w:r>
      <w:r w:rsidR="004C21F3">
        <w:fldChar w:fldCharType="separate"/>
      </w:r>
      <w:r w:rsidR="002B5A1D">
        <w:rPr>
          <w:noProof/>
        </w:rPr>
        <w:t>2</w:t>
      </w:r>
      <w:r w:rsidR="004C21F3">
        <w:rPr>
          <w:noProof/>
        </w:rPr>
        <w:fldChar w:fldCharType="end"/>
      </w:r>
      <w:bookmarkEnd w:id="1"/>
    </w:p>
    <w:p w14:paraId="526906E3" w14:textId="77777777" w:rsidR="00421AAB" w:rsidRDefault="00421AAB" w:rsidP="009D35D7"/>
    <w:p w14:paraId="29AEAA39" w14:textId="77777777" w:rsidR="00421AAB" w:rsidRDefault="00421AAB" w:rsidP="009D35D7"/>
    <w:p w14:paraId="35B194D3" w14:textId="0C5B66AC" w:rsidR="00421AAB" w:rsidRDefault="004949AE" w:rsidP="009D35D7">
      <w:r>
        <w:t xml:space="preserve">After clicking on </w:t>
      </w:r>
      <w:r w:rsidRPr="004949AE">
        <w:rPr>
          <w:rStyle w:val="InLineCode"/>
        </w:rPr>
        <w:t>Log</w:t>
      </w:r>
      <w:r w:rsidRPr="00213AC5">
        <w:t xml:space="preserve"> </w:t>
      </w:r>
      <w:r w:rsidRPr="004949AE">
        <w:rPr>
          <w:rStyle w:val="InLineCode"/>
        </w:rPr>
        <w:t>in</w:t>
      </w:r>
      <w:r>
        <w:t xml:space="preserve"> o</w:t>
      </w:r>
      <w:r w:rsidR="00905570">
        <w:t xml:space="preserve">ne sees </w:t>
      </w:r>
      <w:r w:rsidR="00905570">
        <w:fldChar w:fldCharType="begin"/>
      </w:r>
      <w:r w:rsidR="00905570">
        <w:instrText xml:space="preserve"> REF _Ref371862778 \h </w:instrText>
      </w:r>
      <w:r w:rsidR="00905570">
        <w:fldChar w:fldCharType="separate"/>
      </w:r>
      <w:r w:rsidR="002B5A1D">
        <w:t xml:space="preserve">Figure </w:t>
      </w:r>
      <w:r w:rsidR="002B5A1D">
        <w:rPr>
          <w:noProof/>
        </w:rPr>
        <w:t>3</w:t>
      </w:r>
      <w:r w:rsidR="00905570">
        <w:fldChar w:fldCharType="end"/>
      </w:r>
      <w:r w:rsidR="00905570">
        <w:t>.</w:t>
      </w:r>
    </w:p>
    <w:p w14:paraId="2601750B" w14:textId="77777777" w:rsidR="00905570" w:rsidRDefault="00905570" w:rsidP="009D35D7"/>
    <w:p w14:paraId="20F3F838" w14:textId="3643C647" w:rsidR="00905570" w:rsidRDefault="00905570" w:rsidP="00905570">
      <w:pPr>
        <w:jc w:val="center"/>
      </w:pPr>
      <w:r>
        <w:rPr>
          <w:noProof/>
        </w:rPr>
        <w:lastRenderedPageBreak/>
        <w:drawing>
          <wp:inline distT="0" distB="0" distL="0" distR="0" wp14:anchorId="58B26876" wp14:editId="3A81E647">
            <wp:extent cx="4572000" cy="3621511"/>
            <wp:effectExtent l="0" t="0" r="0" b="1079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2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C6F18" w14:textId="77777777" w:rsidR="00905570" w:rsidRPr="006C6382" w:rsidRDefault="00905570" w:rsidP="00905570">
      <w:pPr>
        <w:pStyle w:val="Caption"/>
        <w:jc w:val="center"/>
        <w:rPr>
          <w:b/>
          <w:bCs/>
        </w:rPr>
      </w:pPr>
      <w:bookmarkStart w:id="2" w:name="_Ref371862778"/>
      <w:r>
        <w:t xml:space="preserve">Figure </w:t>
      </w:r>
      <w:r w:rsidR="004C21F3">
        <w:fldChar w:fldCharType="begin"/>
      </w:r>
      <w:r w:rsidR="004C21F3">
        <w:instrText xml:space="preserve"> SEQ Figure \* ARABIC </w:instrText>
      </w:r>
      <w:r w:rsidR="004C21F3">
        <w:fldChar w:fldCharType="separate"/>
      </w:r>
      <w:r w:rsidR="002B5A1D">
        <w:rPr>
          <w:noProof/>
        </w:rPr>
        <w:t>3</w:t>
      </w:r>
      <w:r w:rsidR="004C21F3">
        <w:rPr>
          <w:noProof/>
        </w:rPr>
        <w:fldChar w:fldCharType="end"/>
      </w:r>
      <w:bookmarkEnd w:id="2"/>
    </w:p>
    <w:p w14:paraId="5BC5500A" w14:textId="77777777" w:rsidR="00905570" w:rsidRDefault="00905570" w:rsidP="00905570">
      <w:pPr>
        <w:jc w:val="center"/>
      </w:pPr>
    </w:p>
    <w:p w14:paraId="78A72257" w14:textId="47A41F1A" w:rsidR="00421AAB" w:rsidRDefault="00905570" w:rsidP="009D35D7">
      <w:r>
        <w:t>Click on the bottom-left icon (</w:t>
      </w:r>
      <w:r w:rsidR="0032279F">
        <w:t>the</w:t>
      </w:r>
      <w:r>
        <w:t xml:space="preserve"> face) and select </w:t>
      </w:r>
      <w:r w:rsidRPr="00905570">
        <w:rPr>
          <w:rStyle w:val="InLineCode"/>
        </w:rPr>
        <w:t>Bitbucket</w:t>
      </w:r>
      <w:r>
        <w:t xml:space="preserve"> </w:t>
      </w:r>
      <w:r w:rsidRPr="00905570">
        <w:rPr>
          <w:rStyle w:val="InLineCode"/>
        </w:rPr>
        <w:t>settings</w:t>
      </w:r>
      <w:r w:rsidR="0032279F">
        <w:t xml:space="preserve">, </w:t>
      </w:r>
      <w:r w:rsidR="0032279F">
        <w:fldChar w:fldCharType="begin"/>
      </w:r>
      <w:r w:rsidR="0032279F">
        <w:instrText xml:space="preserve"> REF _Ref371864152 \h </w:instrText>
      </w:r>
      <w:r w:rsidR="0032279F">
        <w:fldChar w:fldCharType="separate"/>
      </w:r>
      <w:r w:rsidR="002B5A1D">
        <w:t xml:space="preserve">Figure </w:t>
      </w:r>
      <w:r w:rsidR="002B5A1D">
        <w:rPr>
          <w:noProof/>
        </w:rPr>
        <w:t>4</w:t>
      </w:r>
      <w:r w:rsidR="0032279F">
        <w:fldChar w:fldCharType="end"/>
      </w:r>
      <w:r w:rsidR="0032279F">
        <w:t>.</w:t>
      </w:r>
    </w:p>
    <w:p w14:paraId="1800A668" w14:textId="77777777" w:rsidR="00905570" w:rsidRDefault="00905570" w:rsidP="009D35D7"/>
    <w:p w14:paraId="6BFC99BA" w14:textId="0AB815E7" w:rsidR="00905570" w:rsidRDefault="00905570" w:rsidP="00905570">
      <w:pPr>
        <w:jc w:val="center"/>
      </w:pPr>
      <w:r>
        <w:rPr>
          <w:noProof/>
        </w:rPr>
        <w:drawing>
          <wp:inline distT="0" distB="0" distL="0" distR="0" wp14:anchorId="7886F673" wp14:editId="57CDFE5B">
            <wp:extent cx="4572000" cy="3498113"/>
            <wp:effectExtent l="0" t="0" r="0" b="762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9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4FBE9" w14:textId="77777777" w:rsidR="00905570" w:rsidRPr="006C6382" w:rsidRDefault="00905570" w:rsidP="00905570">
      <w:pPr>
        <w:pStyle w:val="Caption"/>
        <w:jc w:val="center"/>
        <w:rPr>
          <w:b/>
          <w:bCs/>
        </w:rPr>
      </w:pPr>
      <w:bookmarkStart w:id="3" w:name="_Ref371864152"/>
      <w:r>
        <w:t xml:space="preserve">Figure </w:t>
      </w:r>
      <w:r w:rsidR="004C21F3">
        <w:fldChar w:fldCharType="begin"/>
      </w:r>
      <w:r w:rsidR="004C21F3">
        <w:instrText xml:space="preserve"> SEQ Figure \* ARABIC </w:instrText>
      </w:r>
      <w:r w:rsidR="004C21F3">
        <w:fldChar w:fldCharType="separate"/>
      </w:r>
      <w:r w:rsidR="002B5A1D">
        <w:rPr>
          <w:noProof/>
        </w:rPr>
        <w:t>4</w:t>
      </w:r>
      <w:r w:rsidR="004C21F3">
        <w:rPr>
          <w:noProof/>
        </w:rPr>
        <w:fldChar w:fldCharType="end"/>
      </w:r>
      <w:bookmarkEnd w:id="3"/>
    </w:p>
    <w:p w14:paraId="343318A3" w14:textId="77777777" w:rsidR="00905570" w:rsidRDefault="00905570" w:rsidP="009D35D7"/>
    <w:p w14:paraId="14A3D5A2" w14:textId="77777777" w:rsidR="00905570" w:rsidRDefault="00905570" w:rsidP="009D35D7"/>
    <w:p w14:paraId="6C4762E5" w14:textId="0BF3EE64" w:rsidR="00905570" w:rsidRDefault="00905570" w:rsidP="009D35D7">
      <w:r>
        <w:t xml:space="preserve">Click on </w:t>
      </w:r>
      <w:r w:rsidRPr="00905570">
        <w:rPr>
          <w:rStyle w:val="InLineCode"/>
        </w:rPr>
        <w:t>App</w:t>
      </w:r>
      <w:r>
        <w:t xml:space="preserve"> </w:t>
      </w:r>
      <w:r w:rsidRPr="00905570">
        <w:rPr>
          <w:rStyle w:val="InLineCode"/>
        </w:rPr>
        <w:t>passwords</w:t>
      </w:r>
      <w:r>
        <w:t xml:space="preserve">. On the following screen click on </w:t>
      </w:r>
      <w:r w:rsidRPr="00905570">
        <w:rPr>
          <w:rStyle w:val="InLineCode"/>
        </w:rPr>
        <w:t>Create</w:t>
      </w:r>
      <w:r>
        <w:t xml:space="preserve"> </w:t>
      </w:r>
      <w:r w:rsidRPr="00905570">
        <w:rPr>
          <w:rStyle w:val="InLineCode"/>
        </w:rPr>
        <w:t>app</w:t>
      </w:r>
      <w:r>
        <w:t xml:space="preserve"> </w:t>
      </w:r>
      <w:r w:rsidRPr="00905570">
        <w:rPr>
          <w:rStyle w:val="InLineCode"/>
        </w:rPr>
        <w:t>password</w:t>
      </w:r>
      <w:r>
        <w:t xml:space="preserve">, provide a label, </w:t>
      </w:r>
      <w:r w:rsidR="00BA2DE0">
        <w:t xml:space="preserve">which will be your username for </w:t>
      </w:r>
      <w:r w:rsidR="00BA2DE0" w:rsidRPr="00BA2DE0">
        <w:rPr>
          <w:rStyle w:val="InLineCode"/>
        </w:rPr>
        <w:t>SourceTree</w:t>
      </w:r>
      <w:r>
        <w:t xml:space="preserve">, and click </w:t>
      </w:r>
      <w:r w:rsidRPr="00905570">
        <w:rPr>
          <w:rStyle w:val="InLineCode"/>
        </w:rPr>
        <w:t>Create</w:t>
      </w:r>
      <w:r w:rsidR="00F93A0C">
        <w:t xml:space="preserve">, </w:t>
      </w:r>
      <w:r w:rsidR="00F93A0C">
        <w:fldChar w:fldCharType="begin"/>
      </w:r>
      <w:r w:rsidR="00F93A0C">
        <w:instrText xml:space="preserve"> REF _Ref371864197 \h </w:instrText>
      </w:r>
      <w:r w:rsidR="00F93A0C">
        <w:fldChar w:fldCharType="separate"/>
      </w:r>
      <w:r w:rsidR="002B5A1D">
        <w:t xml:space="preserve">Figure </w:t>
      </w:r>
      <w:r w:rsidR="002B5A1D">
        <w:rPr>
          <w:noProof/>
        </w:rPr>
        <w:t>5</w:t>
      </w:r>
      <w:r w:rsidR="00F93A0C">
        <w:fldChar w:fldCharType="end"/>
      </w:r>
      <w:r w:rsidR="00F93A0C">
        <w:t>.</w:t>
      </w:r>
      <w:r w:rsidR="00BA2DE0">
        <w:t xml:space="preserve"> In the example I entered </w:t>
      </w:r>
      <w:proofErr w:type="spellStart"/>
      <w:r w:rsidR="00BA2DE0" w:rsidRPr="00BA2DE0">
        <w:rPr>
          <w:rStyle w:val="InLineCode"/>
        </w:rPr>
        <w:t>beadev</w:t>
      </w:r>
      <w:proofErr w:type="spellEnd"/>
      <w:r w:rsidR="00BA2DE0">
        <w:t xml:space="preserve"> as the username. This yields </w:t>
      </w:r>
      <w:r w:rsidR="00BA2DE0">
        <w:fldChar w:fldCharType="begin"/>
      </w:r>
      <w:r w:rsidR="00BA2DE0">
        <w:instrText xml:space="preserve"> REF _Ref371865001 \h </w:instrText>
      </w:r>
      <w:r w:rsidR="00BA2DE0">
        <w:fldChar w:fldCharType="separate"/>
      </w:r>
      <w:r w:rsidR="002B5A1D">
        <w:t xml:space="preserve">Figure </w:t>
      </w:r>
      <w:r w:rsidR="002B5A1D">
        <w:rPr>
          <w:noProof/>
        </w:rPr>
        <w:t>6</w:t>
      </w:r>
      <w:r w:rsidR="00BA2DE0">
        <w:fldChar w:fldCharType="end"/>
      </w:r>
      <w:r w:rsidR="00213AC5">
        <w:t>, containing the automatically generated password</w:t>
      </w:r>
      <w:r w:rsidR="00BA2DE0">
        <w:t>.</w:t>
      </w:r>
    </w:p>
    <w:p w14:paraId="37E1EB8C" w14:textId="77777777" w:rsidR="00905570" w:rsidRDefault="00905570" w:rsidP="009D35D7"/>
    <w:p w14:paraId="71163B90" w14:textId="69E42612" w:rsidR="00905570" w:rsidRDefault="00905570" w:rsidP="00905570">
      <w:pPr>
        <w:jc w:val="center"/>
      </w:pPr>
      <w:r>
        <w:rPr>
          <w:noProof/>
        </w:rPr>
        <w:lastRenderedPageBreak/>
        <w:drawing>
          <wp:inline distT="0" distB="0" distL="0" distR="0" wp14:anchorId="3ED8DB55" wp14:editId="02E889AE">
            <wp:extent cx="4572000" cy="2674377"/>
            <wp:effectExtent l="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7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0B185" w14:textId="77777777" w:rsidR="00905570" w:rsidRPr="006C6382" w:rsidRDefault="00905570" w:rsidP="00905570">
      <w:pPr>
        <w:pStyle w:val="Caption"/>
        <w:jc w:val="center"/>
        <w:rPr>
          <w:b/>
          <w:bCs/>
        </w:rPr>
      </w:pPr>
      <w:bookmarkStart w:id="4" w:name="_Ref371864197"/>
      <w:r>
        <w:t xml:space="preserve">Figure </w:t>
      </w:r>
      <w:r w:rsidR="004C21F3">
        <w:fldChar w:fldCharType="begin"/>
      </w:r>
      <w:r w:rsidR="004C21F3">
        <w:instrText xml:space="preserve"> SEQ Figure \* ARABIC </w:instrText>
      </w:r>
      <w:r w:rsidR="004C21F3">
        <w:fldChar w:fldCharType="separate"/>
      </w:r>
      <w:r w:rsidR="002B5A1D">
        <w:rPr>
          <w:noProof/>
        </w:rPr>
        <w:t>5</w:t>
      </w:r>
      <w:r w:rsidR="004C21F3">
        <w:rPr>
          <w:noProof/>
        </w:rPr>
        <w:fldChar w:fldCharType="end"/>
      </w:r>
      <w:bookmarkEnd w:id="4"/>
    </w:p>
    <w:p w14:paraId="670FD73A" w14:textId="77777777" w:rsidR="00905570" w:rsidRDefault="00905570" w:rsidP="00905570">
      <w:pPr>
        <w:jc w:val="center"/>
      </w:pPr>
    </w:p>
    <w:p w14:paraId="09A9CA21" w14:textId="77777777" w:rsidR="00905570" w:rsidRDefault="00905570" w:rsidP="009D35D7"/>
    <w:p w14:paraId="73CB2BDE" w14:textId="77777777" w:rsidR="00905570" w:rsidRDefault="00905570" w:rsidP="009D35D7"/>
    <w:p w14:paraId="545EEC2B" w14:textId="2FEECAB1" w:rsidR="00905570" w:rsidRDefault="00905570" w:rsidP="00905570">
      <w:pPr>
        <w:jc w:val="center"/>
      </w:pPr>
      <w:r>
        <w:rPr>
          <w:noProof/>
        </w:rPr>
        <w:drawing>
          <wp:inline distT="0" distB="0" distL="0" distR="0" wp14:anchorId="6D5B9925" wp14:editId="2A127AF0">
            <wp:extent cx="4572000" cy="3090765"/>
            <wp:effectExtent l="0" t="0" r="0" b="8255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9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E9B21" w14:textId="77777777" w:rsidR="00905570" w:rsidRPr="006C6382" w:rsidRDefault="00905570" w:rsidP="00905570">
      <w:pPr>
        <w:pStyle w:val="Caption"/>
        <w:jc w:val="center"/>
        <w:rPr>
          <w:b/>
          <w:bCs/>
        </w:rPr>
      </w:pPr>
      <w:bookmarkStart w:id="5" w:name="_Ref371865001"/>
      <w:r>
        <w:t xml:space="preserve">Figure </w:t>
      </w:r>
      <w:r w:rsidR="004C21F3">
        <w:fldChar w:fldCharType="begin"/>
      </w:r>
      <w:r w:rsidR="004C21F3">
        <w:instrText xml:space="preserve"> SEQ Figure \* ARABIC </w:instrText>
      </w:r>
      <w:r w:rsidR="004C21F3">
        <w:fldChar w:fldCharType="separate"/>
      </w:r>
      <w:r w:rsidR="002B5A1D">
        <w:rPr>
          <w:noProof/>
        </w:rPr>
        <w:t>6</w:t>
      </w:r>
      <w:r w:rsidR="004C21F3">
        <w:rPr>
          <w:noProof/>
        </w:rPr>
        <w:fldChar w:fldCharType="end"/>
      </w:r>
      <w:bookmarkEnd w:id="5"/>
    </w:p>
    <w:p w14:paraId="135864C5" w14:textId="77777777" w:rsidR="00905570" w:rsidRDefault="00905570" w:rsidP="009D35D7"/>
    <w:p w14:paraId="0A904A47" w14:textId="77777777" w:rsidR="00905570" w:rsidRDefault="00905570" w:rsidP="009D35D7"/>
    <w:p w14:paraId="2C673946" w14:textId="3C39DC10" w:rsidR="00905570" w:rsidRDefault="00905570" w:rsidP="009D35D7">
      <w:r>
        <w:t xml:space="preserve">Copy the </w:t>
      </w:r>
      <w:r w:rsidR="00BA2DE0">
        <w:t xml:space="preserve">automatically </w:t>
      </w:r>
      <w:r>
        <w:t xml:space="preserve">generated password and save it. You will need it to allow </w:t>
      </w:r>
      <w:r w:rsidRPr="00905570">
        <w:rPr>
          <w:rStyle w:val="InLineCode"/>
        </w:rPr>
        <w:t>SourceTree</w:t>
      </w:r>
      <w:r>
        <w:t xml:space="preserve"> (the app) to </w:t>
      </w:r>
      <w:r w:rsidR="00D27EB3">
        <w:t>communicate with</w:t>
      </w:r>
      <w:r>
        <w:t xml:space="preserve"> </w:t>
      </w:r>
      <w:r w:rsidRPr="00905570">
        <w:rPr>
          <w:rStyle w:val="InLineCode"/>
        </w:rPr>
        <w:t>Bitbucket</w:t>
      </w:r>
      <w:r>
        <w:t xml:space="preserve">. </w:t>
      </w:r>
    </w:p>
    <w:p w14:paraId="0F0CF2DF" w14:textId="77777777" w:rsidR="00905570" w:rsidRDefault="00905570" w:rsidP="009D35D7"/>
    <w:p w14:paraId="202C076B" w14:textId="77777777" w:rsidR="009D35D7" w:rsidRDefault="009D35D7" w:rsidP="009D35D7"/>
    <w:p w14:paraId="06D5E86D" w14:textId="7A5C4E4E" w:rsidR="009D35D7" w:rsidRDefault="009D35D7" w:rsidP="004A4FCB">
      <w:pPr>
        <w:pStyle w:val="Heading2"/>
      </w:pPr>
      <w:r w:rsidRPr="009D35D7">
        <w:t xml:space="preserve">Download </w:t>
      </w:r>
      <w:r w:rsidRPr="006C6382">
        <w:rPr>
          <w:rStyle w:val="InLineCode"/>
        </w:rPr>
        <w:t>SourceTree</w:t>
      </w:r>
    </w:p>
    <w:p w14:paraId="69CBBE99" w14:textId="5945076E" w:rsidR="00905570" w:rsidRDefault="00905570" w:rsidP="00905570">
      <w:r>
        <w:t xml:space="preserve">The next step is to download </w:t>
      </w:r>
      <w:r w:rsidRPr="006C6382">
        <w:rPr>
          <w:rStyle w:val="InLineCode"/>
        </w:rPr>
        <w:t>SourceTree</w:t>
      </w:r>
      <w:r>
        <w:t>, which is software that synchronizes the online book, and any subsequent changes made to it</w:t>
      </w:r>
      <w:r w:rsidR="00D27EB3">
        <w:t xml:space="preserve"> by me (Dr. Chakraborty)</w:t>
      </w:r>
      <w:r>
        <w:t>, with the files stored on your computer.</w:t>
      </w:r>
    </w:p>
    <w:p w14:paraId="485BDB5C" w14:textId="77777777" w:rsidR="00905570" w:rsidRDefault="00905570" w:rsidP="00905570"/>
    <w:p w14:paraId="0EAA3803" w14:textId="5766930C" w:rsidR="009D35D7" w:rsidRDefault="009D35D7" w:rsidP="006C638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F3A4FDF" wp14:editId="65EECF23">
            <wp:extent cx="2743200" cy="2107807"/>
            <wp:effectExtent l="0" t="0" r="0" b="63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04" r="14935" b="6253"/>
                    <a:stretch/>
                  </pic:blipFill>
                  <pic:spPr bwMode="auto">
                    <a:xfrm>
                      <a:off x="0" y="0"/>
                      <a:ext cx="2743200" cy="210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ECE53" w14:textId="77777777" w:rsidR="00905570" w:rsidRPr="006C6382" w:rsidRDefault="00905570" w:rsidP="00905570">
      <w:pPr>
        <w:pStyle w:val="Caption"/>
        <w:jc w:val="center"/>
        <w:rPr>
          <w:b/>
          <w:bCs/>
        </w:rPr>
      </w:pPr>
      <w:r>
        <w:t xml:space="preserve">Figure </w:t>
      </w:r>
      <w:r w:rsidR="004C21F3">
        <w:fldChar w:fldCharType="begin"/>
      </w:r>
      <w:r w:rsidR="004C21F3">
        <w:instrText xml:space="preserve"> SEQ Figure \* ARABIC </w:instrText>
      </w:r>
      <w:r w:rsidR="004C21F3">
        <w:fldChar w:fldCharType="separate"/>
      </w:r>
      <w:r w:rsidR="002B5A1D">
        <w:rPr>
          <w:noProof/>
        </w:rPr>
        <w:t>7</w:t>
      </w:r>
      <w:r w:rsidR="004C21F3">
        <w:rPr>
          <w:noProof/>
        </w:rPr>
        <w:fldChar w:fldCharType="end"/>
      </w:r>
    </w:p>
    <w:p w14:paraId="0F623EAB" w14:textId="356E8234" w:rsidR="009D35D7" w:rsidRDefault="009D35D7" w:rsidP="009D35D7"/>
    <w:p w14:paraId="6B85E7CB" w14:textId="77777777" w:rsidR="009D35D7" w:rsidRDefault="009D35D7" w:rsidP="009D35D7"/>
    <w:p w14:paraId="0B1A4DF6" w14:textId="4A4F5CB1" w:rsidR="0032038E" w:rsidRDefault="009D35D7" w:rsidP="009D35D7">
      <w:r>
        <w:t>Click on the first link and install the software.</w:t>
      </w:r>
      <w:r w:rsidR="00F93A0C">
        <w:t xml:space="preserve"> Open </w:t>
      </w:r>
      <w:r w:rsidR="00F93A0C" w:rsidRPr="00F93A0C">
        <w:rPr>
          <w:rStyle w:val="InLineCode"/>
        </w:rPr>
        <w:t>SourceTree</w:t>
      </w:r>
      <w:r w:rsidR="00F93A0C">
        <w:t xml:space="preserve">, </w:t>
      </w:r>
      <w:r w:rsidR="00F93A0C">
        <w:fldChar w:fldCharType="begin"/>
      </w:r>
      <w:r w:rsidR="00F93A0C">
        <w:instrText xml:space="preserve"> REF _Ref371864399 \h </w:instrText>
      </w:r>
      <w:r w:rsidR="00F93A0C">
        <w:fldChar w:fldCharType="separate"/>
      </w:r>
      <w:r w:rsidR="002B5A1D">
        <w:t xml:space="preserve">Figure </w:t>
      </w:r>
      <w:r w:rsidR="002B5A1D">
        <w:rPr>
          <w:noProof/>
        </w:rPr>
        <w:t>8</w:t>
      </w:r>
      <w:r w:rsidR="00F93A0C">
        <w:fldChar w:fldCharType="end"/>
      </w:r>
      <w:r w:rsidR="00F93A0C">
        <w:t xml:space="preserve">. </w:t>
      </w:r>
    </w:p>
    <w:p w14:paraId="61A3CC10" w14:textId="63D872E1" w:rsidR="009D35D7" w:rsidRPr="0032038E" w:rsidRDefault="0032038E" w:rsidP="0032038E">
      <w:pPr>
        <w:tabs>
          <w:tab w:val="left" w:pos="8288"/>
        </w:tabs>
      </w:pPr>
      <w:r>
        <w:tab/>
      </w:r>
    </w:p>
    <w:p w14:paraId="30FE2616" w14:textId="095F4978" w:rsidR="00F93A0C" w:rsidRDefault="00F93A0C" w:rsidP="00F93A0C">
      <w:pPr>
        <w:jc w:val="center"/>
      </w:pPr>
      <w:r>
        <w:rPr>
          <w:noProof/>
        </w:rPr>
        <w:drawing>
          <wp:inline distT="0" distB="0" distL="0" distR="0" wp14:anchorId="725A21E3" wp14:editId="24B1FFFD">
            <wp:extent cx="4572000" cy="1902449"/>
            <wp:effectExtent l="0" t="0" r="0" b="3175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461"/>
                    <a:stretch/>
                  </pic:blipFill>
                  <pic:spPr bwMode="auto">
                    <a:xfrm>
                      <a:off x="0" y="0"/>
                      <a:ext cx="4572000" cy="190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5831B" w14:textId="77777777" w:rsidR="00F93A0C" w:rsidRPr="006C6382" w:rsidRDefault="00F93A0C" w:rsidP="00F93A0C">
      <w:pPr>
        <w:pStyle w:val="Caption"/>
        <w:jc w:val="center"/>
        <w:rPr>
          <w:b/>
          <w:bCs/>
        </w:rPr>
      </w:pPr>
      <w:bookmarkStart w:id="6" w:name="_Ref371864399"/>
      <w:r>
        <w:t xml:space="preserve">Figure </w:t>
      </w:r>
      <w:r w:rsidR="004C21F3">
        <w:fldChar w:fldCharType="begin"/>
      </w:r>
      <w:r w:rsidR="004C21F3">
        <w:instrText xml:space="preserve"> SEQ Figure \* ARABIC </w:instrText>
      </w:r>
      <w:r w:rsidR="004C21F3">
        <w:fldChar w:fldCharType="separate"/>
      </w:r>
      <w:r w:rsidR="002B5A1D">
        <w:rPr>
          <w:noProof/>
        </w:rPr>
        <w:t>8</w:t>
      </w:r>
      <w:r w:rsidR="004C21F3">
        <w:rPr>
          <w:noProof/>
        </w:rPr>
        <w:fldChar w:fldCharType="end"/>
      </w:r>
      <w:bookmarkEnd w:id="6"/>
    </w:p>
    <w:p w14:paraId="5BB64302" w14:textId="77777777" w:rsidR="00F93A0C" w:rsidRDefault="00F93A0C" w:rsidP="00F93A0C">
      <w:pPr>
        <w:jc w:val="center"/>
      </w:pPr>
    </w:p>
    <w:p w14:paraId="3C248277" w14:textId="77777777" w:rsidR="009D35D7" w:rsidRDefault="009D35D7" w:rsidP="009D35D7"/>
    <w:p w14:paraId="523BA387" w14:textId="2AE91174" w:rsidR="00F93A0C" w:rsidRDefault="00F93A0C" w:rsidP="009D35D7">
      <w:r>
        <w:t xml:space="preserve">Click on the gear shaped icon at top-right, select </w:t>
      </w:r>
      <w:r w:rsidRPr="00A869CF">
        <w:rPr>
          <w:rStyle w:val="InLineCode"/>
        </w:rPr>
        <w:t>Settings</w:t>
      </w:r>
      <w:r>
        <w:t xml:space="preserve">, </w:t>
      </w:r>
      <w:r>
        <w:fldChar w:fldCharType="begin"/>
      </w:r>
      <w:r>
        <w:instrText xml:space="preserve"> REF _Ref371864542 \h </w:instrText>
      </w:r>
      <w:r>
        <w:fldChar w:fldCharType="separate"/>
      </w:r>
      <w:r w:rsidR="002B5A1D">
        <w:t xml:space="preserve">Figure </w:t>
      </w:r>
      <w:r w:rsidR="002B5A1D">
        <w:rPr>
          <w:noProof/>
        </w:rPr>
        <w:t>9</w:t>
      </w:r>
      <w:r>
        <w:fldChar w:fldCharType="end"/>
      </w:r>
      <w:r>
        <w:t xml:space="preserve">. </w:t>
      </w:r>
      <w:r w:rsidR="0032038E">
        <w:t>[</w:t>
      </w:r>
      <w:proofErr w:type="spellStart"/>
      <w:r w:rsidR="0032038E" w:rsidRPr="0032038E">
        <w:rPr>
          <w:rStyle w:val="InLineCode"/>
        </w:rPr>
        <w:t>devtemp</w:t>
      </w:r>
      <w:proofErr w:type="spellEnd"/>
      <w:r w:rsidR="0032038E">
        <w:t xml:space="preserve"> is coming from a new user, </w:t>
      </w:r>
      <w:proofErr w:type="spellStart"/>
      <w:r w:rsidR="0032038E" w:rsidRPr="0032038E">
        <w:rPr>
          <w:rStyle w:val="InLineCode"/>
        </w:rPr>
        <w:t>devtemp</w:t>
      </w:r>
      <w:proofErr w:type="spellEnd"/>
      <w:r w:rsidR="0032038E">
        <w:t xml:space="preserve">, that I created on my Mac to test the directions] </w:t>
      </w:r>
    </w:p>
    <w:p w14:paraId="136614EB" w14:textId="77777777" w:rsidR="00F93A0C" w:rsidRDefault="00F93A0C" w:rsidP="009D35D7"/>
    <w:p w14:paraId="4E3D2B79" w14:textId="5F3F1B3D" w:rsidR="00F93A0C" w:rsidRDefault="00F93A0C" w:rsidP="00F93A0C">
      <w:pPr>
        <w:jc w:val="center"/>
      </w:pPr>
      <w:r>
        <w:rPr>
          <w:noProof/>
        </w:rPr>
        <w:drawing>
          <wp:inline distT="0" distB="0" distL="0" distR="0" wp14:anchorId="5E6994B6" wp14:editId="278F4CEB">
            <wp:extent cx="4572000" cy="2822331"/>
            <wp:effectExtent l="0" t="0" r="0" b="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2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F25DC" w14:textId="77777777" w:rsidR="00F93A0C" w:rsidRPr="006C6382" w:rsidRDefault="00F93A0C" w:rsidP="00F93A0C">
      <w:pPr>
        <w:pStyle w:val="Caption"/>
        <w:jc w:val="center"/>
        <w:rPr>
          <w:b/>
          <w:bCs/>
        </w:rPr>
      </w:pPr>
      <w:bookmarkStart w:id="7" w:name="_Ref371864542"/>
      <w:r>
        <w:t xml:space="preserve">Figure </w:t>
      </w:r>
      <w:r w:rsidR="004C21F3">
        <w:fldChar w:fldCharType="begin"/>
      </w:r>
      <w:r w:rsidR="004C21F3">
        <w:instrText xml:space="preserve"> SEQ Figure \* ARABIC </w:instrText>
      </w:r>
      <w:r w:rsidR="004C21F3">
        <w:fldChar w:fldCharType="separate"/>
      </w:r>
      <w:r w:rsidR="002B5A1D">
        <w:rPr>
          <w:noProof/>
        </w:rPr>
        <w:t>9</w:t>
      </w:r>
      <w:r w:rsidR="004C21F3">
        <w:rPr>
          <w:noProof/>
        </w:rPr>
        <w:fldChar w:fldCharType="end"/>
      </w:r>
      <w:bookmarkEnd w:id="7"/>
    </w:p>
    <w:p w14:paraId="68A44F9D" w14:textId="77777777" w:rsidR="00F93A0C" w:rsidRDefault="00F93A0C" w:rsidP="00F93A0C"/>
    <w:p w14:paraId="2CAA65B6" w14:textId="4121E18A" w:rsidR="00F93A0C" w:rsidRDefault="00F93A0C" w:rsidP="00F93A0C">
      <w:r>
        <w:lastRenderedPageBreak/>
        <w:t xml:space="preserve">Click on </w:t>
      </w:r>
      <w:r w:rsidRPr="00A869CF">
        <w:rPr>
          <w:rStyle w:val="InLineCode"/>
        </w:rPr>
        <w:t>Add</w:t>
      </w:r>
      <w:r>
        <w:t xml:space="preserve"> </w:t>
      </w:r>
      <w:r w:rsidRPr="00A869CF">
        <w:rPr>
          <w:rStyle w:val="InLineCode"/>
        </w:rPr>
        <w:t>Account</w:t>
      </w:r>
      <w:r>
        <w:t xml:space="preserve">, </w:t>
      </w:r>
      <w:r>
        <w:fldChar w:fldCharType="begin"/>
      </w:r>
      <w:r>
        <w:instrText xml:space="preserve"> REF _Ref371864662 \h </w:instrText>
      </w:r>
      <w:r>
        <w:fldChar w:fldCharType="separate"/>
      </w:r>
      <w:r w:rsidR="002B5A1D">
        <w:t xml:space="preserve">Figure </w:t>
      </w:r>
      <w:r w:rsidR="002B5A1D">
        <w:rPr>
          <w:noProof/>
        </w:rPr>
        <w:t>10</w:t>
      </w:r>
      <w:r>
        <w:fldChar w:fldCharType="end"/>
      </w:r>
      <w:r>
        <w:t>.</w:t>
      </w:r>
    </w:p>
    <w:p w14:paraId="190E6D03" w14:textId="013136B1" w:rsidR="00F93A0C" w:rsidRDefault="00F93A0C" w:rsidP="00F93A0C">
      <w:r>
        <w:rPr>
          <w:noProof/>
        </w:rPr>
        <w:drawing>
          <wp:inline distT="0" distB="0" distL="0" distR="0" wp14:anchorId="612A2C8B" wp14:editId="7680C4B4">
            <wp:extent cx="6858000" cy="2921841"/>
            <wp:effectExtent l="0" t="0" r="0" b="0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2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CE361" w14:textId="77777777" w:rsidR="00F93A0C" w:rsidRPr="006C6382" w:rsidRDefault="00F93A0C" w:rsidP="00F93A0C">
      <w:pPr>
        <w:pStyle w:val="Caption"/>
        <w:jc w:val="center"/>
        <w:rPr>
          <w:b/>
          <w:bCs/>
        </w:rPr>
      </w:pPr>
      <w:bookmarkStart w:id="8" w:name="_Ref371864662"/>
      <w:r>
        <w:t xml:space="preserve">Figure </w:t>
      </w:r>
      <w:r w:rsidR="004C21F3">
        <w:fldChar w:fldCharType="begin"/>
      </w:r>
      <w:r w:rsidR="004C21F3">
        <w:instrText xml:space="preserve"> SEQ Figure \* ARABIC </w:instrText>
      </w:r>
      <w:r w:rsidR="004C21F3">
        <w:fldChar w:fldCharType="separate"/>
      </w:r>
      <w:r w:rsidR="002B5A1D">
        <w:rPr>
          <w:noProof/>
        </w:rPr>
        <w:t>10</w:t>
      </w:r>
      <w:r w:rsidR="004C21F3">
        <w:rPr>
          <w:noProof/>
        </w:rPr>
        <w:fldChar w:fldCharType="end"/>
      </w:r>
      <w:bookmarkEnd w:id="8"/>
    </w:p>
    <w:p w14:paraId="654B085E" w14:textId="77777777" w:rsidR="00F93A0C" w:rsidRDefault="00F93A0C" w:rsidP="00F93A0C"/>
    <w:p w14:paraId="54FD4D88" w14:textId="483AFE8C" w:rsidR="00F93A0C" w:rsidRDefault="00A869CF" w:rsidP="009D35D7">
      <w:r>
        <w:t xml:space="preserve">For </w:t>
      </w:r>
      <w:r w:rsidRPr="00A869CF">
        <w:rPr>
          <w:rStyle w:val="InLineCode"/>
        </w:rPr>
        <w:t>Username</w:t>
      </w:r>
      <w:r>
        <w:t xml:space="preserve"> enter the </w:t>
      </w:r>
      <w:proofErr w:type="spellStart"/>
      <w:r w:rsidRPr="00A869CF">
        <w:rPr>
          <w:rStyle w:val="InLineCode"/>
        </w:rPr>
        <w:t>Atlassian</w:t>
      </w:r>
      <w:proofErr w:type="spellEnd"/>
      <w:r>
        <w:t>/</w:t>
      </w:r>
      <w:proofErr w:type="spellStart"/>
      <w:r w:rsidRPr="00A869CF">
        <w:rPr>
          <w:rStyle w:val="InLineCode"/>
        </w:rPr>
        <w:t>BitBucket</w:t>
      </w:r>
      <w:proofErr w:type="spellEnd"/>
      <w:r>
        <w:t xml:space="preserve"> user name, so in the current example it would be </w:t>
      </w:r>
      <w:proofErr w:type="spellStart"/>
      <w:r w:rsidRPr="00A869CF">
        <w:rPr>
          <w:rStyle w:val="InLineCode"/>
        </w:rPr>
        <w:t>beadev</w:t>
      </w:r>
      <w:proofErr w:type="spellEnd"/>
      <w:r>
        <w:t xml:space="preserve">, and for </w:t>
      </w:r>
      <w:r>
        <w:rPr>
          <w:rStyle w:val="InLineCode"/>
        </w:rPr>
        <w:t>P</w:t>
      </w:r>
      <w:r w:rsidRPr="00A869CF">
        <w:rPr>
          <w:rStyle w:val="InLineCode"/>
        </w:rPr>
        <w:t>assword</w:t>
      </w:r>
      <w:r>
        <w:t xml:space="preserve"> paste the value copied from the screen in </w:t>
      </w:r>
      <w:r>
        <w:fldChar w:fldCharType="begin"/>
      </w:r>
      <w:r>
        <w:instrText xml:space="preserve"> REF _Ref371865001 \h </w:instrText>
      </w:r>
      <w:r>
        <w:fldChar w:fldCharType="separate"/>
      </w:r>
      <w:r w:rsidR="002B5A1D">
        <w:t xml:space="preserve">Figure </w:t>
      </w:r>
      <w:r w:rsidR="002B5A1D">
        <w:rPr>
          <w:noProof/>
        </w:rPr>
        <w:t>6</w:t>
      </w:r>
      <w:r>
        <w:fldChar w:fldCharType="end"/>
      </w:r>
      <w:r>
        <w:t xml:space="preserve">. Click </w:t>
      </w:r>
      <w:r w:rsidRPr="00A869CF">
        <w:rPr>
          <w:rStyle w:val="InLineCode"/>
        </w:rPr>
        <w:t>OK</w:t>
      </w:r>
      <w:r>
        <w:t xml:space="preserve"> followed by </w:t>
      </w:r>
      <w:r w:rsidRPr="00A869CF">
        <w:rPr>
          <w:rStyle w:val="InLineCode"/>
        </w:rPr>
        <w:t>Close</w:t>
      </w:r>
      <w:r>
        <w:t>.</w:t>
      </w:r>
    </w:p>
    <w:p w14:paraId="1A439BBC" w14:textId="5D0D20B9" w:rsidR="009D35D7" w:rsidRDefault="009D35D7" w:rsidP="004A4FCB">
      <w:pPr>
        <w:pStyle w:val="Heading2"/>
      </w:pPr>
      <w:r>
        <w:t>Getting the book software</w:t>
      </w:r>
    </w:p>
    <w:p w14:paraId="3A7872E2" w14:textId="14B50420" w:rsidR="009D35D7" w:rsidRDefault="00A869CF" w:rsidP="008212DD">
      <w:pPr>
        <w:pStyle w:val="ListParagraph"/>
        <w:numPr>
          <w:ilvl w:val="0"/>
          <w:numId w:val="44"/>
        </w:numPr>
      </w:pPr>
      <w:r>
        <w:t>Type</w:t>
      </w:r>
      <w:r w:rsidR="004A4FCB">
        <w:t xml:space="preserve"> this link</w:t>
      </w:r>
      <w:r>
        <w:t xml:space="preserve"> into your browser</w:t>
      </w:r>
      <w:r w:rsidR="004A4FCB">
        <w:t xml:space="preserve">: </w:t>
      </w:r>
      <w:hyperlink r:id="rId21" w:history="1">
        <w:r w:rsidR="009D35D7" w:rsidRPr="00850D56">
          <w:rPr>
            <w:rStyle w:val="Hyperlink"/>
          </w:rPr>
          <w:t>https://bitbucket.org/repo/all</w:t>
        </w:r>
      </w:hyperlink>
      <w:r w:rsidR="009D35D7" w:rsidRPr="009D35D7">
        <w:t>?</w:t>
      </w:r>
    </w:p>
    <w:p w14:paraId="3A6260A9" w14:textId="154B656C" w:rsidR="009D35D7" w:rsidRDefault="004A4FCB" w:rsidP="008212DD">
      <w:pPr>
        <w:pStyle w:val="ListParagraph"/>
        <w:numPr>
          <w:ilvl w:val="0"/>
          <w:numId w:val="44"/>
        </w:numPr>
      </w:pPr>
      <w:r>
        <w:t xml:space="preserve">Type </w:t>
      </w:r>
      <w:r w:rsidR="009D35D7" w:rsidRPr="00EB46F7">
        <w:rPr>
          <w:rStyle w:val="InLineCode"/>
        </w:rPr>
        <w:t>OnlineBookK21778</w:t>
      </w:r>
      <w:r>
        <w:t xml:space="preserve"> under </w:t>
      </w:r>
      <w:r w:rsidRPr="00EB46F7">
        <w:rPr>
          <w:rStyle w:val="InLineCode"/>
        </w:rPr>
        <w:t>Search</w:t>
      </w:r>
    </w:p>
    <w:p w14:paraId="2D38163B" w14:textId="0F639AFF" w:rsidR="009D35D7" w:rsidRDefault="009D35D7" w:rsidP="008212DD">
      <w:pPr>
        <w:pStyle w:val="ListParagraph"/>
        <w:numPr>
          <w:ilvl w:val="0"/>
          <w:numId w:val="44"/>
        </w:numPr>
      </w:pPr>
      <w:r>
        <w:t xml:space="preserve">Click </w:t>
      </w:r>
      <w:r w:rsidR="004A4FCB">
        <w:t xml:space="preserve">the </w:t>
      </w:r>
      <w:r w:rsidRPr="00EB46F7">
        <w:rPr>
          <w:rStyle w:val="InLineCode"/>
        </w:rPr>
        <w:t>Search</w:t>
      </w:r>
      <w:r w:rsidR="004A4FCB">
        <w:t xml:space="preserve"> button</w:t>
      </w:r>
      <w:r w:rsidR="00A869CF">
        <w:t xml:space="preserve">, </w:t>
      </w:r>
      <w:r w:rsidR="00A869CF">
        <w:fldChar w:fldCharType="begin"/>
      </w:r>
      <w:r w:rsidR="00A869CF">
        <w:instrText xml:space="preserve"> REF _Ref371865313 \h </w:instrText>
      </w:r>
      <w:r w:rsidR="00A869CF">
        <w:fldChar w:fldCharType="separate"/>
      </w:r>
      <w:r w:rsidR="002B5A1D">
        <w:t xml:space="preserve">Figure </w:t>
      </w:r>
      <w:r w:rsidR="002B5A1D">
        <w:rPr>
          <w:noProof/>
        </w:rPr>
        <w:t>11</w:t>
      </w:r>
      <w:r w:rsidR="00A869CF">
        <w:fldChar w:fldCharType="end"/>
      </w:r>
      <w:r>
        <w:t xml:space="preserve">. </w:t>
      </w:r>
    </w:p>
    <w:p w14:paraId="6778CD5C" w14:textId="26884919" w:rsidR="006D3C26" w:rsidRDefault="006D3C26" w:rsidP="008212DD">
      <w:pPr>
        <w:pStyle w:val="ListParagraph"/>
        <w:numPr>
          <w:ilvl w:val="0"/>
          <w:numId w:val="44"/>
        </w:numPr>
      </w:pPr>
      <w:r>
        <w:t xml:space="preserve">[To download </w:t>
      </w:r>
      <w:r w:rsidRPr="006D3C26">
        <w:rPr>
          <w:rStyle w:val="InLineCode"/>
        </w:rPr>
        <w:t>RJafroc</w:t>
      </w:r>
      <w:r>
        <w:rPr>
          <w:rStyle w:val="FootnoteReference"/>
        </w:rPr>
        <w:footnoteReference w:id="2"/>
      </w:r>
      <w:r>
        <w:t xml:space="preserve">, in step 2 replace </w:t>
      </w:r>
      <w:r w:rsidRPr="00EB46F7">
        <w:rPr>
          <w:rStyle w:val="InLineCode"/>
        </w:rPr>
        <w:t>OnlineBookK21778</w:t>
      </w:r>
      <w:r>
        <w:t xml:space="preserve"> with </w:t>
      </w:r>
      <w:r w:rsidRPr="006D3C26">
        <w:rPr>
          <w:rStyle w:val="InLineCode"/>
        </w:rPr>
        <w:t>R</w:t>
      </w:r>
      <w:r w:rsidR="00D007A2">
        <w:rPr>
          <w:rStyle w:val="InLineCode"/>
        </w:rPr>
        <w:t>J</w:t>
      </w:r>
      <w:r w:rsidRPr="006D3C26">
        <w:rPr>
          <w:rStyle w:val="InLineCode"/>
        </w:rPr>
        <w:t>afroc</w:t>
      </w:r>
      <w:r>
        <w:t>.]</w:t>
      </w:r>
    </w:p>
    <w:p w14:paraId="231B31AB" w14:textId="77777777" w:rsidR="009D35D7" w:rsidRDefault="009D35D7" w:rsidP="009D35D7"/>
    <w:p w14:paraId="654D2A30" w14:textId="7607B594" w:rsidR="009D35D7" w:rsidRDefault="009D35D7" w:rsidP="006C6382">
      <w:pPr>
        <w:keepNext/>
        <w:jc w:val="center"/>
      </w:pPr>
      <w:r>
        <w:rPr>
          <w:noProof/>
        </w:rPr>
        <w:drawing>
          <wp:inline distT="0" distB="0" distL="0" distR="0" wp14:anchorId="647529D6" wp14:editId="1E02B230">
            <wp:extent cx="5207000" cy="2912110"/>
            <wp:effectExtent l="0" t="0" r="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056" b="18560"/>
                    <a:stretch/>
                  </pic:blipFill>
                  <pic:spPr bwMode="auto">
                    <a:xfrm>
                      <a:off x="0" y="0"/>
                      <a:ext cx="5208202" cy="291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72D34" w14:textId="77777777" w:rsidR="00F93A0C" w:rsidRPr="006C6382" w:rsidRDefault="00F93A0C" w:rsidP="00F93A0C">
      <w:pPr>
        <w:pStyle w:val="Caption"/>
        <w:jc w:val="center"/>
        <w:rPr>
          <w:b/>
          <w:bCs/>
        </w:rPr>
      </w:pPr>
      <w:bookmarkStart w:id="10" w:name="_Ref371865313"/>
      <w:r>
        <w:t xml:space="preserve">Figure </w:t>
      </w:r>
      <w:r w:rsidR="004C21F3">
        <w:fldChar w:fldCharType="begin"/>
      </w:r>
      <w:r w:rsidR="004C21F3">
        <w:instrText xml:space="preserve"> SEQ Figure \* ARABIC </w:instrText>
      </w:r>
      <w:r w:rsidR="004C21F3">
        <w:fldChar w:fldCharType="separate"/>
      </w:r>
      <w:r w:rsidR="002B5A1D">
        <w:rPr>
          <w:noProof/>
        </w:rPr>
        <w:t>11</w:t>
      </w:r>
      <w:r w:rsidR="004C21F3">
        <w:rPr>
          <w:noProof/>
        </w:rPr>
        <w:fldChar w:fldCharType="end"/>
      </w:r>
      <w:bookmarkEnd w:id="10"/>
    </w:p>
    <w:p w14:paraId="4BF818C4" w14:textId="77777777" w:rsidR="009D35D7" w:rsidRDefault="009D35D7" w:rsidP="009D35D7"/>
    <w:p w14:paraId="2FDE5F30" w14:textId="77777777" w:rsidR="00905570" w:rsidRPr="009D35D7" w:rsidRDefault="00905570" w:rsidP="009D35D7"/>
    <w:p w14:paraId="687A926F" w14:textId="1F81D2CD" w:rsidR="009D35D7" w:rsidRDefault="009D35D7" w:rsidP="009D35D7">
      <w:r>
        <w:lastRenderedPageBreak/>
        <w:t xml:space="preserve">Click </w:t>
      </w:r>
      <w:r w:rsidR="006C6382">
        <w:t>on the highlighted link</w:t>
      </w:r>
      <w:r w:rsidR="00A869CF">
        <w:t>:</w:t>
      </w:r>
      <w:r w:rsidR="006C6382">
        <w:t xml:space="preserve"> </w:t>
      </w:r>
      <w:r w:rsidRPr="00EB46F7">
        <w:rPr>
          <w:rStyle w:val="InLineCode"/>
        </w:rPr>
        <w:t>dpc10ster</w:t>
      </w:r>
      <w:r w:rsidRPr="006C6382">
        <w:t xml:space="preserve"> </w:t>
      </w:r>
      <w:r w:rsidRPr="00EB46F7">
        <w:rPr>
          <w:rStyle w:val="InLineCode"/>
        </w:rPr>
        <w:t>/</w:t>
      </w:r>
      <w:r w:rsidRPr="006C6382">
        <w:t xml:space="preserve"> </w:t>
      </w:r>
      <w:r w:rsidRPr="00EB46F7">
        <w:rPr>
          <w:rStyle w:val="InLineCode"/>
        </w:rPr>
        <w:t>OnlineBookK21778</w:t>
      </w:r>
      <w:r w:rsidR="006C6382">
        <w:t xml:space="preserve">. You should see </w:t>
      </w:r>
      <w:r w:rsidR="00A869CF">
        <w:fldChar w:fldCharType="begin"/>
      </w:r>
      <w:r w:rsidR="00A869CF">
        <w:instrText xml:space="preserve"> REF _Ref371865365 \h </w:instrText>
      </w:r>
      <w:r w:rsidR="00A869CF">
        <w:fldChar w:fldCharType="separate"/>
      </w:r>
      <w:r w:rsidR="002B5A1D">
        <w:t xml:space="preserve">Figure </w:t>
      </w:r>
      <w:r w:rsidR="002B5A1D">
        <w:rPr>
          <w:noProof/>
        </w:rPr>
        <w:t>12</w:t>
      </w:r>
      <w:r w:rsidR="00A869CF">
        <w:fldChar w:fldCharType="end"/>
      </w:r>
      <w:r w:rsidR="006C6382">
        <w:t>.</w:t>
      </w:r>
    </w:p>
    <w:p w14:paraId="1AE2EDBE" w14:textId="77777777" w:rsidR="00061F7A" w:rsidRDefault="00061F7A" w:rsidP="009D35D7"/>
    <w:p w14:paraId="4150929A" w14:textId="77528451" w:rsidR="009D35D7" w:rsidRDefault="009D35D7" w:rsidP="009D35D7">
      <w:r>
        <w:rPr>
          <w:noProof/>
        </w:rPr>
        <w:drawing>
          <wp:inline distT="0" distB="0" distL="0" distR="0" wp14:anchorId="35AAAC15" wp14:editId="5208A2A1">
            <wp:extent cx="5874328" cy="365760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28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E13D6" w14:textId="77777777" w:rsidR="00F93A0C" w:rsidRPr="006C6382" w:rsidRDefault="00F93A0C" w:rsidP="00F93A0C">
      <w:pPr>
        <w:pStyle w:val="Caption"/>
        <w:jc w:val="center"/>
        <w:rPr>
          <w:b/>
          <w:bCs/>
        </w:rPr>
      </w:pPr>
      <w:bookmarkStart w:id="11" w:name="_Ref371865365"/>
      <w:r>
        <w:t xml:space="preserve">Figure </w:t>
      </w:r>
      <w:r w:rsidR="004C21F3">
        <w:fldChar w:fldCharType="begin"/>
      </w:r>
      <w:r w:rsidR="004C21F3">
        <w:instrText xml:space="preserve"> SEQ Figure \* ARABIC </w:instrText>
      </w:r>
      <w:r w:rsidR="004C21F3">
        <w:fldChar w:fldCharType="separate"/>
      </w:r>
      <w:r w:rsidR="002B5A1D">
        <w:rPr>
          <w:noProof/>
        </w:rPr>
        <w:t>12</w:t>
      </w:r>
      <w:r w:rsidR="004C21F3">
        <w:rPr>
          <w:noProof/>
        </w:rPr>
        <w:fldChar w:fldCharType="end"/>
      </w:r>
      <w:bookmarkEnd w:id="11"/>
    </w:p>
    <w:p w14:paraId="101A8EDA" w14:textId="00F66E23" w:rsidR="006C6382" w:rsidRPr="006C6382" w:rsidRDefault="006C6382" w:rsidP="00421AAB">
      <w:pPr>
        <w:pStyle w:val="Caption"/>
        <w:jc w:val="center"/>
        <w:rPr>
          <w:b/>
          <w:bCs/>
        </w:rPr>
      </w:pPr>
    </w:p>
    <w:p w14:paraId="34FD9F95" w14:textId="77777777" w:rsidR="009D35D7" w:rsidRDefault="009D35D7" w:rsidP="009D35D7"/>
    <w:p w14:paraId="00DFDCF7" w14:textId="632F69C2" w:rsidR="009D35D7" w:rsidRDefault="004A4FCB" w:rsidP="009D35D7">
      <w:r>
        <w:t xml:space="preserve">Under </w:t>
      </w:r>
      <w:r w:rsidRPr="004A4FCB">
        <w:rPr>
          <w:rStyle w:val="InLineCode"/>
        </w:rPr>
        <w:t>Overview</w:t>
      </w:r>
      <w:r>
        <w:t xml:space="preserve"> there is a link perhaps described as an arrow pointed down into a shallow bucket. Hovering the cursor over it reveals the message: </w:t>
      </w:r>
      <w:r w:rsidRPr="004A4FCB">
        <w:rPr>
          <w:rStyle w:val="InLineCode"/>
        </w:rPr>
        <w:t>Clone</w:t>
      </w:r>
      <w:r w:rsidRPr="00EB46F7">
        <w:t xml:space="preserve"> </w:t>
      </w:r>
      <w:r w:rsidRPr="004A4FCB">
        <w:rPr>
          <w:rStyle w:val="InLineCode"/>
        </w:rPr>
        <w:t>in</w:t>
      </w:r>
      <w:r w:rsidRPr="00EB46F7">
        <w:t xml:space="preserve"> </w:t>
      </w:r>
      <w:proofErr w:type="spellStart"/>
      <w:r w:rsidRPr="004A4FCB">
        <w:rPr>
          <w:rStyle w:val="InLineCode"/>
        </w:rPr>
        <w:t>Sourcetree</w:t>
      </w:r>
      <w:proofErr w:type="spellEnd"/>
      <w:r>
        <w:t xml:space="preserve">. Click on it and click </w:t>
      </w:r>
      <w:r w:rsidRPr="004A4FCB">
        <w:rPr>
          <w:rStyle w:val="InLineCode"/>
        </w:rPr>
        <w:t>Allow</w:t>
      </w:r>
      <w:r>
        <w:t xml:space="preserve"> on the </w:t>
      </w:r>
      <w:r w:rsidR="00EB46F7">
        <w:t>next</w:t>
      </w:r>
      <w:r>
        <w:t xml:space="preserve"> screen</w:t>
      </w:r>
      <w:r w:rsidR="00EB46F7">
        <w:t xml:space="preserve">, accept the default </w:t>
      </w:r>
      <w:r w:rsidR="006C6382">
        <w:t>destination path</w:t>
      </w:r>
      <w:r w:rsidR="00EB46F7">
        <w:t xml:space="preserve"> and click on </w:t>
      </w:r>
      <w:r w:rsidR="00EB46F7" w:rsidRPr="00EB46F7">
        <w:rPr>
          <w:rStyle w:val="InLineCode"/>
        </w:rPr>
        <w:t>Clone</w:t>
      </w:r>
      <w:r w:rsidR="00BA2DE0">
        <w:t xml:space="preserve">, </w:t>
      </w:r>
      <w:r w:rsidR="00BA2DE0">
        <w:fldChar w:fldCharType="begin"/>
      </w:r>
      <w:r w:rsidR="00BA2DE0">
        <w:instrText xml:space="preserve"> REF _Ref371865533 \h </w:instrText>
      </w:r>
      <w:r w:rsidR="00BA2DE0">
        <w:fldChar w:fldCharType="separate"/>
      </w:r>
      <w:r w:rsidR="002B5A1D">
        <w:t xml:space="preserve">Figure </w:t>
      </w:r>
      <w:r w:rsidR="002B5A1D">
        <w:rPr>
          <w:noProof/>
        </w:rPr>
        <w:t>13</w:t>
      </w:r>
      <w:r w:rsidR="00BA2DE0">
        <w:fldChar w:fldCharType="end"/>
      </w:r>
      <w:r w:rsidR="00BA2DE0">
        <w:t xml:space="preserve">. </w:t>
      </w:r>
      <w:r>
        <w:t xml:space="preserve"> </w:t>
      </w:r>
    </w:p>
    <w:p w14:paraId="7373930D" w14:textId="77777777" w:rsidR="008212DD" w:rsidRDefault="008212DD" w:rsidP="009D35D7"/>
    <w:p w14:paraId="7278EB7A" w14:textId="6C0087A8" w:rsidR="00EB46F7" w:rsidRDefault="00EB46F7" w:rsidP="006C6382">
      <w:pPr>
        <w:keepNext/>
        <w:jc w:val="center"/>
      </w:pPr>
      <w:r>
        <w:rPr>
          <w:noProof/>
        </w:rPr>
        <w:drawing>
          <wp:inline distT="0" distB="0" distL="0" distR="0" wp14:anchorId="319FEE9C" wp14:editId="576C802D">
            <wp:extent cx="6858000" cy="2690277"/>
            <wp:effectExtent l="0" t="0" r="0" b="254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9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BBA9B" w14:textId="77777777" w:rsidR="00F93A0C" w:rsidRPr="006C6382" w:rsidRDefault="00F93A0C" w:rsidP="00F93A0C">
      <w:pPr>
        <w:pStyle w:val="Caption"/>
        <w:jc w:val="center"/>
        <w:rPr>
          <w:b/>
          <w:bCs/>
        </w:rPr>
      </w:pPr>
      <w:bookmarkStart w:id="12" w:name="_Ref371865533"/>
      <w:r>
        <w:t xml:space="preserve">Figure </w:t>
      </w:r>
      <w:r w:rsidR="004C21F3">
        <w:fldChar w:fldCharType="begin"/>
      </w:r>
      <w:r w:rsidR="004C21F3">
        <w:instrText xml:space="preserve"> SEQ Figure \* ARABIC </w:instrText>
      </w:r>
      <w:r w:rsidR="004C21F3">
        <w:fldChar w:fldCharType="separate"/>
      </w:r>
      <w:r w:rsidR="002B5A1D">
        <w:rPr>
          <w:noProof/>
        </w:rPr>
        <w:t>13</w:t>
      </w:r>
      <w:r w:rsidR="004C21F3">
        <w:rPr>
          <w:noProof/>
        </w:rPr>
        <w:fldChar w:fldCharType="end"/>
      </w:r>
      <w:bookmarkEnd w:id="12"/>
    </w:p>
    <w:p w14:paraId="5D0DBBC5" w14:textId="77777777" w:rsidR="009D35D7" w:rsidRDefault="009D35D7" w:rsidP="009D35D7"/>
    <w:p w14:paraId="2CF9264C" w14:textId="3F9A8094" w:rsidR="00BA2DE0" w:rsidRDefault="00BA2DE0" w:rsidP="009D35D7">
      <w:bookmarkStart w:id="13" w:name="_Ref371865439"/>
      <w:r>
        <w:t xml:space="preserve">You should see </w:t>
      </w:r>
      <w:r>
        <w:fldChar w:fldCharType="begin"/>
      </w:r>
      <w:r>
        <w:instrText xml:space="preserve"> REF _Ref371871299 \h </w:instrText>
      </w:r>
      <w:r>
        <w:fldChar w:fldCharType="separate"/>
      </w:r>
      <w:r w:rsidR="002B5A1D">
        <w:t xml:space="preserve">Figure </w:t>
      </w:r>
      <w:r w:rsidR="002B5A1D">
        <w:rPr>
          <w:noProof/>
        </w:rPr>
        <w:t>14</w:t>
      </w:r>
      <w:r>
        <w:fldChar w:fldCharType="end"/>
      </w:r>
      <w:r>
        <w:t>.</w:t>
      </w:r>
    </w:p>
    <w:p w14:paraId="249EC3DC" w14:textId="77777777" w:rsidR="00BA2DE0" w:rsidRDefault="00BA2DE0" w:rsidP="009D35D7"/>
    <w:p w14:paraId="38317804" w14:textId="22EF9BD2" w:rsidR="00BA2DE0" w:rsidRDefault="00BA2DE0" w:rsidP="009D35D7">
      <w:r>
        <w:rPr>
          <w:noProof/>
        </w:rPr>
        <w:lastRenderedPageBreak/>
        <w:drawing>
          <wp:inline distT="0" distB="0" distL="0" distR="0" wp14:anchorId="27FC91E4" wp14:editId="573FE788">
            <wp:extent cx="6858000" cy="959747"/>
            <wp:effectExtent l="0" t="0" r="0" b="5715"/>
            <wp:docPr id="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5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22EF0" w14:textId="4B5D57CE" w:rsidR="00BA2DE0" w:rsidRDefault="00BA2DE0" w:rsidP="00BA2DE0">
      <w:pPr>
        <w:pStyle w:val="Caption"/>
        <w:jc w:val="center"/>
      </w:pPr>
      <w:bookmarkStart w:id="14" w:name="_Ref371871299"/>
      <w:r>
        <w:t xml:space="preserve">Figure </w:t>
      </w:r>
      <w:r w:rsidR="004C21F3">
        <w:fldChar w:fldCharType="begin"/>
      </w:r>
      <w:r w:rsidR="004C21F3">
        <w:instrText xml:space="preserve"> SEQ Figure \* ARABIC </w:instrText>
      </w:r>
      <w:r w:rsidR="004C21F3">
        <w:fldChar w:fldCharType="separate"/>
      </w:r>
      <w:r w:rsidR="002B5A1D">
        <w:rPr>
          <w:noProof/>
        </w:rPr>
        <w:t>14</w:t>
      </w:r>
      <w:r w:rsidR="004C21F3">
        <w:rPr>
          <w:noProof/>
        </w:rPr>
        <w:fldChar w:fldCharType="end"/>
      </w:r>
      <w:bookmarkEnd w:id="14"/>
    </w:p>
    <w:p w14:paraId="6DEF818E" w14:textId="77777777" w:rsidR="00BA2DE0" w:rsidRDefault="00BA2DE0" w:rsidP="009D35D7"/>
    <w:p w14:paraId="6D3EFDE2" w14:textId="77777777" w:rsidR="00BA2DE0" w:rsidRDefault="00BA2DE0" w:rsidP="009D35D7"/>
    <w:p w14:paraId="455CB9F7" w14:textId="79368436" w:rsidR="009D35D7" w:rsidRDefault="00EB46F7" w:rsidP="009D35D7">
      <w:r>
        <w:t xml:space="preserve">It </w:t>
      </w:r>
      <w:r w:rsidR="00A869CF">
        <w:t>may</w:t>
      </w:r>
      <w:r>
        <w:t xml:space="preserve"> take a while</w:t>
      </w:r>
      <w:r w:rsidR="008212DD">
        <w:t xml:space="preserve">, </w:t>
      </w:r>
      <w:r>
        <w:t>but finally you should see screen</w:t>
      </w:r>
      <w:r w:rsidR="00886785">
        <w:t>s</w:t>
      </w:r>
      <w:r>
        <w:t xml:space="preserve"> like </w:t>
      </w:r>
      <w:r w:rsidR="00A869CF">
        <w:fldChar w:fldCharType="begin"/>
      </w:r>
      <w:r w:rsidR="00A869CF">
        <w:instrText xml:space="preserve"> REF _Ref371865537 \h </w:instrText>
      </w:r>
      <w:r w:rsidR="00A869CF">
        <w:fldChar w:fldCharType="separate"/>
      </w:r>
      <w:r w:rsidR="002B5A1D">
        <w:t xml:space="preserve">Figure </w:t>
      </w:r>
      <w:r w:rsidR="002B5A1D">
        <w:rPr>
          <w:noProof/>
        </w:rPr>
        <w:t>15</w:t>
      </w:r>
      <w:r w:rsidR="00A869CF">
        <w:fldChar w:fldCharType="end"/>
      </w:r>
      <w:r w:rsidR="006C6382">
        <w:t xml:space="preserve"> and </w:t>
      </w:r>
      <w:r w:rsidR="00A869CF">
        <w:fldChar w:fldCharType="begin"/>
      </w:r>
      <w:r w:rsidR="00A869CF">
        <w:instrText xml:space="preserve"> REF _Ref371865644 \h </w:instrText>
      </w:r>
      <w:r w:rsidR="00A869CF">
        <w:fldChar w:fldCharType="separate"/>
      </w:r>
      <w:r w:rsidR="002B5A1D">
        <w:t xml:space="preserve">Figure </w:t>
      </w:r>
      <w:r w:rsidR="002B5A1D">
        <w:rPr>
          <w:noProof/>
        </w:rPr>
        <w:t>16</w:t>
      </w:r>
      <w:r w:rsidR="00A869CF">
        <w:fldChar w:fldCharType="end"/>
      </w:r>
      <w:r>
        <w:t xml:space="preserve"> (in case you are wondering, "book" has not been misspelled. K21778 is the number assigned to this book by the publisher; also, you </w:t>
      </w:r>
      <w:r w:rsidR="00886785">
        <w:t>may</w:t>
      </w:r>
      <w:r>
        <w:t xml:space="preserve"> see messages asking if confidential </w:t>
      </w:r>
      <w:r w:rsidR="006C6382">
        <w:t xml:space="preserve">login </w:t>
      </w:r>
      <w:r>
        <w:t xml:space="preserve">information should be allowed access by the </w:t>
      </w:r>
      <w:r w:rsidRPr="008212DD">
        <w:rPr>
          <w:rStyle w:val="InLineCode"/>
        </w:rPr>
        <w:t>SourceTree</w:t>
      </w:r>
      <w:r>
        <w:t xml:space="preserve"> software; you can safely allow it):</w:t>
      </w:r>
      <w:bookmarkEnd w:id="13"/>
    </w:p>
    <w:p w14:paraId="70013928" w14:textId="77777777" w:rsidR="006C6382" w:rsidRDefault="006C6382" w:rsidP="009D35D7"/>
    <w:p w14:paraId="79FA9E13" w14:textId="4A3BBCB7" w:rsidR="006C6382" w:rsidRDefault="006C6382" w:rsidP="006C6382">
      <w:pPr>
        <w:keepNext/>
        <w:jc w:val="center"/>
      </w:pPr>
      <w:r>
        <w:rPr>
          <w:noProof/>
        </w:rPr>
        <w:drawing>
          <wp:inline distT="0" distB="0" distL="0" distR="0" wp14:anchorId="2BDAC753" wp14:editId="74118A0A">
            <wp:extent cx="6858000" cy="3544280"/>
            <wp:effectExtent l="0" t="0" r="0" b="12065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4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2992E" w14:textId="77777777" w:rsidR="00F93A0C" w:rsidRPr="006C6382" w:rsidRDefault="00F93A0C" w:rsidP="00F93A0C">
      <w:pPr>
        <w:pStyle w:val="Caption"/>
        <w:jc w:val="center"/>
        <w:rPr>
          <w:b/>
          <w:bCs/>
        </w:rPr>
      </w:pPr>
      <w:bookmarkStart w:id="15" w:name="_Ref371865537"/>
      <w:r>
        <w:t xml:space="preserve">Figure </w:t>
      </w:r>
      <w:r w:rsidR="004C21F3">
        <w:fldChar w:fldCharType="begin"/>
      </w:r>
      <w:r w:rsidR="004C21F3">
        <w:instrText xml:space="preserve"> SEQ Figure \* ARABIC </w:instrText>
      </w:r>
      <w:r w:rsidR="004C21F3">
        <w:fldChar w:fldCharType="separate"/>
      </w:r>
      <w:r w:rsidR="002B5A1D">
        <w:rPr>
          <w:noProof/>
        </w:rPr>
        <w:t>15</w:t>
      </w:r>
      <w:r w:rsidR="004C21F3">
        <w:rPr>
          <w:noProof/>
        </w:rPr>
        <w:fldChar w:fldCharType="end"/>
      </w:r>
      <w:bookmarkEnd w:id="15"/>
    </w:p>
    <w:p w14:paraId="7630CB59" w14:textId="77777777" w:rsidR="008212DD" w:rsidRDefault="008212DD" w:rsidP="009D35D7"/>
    <w:p w14:paraId="0D10BA6B" w14:textId="58033C46" w:rsidR="00424865" w:rsidRDefault="00D27EB3" w:rsidP="009D35D7">
      <w:r>
        <w:t>The various lines in the upper panel correspond to commits made by me</w:t>
      </w:r>
      <w:r w:rsidR="00424865">
        <w:t xml:space="preserve"> during the writing of the book and the associated software</w:t>
      </w:r>
      <w:r>
        <w:t xml:space="preserve">. For example, the line which says </w:t>
      </w:r>
      <w:proofErr w:type="spellStart"/>
      <w:r w:rsidRPr="00424865">
        <w:rPr>
          <w:rStyle w:val="InLineCode"/>
        </w:rPr>
        <w:t>nico</w:t>
      </w:r>
      <w:proofErr w:type="spellEnd"/>
      <w:r>
        <w:t xml:space="preserve"> </w:t>
      </w:r>
      <w:r w:rsidRPr="00424865">
        <w:rPr>
          <w:rStyle w:val="InLineCode"/>
        </w:rPr>
        <w:t>method</w:t>
      </w:r>
      <w:r>
        <w:t xml:space="preserve"> </w:t>
      </w:r>
      <w:r w:rsidRPr="00424865">
        <w:rPr>
          <w:rStyle w:val="InLineCode"/>
        </w:rPr>
        <w:t>=</w:t>
      </w:r>
      <w:r>
        <w:t xml:space="preserve"> </w:t>
      </w:r>
      <w:r w:rsidRPr="00424865">
        <w:rPr>
          <w:rStyle w:val="InLineCode"/>
        </w:rPr>
        <w:t>my</w:t>
      </w:r>
      <w:r>
        <w:t xml:space="preserve"> </w:t>
      </w:r>
      <w:r w:rsidRPr="00424865">
        <w:rPr>
          <w:rStyle w:val="InLineCode"/>
        </w:rPr>
        <w:t>method</w:t>
      </w:r>
      <w:r>
        <w:t>, dated October 22, 2017</w:t>
      </w:r>
      <w:r w:rsidR="00424865">
        <w:t>,</w:t>
      </w:r>
      <w:r>
        <w:t xml:space="preserve"> is a commit I made showing that a method of analyzing CAD data used by Prof. Nico Karssemeijer </w:t>
      </w:r>
      <w:r w:rsidR="00424865">
        <w:t xml:space="preserve">was equivalent to the method described in Chapter 22 of the book. </w:t>
      </w:r>
    </w:p>
    <w:p w14:paraId="1A8496E5" w14:textId="77777777" w:rsidR="00424865" w:rsidRDefault="00424865" w:rsidP="009D35D7"/>
    <w:p w14:paraId="3B7AF724" w14:textId="72B08303" w:rsidR="00886785" w:rsidRDefault="00424865" w:rsidP="00424865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</w:pPr>
      <w:r>
        <w:t xml:space="preserve">By simply double clicking on that line you can revert all your files to that date. To get back to the most current date, </w:t>
      </w:r>
      <w:r w:rsidR="004159FC">
        <w:t xml:space="preserve">simply </w:t>
      </w:r>
      <w:r>
        <w:t>double click on the most recent commit.</w:t>
      </w:r>
    </w:p>
    <w:p w14:paraId="67BB87D9" w14:textId="77777777" w:rsidR="00F93A0C" w:rsidRDefault="00F93A0C" w:rsidP="009D35D7"/>
    <w:p w14:paraId="0F2C2A17" w14:textId="2E70E4C6" w:rsidR="004159FC" w:rsidRDefault="004159FC" w:rsidP="009D35D7">
      <w:r>
        <w:fldChar w:fldCharType="begin"/>
      </w:r>
      <w:r>
        <w:instrText xml:space="preserve"> REF _Ref371865644 \h </w:instrText>
      </w:r>
      <w:r>
        <w:fldChar w:fldCharType="separate"/>
      </w:r>
      <w:r>
        <w:t xml:space="preserve">Figure </w:t>
      </w:r>
      <w:r>
        <w:rPr>
          <w:noProof/>
        </w:rPr>
        <w:t>16</w:t>
      </w:r>
      <w:r>
        <w:fldChar w:fldCharType="end"/>
      </w:r>
      <w:r>
        <w:t xml:space="preserve"> is the </w:t>
      </w:r>
      <w:r w:rsidRPr="00886785">
        <w:rPr>
          <w:rStyle w:val="InLineCode"/>
        </w:rPr>
        <w:t>SourceTree</w:t>
      </w:r>
      <w:r>
        <w:t xml:space="preserve"> window showing that a repository </w:t>
      </w:r>
      <w:r w:rsidRPr="00886785">
        <w:rPr>
          <w:rStyle w:val="InLineCode"/>
        </w:rPr>
        <w:t>onlinebookk21778</w:t>
      </w:r>
      <w:r>
        <w:t xml:space="preserve"> has been added.</w:t>
      </w:r>
    </w:p>
    <w:p w14:paraId="0B7EA47E" w14:textId="6AEE08C7" w:rsidR="006C6382" w:rsidRDefault="0085114F" w:rsidP="006C638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6F1F2C" wp14:editId="1C9F8303">
            <wp:extent cx="6857022" cy="1930400"/>
            <wp:effectExtent l="0" t="0" r="1270" b="0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76"/>
                    <a:stretch/>
                  </pic:blipFill>
                  <pic:spPr bwMode="auto">
                    <a:xfrm>
                      <a:off x="0" y="0"/>
                      <a:ext cx="6858000" cy="19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D5A8D" w14:textId="1BAC1CC7" w:rsidR="00905570" w:rsidRPr="006C6382" w:rsidRDefault="00F93A0C" w:rsidP="00F93A0C">
      <w:pPr>
        <w:pStyle w:val="Caption"/>
        <w:jc w:val="center"/>
        <w:rPr>
          <w:b/>
          <w:bCs/>
        </w:rPr>
      </w:pPr>
      <w:bookmarkStart w:id="16" w:name="_Ref371865644"/>
      <w:r>
        <w:t xml:space="preserve">Figure </w:t>
      </w:r>
      <w:r w:rsidR="004C21F3">
        <w:fldChar w:fldCharType="begin"/>
      </w:r>
      <w:r w:rsidR="004C21F3">
        <w:instrText xml:space="preserve"> SEQ Figure \* ARABIC </w:instrText>
      </w:r>
      <w:r w:rsidR="004C21F3">
        <w:fldChar w:fldCharType="separate"/>
      </w:r>
      <w:r w:rsidR="002B5A1D">
        <w:rPr>
          <w:noProof/>
        </w:rPr>
        <w:t>16</w:t>
      </w:r>
      <w:r w:rsidR="004C21F3">
        <w:rPr>
          <w:noProof/>
        </w:rPr>
        <w:fldChar w:fldCharType="end"/>
      </w:r>
      <w:bookmarkEnd w:id="16"/>
    </w:p>
    <w:p w14:paraId="084CE11F" w14:textId="77777777" w:rsidR="006C6382" w:rsidRDefault="006C6382" w:rsidP="009D35D7"/>
    <w:p w14:paraId="3A5FB8E3" w14:textId="77777777" w:rsidR="008212DD" w:rsidRDefault="008212DD" w:rsidP="009D35D7"/>
    <w:p w14:paraId="50220D15" w14:textId="3C831920" w:rsidR="009D35D7" w:rsidRDefault="008212DD" w:rsidP="009D35D7">
      <w:r>
        <w:t xml:space="preserve">When </w:t>
      </w:r>
      <w:r w:rsidR="006C6382">
        <w:t xml:space="preserve">one or more </w:t>
      </w:r>
      <w:r>
        <w:t>updates are available</w:t>
      </w:r>
      <w:r w:rsidR="006C6382">
        <w:t xml:space="preserve">, and provided </w:t>
      </w:r>
      <w:r w:rsidR="006C6382" w:rsidRPr="006C6382">
        <w:rPr>
          <w:rStyle w:val="InLineCode"/>
        </w:rPr>
        <w:t>SourceTree</w:t>
      </w:r>
      <w:r w:rsidR="006C6382">
        <w:t xml:space="preserve"> is running on your machine, you will receive an alert and</w:t>
      </w:r>
      <w:r>
        <w:t xml:space="preserve"> a number</w:t>
      </w:r>
      <w:r w:rsidR="006C6382">
        <w:t xml:space="preserve">, </w:t>
      </w:r>
      <w:r w:rsidR="002B5A1D" w:rsidRPr="002B5A1D">
        <w:rPr>
          <w:rStyle w:val="InLineCode"/>
        </w:rPr>
        <w:t>1</w:t>
      </w:r>
      <w:r w:rsidR="006C6382">
        <w:t xml:space="preserve"> in the example below,</w:t>
      </w:r>
      <w:r>
        <w:t xml:space="preserve"> </w:t>
      </w:r>
      <w:r w:rsidR="002B5A1D">
        <w:fldChar w:fldCharType="begin"/>
      </w:r>
      <w:r w:rsidR="002B5A1D">
        <w:instrText xml:space="preserve"> REF _Ref371872240 \h </w:instrText>
      </w:r>
      <w:r w:rsidR="002B5A1D">
        <w:fldChar w:fldCharType="separate"/>
      </w:r>
      <w:r w:rsidR="002B5A1D">
        <w:t xml:space="preserve">Figure </w:t>
      </w:r>
      <w:r w:rsidR="002B5A1D">
        <w:rPr>
          <w:noProof/>
        </w:rPr>
        <w:t>17</w:t>
      </w:r>
      <w:r w:rsidR="002B5A1D">
        <w:fldChar w:fldCharType="end"/>
      </w:r>
      <w:r w:rsidR="006C6382">
        <w:t xml:space="preserve">, </w:t>
      </w:r>
      <w:r w:rsidR="00424865">
        <w:t>tells</w:t>
      </w:r>
      <w:r>
        <w:t xml:space="preserve"> you </w:t>
      </w:r>
      <w:r w:rsidR="006C6382">
        <w:t xml:space="preserve">that </w:t>
      </w:r>
      <w:r w:rsidR="002B5A1D">
        <w:t>an</w:t>
      </w:r>
      <w:r w:rsidR="006C6382">
        <w:t xml:space="preserve"> update has been posted to the repository and that you </w:t>
      </w:r>
      <w:r w:rsidR="00424865">
        <w:t xml:space="preserve">may </w:t>
      </w:r>
      <w:r w:rsidR="006C6382">
        <w:t xml:space="preserve">need </w:t>
      </w:r>
      <w:r>
        <w:t>to synchronize your copy of the files with the most recent ones on the website</w:t>
      </w:r>
      <w:r w:rsidR="006C6382">
        <w:t xml:space="preserve"> (just click on </w:t>
      </w:r>
      <w:r w:rsidR="006C6382" w:rsidRPr="006C6382">
        <w:rPr>
          <w:rStyle w:val="InLineCode"/>
        </w:rPr>
        <w:t>master</w:t>
      </w:r>
      <w:r w:rsidR="006C6382">
        <w:t xml:space="preserve"> and click on </w:t>
      </w:r>
      <w:r w:rsidR="006C6382" w:rsidRPr="006C6382">
        <w:rPr>
          <w:rStyle w:val="InLineCode"/>
        </w:rPr>
        <w:t>pull</w:t>
      </w:r>
      <w:r w:rsidR="006C6382">
        <w:t xml:space="preserve"> on the next screen)</w:t>
      </w:r>
      <w:r>
        <w:t xml:space="preserve">. There is much more but this should at least get you started. </w:t>
      </w:r>
    </w:p>
    <w:p w14:paraId="18572841" w14:textId="77777777" w:rsidR="006C6382" w:rsidRDefault="006C6382" w:rsidP="009D35D7"/>
    <w:p w14:paraId="62AFFF4E" w14:textId="33E352FA" w:rsidR="006C6382" w:rsidRDefault="005729E5" w:rsidP="006C6382">
      <w:pPr>
        <w:keepNext/>
        <w:jc w:val="center"/>
      </w:pPr>
      <w:r>
        <w:rPr>
          <w:noProof/>
        </w:rPr>
        <w:drawing>
          <wp:inline distT="0" distB="0" distL="0" distR="0" wp14:anchorId="5C069355" wp14:editId="66A830DE">
            <wp:extent cx="6857022" cy="1811867"/>
            <wp:effectExtent l="0" t="0" r="127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07"/>
                    <a:stretch/>
                  </pic:blipFill>
                  <pic:spPr bwMode="auto">
                    <a:xfrm>
                      <a:off x="0" y="0"/>
                      <a:ext cx="6858000" cy="181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8C774" w14:textId="77777777" w:rsidR="00F93A0C" w:rsidRPr="006C6382" w:rsidRDefault="00F93A0C" w:rsidP="00F93A0C">
      <w:pPr>
        <w:pStyle w:val="Caption"/>
        <w:jc w:val="center"/>
        <w:rPr>
          <w:b/>
          <w:bCs/>
        </w:rPr>
      </w:pPr>
      <w:bookmarkStart w:id="17" w:name="_Ref371872240"/>
      <w:r>
        <w:t xml:space="preserve">Figure </w:t>
      </w:r>
      <w:r w:rsidR="004C21F3">
        <w:fldChar w:fldCharType="begin"/>
      </w:r>
      <w:r w:rsidR="004C21F3">
        <w:instrText xml:space="preserve"> SEQ Figure \* ARABIC </w:instrText>
      </w:r>
      <w:r w:rsidR="004C21F3">
        <w:fldChar w:fldCharType="separate"/>
      </w:r>
      <w:r w:rsidR="002B5A1D">
        <w:rPr>
          <w:noProof/>
        </w:rPr>
        <w:t>17</w:t>
      </w:r>
      <w:r w:rsidR="004C21F3">
        <w:rPr>
          <w:noProof/>
        </w:rPr>
        <w:fldChar w:fldCharType="end"/>
      </w:r>
      <w:bookmarkEnd w:id="17"/>
    </w:p>
    <w:p w14:paraId="59B70587" w14:textId="77777777" w:rsidR="006C6382" w:rsidRDefault="006C6382" w:rsidP="009D35D7"/>
    <w:p w14:paraId="539E883E" w14:textId="77777777" w:rsidR="006C6382" w:rsidRDefault="006C6382" w:rsidP="006C6382">
      <w:pPr>
        <w:ind w:firstLine="720"/>
      </w:pPr>
    </w:p>
    <w:p w14:paraId="36EDA67C" w14:textId="5D67B573" w:rsidR="006C6382" w:rsidRDefault="006C6382" w:rsidP="006C6382">
      <w:r>
        <w:t xml:space="preserve">When the files have been synchronized, </w:t>
      </w:r>
      <w:r w:rsidR="005729E5">
        <w:t xml:space="preserve">by clicking on </w:t>
      </w:r>
      <w:r w:rsidR="005729E5" w:rsidRPr="005729E5">
        <w:rPr>
          <w:rStyle w:val="InLineCode"/>
        </w:rPr>
        <w:t>master</w:t>
      </w:r>
      <w:r w:rsidR="005729E5">
        <w:t xml:space="preserve"> followed by </w:t>
      </w:r>
      <w:r w:rsidR="005729E5" w:rsidRPr="005729E5">
        <w:rPr>
          <w:rStyle w:val="InLineCode"/>
        </w:rPr>
        <w:t>pull</w:t>
      </w:r>
      <w:r w:rsidR="005729E5">
        <w:t xml:space="preserve">, </w:t>
      </w:r>
      <w:r>
        <w:t>the "circled one" symbol will disappear.</w:t>
      </w:r>
    </w:p>
    <w:p w14:paraId="23E345E6" w14:textId="77777777" w:rsidR="006C6382" w:rsidRDefault="006C6382" w:rsidP="006C6382">
      <w:pPr>
        <w:ind w:firstLine="720"/>
      </w:pPr>
    </w:p>
    <w:p w14:paraId="6AF0F2DD" w14:textId="1DF5CBAD" w:rsidR="006C6382" w:rsidRDefault="006C6382" w:rsidP="006C6382">
      <w:pPr>
        <w:pStyle w:val="Heading2"/>
      </w:pPr>
      <w:r>
        <w:t>So where is the book software?</w:t>
      </w:r>
    </w:p>
    <w:p w14:paraId="38A1F7A1" w14:textId="5EB883CD" w:rsidR="006C6382" w:rsidRDefault="006C6382" w:rsidP="006C6382">
      <w:r>
        <w:t xml:space="preserve">The files are located in the path named in </w:t>
      </w:r>
      <w:r w:rsidR="002B5A1D">
        <w:fldChar w:fldCharType="begin"/>
      </w:r>
      <w:r w:rsidR="002B5A1D">
        <w:instrText xml:space="preserve"> REF _Ref371864542 \h </w:instrText>
      </w:r>
      <w:r w:rsidR="002B5A1D">
        <w:fldChar w:fldCharType="separate"/>
      </w:r>
      <w:r w:rsidR="002B5A1D">
        <w:t xml:space="preserve">Figure </w:t>
      </w:r>
      <w:r w:rsidR="002B5A1D">
        <w:rPr>
          <w:noProof/>
        </w:rPr>
        <w:t>9</w:t>
      </w:r>
      <w:r w:rsidR="002B5A1D">
        <w:fldChar w:fldCharType="end"/>
      </w:r>
      <w:r>
        <w:t xml:space="preserve">, which happens to be </w:t>
      </w:r>
      <w:r w:rsidRPr="006C6382">
        <w:rPr>
          <w:rStyle w:val="InLineCode"/>
        </w:rPr>
        <w:t>Users/</w:t>
      </w:r>
      <w:proofErr w:type="spellStart"/>
      <w:r w:rsidR="008E490B">
        <w:rPr>
          <w:rStyle w:val="InLineCode"/>
        </w:rPr>
        <w:t>devtemp</w:t>
      </w:r>
      <w:proofErr w:type="spellEnd"/>
      <w:r w:rsidRPr="006C6382">
        <w:rPr>
          <w:rStyle w:val="InLineCode"/>
        </w:rPr>
        <w:t>/onlinebookk21778</w:t>
      </w:r>
      <w:r>
        <w:t xml:space="preserve"> </w:t>
      </w:r>
      <w:r w:rsidR="008E490B">
        <w:t>in this example</w:t>
      </w:r>
      <w:r>
        <w:t xml:space="preserve">. You may wish to create an alias to this directory on your desktop. </w:t>
      </w:r>
      <w:r w:rsidR="002B5A1D">
        <w:fldChar w:fldCharType="begin"/>
      </w:r>
      <w:r w:rsidR="002B5A1D">
        <w:instrText xml:space="preserve"> REF _Ref371877716 \h </w:instrText>
      </w:r>
      <w:r w:rsidR="002B5A1D">
        <w:fldChar w:fldCharType="separate"/>
      </w:r>
      <w:r w:rsidR="002B5A1D">
        <w:t xml:space="preserve">Figure </w:t>
      </w:r>
      <w:r w:rsidR="002B5A1D">
        <w:rPr>
          <w:noProof/>
        </w:rPr>
        <w:t>18</w:t>
      </w:r>
      <w:r w:rsidR="002B5A1D">
        <w:fldChar w:fldCharType="end"/>
      </w:r>
      <w:r>
        <w:t xml:space="preserve">. </w:t>
      </w:r>
    </w:p>
    <w:p w14:paraId="4E692FF3" w14:textId="7343ACBE" w:rsidR="006C6382" w:rsidRDefault="006C6382" w:rsidP="006C638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F129261" wp14:editId="4A012DE4">
            <wp:extent cx="4826000" cy="2286000"/>
            <wp:effectExtent l="0" t="0" r="0" b="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4229" w14:textId="77777777" w:rsidR="00F93A0C" w:rsidRPr="006C6382" w:rsidRDefault="00F93A0C" w:rsidP="00F93A0C">
      <w:pPr>
        <w:pStyle w:val="Caption"/>
        <w:jc w:val="center"/>
        <w:rPr>
          <w:b/>
          <w:bCs/>
        </w:rPr>
      </w:pPr>
      <w:bookmarkStart w:id="18" w:name="_Ref371877716"/>
      <w:r>
        <w:t xml:space="preserve">Figure </w:t>
      </w:r>
      <w:r w:rsidR="004C21F3">
        <w:fldChar w:fldCharType="begin"/>
      </w:r>
      <w:r w:rsidR="004C21F3">
        <w:instrText xml:space="preserve"> SEQ Figure \* ARABIC </w:instrText>
      </w:r>
      <w:r w:rsidR="004C21F3">
        <w:fldChar w:fldCharType="separate"/>
      </w:r>
      <w:r w:rsidR="002B5A1D">
        <w:rPr>
          <w:noProof/>
        </w:rPr>
        <w:t>18</w:t>
      </w:r>
      <w:r w:rsidR="004C21F3">
        <w:rPr>
          <w:noProof/>
        </w:rPr>
        <w:fldChar w:fldCharType="end"/>
      </w:r>
      <w:bookmarkEnd w:id="18"/>
    </w:p>
    <w:p w14:paraId="72757CB7" w14:textId="77777777" w:rsidR="006C6382" w:rsidRDefault="006C6382" w:rsidP="006C6382">
      <w:pPr>
        <w:ind w:firstLine="720"/>
      </w:pPr>
    </w:p>
    <w:p w14:paraId="03DD8732" w14:textId="77777777" w:rsidR="006C6382" w:rsidRDefault="006C6382" w:rsidP="009D35D7"/>
    <w:p w14:paraId="5D2235A6" w14:textId="77777777" w:rsidR="006C6382" w:rsidRDefault="006C6382" w:rsidP="009D35D7"/>
    <w:p w14:paraId="04710138" w14:textId="49A40BE7" w:rsidR="006C6382" w:rsidRDefault="006C6382" w:rsidP="009D35D7">
      <w:r>
        <w:t xml:space="preserve">Click the desktop alias to reveal </w:t>
      </w:r>
      <w:r w:rsidR="008E490B">
        <w:t>its</w:t>
      </w:r>
      <w:r>
        <w:t xml:space="preserve"> contents, </w:t>
      </w:r>
      <w:r w:rsidR="002B5A1D">
        <w:fldChar w:fldCharType="begin"/>
      </w:r>
      <w:r w:rsidR="002B5A1D">
        <w:instrText xml:space="preserve"> REF _Ref371877742 \h </w:instrText>
      </w:r>
      <w:r w:rsidR="002B5A1D">
        <w:fldChar w:fldCharType="separate"/>
      </w:r>
      <w:r w:rsidR="002B5A1D">
        <w:t xml:space="preserve">Figure </w:t>
      </w:r>
      <w:r w:rsidR="002B5A1D">
        <w:rPr>
          <w:noProof/>
        </w:rPr>
        <w:t>19</w:t>
      </w:r>
      <w:r w:rsidR="002B5A1D">
        <w:fldChar w:fldCharType="end"/>
      </w:r>
      <w:r>
        <w:t xml:space="preserve">. </w:t>
      </w:r>
    </w:p>
    <w:p w14:paraId="0C81752C" w14:textId="740B8393" w:rsidR="006C6382" w:rsidRDefault="006C6382" w:rsidP="006C6382">
      <w:pPr>
        <w:keepNext/>
      </w:pPr>
      <w:r>
        <w:rPr>
          <w:noProof/>
        </w:rPr>
        <w:drawing>
          <wp:inline distT="0" distB="0" distL="0" distR="0" wp14:anchorId="171F02A0" wp14:editId="763A1A8B">
            <wp:extent cx="6858000" cy="5535820"/>
            <wp:effectExtent l="0" t="0" r="0" b="1905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3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41E30" w14:textId="77777777" w:rsidR="00F93A0C" w:rsidRPr="006C6382" w:rsidRDefault="00F93A0C" w:rsidP="00F93A0C">
      <w:pPr>
        <w:pStyle w:val="Caption"/>
        <w:jc w:val="center"/>
        <w:rPr>
          <w:b/>
          <w:bCs/>
        </w:rPr>
      </w:pPr>
      <w:bookmarkStart w:id="19" w:name="_Ref371877742"/>
      <w:r>
        <w:t xml:space="preserve">Figure </w:t>
      </w:r>
      <w:r w:rsidR="004C21F3">
        <w:fldChar w:fldCharType="begin"/>
      </w:r>
      <w:r w:rsidR="004C21F3">
        <w:instrText xml:space="preserve"> SEQ Figure \* ARABIC </w:instrText>
      </w:r>
      <w:r w:rsidR="004C21F3">
        <w:fldChar w:fldCharType="separate"/>
      </w:r>
      <w:r w:rsidR="002B5A1D">
        <w:rPr>
          <w:noProof/>
        </w:rPr>
        <w:t>19</w:t>
      </w:r>
      <w:r w:rsidR="004C21F3">
        <w:rPr>
          <w:noProof/>
        </w:rPr>
        <w:fldChar w:fldCharType="end"/>
      </w:r>
      <w:bookmarkEnd w:id="19"/>
    </w:p>
    <w:p w14:paraId="39C999A2" w14:textId="255BE16F" w:rsidR="00905570" w:rsidRPr="006C6382" w:rsidRDefault="00905570" w:rsidP="00905570">
      <w:pPr>
        <w:pStyle w:val="Caption"/>
        <w:jc w:val="center"/>
        <w:rPr>
          <w:b/>
          <w:bCs/>
        </w:rPr>
      </w:pPr>
    </w:p>
    <w:p w14:paraId="6AA3B2CD" w14:textId="77777777" w:rsidR="006C6382" w:rsidRDefault="006C6382" w:rsidP="009D35D7"/>
    <w:p w14:paraId="5551CB84" w14:textId="7001D5EA" w:rsidR="006C6382" w:rsidRDefault="006C6382" w:rsidP="009D35D7">
      <w:r>
        <w:lastRenderedPageBreak/>
        <w:t xml:space="preserve">Click on </w:t>
      </w:r>
      <w:r w:rsidRPr="002B5A1D">
        <w:rPr>
          <w:rStyle w:val="InLineCode"/>
        </w:rPr>
        <w:t>Ch01</w:t>
      </w:r>
      <w:r>
        <w:t>, corresponding to Chapter 1</w:t>
      </w:r>
      <w:r w:rsidR="002B5A1D">
        <w:t xml:space="preserve">, </w:t>
      </w:r>
      <w:r w:rsidR="002B5A1D">
        <w:fldChar w:fldCharType="begin"/>
      </w:r>
      <w:r w:rsidR="002B5A1D">
        <w:instrText xml:space="preserve"> REF _Ref371877840 \h </w:instrText>
      </w:r>
      <w:r w:rsidR="002B5A1D">
        <w:fldChar w:fldCharType="separate"/>
      </w:r>
      <w:r w:rsidR="002B5A1D">
        <w:t xml:space="preserve">Figure </w:t>
      </w:r>
      <w:r w:rsidR="002B5A1D">
        <w:rPr>
          <w:noProof/>
        </w:rPr>
        <w:t>20</w:t>
      </w:r>
      <w:r w:rsidR="002B5A1D">
        <w:fldChar w:fldCharType="end"/>
      </w:r>
      <w:r>
        <w:t xml:space="preserve">. </w:t>
      </w:r>
    </w:p>
    <w:p w14:paraId="550DD4C9" w14:textId="10DCF5EF" w:rsidR="006C6382" w:rsidRDefault="006C6382" w:rsidP="006C6382">
      <w:pPr>
        <w:keepNext/>
      </w:pPr>
      <w:r>
        <w:rPr>
          <w:noProof/>
        </w:rPr>
        <w:drawing>
          <wp:inline distT="0" distB="0" distL="0" distR="0" wp14:anchorId="65EF6EFB" wp14:editId="469B92C3">
            <wp:extent cx="6858000" cy="2853870"/>
            <wp:effectExtent l="0" t="0" r="0" b="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A8836" w14:textId="77777777" w:rsidR="00F93A0C" w:rsidRPr="006C6382" w:rsidRDefault="00F93A0C" w:rsidP="00F93A0C">
      <w:pPr>
        <w:pStyle w:val="Caption"/>
        <w:jc w:val="center"/>
        <w:rPr>
          <w:b/>
          <w:bCs/>
        </w:rPr>
      </w:pPr>
      <w:bookmarkStart w:id="20" w:name="_Ref371877840"/>
      <w:r>
        <w:t xml:space="preserve">Figure </w:t>
      </w:r>
      <w:r w:rsidR="004C21F3">
        <w:fldChar w:fldCharType="begin"/>
      </w:r>
      <w:r w:rsidR="004C21F3">
        <w:instrText xml:space="preserve"> SEQ Figure \* ARABIC </w:instrText>
      </w:r>
      <w:r w:rsidR="004C21F3">
        <w:fldChar w:fldCharType="separate"/>
      </w:r>
      <w:r w:rsidR="002B5A1D">
        <w:rPr>
          <w:noProof/>
        </w:rPr>
        <w:t>20</w:t>
      </w:r>
      <w:r w:rsidR="004C21F3">
        <w:rPr>
          <w:noProof/>
        </w:rPr>
        <w:fldChar w:fldCharType="end"/>
      </w:r>
      <w:bookmarkEnd w:id="20"/>
    </w:p>
    <w:p w14:paraId="527A6B8E" w14:textId="50855782" w:rsidR="006C6382" w:rsidRDefault="006C6382" w:rsidP="006C6382">
      <w:pPr>
        <w:jc w:val="center"/>
      </w:pPr>
    </w:p>
    <w:p w14:paraId="24A6CA8A" w14:textId="77777777" w:rsidR="006C6382" w:rsidRDefault="006C6382" w:rsidP="009D35D7"/>
    <w:p w14:paraId="706EA626" w14:textId="55012C0C" w:rsidR="00F63006" w:rsidRPr="004159FC" w:rsidRDefault="006C6382">
      <w:bookmarkStart w:id="21" w:name="_Ref371877789"/>
      <w:r>
        <w:t xml:space="preserve">All chapters have a common structure: a folder containing </w:t>
      </w:r>
      <w:r w:rsidRPr="006C6382">
        <w:rPr>
          <w:rStyle w:val="InLineCode"/>
        </w:rPr>
        <w:t>software</w:t>
      </w:r>
      <w:r>
        <w:t xml:space="preserve"> and a folder containing </w:t>
      </w:r>
      <w:r w:rsidRPr="006C6382">
        <w:rPr>
          <w:rStyle w:val="InLineCode"/>
        </w:rPr>
        <w:t>Supplementary</w:t>
      </w:r>
      <w:r w:rsidRPr="006C6382">
        <w:t xml:space="preserve"> </w:t>
      </w:r>
      <w:r w:rsidRPr="006C6382">
        <w:rPr>
          <w:rStyle w:val="InLineCode"/>
        </w:rPr>
        <w:t>Material</w:t>
      </w:r>
      <w:r w:rsidR="003B45C3">
        <w:t xml:space="preserve"> (the folder may be empty in a few cases, e.g., </w:t>
      </w:r>
      <w:r w:rsidR="003B45C3" w:rsidRPr="003B45C3">
        <w:rPr>
          <w:rStyle w:val="InLineCode"/>
        </w:rPr>
        <w:t>Ch02</w:t>
      </w:r>
      <w:r w:rsidR="003B45C3">
        <w:t>)</w:t>
      </w:r>
      <w:r w:rsidR="003A638F">
        <w:t xml:space="preserve"> In this document we will work with Chapter 1 online material. But first we need to download two important </w:t>
      </w:r>
      <w:r w:rsidR="002B5A1D" w:rsidRPr="002B5A1D">
        <w:rPr>
          <w:rStyle w:val="InLineCode"/>
        </w:rPr>
        <w:t>R</w:t>
      </w:r>
      <w:r w:rsidR="002B5A1D">
        <w:t xml:space="preserve"> </w:t>
      </w:r>
      <w:r w:rsidR="003A638F">
        <w:t xml:space="preserve">software </w:t>
      </w:r>
      <w:r w:rsidR="002B5A1D">
        <w:t xml:space="preserve">related </w:t>
      </w:r>
      <w:r w:rsidR="003A638F">
        <w:t>items.</w:t>
      </w:r>
      <w:bookmarkEnd w:id="21"/>
      <w:r w:rsidR="004159FC">
        <w:t xml:space="preserve"> And this is where the geeky stuff ends and the science begins.</w:t>
      </w:r>
    </w:p>
    <w:p w14:paraId="77A488E7" w14:textId="7429EF33" w:rsidR="00685555" w:rsidRDefault="00A6333E" w:rsidP="006D2074">
      <w:pPr>
        <w:pStyle w:val="Heading1"/>
      </w:pPr>
      <w:r>
        <w:rPr>
          <w:rStyle w:val="InLineCode"/>
        </w:rPr>
        <w:t xml:space="preserve">Part 2: </w:t>
      </w:r>
      <w:r w:rsidR="00351DE5" w:rsidRPr="00351DE5">
        <w:t>Online Appendix 1.A</w:t>
      </w:r>
      <w:r w:rsidR="006D2074">
        <w:t xml:space="preserve">: Introduction to </w:t>
      </w:r>
      <w:r w:rsidR="006D2074" w:rsidRPr="00673FDD">
        <w:t>R</w:t>
      </w:r>
      <w:r w:rsidR="008B2C07" w:rsidRPr="00673FDD">
        <w:t>/RStudio</w:t>
      </w:r>
      <w:r w:rsidR="008B2C07">
        <w:t>, Part I</w:t>
      </w:r>
    </w:p>
    <w:p w14:paraId="30EF95C4" w14:textId="0AB498BD" w:rsidR="006D2074" w:rsidRDefault="006D2074" w:rsidP="00F6082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</w:pPr>
      <w:r>
        <w:t xml:space="preserve">Download </w:t>
      </w:r>
      <w:r w:rsidRPr="007173A1">
        <w:rPr>
          <w:rStyle w:val="InLineCode"/>
        </w:rPr>
        <w:t>R</w:t>
      </w:r>
      <w:r>
        <w:t xml:space="preserve"> and the helper software </w:t>
      </w:r>
      <w:r w:rsidRPr="005051F7">
        <w:rPr>
          <w:rStyle w:val="InLineCode"/>
        </w:rPr>
        <w:t>RStudio</w:t>
      </w:r>
      <w:r>
        <w:t xml:space="preserve">. </w:t>
      </w:r>
      <w:r w:rsidR="00E75302">
        <w:t>T</w:t>
      </w:r>
      <w:r>
        <w:t xml:space="preserve">he code </w:t>
      </w:r>
      <w:r w:rsidR="00E75302">
        <w:t xml:space="preserve">in this book </w:t>
      </w:r>
      <w:r>
        <w:t>should run on almost any computing environment:</w:t>
      </w:r>
      <w:r w:rsidR="00E75302">
        <w:t xml:space="preserve"> e.g., Windows, OSX, Linux, etc.</w:t>
      </w:r>
      <w:r>
        <w:t xml:space="preserve">). That is one reason </w:t>
      </w:r>
      <w:r w:rsidR="00FE0D66">
        <w:t>for</w:t>
      </w:r>
      <w:r>
        <w:t xml:space="preserve"> cho</w:t>
      </w:r>
      <w:r w:rsidR="00FE0D66">
        <w:t>osing</w:t>
      </w:r>
      <w:r>
        <w:t xml:space="preserve"> it. The other reason is that </w:t>
      </w:r>
      <w:r w:rsidR="00E75302" w:rsidRPr="007173A1">
        <w:rPr>
          <w:rStyle w:val="InLineCode"/>
        </w:rPr>
        <w:t>R</w:t>
      </w:r>
      <w:r>
        <w:t xml:space="preserve"> is open source</w:t>
      </w:r>
      <w:r w:rsidR="00E75302">
        <w:t xml:space="preserve"> platform, so </w:t>
      </w:r>
      <w:r w:rsidR="00FE0D66">
        <w:t>one</w:t>
      </w:r>
      <w:r w:rsidR="00E75302">
        <w:t xml:space="preserve"> ha</w:t>
      </w:r>
      <w:r w:rsidR="00FE0D66">
        <w:t>s</w:t>
      </w:r>
      <w:r w:rsidR="00E75302">
        <w:t xml:space="preserve"> access to the </w:t>
      </w:r>
      <w:r w:rsidR="00E75302" w:rsidRPr="00E75302">
        <w:rPr>
          <w:i/>
        </w:rPr>
        <w:t>entire</w:t>
      </w:r>
      <w:r w:rsidR="00E75302">
        <w:t xml:space="preserve"> code; nothing is hidden from </w:t>
      </w:r>
      <w:r w:rsidR="00FE0D66">
        <w:t xml:space="preserve">the </w:t>
      </w:r>
      <w:r w:rsidR="00F63006">
        <w:t>user</w:t>
      </w:r>
      <w:r w:rsidR="00E75302">
        <w:t xml:space="preserve">; with sufficient knowledge </w:t>
      </w:r>
      <w:r w:rsidR="00FE0D66">
        <w:t>one</w:t>
      </w:r>
      <w:r w:rsidR="00E75302">
        <w:t xml:space="preserve"> can modify and improve the code</w:t>
      </w:r>
      <w:r w:rsidR="008266B4">
        <w:t xml:space="preserve">; </w:t>
      </w:r>
      <w:r w:rsidR="004159FC">
        <w:t>i</w:t>
      </w:r>
      <w:r w:rsidR="008266B4">
        <w:t xml:space="preserve">f </w:t>
      </w:r>
      <w:r w:rsidR="00FE0D66">
        <w:t>so, the author</w:t>
      </w:r>
      <w:r w:rsidR="008266B4">
        <w:t xml:space="preserve"> would appreciate hearing from </w:t>
      </w:r>
      <w:r w:rsidR="00FE0D66">
        <w:t xml:space="preserve">the </w:t>
      </w:r>
      <w:r w:rsidR="00F63006">
        <w:t>user</w:t>
      </w:r>
      <w:r w:rsidR="008266B4">
        <w:t xml:space="preserve"> so that </w:t>
      </w:r>
      <w:r w:rsidR="00FE0D66">
        <w:t>he</w:t>
      </w:r>
      <w:r w:rsidR="008266B4">
        <w:t xml:space="preserve"> may incorporate improvements in future versions of the book/code</w:t>
      </w:r>
      <w:r>
        <w:t>.</w:t>
      </w:r>
    </w:p>
    <w:p w14:paraId="72515458" w14:textId="12AD172E" w:rsidR="006D2074" w:rsidRDefault="00351DE5" w:rsidP="006D2074">
      <w:pPr>
        <w:pStyle w:val="Heading2"/>
      </w:pPr>
      <w:r w:rsidRPr="00351DE5">
        <w:t>Online Appendix 1.A</w:t>
      </w:r>
      <w:r>
        <w:t>.1</w:t>
      </w:r>
      <w:r w:rsidR="004E558B">
        <w:t>:</w:t>
      </w:r>
      <w:r w:rsidR="00C74644">
        <w:t xml:space="preserve"> </w:t>
      </w:r>
      <w:r w:rsidR="006D2074">
        <w:t>Windows computer</w:t>
      </w:r>
    </w:p>
    <w:p w14:paraId="4F7BEEF8" w14:textId="32C6D2F7" w:rsidR="006D2074" w:rsidRDefault="006D2074" w:rsidP="006D2074">
      <w:r>
        <w:t>On a Windows PC do a Google search for "</w:t>
      </w:r>
      <w:r w:rsidRPr="006D2074">
        <w:rPr>
          <w:rStyle w:val="InLineCode"/>
        </w:rPr>
        <w:t>Install</w:t>
      </w:r>
      <w:r w:rsidRPr="002A4333">
        <w:t xml:space="preserve"> </w:t>
      </w:r>
      <w:r w:rsidRPr="006D2074">
        <w:rPr>
          <w:rStyle w:val="InLineCode"/>
        </w:rPr>
        <w:t>R</w:t>
      </w:r>
      <w:r w:rsidRPr="002A4333">
        <w:t xml:space="preserve"> </w:t>
      </w:r>
      <w:r>
        <w:rPr>
          <w:rStyle w:val="InLineCode"/>
        </w:rPr>
        <w:t>Windows</w:t>
      </w:r>
      <w:r>
        <w:t xml:space="preserve">", and </w:t>
      </w:r>
      <w:r w:rsidR="00933C20">
        <w:t>one</w:t>
      </w:r>
      <w:r>
        <w:t xml:space="preserve"> should be able to find </w:t>
      </w:r>
      <w:r w:rsidR="004A4F51">
        <w:t>the appropriate link</w:t>
      </w:r>
      <w:r>
        <w:t xml:space="preserve">. </w:t>
      </w:r>
      <w:r w:rsidR="004A4F51">
        <w:t xml:space="preserve">Download the software and follow the installation </w:t>
      </w:r>
      <w:r w:rsidR="004A4F51" w:rsidRPr="004A4F51">
        <w:t xml:space="preserve">instructions. </w:t>
      </w:r>
      <w:r w:rsidR="00933C20">
        <w:t>One</w:t>
      </w:r>
      <w:r w:rsidR="004A4F51">
        <w:t xml:space="preserve"> need</w:t>
      </w:r>
      <w:r w:rsidR="00933C20">
        <w:t>s</w:t>
      </w:r>
      <w:r w:rsidR="004A4F51">
        <w:t xml:space="preserve"> to also install</w:t>
      </w:r>
      <w:r>
        <w:t xml:space="preserve"> </w:t>
      </w:r>
      <w:r w:rsidRPr="0005630B">
        <w:rPr>
          <w:rStyle w:val="InLineCode"/>
        </w:rPr>
        <w:t>RStudio</w:t>
      </w:r>
      <w:r>
        <w:t xml:space="preserve"> after installing </w:t>
      </w:r>
      <w:r w:rsidRPr="0005630B">
        <w:rPr>
          <w:rStyle w:val="InLineCode"/>
        </w:rPr>
        <w:t>R</w:t>
      </w:r>
      <w:r>
        <w:t xml:space="preserve">. This too is free software; think of it as a user interface for </w:t>
      </w:r>
      <w:r w:rsidRPr="006D2074">
        <w:rPr>
          <w:rStyle w:val="InLineCode"/>
        </w:rPr>
        <w:t>R</w:t>
      </w:r>
      <w:r>
        <w:t xml:space="preserve"> (</w:t>
      </w:r>
      <w:r w:rsidRPr="006D2074">
        <w:rPr>
          <w:rStyle w:val="InLineCode"/>
        </w:rPr>
        <w:t>R</w:t>
      </w:r>
      <w:r>
        <w:t xml:space="preserve"> already has a </w:t>
      </w:r>
      <w:r w:rsidR="004A4F51">
        <w:t>basic</w:t>
      </w:r>
      <w:r>
        <w:t xml:space="preserve"> user interface; </w:t>
      </w:r>
      <w:r w:rsidRPr="0005630B">
        <w:rPr>
          <w:rStyle w:val="InLineCode"/>
        </w:rPr>
        <w:t>RStudio</w:t>
      </w:r>
      <w:r>
        <w:t xml:space="preserve"> adds many powerful features which make life a lot easier). </w:t>
      </w:r>
      <w:r w:rsidR="004A4F51">
        <w:t>D</w:t>
      </w:r>
      <w:r>
        <w:t>o a</w:t>
      </w:r>
      <w:r w:rsidR="004A4F51">
        <w:t xml:space="preserve"> Google</w:t>
      </w:r>
      <w:r>
        <w:t xml:space="preserve"> search for "</w:t>
      </w:r>
      <w:r w:rsidRPr="006D2074">
        <w:rPr>
          <w:rStyle w:val="InLineCode"/>
        </w:rPr>
        <w:t>Install</w:t>
      </w:r>
      <w:r w:rsidRPr="002A4333">
        <w:t xml:space="preserve"> </w:t>
      </w:r>
      <w:r w:rsidRPr="0005630B">
        <w:rPr>
          <w:rStyle w:val="InLineCode"/>
        </w:rPr>
        <w:t>RStudio</w:t>
      </w:r>
      <w:r w:rsidRPr="002A4333">
        <w:t xml:space="preserve"> </w:t>
      </w:r>
      <w:r>
        <w:rPr>
          <w:rStyle w:val="InLineCode"/>
        </w:rPr>
        <w:t>Windows</w:t>
      </w:r>
      <w:r>
        <w:t>" and find the link. Download the software and follow the installation instructions.</w:t>
      </w:r>
      <w:r w:rsidRPr="008730D0">
        <w:rPr>
          <w:highlight w:val="yellow"/>
        </w:rPr>
        <w:t xml:space="preserve"> </w:t>
      </w:r>
    </w:p>
    <w:p w14:paraId="608B8625" w14:textId="5813CE0F" w:rsidR="006D2074" w:rsidRDefault="00351DE5" w:rsidP="006D2074">
      <w:pPr>
        <w:pStyle w:val="Heading2"/>
      </w:pPr>
      <w:r w:rsidRPr="00351DE5">
        <w:t>Online Appendix 1.A</w:t>
      </w:r>
      <w:r>
        <w:t>.2</w:t>
      </w:r>
      <w:r w:rsidR="004E558B">
        <w:t>:</w:t>
      </w:r>
      <w:r w:rsidR="00C74644">
        <w:t xml:space="preserve"> </w:t>
      </w:r>
      <w:r w:rsidR="006D2074">
        <w:t>OS</w:t>
      </w:r>
      <w:r w:rsidR="004E558B">
        <w:t xml:space="preserve"> </w:t>
      </w:r>
      <w:r w:rsidR="006D2074">
        <w:t xml:space="preserve">X (MAC) machine </w:t>
      </w:r>
    </w:p>
    <w:p w14:paraId="778328B4" w14:textId="41F3611D" w:rsidR="006D2074" w:rsidRPr="00355C35" w:rsidRDefault="006D2074" w:rsidP="006D2074">
      <w:r>
        <w:t xml:space="preserve">(This is </w:t>
      </w:r>
      <w:r w:rsidR="00933C20">
        <w:t>the author's</w:t>
      </w:r>
      <w:r>
        <w:t xml:space="preserve"> platform.) </w:t>
      </w:r>
      <w:r w:rsidR="004A4F51">
        <w:t>S</w:t>
      </w:r>
      <w:r>
        <w:t>earch for "</w:t>
      </w:r>
      <w:r w:rsidRPr="006D2074">
        <w:rPr>
          <w:rStyle w:val="InLineCode"/>
        </w:rPr>
        <w:t>Install</w:t>
      </w:r>
      <w:r w:rsidRPr="002A4333">
        <w:t xml:space="preserve"> </w:t>
      </w:r>
      <w:r w:rsidRPr="006D2074">
        <w:rPr>
          <w:rStyle w:val="InLineCode"/>
        </w:rPr>
        <w:t>R</w:t>
      </w:r>
      <w:r>
        <w:rPr>
          <w:rStyle w:val="InLineCode"/>
        </w:rPr>
        <w:t xml:space="preserve"> </w:t>
      </w:r>
      <w:r w:rsidR="002A4333">
        <w:rPr>
          <w:rStyle w:val="InLineCode"/>
        </w:rPr>
        <w:t>MAC</w:t>
      </w:r>
      <w:r>
        <w:t xml:space="preserve">". Click on the downloaded </w:t>
      </w:r>
      <w:r w:rsidR="00933C20">
        <w:t>software</w:t>
      </w:r>
      <w:r>
        <w:t xml:space="preserve"> and follow </w:t>
      </w:r>
      <w:r w:rsidR="004A4F51">
        <w:t xml:space="preserve">the </w:t>
      </w:r>
      <w:r>
        <w:t xml:space="preserve">standard </w:t>
      </w:r>
      <w:r w:rsidR="004A4F51">
        <w:t>OS</w:t>
      </w:r>
      <w:r w:rsidR="004E558B">
        <w:t xml:space="preserve"> X</w:t>
      </w:r>
      <w:r>
        <w:t xml:space="preserve"> installation procedure. After the </w:t>
      </w:r>
      <w:r w:rsidRPr="004A4F51">
        <w:rPr>
          <w:rStyle w:val="InLineCode"/>
        </w:rPr>
        <w:t>R</w:t>
      </w:r>
      <w:r>
        <w:t xml:space="preserve"> installation is complete install </w:t>
      </w:r>
      <w:r w:rsidRPr="0005630B">
        <w:rPr>
          <w:rStyle w:val="InLineCode"/>
        </w:rPr>
        <w:t>RStudio</w:t>
      </w:r>
      <w:r>
        <w:t xml:space="preserve"> for the Macintosh operating system. Do a search for "</w:t>
      </w:r>
      <w:r w:rsidRPr="006D2074">
        <w:rPr>
          <w:rStyle w:val="InLineCode"/>
        </w:rPr>
        <w:t>Install</w:t>
      </w:r>
      <w:r w:rsidRPr="002A4333">
        <w:t xml:space="preserve"> </w:t>
      </w:r>
      <w:r w:rsidRPr="0005630B">
        <w:rPr>
          <w:rStyle w:val="InLineCode"/>
        </w:rPr>
        <w:t>RStudio</w:t>
      </w:r>
      <w:r w:rsidRPr="002A4333">
        <w:t xml:space="preserve"> </w:t>
      </w:r>
      <w:r>
        <w:rPr>
          <w:rStyle w:val="InLineCode"/>
        </w:rPr>
        <w:t>Mac</w:t>
      </w:r>
      <w:r>
        <w:t>" and find the link. Download the software and follow the installation instructions.</w:t>
      </w:r>
    </w:p>
    <w:p w14:paraId="7DBD6651" w14:textId="5C7DFD5A" w:rsidR="006D2074" w:rsidRDefault="00351DE5" w:rsidP="006D2074">
      <w:pPr>
        <w:pStyle w:val="Heading2"/>
      </w:pPr>
      <w:r w:rsidRPr="00351DE5">
        <w:t>Online Appendix 1.A</w:t>
      </w:r>
      <w:r>
        <w:t>.3</w:t>
      </w:r>
      <w:r w:rsidR="004E558B">
        <w:t>:</w:t>
      </w:r>
      <w:r w:rsidR="00C74644">
        <w:t xml:space="preserve"> </w:t>
      </w:r>
      <w:r w:rsidR="006D2074">
        <w:t>Book</w:t>
      </w:r>
      <w:r w:rsidR="006D2074" w:rsidRPr="00355C35">
        <w:t xml:space="preserve"> software</w:t>
      </w:r>
    </w:p>
    <w:p w14:paraId="5498D4F6" w14:textId="3F1C86C7" w:rsidR="006D2074" w:rsidRDefault="006D2074" w:rsidP="00F6082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</w:pPr>
      <w:r w:rsidRPr="00BB76CE">
        <w:t xml:space="preserve">Feel free to play with the code. Do not worry about </w:t>
      </w:r>
      <w:r w:rsidR="00933C20">
        <w:t>"</w:t>
      </w:r>
      <w:r w:rsidRPr="00BB76CE">
        <w:t>messing it up</w:t>
      </w:r>
      <w:r w:rsidR="00933C20">
        <w:t>"</w:t>
      </w:r>
      <w:r w:rsidRPr="00BB76CE">
        <w:t xml:space="preserve">: if </w:t>
      </w:r>
      <w:r w:rsidR="00933C20">
        <w:t>one</w:t>
      </w:r>
      <w:r w:rsidRPr="00BB76CE">
        <w:t xml:space="preserve"> do</w:t>
      </w:r>
      <w:r w:rsidR="00933C20">
        <w:t>es</w:t>
      </w:r>
      <w:r w:rsidRPr="00BB76CE">
        <w:t xml:space="preserve"> </w:t>
      </w:r>
      <w:r w:rsidR="00933C20">
        <w:t>"</w:t>
      </w:r>
      <w:r w:rsidRPr="00BB76CE">
        <w:t>mess up</w:t>
      </w:r>
      <w:r w:rsidR="00933C20">
        <w:t>"</w:t>
      </w:r>
      <w:r w:rsidRPr="00BB76CE">
        <w:t xml:space="preserve"> </w:t>
      </w:r>
      <w:r w:rsidR="00933C20">
        <w:t>one</w:t>
      </w:r>
      <w:r w:rsidRPr="00BB76CE">
        <w:t xml:space="preserve"> can </w:t>
      </w:r>
      <w:r w:rsidR="002E27B2">
        <w:t>always download the files again</w:t>
      </w:r>
      <w:r w:rsidRPr="00BB76CE">
        <w:t xml:space="preserve">. </w:t>
      </w:r>
      <w:r w:rsidR="00933C20">
        <w:rPr>
          <w:i/>
        </w:rPr>
        <w:t>The author</w:t>
      </w:r>
      <w:r w:rsidRPr="00BB76CE">
        <w:rPr>
          <w:i/>
        </w:rPr>
        <w:t xml:space="preserve"> cannot emphasize strongly enough</w:t>
      </w:r>
      <w:r w:rsidR="002E27B2">
        <w:rPr>
          <w:i/>
        </w:rPr>
        <w:t xml:space="preserve"> that </w:t>
      </w:r>
      <w:r w:rsidR="002E27B2" w:rsidRPr="002E27B2">
        <w:rPr>
          <w:i/>
        </w:rPr>
        <w:t>the only way to really learn is by doing</w:t>
      </w:r>
      <w:r w:rsidRPr="00BB76CE">
        <w:rPr>
          <w:i/>
        </w:rPr>
        <w:t>.</w:t>
      </w:r>
    </w:p>
    <w:p w14:paraId="062EC387" w14:textId="7C1A1A44" w:rsidR="006D2074" w:rsidRDefault="00351DE5" w:rsidP="00BF4DE5">
      <w:pPr>
        <w:pStyle w:val="Heading2"/>
      </w:pPr>
      <w:r w:rsidRPr="00351DE5">
        <w:lastRenderedPageBreak/>
        <w:t>Online Appendix 1.A</w:t>
      </w:r>
      <w:r>
        <w:t>.4</w:t>
      </w:r>
      <w:r w:rsidR="004E558B">
        <w:t>:</w:t>
      </w:r>
      <w:r w:rsidR="00C74644">
        <w:t xml:space="preserve"> </w:t>
      </w:r>
      <w:r w:rsidR="006D2074">
        <w:t>A simple example</w:t>
      </w:r>
      <w:r w:rsidR="006D2074" w:rsidRPr="00304C53">
        <w:t xml:space="preserve"> </w:t>
      </w:r>
      <w:r w:rsidR="006D2074">
        <w:t>using R/RStudio</w:t>
      </w:r>
    </w:p>
    <w:p w14:paraId="54A88B52" w14:textId="67C088CD" w:rsidR="00F63006" w:rsidRDefault="006D2074" w:rsidP="006D2074">
      <w:r>
        <w:t xml:space="preserve">This section is intended as a gentle introduction to the software. The screen-shots that follow are for </w:t>
      </w:r>
      <w:r w:rsidR="00933C20">
        <w:t>the author's</w:t>
      </w:r>
      <w:r>
        <w:t xml:space="preserve"> iMAC installation (</w:t>
      </w:r>
      <w:r w:rsidR="00933C20">
        <w:t>the author's</w:t>
      </w:r>
      <w:r>
        <w:t xml:space="preserve"> operating system </w:t>
      </w:r>
      <w:r w:rsidR="00F63006">
        <w:t>wa</w:t>
      </w:r>
      <w:r>
        <w:t xml:space="preserve">s </w:t>
      </w:r>
      <w:r w:rsidRPr="007173A1">
        <w:rPr>
          <w:rStyle w:val="InLineCode"/>
        </w:rPr>
        <w:t xml:space="preserve">OS X </w:t>
      </w:r>
      <w:r>
        <w:rPr>
          <w:rStyle w:val="InLineCode"/>
        </w:rPr>
        <w:t xml:space="preserve">Yosemite </w:t>
      </w:r>
      <w:r w:rsidRPr="007173A1">
        <w:rPr>
          <w:rStyle w:val="InLineCode"/>
        </w:rPr>
        <w:t>10.</w:t>
      </w:r>
      <w:r>
        <w:rPr>
          <w:rStyle w:val="InLineCode"/>
        </w:rPr>
        <w:t>10</w:t>
      </w:r>
      <w:r w:rsidRPr="007173A1">
        <w:rPr>
          <w:rStyle w:val="InLineCode"/>
        </w:rPr>
        <w:t>.</w:t>
      </w:r>
      <w:r>
        <w:rPr>
          <w:rStyle w:val="InLineCode"/>
        </w:rPr>
        <w:t>5</w:t>
      </w:r>
      <w:r>
        <w:t>). If your screen shots look differen</w:t>
      </w:r>
      <w:r w:rsidR="002E27B2">
        <w:t xml:space="preserve">t </w:t>
      </w:r>
      <w:r>
        <w:t xml:space="preserve">these are due to differences in platforms (Windows, OSX, Linux, etc.) and version numbers. With a little faith and inquisitiveness </w:t>
      </w:r>
      <w:r w:rsidR="00933C20">
        <w:t>one</w:t>
      </w:r>
      <w:r>
        <w:t xml:space="preserve"> should be able to follow the brief tutorial below. </w:t>
      </w:r>
      <w:r w:rsidRPr="00F63006">
        <w:rPr>
          <w:i/>
        </w:rPr>
        <w:t xml:space="preserve">Follow these directions carefully: </w:t>
      </w:r>
      <w:r>
        <w:t>find the folder corresponding to the chapter heading of this chapter and open it</w:t>
      </w:r>
      <w:r w:rsidR="002E27B2">
        <w:t xml:space="preserve">; in </w:t>
      </w:r>
      <w:r w:rsidR="00933C20">
        <w:t>the author's</w:t>
      </w:r>
      <w:r w:rsidR="002E27B2">
        <w:t xml:space="preserve"> computer it is </w:t>
      </w:r>
      <w:r w:rsidR="003B5379" w:rsidRPr="003B5379">
        <w:rPr>
          <w:rStyle w:val="InLineCode"/>
        </w:rPr>
        <w:t>/Users/</w:t>
      </w:r>
      <w:proofErr w:type="spellStart"/>
      <w:r w:rsidR="00F60823">
        <w:rPr>
          <w:rStyle w:val="InLineCode"/>
        </w:rPr>
        <w:t>devtemp</w:t>
      </w:r>
      <w:proofErr w:type="spellEnd"/>
      <w:r w:rsidR="003B5379" w:rsidRPr="003B5379">
        <w:rPr>
          <w:rStyle w:val="InLineCode"/>
        </w:rPr>
        <w:t>/onlinebookk21778/Ch01</w:t>
      </w:r>
      <w:r>
        <w:t xml:space="preserve">. You should see a folder named </w:t>
      </w:r>
      <w:r w:rsidRPr="004127D3">
        <w:rPr>
          <w:rStyle w:val="InLineCode"/>
        </w:rPr>
        <w:t>software</w:t>
      </w:r>
      <w:r>
        <w:t>: open this folder</w:t>
      </w:r>
      <w:r w:rsidR="00F63006">
        <w:t>,</w:t>
      </w:r>
      <w:r w:rsidR="002B5A1D">
        <w:t xml:space="preserve"> </w:t>
      </w:r>
      <w:r w:rsidR="002B5A1D">
        <w:fldChar w:fldCharType="begin"/>
      </w:r>
      <w:r w:rsidR="002B5A1D">
        <w:instrText xml:space="preserve"> REF _Ref371877911 \h </w:instrText>
      </w:r>
      <w:r w:rsidR="002B5A1D">
        <w:fldChar w:fldCharType="separate"/>
      </w:r>
      <w:r w:rsidR="002B5A1D">
        <w:t xml:space="preserve">Figure </w:t>
      </w:r>
      <w:r w:rsidR="002B5A1D">
        <w:rPr>
          <w:noProof/>
        </w:rPr>
        <w:t>21</w:t>
      </w:r>
      <w:r w:rsidR="002B5A1D">
        <w:fldChar w:fldCharType="end"/>
      </w:r>
      <w:r>
        <w:t xml:space="preserve">. </w:t>
      </w:r>
      <w:r w:rsidR="00F60823">
        <w:t>[</w:t>
      </w:r>
      <w:proofErr w:type="spellStart"/>
      <w:r w:rsidR="00F60823">
        <w:rPr>
          <w:rStyle w:val="InLineCode"/>
        </w:rPr>
        <w:t>devtemp</w:t>
      </w:r>
      <w:proofErr w:type="spellEnd"/>
      <w:r w:rsidR="00F60823">
        <w:t xml:space="preserve"> is specific to this example; your value would be different]</w:t>
      </w:r>
    </w:p>
    <w:p w14:paraId="2103C76B" w14:textId="77777777" w:rsidR="00F63006" w:rsidRDefault="00F63006" w:rsidP="006D2074"/>
    <w:p w14:paraId="29062851" w14:textId="0BDBF479" w:rsidR="00F63006" w:rsidRDefault="00F63006" w:rsidP="00F63006">
      <w:pPr>
        <w:keepNext/>
        <w:jc w:val="center"/>
      </w:pPr>
      <w:r>
        <w:rPr>
          <w:noProof/>
        </w:rPr>
        <w:drawing>
          <wp:inline distT="0" distB="0" distL="0" distR="0" wp14:anchorId="3E8DC1A2" wp14:editId="4C11EBDB">
            <wp:extent cx="6858000" cy="2870015"/>
            <wp:effectExtent l="0" t="0" r="0" b="635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7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5A309" w14:textId="77777777" w:rsidR="00F93A0C" w:rsidRPr="006C6382" w:rsidRDefault="00F93A0C" w:rsidP="00F93A0C">
      <w:pPr>
        <w:pStyle w:val="Caption"/>
        <w:jc w:val="center"/>
        <w:rPr>
          <w:b/>
          <w:bCs/>
        </w:rPr>
      </w:pPr>
      <w:bookmarkStart w:id="22" w:name="_Ref371877911"/>
      <w:r>
        <w:t xml:space="preserve">Figure </w:t>
      </w:r>
      <w:r w:rsidR="004C21F3">
        <w:fldChar w:fldCharType="begin"/>
      </w:r>
      <w:r w:rsidR="004C21F3">
        <w:instrText xml:space="preserve"> SEQ Figure \* ARABIC </w:instrText>
      </w:r>
      <w:r w:rsidR="004C21F3">
        <w:fldChar w:fldCharType="separate"/>
      </w:r>
      <w:r w:rsidR="002B5A1D">
        <w:rPr>
          <w:noProof/>
        </w:rPr>
        <w:t>21</w:t>
      </w:r>
      <w:r w:rsidR="004C21F3">
        <w:rPr>
          <w:noProof/>
        </w:rPr>
        <w:fldChar w:fldCharType="end"/>
      </w:r>
      <w:bookmarkEnd w:id="22"/>
    </w:p>
    <w:p w14:paraId="3B1942A2" w14:textId="77777777" w:rsidR="00F63006" w:rsidRDefault="00F63006" w:rsidP="006D2074"/>
    <w:p w14:paraId="49E8921C" w14:textId="77777777" w:rsidR="00F63006" w:rsidRDefault="00F63006" w:rsidP="006D2074"/>
    <w:p w14:paraId="4B0FC392" w14:textId="54906412" w:rsidR="006D2074" w:rsidRDefault="006D2074" w:rsidP="006D2074">
      <w:r>
        <w:t xml:space="preserve">You should see a file named </w:t>
      </w:r>
      <w:proofErr w:type="spellStart"/>
      <w:r w:rsidRPr="004127D3">
        <w:rPr>
          <w:rStyle w:val="InLineCode"/>
        </w:rPr>
        <w:t>software.Rproj</w:t>
      </w:r>
      <w:proofErr w:type="spellEnd"/>
      <w:r w:rsidR="002E27B2">
        <w:t>.</w:t>
      </w:r>
      <w:r>
        <w:t xml:space="preserve"> </w:t>
      </w:r>
      <w:r w:rsidR="002E27B2">
        <w:t>T</w:t>
      </w:r>
      <w:r>
        <w:t xml:space="preserve">he extension </w:t>
      </w:r>
      <w:r w:rsidR="002E27B2">
        <w:t>means that</w:t>
      </w:r>
      <w:r>
        <w:t xml:space="preserve"> this is an </w:t>
      </w:r>
      <w:r w:rsidRPr="002410D9">
        <w:rPr>
          <w:rStyle w:val="InLineCode"/>
        </w:rPr>
        <w:t>R</w:t>
      </w:r>
      <w:r>
        <w:t xml:space="preserve"> project file. A project file organizes all the files in your project for easy viewing, editing and compilation</w:t>
      </w:r>
      <w:r w:rsidR="002E27B2">
        <w:t xml:space="preserve">, but </w:t>
      </w:r>
      <w:r w:rsidR="00933C20">
        <w:t>one</w:t>
      </w:r>
      <w:r w:rsidR="002E27B2">
        <w:t xml:space="preserve"> do</w:t>
      </w:r>
      <w:r w:rsidR="00933C20">
        <w:t>es no</w:t>
      </w:r>
      <w:r w:rsidR="002E27B2">
        <w:t>t need to know its contents</w:t>
      </w:r>
      <w:r>
        <w:t>. Open this file by clicking (or double clicking, depending on your computer settings) its icon. Your screen should resemble</w:t>
      </w:r>
      <w:r w:rsidR="002B5A1D">
        <w:t xml:space="preserve"> </w:t>
      </w:r>
      <w:r w:rsidR="002B5A1D">
        <w:fldChar w:fldCharType="begin"/>
      </w:r>
      <w:r w:rsidR="002B5A1D">
        <w:instrText xml:space="preserve"> REF _Ref371877995 \h </w:instrText>
      </w:r>
      <w:r w:rsidR="002B5A1D">
        <w:fldChar w:fldCharType="separate"/>
      </w:r>
      <w:r w:rsidR="002B5A1D">
        <w:t xml:space="preserve">Figure </w:t>
      </w:r>
      <w:r w:rsidR="002B5A1D">
        <w:rPr>
          <w:noProof/>
        </w:rPr>
        <w:t>22</w:t>
      </w:r>
      <w:r w:rsidR="002B5A1D">
        <w:fldChar w:fldCharType="end"/>
      </w:r>
      <w:r>
        <w:t xml:space="preserve">. </w:t>
      </w:r>
    </w:p>
    <w:p w14:paraId="36CE945A" w14:textId="2E6620E6" w:rsidR="006D2074" w:rsidRDefault="002E27B2" w:rsidP="00F63006">
      <w:pPr>
        <w:keepNext/>
        <w:jc w:val="center"/>
      </w:pPr>
      <w:r>
        <w:rPr>
          <w:noProof/>
        </w:rPr>
        <w:drawing>
          <wp:inline distT="0" distB="0" distL="0" distR="0" wp14:anchorId="4EF46D22" wp14:editId="083CA5FE">
            <wp:extent cx="4572000" cy="2611901"/>
            <wp:effectExtent l="0" t="0" r="0" b="4445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1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23A48" w14:textId="77777777" w:rsidR="00F93A0C" w:rsidRPr="006C6382" w:rsidRDefault="00F93A0C" w:rsidP="00F93A0C">
      <w:pPr>
        <w:pStyle w:val="Caption"/>
        <w:jc w:val="center"/>
        <w:rPr>
          <w:b/>
          <w:bCs/>
        </w:rPr>
      </w:pPr>
      <w:bookmarkStart w:id="23" w:name="_Ref371877995"/>
      <w:r>
        <w:t xml:space="preserve">Figure </w:t>
      </w:r>
      <w:r w:rsidR="004C21F3">
        <w:fldChar w:fldCharType="begin"/>
      </w:r>
      <w:r w:rsidR="004C21F3">
        <w:instrText xml:space="preserve"> SEQ Figure \* ARABIC </w:instrText>
      </w:r>
      <w:r w:rsidR="004C21F3">
        <w:fldChar w:fldCharType="separate"/>
      </w:r>
      <w:r w:rsidR="002B5A1D">
        <w:rPr>
          <w:noProof/>
        </w:rPr>
        <w:t>22</w:t>
      </w:r>
      <w:r w:rsidR="004C21F3">
        <w:rPr>
          <w:noProof/>
        </w:rPr>
        <w:fldChar w:fldCharType="end"/>
      </w:r>
      <w:bookmarkEnd w:id="23"/>
    </w:p>
    <w:p w14:paraId="64A08656" w14:textId="77777777" w:rsidR="00A06B02" w:rsidRDefault="00A06B02" w:rsidP="00A06B02"/>
    <w:p w14:paraId="7F7733AF" w14:textId="6ABAB11B" w:rsidR="006D2074" w:rsidRDefault="00351DE5" w:rsidP="006D2074">
      <w:pPr>
        <w:pStyle w:val="Heading2"/>
      </w:pPr>
      <w:r w:rsidRPr="00351DE5">
        <w:lastRenderedPageBreak/>
        <w:t>Online Appendix 1.A</w:t>
      </w:r>
      <w:r>
        <w:t>.5</w:t>
      </w:r>
      <w:r w:rsidR="00C74644">
        <w:t xml:space="preserve"> </w:t>
      </w:r>
      <w:r w:rsidR="006D2074">
        <w:t>Introduction to the RStudio interface</w:t>
      </w:r>
    </w:p>
    <w:p w14:paraId="1B06B192" w14:textId="6A546850" w:rsidR="006D2074" w:rsidRDefault="006D2074" w:rsidP="006D2074">
      <w:r>
        <w:t>Notice the organization of the display into 3 major panels (</w:t>
      </w:r>
      <w:r w:rsidR="00933C20">
        <w:t>one</w:t>
      </w:r>
      <w:r>
        <w:t xml:space="preserve"> may see 4 panels if any of the source code files - i.e., those ending in </w:t>
      </w:r>
      <w:r w:rsidRPr="007173A1">
        <w:rPr>
          <w:rStyle w:val="InLineCode"/>
        </w:rPr>
        <w:t>.R</w:t>
      </w:r>
      <w:r>
        <w:t xml:space="preserve">. - are open; simply close all </w:t>
      </w:r>
      <w:r w:rsidR="004E558B">
        <w:t>such</w:t>
      </w:r>
      <w:r>
        <w:t xml:space="preserve"> files to get a display similar, but perhaps not identical to</w:t>
      </w:r>
      <w:r w:rsidR="002B5A1D">
        <w:t xml:space="preserve"> </w:t>
      </w:r>
      <w:r w:rsidR="002B5A1D">
        <w:fldChar w:fldCharType="begin"/>
      </w:r>
      <w:r w:rsidR="002B5A1D">
        <w:instrText xml:space="preserve"> REF _Ref371878053 \h </w:instrText>
      </w:r>
      <w:r w:rsidR="002B5A1D">
        <w:fldChar w:fldCharType="separate"/>
      </w:r>
      <w:r w:rsidR="002B5A1D">
        <w:t xml:space="preserve">Figure </w:t>
      </w:r>
      <w:r w:rsidR="002B5A1D">
        <w:rPr>
          <w:noProof/>
        </w:rPr>
        <w:t>23</w:t>
      </w:r>
      <w:r w:rsidR="002B5A1D">
        <w:fldChar w:fldCharType="end"/>
      </w:r>
      <w:r>
        <w:t xml:space="preserve">). The left panel is labeled </w:t>
      </w:r>
      <w:r w:rsidRPr="007173A1">
        <w:rPr>
          <w:rStyle w:val="InLineCode"/>
        </w:rPr>
        <w:t>Console</w:t>
      </w:r>
      <w:r>
        <w:t xml:space="preserve"> and the right consists of two panels: the top-right panel consists of two sub-panels labeled </w:t>
      </w:r>
      <w:r w:rsidRPr="007173A1">
        <w:rPr>
          <w:rStyle w:val="InLineCode"/>
        </w:rPr>
        <w:t>Environment</w:t>
      </w:r>
      <w:r>
        <w:rPr>
          <w:rStyle w:val="InLineCode"/>
        </w:rPr>
        <w:t>,</w:t>
      </w:r>
      <w:r>
        <w:t xml:space="preserve"> </w:t>
      </w:r>
      <w:r w:rsidRPr="007173A1">
        <w:rPr>
          <w:rStyle w:val="InLineCode"/>
        </w:rPr>
        <w:t>History</w:t>
      </w:r>
      <w:r>
        <w:t xml:space="preserve"> and </w:t>
      </w:r>
      <w:proofErr w:type="spellStart"/>
      <w:r w:rsidRPr="00B126B1">
        <w:rPr>
          <w:rStyle w:val="InLineCode"/>
        </w:rPr>
        <w:t>Git</w:t>
      </w:r>
      <w:proofErr w:type="spellEnd"/>
      <w:r>
        <w:t xml:space="preserve">, and the </w:t>
      </w:r>
      <w:r w:rsidRPr="007173A1">
        <w:rPr>
          <w:rStyle w:val="InLineCode"/>
        </w:rPr>
        <w:t>Environment</w:t>
      </w:r>
      <w:r>
        <w:t xml:space="preserve"> sub-panel is in focus (notice the </w:t>
      </w:r>
      <w:r w:rsidR="002E27B2">
        <w:t>brighter</w:t>
      </w:r>
      <w:r>
        <w:t xml:space="preserve"> background of the text </w:t>
      </w:r>
      <w:r w:rsidRPr="007173A1">
        <w:rPr>
          <w:rStyle w:val="InLineCode"/>
        </w:rPr>
        <w:t>Environment</w:t>
      </w:r>
      <w:r>
        <w:t xml:space="preserve"> compared to </w:t>
      </w:r>
      <w:r w:rsidRPr="007173A1">
        <w:rPr>
          <w:rStyle w:val="InLineCode"/>
        </w:rPr>
        <w:t>History</w:t>
      </w:r>
      <w:r w:rsidRPr="00B126B1">
        <w:t xml:space="preserve"> or </w:t>
      </w:r>
      <w:proofErr w:type="spellStart"/>
      <w:r>
        <w:rPr>
          <w:rStyle w:val="InLineCode"/>
        </w:rPr>
        <w:t>Git</w:t>
      </w:r>
      <w:proofErr w:type="spellEnd"/>
      <w:r>
        <w:t xml:space="preserve">. The bottom-right panel consists of five sub-panels labeled </w:t>
      </w:r>
      <w:r w:rsidRPr="007173A1">
        <w:rPr>
          <w:rStyle w:val="InLineCode"/>
        </w:rPr>
        <w:t>Files</w:t>
      </w:r>
      <w:r>
        <w:t xml:space="preserve">, </w:t>
      </w:r>
      <w:r w:rsidRPr="007173A1">
        <w:rPr>
          <w:rStyle w:val="InLineCode"/>
        </w:rPr>
        <w:t>Plots</w:t>
      </w:r>
      <w:r>
        <w:t xml:space="preserve">, </w:t>
      </w:r>
      <w:r w:rsidRPr="007173A1">
        <w:rPr>
          <w:rStyle w:val="InLineCode"/>
        </w:rPr>
        <w:t>Packages,</w:t>
      </w:r>
      <w:r w:rsidRPr="00B126B1">
        <w:t xml:space="preserve"> </w:t>
      </w:r>
      <w:r w:rsidRPr="007173A1">
        <w:rPr>
          <w:rStyle w:val="InLineCode"/>
        </w:rPr>
        <w:t>Help</w:t>
      </w:r>
      <w:r>
        <w:t xml:space="preserve"> and </w:t>
      </w:r>
      <w:r w:rsidRPr="007173A1">
        <w:rPr>
          <w:rStyle w:val="InLineCode"/>
        </w:rPr>
        <w:t>Viewer</w:t>
      </w:r>
      <w:r>
        <w:t xml:space="preserve"> and the </w:t>
      </w:r>
      <w:r w:rsidRPr="007173A1">
        <w:rPr>
          <w:rStyle w:val="InLineCode"/>
        </w:rPr>
        <w:t>Files</w:t>
      </w:r>
      <w:r>
        <w:t xml:space="preserve"> sub-panel is in focus</w:t>
      </w:r>
      <w:r w:rsidR="003B5379">
        <w:t xml:space="preserve"> (if it is not in focus, click on it to bring it into focus)</w:t>
      </w:r>
      <w:r>
        <w:t xml:space="preserve">. The actual number of menu items may have changed by the time this book is published, because the developers of </w:t>
      </w:r>
      <w:r w:rsidRPr="00B126B1">
        <w:rPr>
          <w:rStyle w:val="InLineCode"/>
        </w:rPr>
        <w:t>RStudio</w:t>
      </w:r>
      <w:r w:rsidRPr="002410D9">
        <w:t xml:space="preserve"> and </w:t>
      </w:r>
      <w:r>
        <w:rPr>
          <w:rStyle w:val="InLineCode"/>
        </w:rPr>
        <w:t>R</w:t>
      </w:r>
      <w:r>
        <w:t xml:space="preserve"> are hard at work improving the software</w:t>
      </w:r>
      <w:r w:rsidR="000E73BD">
        <w:t>:</w:t>
      </w:r>
      <w:r>
        <w:t xml:space="preserve"> ignore </w:t>
      </w:r>
      <w:r w:rsidR="000E73BD">
        <w:t>any</w:t>
      </w:r>
      <w:r>
        <w:t xml:space="preserve"> extra ones for now.</w:t>
      </w:r>
    </w:p>
    <w:p w14:paraId="6BFE2994" w14:textId="77777777" w:rsidR="00323C51" w:rsidRDefault="00323C51" w:rsidP="006D2074"/>
    <w:p w14:paraId="6C599DA6" w14:textId="393C2811" w:rsidR="00A06B02" w:rsidRDefault="00A06B02" w:rsidP="00914AE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</w:pPr>
      <w:r>
        <w:t xml:space="preserve">The left window, termed </w:t>
      </w:r>
      <w:r w:rsidRPr="00A06B02">
        <w:rPr>
          <w:rStyle w:val="InLineCode"/>
        </w:rPr>
        <w:t>Console</w:t>
      </w:r>
      <w:r>
        <w:t>, ends with a "</w:t>
      </w:r>
      <w:r w:rsidRPr="00A06B02">
        <w:rPr>
          <w:rStyle w:val="InLineCode"/>
        </w:rPr>
        <w:t>&gt;</w:t>
      </w:r>
      <w:r>
        <w:t xml:space="preserve">" symbol. This is an invitation to the user to enter commands, so this symbol is the </w:t>
      </w:r>
      <w:r w:rsidRPr="00A06B02">
        <w:rPr>
          <w:u w:val="single"/>
        </w:rPr>
        <w:t>command prompt</w:t>
      </w:r>
      <w:r>
        <w:t xml:space="preserve"> for </w:t>
      </w:r>
      <w:r w:rsidRPr="00A06B02">
        <w:rPr>
          <w:rStyle w:val="InLineCode"/>
        </w:rPr>
        <w:t>R</w:t>
      </w:r>
      <w:r>
        <w:t xml:space="preserve">. Sometimes, when debugging a program, one might see this symbol preceded by a </w:t>
      </w:r>
      <w:r w:rsidRPr="00A06B02">
        <w:rPr>
          <w:rStyle w:val="InLineCode"/>
        </w:rPr>
        <w:t>Browse[2]</w:t>
      </w:r>
      <w:r>
        <w:t xml:space="preserve">, or </w:t>
      </w:r>
      <w:r w:rsidRPr="00A06B02">
        <w:rPr>
          <w:rStyle w:val="InLineCode"/>
        </w:rPr>
        <w:t>Browse[3]</w:t>
      </w:r>
      <w:r>
        <w:t>, as in ,</w:t>
      </w:r>
      <w:r w:rsidRPr="00A06B02">
        <w:t xml:space="preserve"> </w:t>
      </w:r>
      <w:r w:rsidRPr="00A06B02">
        <w:rPr>
          <w:rStyle w:val="InLineCode"/>
        </w:rPr>
        <w:t>Browse[2]&gt;</w:t>
      </w:r>
      <w:r>
        <w:t xml:space="preserve">. This </w:t>
      </w:r>
      <w:r w:rsidR="000E73BD">
        <w:t>indicates that the software is being run in debug mode</w:t>
      </w:r>
      <w:r>
        <w:t>. Debugging capabilities have improved dramatically in the author's four-year experience with th</w:t>
      </w:r>
      <w:r w:rsidR="00641591">
        <w:t xml:space="preserve">e </w:t>
      </w:r>
      <w:r w:rsidR="00641591" w:rsidRPr="00641591">
        <w:rPr>
          <w:rStyle w:val="InLineCode"/>
        </w:rPr>
        <w:t>RStudio</w:t>
      </w:r>
      <w:r>
        <w:t xml:space="preserve"> </w:t>
      </w:r>
      <w:r w:rsidR="00F60823">
        <w:t>software</w:t>
      </w:r>
      <w:r>
        <w:t>.</w:t>
      </w:r>
    </w:p>
    <w:p w14:paraId="7EADCB35" w14:textId="77777777" w:rsidR="00A06B02" w:rsidRDefault="00A06B02" w:rsidP="006D2074"/>
    <w:p w14:paraId="6AD6DE37" w14:textId="6204D567" w:rsidR="006D2074" w:rsidRDefault="006D2074" w:rsidP="006D2074">
      <w:r>
        <w:t xml:space="preserve">The </w:t>
      </w:r>
      <w:r w:rsidRPr="004E558B">
        <w:rPr>
          <w:rStyle w:val="InLineCode"/>
        </w:rPr>
        <w:t>Console</w:t>
      </w:r>
      <w:r w:rsidRPr="0095587D">
        <w:t xml:space="preserve"> </w:t>
      </w:r>
      <w:r>
        <w:t xml:space="preserve">panel </w:t>
      </w:r>
      <w:r w:rsidR="004E558B">
        <w:t xml:space="preserve">is currently </w:t>
      </w:r>
      <w:r>
        <w:t>simply show</w:t>
      </w:r>
      <w:r w:rsidR="004E558B">
        <w:t>ing</w:t>
      </w:r>
      <w:r>
        <w:t xml:space="preserve"> the output screen one gets from starting </w:t>
      </w:r>
      <w:r w:rsidRPr="002D7679">
        <w:rPr>
          <w:rStyle w:val="InLineCode"/>
        </w:rPr>
        <w:t>R</w:t>
      </w:r>
      <w:r>
        <w:t xml:space="preserve">. Try it! Locate </w:t>
      </w:r>
      <w:r w:rsidRPr="002D7679">
        <w:rPr>
          <w:rStyle w:val="InLineCode"/>
        </w:rPr>
        <w:t>R</w:t>
      </w:r>
      <w:r>
        <w:t xml:space="preserve"> using </w:t>
      </w:r>
      <w:r w:rsidRPr="002D7679">
        <w:rPr>
          <w:rStyle w:val="InLineCode"/>
        </w:rPr>
        <w:t>Spotlight</w:t>
      </w:r>
      <w:r>
        <w:t xml:space="preserve"> (the magnifying glass symbol in the very top-right of the </w:t>
      </w:r>
      <w:r w:rsidR="002E27B2">
        <w:t>i</w:t>
      </w:r>
      <w:r>
        <w:t xml:space="preserve">MAC display) and open it (i.e., click on it). </w:t>
      </w:r>
      <w:r w:rsidR="002E27B2">
        <w:t xml:space="preserve">The </w:t>
      </w:r>
      <w:r w:rsidR="002E27B2" w:rsidRPr="002E27B2">
        <w:rPr>
          <w:rStyle w:val="InLineCode"/>
        </w:rPr>
        <w:t>R</w:t>
      </w:r>
      <w:r w:rsidR="002E27B2">
        <w:t xml:space="preserve"> application is in the </w:t>
      </w:r>
      <w:r w:rsidR="002E27B2" w:rsidRPr="002E27B2">
        <w:rPr>
          <w:rStyle w:val="InLineCode"/>
        </w:rPr>
        <w:t>Applications</w:t>
      </w:r>
      <w:r w:rsidR="002E27B2">
        <w:t xml:space="preserve"> folder. </w:t>
      </w:r>
      <w:r>
        <w:t xml:space="preserve">This is what </w:t>
      </w:r>
      <w:r w:rsidR="002B5A1D">
        <w:t>I see</w:t>
      </w:r>
      <w:r>
        <w:t xml:space="preserve">, </w:t>
      </w:r>
      <w:r w:rsidR="002B5A1D">
        <w:t xml:space="preserve"> </w:t>
      </w:r>
      <w:r w:rsidR="002B5A1D">
        <w:fldChar w:fldCharType="begin"/>
      </w:r>
      <w:r w:rsidR="002B5A1D">
        <w:instrText xml:space="preserve"> REF _Ref371878053 \h </w:instrText>
      </w:r>
      <w:r w:rsidR="002B5A1D">
        <w:fldChar w:fldCharType="separate"/>
      </w:r>
      <w:r w:rsidR="002B5A1D">
        <w:t xml:space="preserve">Figure </w:t>
      </w:r>
      <w:r w:rsidR="002B5A1D">
        <w:rPr>
          <w:noProof/>
        </w:rPr>
        <w:t>23</w:t>
      </w:r>
      <w:r w:rsidR="002B5A1D">
        <w:fldChar w:fldCharType="end"/>
      </w:r>
      <w:r>
        <w:t xml:space="preserve">. [On </w:t>
      </w:r>
      <w:r w:rsidRPr="002E27B2">
        <w:rPr>
          <w:rStyle w:val="InLineCode"/>
        </w:rPr>
        <w:t>Windows</w:t>
      </w:r>
      <w:r>
        <w:t xml:space="preserve"> go to </w:t>
      </w:r>
      <w:r w:rsidRPr="00F01D79">
        <w:rPr>
          <w:rStyle w:val="InLineCode"/>
        </w:rPr>
        <w:t>Program</w:t>
      </w:r>
      <w:r>
        <w:t xml:space="preserve"> and find the </w:t>
      </w:r>
      <w:r w:rsidRPr="00F01D79">
        <w:rPr>
          <w:rStyle w:val="InLineCode"/>
        </w:rPr>
        <w:t>R</w:t>
      </w:r>
      <w:r>
        <w:t xml:space="preserve"> </w:t>
      </w:r>
      <w:r w:rsidR="00F26E83">
        <w:t>application</w:t>
      </w:r>
      <w:r>
        <w:t>.]</w:t>
      </w:r>
    </w:p>
    <w:p w14:paraId="5017DC51" w14:textId="77777777" w:rsidR="006D2074" w:rsidRDefault="006D2074" w:rsidP="006D2074"/>
    <w:p w14:paraId="3E6BDE7A" w14:textId="002FE0AD" w:rsidR="006D2074" w:rsidRDefault="002E27B2" w:rsidP="00F63006">
      <w:pPr>
        <w:keepNext/>
        <w:jc w:val="center"/>
      </w:pPr>
      <w:r>
        <w:rPr>
          <w:noProof/>
        </w:rPr>
        <w:drawing>
          <wp:inline distT="0" distB="0" distL="0" distR="0" wp14:anchorId="2FF9FE0A" wp14:editId="3751A214">
            <wp:extent cx="4571635" cy="3699933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89"/>
                    <a:stretch/>
                  </pic:blipFill>
                  <pic:spPr bwMode="auto">
                    <a:xfrm>
                      <a:off x="0" y="0"/>
                      <a:ext cx="4572000" cy="370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FE149" w14:textId="77777777" w:rsidR="00F93A0C" w:rsidRPr="006C6382" w:rsidRDefault="00F93A0C" w:rsidP="00F93A0C">
      <w:pPr>
        <w:pStyle w:val="Caption"/>
        <w:jc w:val="center"/>
        <w:rPr>
          <w:b/>
          <w:bCs/>
        </w:rPr>
      </w:pPr>
      <w:bookmarkStart w:id="24" w:name="_Ref371878053"/>
      <w:r>
        <w:t xml:space="preserve">Figure </w:t>
      </w:r>
      <w:r w:rsidR="004C21F3">
        <w:fldChar w:fldCharType="begin"/>
      </w:r>
      <w:r w:rsidR="004C21F3">
        <w:instrText xml:space="preserve"> SEQ Figure \* ARABIC </w:instrText>
      </w:r>
      <w:r w:rsidR="004C21F3">
        <w:fldChar w:fldCharType="separate"/>
      </w:r>
      <w:r w:rsidR="002B5A1D">
        <w:rPr>
          <w:noProof/>
        </w:rPr>
        <w:t>23</w:t>
      </w:r>
      <w:r w:rsidR="004C21F3">
        <w:rPr>
          <w:noProof/>
        </w:rPr>
        <w:fldChar w:fldCharType="end"/>
      </w:r>
      <w:bookmarkEnd w:id="24"/>
    </w:p>
    <w:p w14:paraId="49D2266C" w14:textId="77777777" w:rsidR="00F63006" w:rsidRDefault="00F63006" w:rsidP="00323C51">
      <w:pPr>
        <w:jc w:val="center"/>
      </w:pPr>
    </w:p>
    <w:p w14:paraId="090C31AC" w14:textId="3E25363C" w:rsidR="00CB6C15" w:rsidRDefault="00031491" w:rsidP="006D2074">
      <w:r>
        <w:t>S</w:t>
      </w:r>
      <w:r w:rsidR="002E27B2">
        <w:t xml:space="preserve">creen-shot obtained by opening the </w:t>
      </w:r>
      <w:r w:rsidR="002E27B2" w:rsidRPr="00031491">
        <w:rPr>
          <w:rStyle w:val="code2"/>
          <w:sz w:val="18"/>
          <w:szCs w:val="18"/>
        </w:rPr>
        <w:t>R</w:t>
      </w:r>
      <w:r w:rsidR="002E27B2">
        <w:t xml:space="preserve"> application (</w:t>
      </w:r>
      <w:r w:rsidR="00933C20">
        <w:t xml:space="preserve">i.e., </w:t>
      </w:r>
      <w:r w:rsidR="002E27B2">
        <w:t xml:space="preserve">independent of </w:t>
      </w:r>
      <w:r w:rsidR="002E27B2" w:rsidRPr="00031491">
        <w:rPr>
          <w:rStyle w:val="code2"/>
          <w:sz w:val="18"/>
          <w:szCs w:val="18"/>
        </w:rPr>
        <w:t>RStudio</w:t>
      </w:r>
      <w:r w:rsidR="002E27B2">
        <w:t xml:space="preserve">). Note that </w:t>
      </w:r>
      <w:r>
        <w:t>it</w:t>
      </w:r>
      <w:r w:rsidR="002E27B2">
        <w:t xml:space="preserve"> is practically </w:t>
      </w:r>
      <w:r w:rsidR="002B5A1D">
        <w:t xml:space="preserve">identical to the shaded text in </w:t>
      </w:r>
      <w:r w:rsidR="002B5A1D">
        <w:fldChar w:fldCharType="begin"/>
      </w:r>
      <w:r w:rsidR="002B5A1D">
        <w:instrText xml:space="preserve"> REF _Ref371877995 \h </w:instrText>
      </w:r>
      <w:r w:rsidR="002B5A1D">
        <w:fldChar w:fldCharType="separate"/>
      </w:r>
      <w:r w:rsidR="002B5A1D">
        <w:t xml:space="preserve">Figure </w:t>
      </w:r>
      <w:r w:rsidR="002B5A1D">
        <w:rPr>
          <w:noProof/>
        </w:rPr>
        <w:t>22</w:t>
      </w:r>
      <w:r w:rsidR="002B5A1D">
        <w:fldChar w:fldCharType="end"/>
      </w:r>
      <w:r w:rsidR="002E27B2">
        <w:t>.</w:t>
      </w:r>
      <w:r w:rsidR="00933C20">
        <w:t xml:space="preserve"> Think of </w:t>
      </w:r>
      <w:r w:rsidR="00933C20" w:rsidRPr="00031491">
        <w:rPr>
          <w:rStyle w:val="code2"/>
          <w:sz w:val="18"/>
          <w:szCs w:val="18"/>
        </w:rPr>
        <w:t>RStudio</w:t>
      </w:r>
      <w:r w:rsidR="00933C20">
        <w:t xml:space="preserve"> as a helper application that makes it easier to work with </w:t>
      </w:r>
      <w:r w:rsidR="00933C20" w:rsidRPr="00933C20">
        <w:rPr>
          <w:rStyle w:val="InLineCode"/>
          <w:sz w:val="18"/>
          <w:szCs w:val="18"/>
        </w:rPr>
        <w:t>R</w:t>
      </w:r>
      <w:r w:rsidR="002B5A1D">
        <w:t xml:space="preserve">, analogous to </w:t>
      </w:r>
      <w:r w:rsidR="002B5A1D" w:rsidRPr="002B5A1D">
        <w:rPr>
          <w:rStyle w:val="InLineCode"/>
        </w:rPr>
        <w:t>SourceTree</w:t>
      </w:r>
      <w:r w:rsidR="002B5A1D">
        <w:t xml:space="preserve"> making it easier to work with </w:t>
      </w:r>
      <w:r w:rsidR="002B5A1D" w:rsidRPr="002B5A1D">
        <w:rPr>
          <w:rStyle w:val="InLineCode"/>
        </w:rPr>
        <w:t>Bitbucket</w:t>
      </w:r>
      <w:r w:rsidR="002B5A1D">
        <w:t xml:space="preserve">. </w:t>
      </w:r>
      <w:r w:rsidR="006D2074">
        <w:t xml:space="preserve">Excepting for the last few lines, the two screens (the left panel of </w:t>
      </w:r>
      <w:r w:rsidR="00641591">
        <w:fldChar w:fldCharType="begin"/>
      </w:r>
      <w:r w:rsidR="00641591">
        <w:instrText xml:space="preserve"> REF _Ref371877995 \h </w:instrText>
      </w:r>
      <w:r w:rsidR="00641591">
        <w:fldChar w:fldCharType="separate"/>
      </w:r>
      <w:r w:rsidR="00641591">
        <w:t xml:space="preserve">Figure </w:t>
      </w:r>
      <w:r w:rsidR="00641591">
        <w:rPr>
          <w:noProof/>
        </w:rPr>
        <w:t>22</w:t>
      </w:r>
      <w:r w:rsidR="00641591">
        <w:fldChar w:fldCharType="end"/>
      </w:r>
      <w:r w:rsidR="00641591">
        <w:t xml:space="preserve"> and </w:t>
      </w:r>
      <w:r w:rsidR="00641591">
        <w:fldChar w:fldCharType="begin"/>
      </w:r>
      <w:r w:rsidR="00641591">
        <w:instrText xml:space="preserve"> REF _Ref371878053 \h </w:instrText>
      </w:r>
      <w:r w:rsidR="00641591">
        <w:fldChar w:fldCharType="separate"/>
      </w:r>
      <w:r w:rsidR="00641591">
        <w:t xml:space="preserve">Figure </w:t>
      </w:r>
      <w:r w:rsidR="00641591">
        <w:rPr>
          <w:noProof/>
        </w:rPr>
        <w:t>23</w:t>
      </w:r>
      <w:r w:rsidR="00641591">
        <w:fldChar w:fldCharType="end"/>
      </w:r>
      <w:r w:rsidR="006D2074">
        <w:t xml:space="preserve">) are identical. </w:t>
      </w:r>
    </w:p>
    <w:p w14:paraId="57B03F3D" w14:textId="77777777" w:rsidR="00CB6C15" w:rsidRDefault="00CB6C15" w:rsidP="006D2074"/>
    <w:p w14:paraId="255106D8" w14:textId="1F76D9E2" w:rsidR="00CB6C15" w:rsidRDefault="006D2074" w:rsidP="00CB6C15">
      <w:pPr>
        <w:shd w:val="clear" w:color="auto" w:fill="E0E0E0"/>
        <w:jc w:val="center"/>
      </w:pPr>
      <w:r>
        <w:t xml:space="preserve">Now quit </w:t>
      </w:r>
      <w:r w:rsidRPr="002D7679">
        <w:rPr>
          <w:rStyle w:val="InLineCode"/>
        </w:rPr>
        <w:t>R</w:t>
      </w:r>
      <w:r>
        <w:t xml:space="preserve"> - in this book we will always use </w:t>
      </w:r>
      <w:r w:rsidRPr="002D7679">
        <w:rPr>
          <w:rStyle w:val="InLineCode"/>
        </w:rPr>
        <w:t>RStudio</w:t>
      </w:r>
      <w:r>
        <w:t xml:space="preserve"> and never open </w:t>
      </w:r>
      <w:r w:rsidRPr="007173A1">
        <w:rPr>
          <w:rStyle w:val="InLineCode"/>
        </w:rPr>
        <w:t>R</w:t>
      </w:r>
      <w:r>
        <w:t xml:space="preserve"> directly.</w:t>
      </w:r>
    </w:p>
    <w:p w14:paraId="4497A7C6" w14:textId="77777777" w:rsidR="00CB6C15" w:rsidRDefault="00CB6C15" w:rsidP="006D2074"/>
    <w:p w14:paraId="5ECA247D" w14:textId="5570D38E" w:rsidR="007F558B" w:rsidRPr="002B5A1D" w:rsidRDefault="006D2074" w:rsidP="006D2074">
      <w:r>
        <w:t xml:space="preserve">Returning to </w:t>
      </w:r>
      <w:r w:rsidR="002B5A1D">
        <w:fldChar w:fldCharType="begin"/>
      </w:r>
      <w:r w:rsidR="002B5A1D">
        <w:instrText xml:space="preserve"> REF _Ref371877995 \h </w:instrText>
      </w:r>
      <w:r w:rsidR="002B5A1D">
        <w:fldChar w:fldCharType="separate"/>
      </w:r>
      <w:r w:rsidR="002B5A1D">
        <w:t xml:space="preserve">Figure </w:t>
      </w:r>
      <w:r w:rsidR="002B5A1D">
        <w:rPr>
          <w:noProof/>
        </w:rPr>
        <w:t>22</w:t>
      </w:r>
      <w:r w:rsidR="002B5A1D">
        <w:fldChar w:fldCharType="end"/>
      </w:r>
      <w:r>
        <w:t xml:space="preserve">, the </w:t>
      </w:r>
      <w:r w:rsidRPr="007173A1">
        <w:rPr>
          <w:rStyle w:val="InLineCode"/>
        </w:rPr>
        <w:t>Files</w:t>
      </w:r>
      <w:r>
        <w:t xml:space="preserve"> sub-panel contains all the files in </w:t>
      </w:r>
      <w:r w:rsidR="007F558B">
        <w:t>this</w:t>
      </w:r>
      <w:r>
        <w:t xml:space="preserve"> project. Below the </w:t>
      </w:r>
      <w:r w:rsidRPr="007173A1">
        <w:rPr>
          <w:rStyle w:val="InLineCode"/>
        </w:rPr>
        <w:t>Files</w:t>
      </w:r>
      <w:r>
        <w:t xml:space="preserve"> sub-panel </w:t>
      </w:r>
      <w:r w:rsidR="00933C20">
        <w:t>one</w:t>
      </w:r>
      <w:r>
        <w:t xml:space="preserve"> see</w:t>
      </w:r>
      <w:r w:rsidR="00933C20">
        <w:t>s</w:t>
      </w:r>
      <w:r>
        <w:t xml:space="preserve"> </w:t>
      </w:r>
      <w:r w:rsidRPr="007173A1">
        <w:rPr>
          <w:rStyle w:val="InLineCode"/>
        </w:rPr>
        <w:t>New</w:t>
      </w:r>
      <w:r w:rsidRPr="002E27B2">
        <w:t xml:space="preserve"> </w:t>
      </w:r>
      <w:r w:rsidRPr="007173A1">
        <w:rPr>
          <w:rStyle w:val="InLineCode"/>
        </w:rPr>
        <w:t>Folder</w:t>
      </w:r>
      <w:r>
        <w:t xml:space="preserve">, </w:t>
      </w:r>
      <w:r w:rsidRPr="007173A1">
        <w:rPr>
          <w:rStyle w:val="InLineCode"/>
        </w:rPr>
        <w:t>Delete</w:t>
      </w:r>
      <w:r>
        <w:t xml:space="preserve">, </w:t>
      </w:r>
      <w:r w:rsidRPr="007173A1">
        <w:rPr>
          <w:rStyle w:val="InLineCode"/>
        </w:rPr>
        <w:t>Rename</w:t>
      </w:r>
      <w:r>
        <w:t xml:space="preserve"> and </w:t>
      </w:r>
      <w:r w:rsidRPr="007173A1">
        <w:rPr>
          <w:rStyle w:val="InLineCode"/>
        </w:rPr>
        <w:t>More</w:t>
      </w:r>
      <w:r>
        <w:t xml:space="preserve">.  The next row shows the complete directory path: </w:t>
      </w:r>
      <w:r w:rsidR="00E075E6" w:rsidRPr="00E075E6">
        <w:rPr>
          <w:rStyle w:val="InLineCode"/>
        </w:rPr>
        <w:t>Home/</w:t>
      </w:r>
      <w:r w:rsidR="007F558B">
        <w:rPr>
          <w:rStyle w:val="InLineCode"/>
        </w:rPr>
        <w:t>onlinebookk21778</w:t>
      </w:r>
      <w:r w:rsidR="00E075E6" w:rsidRPr="00E075E6">
        <w:rPr>
          <w:rStyle w:val="InLineCode"/>
        </w:rPr>
        <w:t>/software</w:t>
      </w:r>
      <w:r w:rsidR="00E075E6">
        <w:t xml:space="preserve">. </w:t>
      </w:r>
      <w:r>
        <w:t xml:space="preserve">The next row is labeled </w:t>
      </w:r>
      <w:r w:rsidRPr="007173A1">
        <w:rPr>
          <w:rStyle w:val="InLineCode"/>
        </w:rPr>
        <w:t>Name</w:t>
      </w:r>
      <w:r>
        <w:t xml:space="preserve">, </w:t>
      </w:r>
      <w:r w:rsidRPr="007173A1">
        <w:rPr>
          <w:rStyle w:val="InLineCode"/>
        </w:rPr>
        <w:t>Size</w:t>
      </w:r>
      <w:r>
        <w:t xml:space="preserve"> and </w:t>
      </w:r>
      <w:r w:rsidRPr="007173A1">
        <w:rPr>
          <w:rStyle w:val="InLineCode"/>
        </w:rPr>
        <w:t>Modified</w:t>
      </w:r>
      <w:r>
        <w:t xml:space="preserve">, clicking on any of which sorts the files according to the chosen label. Click on the file named </w:t>
      </w:r>
      <w:proofErr w:type="spellStart"/>
      <w:r w:rsidR="00E075E6">
        <w:rPr>
          <w:rStyle w:val="InLineCode"/>
        </w:rPr>
        <w:t>m</w:t>
      </w:r>
      <w:r w:rsidRPr="007173A1">
        <w:rPr>
          <w:rStyle w:val="InLineCode"/>
        </w:rPr>
        <w:t>ai</w:t>
      </w:r>
      <w:r>
        <w:rPr>
          <w:rStyle w:val="InLineCode"/>
        </w:rPr>
        <w:t>nHelloWorld</w:t>
      </w:r>
      <w:r w:rsidRPr="007173A1">
        <w:rPr>
          <w:rStyle w:val="InLineCode"/>
        </w:rPr>
        <w:t>.R</w:t>
      </w:r>
      <w:proofErr w:type="spellEnd"/>
      <w:r>
        <w:t xml:space="preserve"> in this panel.</w:t>
      </w:r>
      <w:r w:rsidRPr="00AC0700">
        <w:rPr>
          <w:i/>
        </w:rPr>
        <w:t xml:space="preserve"> </w:t>
      </w:r>
    </w:p>
    <w:p w14:paraId="2E4AA7A5" w14:textId="77777777" w:rsidR="007F558B" w:rsidRDefault="007F558B" w:rsidP="006D2074">
      <w:pPr>
        <w:rPr>
          <w:i/>
        </w:rPr>
      </w:pPr>
    </w:p>
    <w:p w14:paraId="013E50E6" w14:textId="74D3A463" w:rsidR="006D2074" w:rsidRDefault="006D2074" w:rsidP="007F558B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</w:pPr>
      <w:r w:rsidRPr="00AC0700">
        <w:rPr>
          <w:i/>
        </w:rPr>
        <w:t xml:space="preserve">In this book any file name that starts with </w:t>
      </w:r>
      <w:r w:rsidR="00E075E6">
        <w:rPr>
          <w:rStyle w:val="InLineCode"/>
          <w:i/>
        </w:rPr>
        <w:t>m</w:t>
      </w:r>
      <w:r w:rsidRPr="00AC0700">
        <w:rPr>
          <w:rStyle w:val="InLineCode"/>
          <w:i/>
        </w:rPr>
        <w:t>ain</w:t>
      </w:r>
      <w:r w:rsidRPr="00AC0700">
        <w:rPr>
          <w:i/>
        </w:rPr>
        <w:t xml:space="preserve"> contains directly executable code; all the other files with the </w:t>
      </w:r>
      <w:r w:rsidRPr="00AC0700">
        <w:rPr>
          <w:rStyle w:val="InLineCode"/>
          <w:i/>
        </w:rPr>
        <w:t>.R</w:t>
      </w:r>
      <w:r w:rsidRPr="00AC0700">
        <w:rPr>
          <w:i/>
        </w:rPr>
        <w:t xml:space="preserve"> extension are functions (</w:t>
      </w:r>
      <w:r>
        <w:rPr>
          <w:i/>
        </w:rPr>
        <w:t>called</w:t>
      </w:r>
      <w:r w:rsidRPr="00AC0700">
        <w:rPr>
          <w:i/>
        </w:rPr>
        <w:t xml:space="preserve"> subroutines</w:t>
      </w:r>
      <w:r>
        <w:rPr>
          <w:i/>
        </w:rPr>
        <w:t xml:space="preserve"> in </w:t>
      </w:r>
      <w:r w:rsidR="000D224D">
        <w:rPr>
          <w:i/>
        </w:rPr>
        <w:t>some programming languages</w:t>
      </w:r>
      <w:r w:rsidRPr="00AC0700">
        <w:rPr>
          <w:i/>
        </w:rPr>
        <w:t xml:space="preserve">) that </w:t>
      </w:r>
      <w:r w:rsidR="00E075E6">
        <w:rPr>
          <w:i/>
        </w:rPr>
        <w:t>may be</w:t>
      </w:r>
      <w:r w:rsidRPr="00AC0700">
        <w:rPr>
          <w:i/>
        </w:rPr>
        <w:t xml:space="preserve"> called by directly executable code</w:t>
      </w:r>
      <w:r w:rsidR="007F558B">
        <w:rPr>
          <w:i/>
        </w:rPr>
        <w:t xml:space="preserve"> or by other functions</w:t>
      </w:r>
      <w:r w:rsidRPr="00AC0700">
        <w:rPr>
          <w:i/>
        </w:rPr>
        <w:t>.</w:t>
      </w:r>
      <w:r>
        <w:t xml:space="preserve"> This is what </w:t>
      </w:r>
      <w:r w:rsidR="00BF26B3">
        <w:t xml:space="preserve">I see, </w:t>
      </w:r>
      <w:r w:rsidR="00BF26B3">
        <w:fldChar w:fldCharType="begin"/>
      </w:r>
      <w:r w:rsidR="00BF26B3">
        <w:instrText xml:space="preserve"> REF _Ref371878376 \h </w:instrText>
      </w:r>
      <w:r w:rsidR="00BF26B3">
        <w:fldChar w:fldCharType="separate"/>
      </w:r>
      <w:r w:rsidR="00BF26B3">
        <w:t xml:space="preserve">Figure </w:t>
      </w:r>
      <w:r w:rsidR="00BF26B3">
        <w:rPr>
          <w:noProof/>
        </w:rPr>
        <w:t>24</w:t>
      </w:r>
      <w:r w:rsidR="00BF26B3">
        <w:fldChar w:fldCharType="end"/>
      </w:r>
      <w:r w:rsidR="00BF26B3">
        <w:t xml:space="preserve">. Note the additional window showing the code file in addition to the </w:t>
      </w:r>
      <w:r w:rsidR="00BF26B3">
        <w:rPr>
          <w:rStyle w:val="code2"/>
          <w:sz w:val="18"/>
          <w:szCs w:val="18"/>
        </w:rPr>
        <w:t>C</w:t>
      </w:r>
      <w:r w:rsidR="00BF26B3" w:rsidRPr="009E239C">
        <w:rPr>
          <w:rStyle w:val="code2"/>
          <w:sz w:val="18"/>
          <w:szCs w:val="18"/>
        </w:rPr>
        <w:t>onsole</w:t>
      </w:r>
      <w:r w:rsidR="00BF26B3">
        <w:t xml:space="preserve"> window. Note the locations of the </w:t>
      </w:r>
      <w:r w:rsidR="00BF26B3" w:rsidRPr="00933C20">
        <w:rPr>
          <w:rStyle w:val="InLineCode"/>
          <w:sz w:val="18"/>
          <w:szCs w:val="18"/>
        </w:rPr>
        <w:t>Run</w:t>
      </w:r>
      <w:r w:rsidR="00BF26B3">
        <w:t xml:space="preserve"> and </w:t>
      </w:r>
      <w:r w:rsidR="00BF26B3" w:rsidRPr="00933C20">
        <w:rPr>
          <w:rStyle w:val="InLineCode"/>
          <w:sz w:val="18"/>
          <w:szCs w:val="18"/>
        </w:rPr>
        <w:t>Source</w:t>
      </w:r>
      <w:r w:rsidR="00BF26B3">
        <w:t xml:space="preserve"> buttons. The former button executes the line the cursor happens to be on, or a highlighted section of code. The latter executes the entire code in the file.</w:t>
      </w:r>
    </w:p>
    <w:p w14:paraId="4EB22F44" w14:textId="77777777" w:rsidR="006D2074" w:rsidRDefault="006D2074" w:rsidP="006D2074">
      <w:pPr>
        <w:jc w:val="center"/>
      </w:pPr>
    </w:p>
    <w:p w14:paraId="24CC27E3" w14:textId="77777777" w:rsidR="006D2074" w:rsidRDefault="006D2074" w:rsidP="004518F9">
      <w:pPr>
        <w:keepNext/>
        <w:jc w:val="center"/>
      </w:pPr>
      <w:r>
        <w:rPr>
          <w:noProof/>
        </w:rPr>
        <w:drawing>
          <wp:inline distT="0" distB="0" distL="0" distR="0" wp14:anchorId="0EE59750" wp14:editId="18EA85FF">
            <wp:extent cx="6858000" cy="4252367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5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DA20" w14:textId="77777777" w:rsidR="00F93A0C" w:rsidRPr="006C6382" w:rsidRDefault="00F93A0C" w:rsidP="00F93A0C">
      <w:pPr>
        <w:pStyle w:val="Caption"/>
        <w:jc w:val="center"/>
        <w:rPr>
          <w:b/>
          <w:bCs/>
        </w:rPr>
      </w:pPr>
      <w:bookmarkStart w:id="25" w:name="_Ref371878376"/>
      <w:r>
        <w:t xml:space="preserve">Figure </w:t>
      </w:r>
      <w:r w:rsidR="004C21F3">
        <w:fldChar w:fldCharType="begin"/>
      </w:r>
      <w:r w:rsidR="004C21F3">
        <w:instrText xml:space="preserve"> SEQ Figure \* ARABIC </w:instrText>
      </w:r>
      <w:r w:rsidR="004C21F3">
        <w:fldChar w:fldCharType="separate"/>
      </w:r>
      <w:r w:rsidR="002B5A1D">
        <w:rPr>
          <w:noProof/>
        </w:rPr>
        <w:t>24</w:t>
      </w:r>
      <w:r w:rsidR="004C21F3">
        <w:rPr>
          <w:noProof/>
        </w:rPr>
        <w:fldChar w:fldCharType="end"/>
      </w:r>
      <w:bookmarkEnd w:id="25"/>
    </w:p>
    <w:p w14:paraId="591AB33B" w14:textId="77777777" w:rsidR="004518F9" w:rsidRDefault="004518F9" w:rsidP="006D2074"/>
    <w:p w14:paraId="1207EC92" w14:textId="00D8D8F3" w:rsidR="006D2074" w:rsidRDefault="006D2074" w:rsidP="006D2074">
      <w:r>
        <w:t xml:space="preserve">Notice </w:t>
      </w:r>
      <w:r w:rsidR="00A06B02">
        <w:t xml:space="preserve">the </w:t>
      </w:r>
      <w:r w:rsidR="002E27B2">
        <w:t xml:space="preserve">additional </w:t>
      </w:r>
      <w:proofErr w:type="spellStart"/>
      <w:r w:rsidR="002E27B2" w:rsidRPr="007173A1">
        <w:rPr>
          <w:rStyle w:val="InLineCode"/>
        </w:rPr>
        <w:t>Mai</w:t>
      </w:r>
      <w:r w:rsidR="002E27B2">
        <w:rPr>
          <w:rStyle w:val="InLineCode"/>
        </w:rPr>
        <w:t>nHelloWorld</w:t>
      </w:r>
      <w:r w:rsidR="002E27B2" w:rsidRPr="007173A1">
        <w:rPr>
          <w:rStyle w:val="InLineCode"/>
        </w:rPr>
        <w:t>.R</w:t>
      </w:r>
      <w:proofErr w:type="spellEnd"/>
      <w:r w:rsidR="002E27B2">
        <w:t xml:space="preserve"> window occupying the top-left </w:t>
      </w:r>
      <w:r w:rsidR="002E27B2" w:rsidRPr="007173A1">
        <w:rPr>
          <w:rStyle w:val="InLineCode"/>
        </w:rPr>
        <w:t>RStudio</w:t>
      </w:r>
      <w:r w:rsidR="002E27B2">
        <w:t xml:space="preserve"> window, in addition to the</w:t>
      </w:r>
      <w:r>
        <w:t xml:space="preserve"> </w:t>
      </w:r>
      <w:r w:rsidRPr="007173A1">
        <w:rPr>
          <w:rStyle w:val="InLineCode"/>
        </w:rPr>
        <w:t>Console</w:t>
      </w:r>
      <w:r>
        <w:t xml:space="preserve"> window</w:t>
      </w:r>
      <w:r w:rsidR="00701701">
        <w:t>,</w:t>
      </w:r>
      <w:r>
        <w:t xml:space="preserve"> </w:t>
      </w:r>
      <w:r w:rsidR="002E27B2">
        <w:t>which now</w:t>
      </w:r>
      <w:r>
        <w:t xml:space="preserve"> occupies the bottom-left window</w:t>
      </w:r>
      <w:r w:rsidR="007F558B">
        <w:t>.</w:t>
      </w:r>
      <w:r>
        <w:t xml:space="preserve"> </w:t>
      </w:r>
      <w:r w:rsidR="007F558B">
        <w:t>T</w:t>
      </w:r>
      <w:r>
        <w:t xml:space="preserve">he </w:t>
      </w:r>
      <w:r w:rsidR="002E27B2">
        <w:t>additional window o</w:t>
      </w:r>
      <w:r>
        <w:t xml:space="preserve">rganizes your </w:t>
      </w:r>
      <w:r w:rsidRPr="004E558B">
        <w:rPr>
          <w:i/>
        </w:rPr>
        <w:t>source</w:t>
      </w:r>
      <w:r>
        <w:t xml:space="preserve"> code files (also called </w:t>
      </w:r>
      <w:r w:rsidRPr="00455D65">
        <w:rPr>
          <w:i/>
        </w:rPr>
        <w:t>script</w:t>
      </w:r>
      <w:r>
        <w:t xml:space="preserve"> files, these are all files with the </w:t>
      </w:r>
      <w:r w:rsidRPr="007173A1">
        <w:rPr>
          <w:rStyle w:val="InLineCode"/>
        </w:rPr>
        <w:t>.R</w:t>
      </w:r>
      <w:r>
        <w:t xml:space="preserve"> extension) into one window for convenient viewing and editing; we will refer to it as the "</w:t>
      </w:r>
      <w:r w:rsidRPr="009D6A9B">
        <w:rPr>
          <w:i/>
        </w:rPr>
        <w:t>source</w:t>
      </w:r>
      <w:r>
        <w:t xml:space="preserve">" panel. Whenever </w:t>
      </w:r>
      <w:r w:rsidR="00933C20">
        <w:t>one</w:t>
      </w:r>
      <w:r>
        <w:t xml:space="preserve"> create</w:t>
      </w:r>
      <w:r w:rsidR="00933C20">
        <w:t>s</w:t>
      </w:r>
      <w:r>
        <w:t xml:space="preserve"> new code for this project </w:t>
      </w:r>
      <w:r w:rsidR="00933C20">
        <w:t>one</w:t>
      </w:r>
      <w:r>
        <w:t xml:space="preserve"> should save it to the directory indicated on the bottom-right panel</w:t>
      </w:r>
      <w:r w:rsidRPr="00C762F3">
        <w:t>.</w:t>
      </w:r>
      <w:r>
        <w:t xml:space="preserve"> To distinguish it easily from regular text, all code shown in this book will look like the one shown below (i.e., using the same </w:t>
      </w:r>
      <w:r w:rsidRPr="00933C20">
        <w:t>font type and size</w:t>
      </w:r>
      <w:r>
        <w:t>, background</w:t>
      </w:r>
      <w:r w:rsidR="00281A20">
        <w:t>,</w:t>
      </w:r>
      <w:r>
        <w:t xml:space="preserve"> shading and bo</w:t>
      </w:r>
      <w:r w:rsidR="00281A20">
        <w:t>rders</w:t>
      </w:r>
      <w:r>
        <w:t xml:space="preserve">). A listing of the file </w:t>
      </w:r>
      <w:proofErr w:type="spellStart"/>
      <w:r w:rsidRPr="007173A1">
        <w:rPr>
          <w:rStyle w:val="InLineCode"/>
        </w:rPr>
        <w:t>Mai</w:t>
      </w:r>
      <w:r>
        <w:rPr>
          <w:rStyle w:val="InLineCode"/>
        </w:rPr>
        <w:t>nHelloWorld</w:t>
      </w:r>
      <w:r w:rsidRPr="00D51A6F">
        <w:rPr>
          <w:rStyle w:val="InLineCode"/>
        </w:rPr>
        <w:t>.R</w:t>
      </w:r>
      <w:proofErr w:type="spellEnd"/>
      <w:r>
        <w:t xml:space="preserve"> follows: </w:t>
      </w:r>
    </w:p>
    <w:p w14:paraId="550B621F" w14:textId="76D72D9F" w:rsidR="006D2074" w:rsidRDefault="00874204" w:rsidP="00323C51">
      <w:pPr>
        <w:pStyle w:val="Heading2"/>
      </w:pPr>
      <w:r w:rsidRPr="00351DE5">
        <w:t>Online Appendix</w:t>
      </w:r>
      <w:r w:rsidR="00B33586">
        <w:t xml:space="preserve"> </w:t>
      </w:r>
      <w:r w:rsidR="009E239C">
        <w:t>1.</w:t>
      </w:r>
      <w:r w:rsidR="00C74644">
        <w:t xml:space="preserve">A.5.1 </w:t>
      </w:r>
      <w:r w:rsidR="009E239C">
        <w:t>Code Listing</w:t>
      </w:r>
    </w:p>
    <w:p w14:paraId="73E4D7CC" w14:textId="77777777" w:rsidR="004E558B" w:rsidRPr="004E558B" w:rsidRDefault="004E558B" w:rsidP="004E55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rPr>
          <w:rStyle w:val="code2"/>
        </w:rPr>
      </w:pPr>
      <w:proofErr w:type="spellStart"/>
      <w:r w:rsidRPr="004E558B">
        <w:rPr>
          <w:rStyle w:val="code2"/>
        </w:rPr>
        <w:t>rm</w:t>
      </w:r>
      <w:proofErr w:type="spellEnd"/>
      <w:r w:rsidRPr="004E558B">
        <w:rPr>
          <w:rStyle w:val="code2"/>
        </w:rPr>
        <w:t xml:space="preserve">( list = </w:t>
      </w:r>
      <w:proofErr w:type="spellStart"/>
      <w:r w:rsidRPr="004E558B">
        <w:rPr>
          <w:rStyle w:val="code2"/>
        </w:rPr>
        <w:t>ls</w:t>
      </w:r>
      <w:proofErr w:type="spellEnd"/>
      <w:r w:rsidRPr="004E558B">
        <w:rPr>
          <w:rStyle w:val="code2"/>
        </w:rPr>
        <w:t>() ) #</w:t>
      </w:r>
      <w:proofErr w:type="spellStart"/>
      <w:r w:rsidRPr="004E558B">
        <w:rPr>
          <w:rStyle w:val="code2"/>
        </w:rPr>
        <w:t>MainHelloWorld.R</w:t>
      </w:r>
      <w:proofErr w:type="spellEnd"/>
      <w:r w:rsidRPr="004E558B">
        <w:rPr>
          <w:rStyle w:val="code2"/>
        </w:rPr>
        <w:t xml:space="preserve"> </w:t>
      </w:r>
    </w:p>
    <w:p w14:paraId="2D37AFDC" w14:textId="77777777" w:rsidR="004E558B" w:rsidRPr="004E558B" w:rsidRDefault="004E558B" w:rsidP="004E55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rPr>
          <w:rStyle w:val="code2"/>
        </w:rPr>
      </w:pPr>
      <w:r w:rsidRPr="004E558B">
        <w:rPr>
          <w:rStyle w:val="code2"/>
        </w:rPr>
        <w:t>seed &lt;- 1;set.seed(seed)</w:t>
      </w:r>
    </w:p>
    <w:p w14:paraId="4C626369" w14:textId="77777777" w:rsidR="004E558B" w:rsidRPr="004E558B" w:rsidRDefault="004E558B" w:rsidP="004E55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rPr>
          <w:rStyle w:val="code2"/>
        </w:rPr>
      </w:pPr>
      <w:r w:rsidRPr="004E558B">
        <w:rPr>
          <w:rStyle w:val="code2"/>
        </w:rPr>
        <w:t>cat("Hello world!\n")</w:t>
      </w:r>
    </w:p>
    <w:p w14:paraId="758CA0D6" w14:textId="77777777" w:rsidR="004E558B" w:rsidRPr="004E558B" w:rsidRDefault="004E558B" w:rsidP="004E55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rPr>
          <w:rStyle w:val="code2"/>
        </w:rPr>
      </w:pPr>
      <w:r w:rsidRPr="004E558B">
        <w:rPr>
          <w:rStyle w:val="code2"/>
        </w:rPr>
        <w:t>N &lt;- 10000</w:t>
      </w:r>
    </w:p>
    <w:p w14:paraId="2F032EF3" w14:textId="77777777" w:rsidR="004E558B" w:rsidRPr="004E558B" w:rsidRDefault="004E558B" w:rsidP="004E55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rPr>
          <w:rStyle w:val="code2"/>
        </w:rPr>
      </w:pPr>
      <w:r w:rsidRPr="004E558B">
        <w:rPr>
          <w:rStyle w:val="code2"/>
        </w:rPr>
        <w:lastRenderedPageBreak/>
        <w:t xml:space="preserve">samples &lt;- </w:t>
      </w:r>
      <w:proofErr w:type="spellStart"/>
      <w:r w:rsidRPr="004E558B">
        <w:rPr>
          <w:rStyle w:val="code2"/>
        </w:rPr>
        <w:t>runif</w:t>
      </w:r>
      <w:proofErr w:type="spellEnd"/>
      <w:r w:rsidRPr="004E558B">
        <w:rPr>
          <w:rStyle w:val="code2"/>
        </w:rPr>
        <w:t>(N)</w:t>
      </w:r>
    </w:p>
    <w:p w14:paraId="282CE7D6" w14:textId="77777777" w:rsidR="004E558B" w:rsidRPr="004E558B" w:rsidRDefault="004E558B" w:rsidP="004E55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rPr>
          <w:rStyle w:val="code2"/>
        </w:rPr>
      </w:pPr>
      <w:proofErr w:type="spellStart"/>
      <w:r w:rsidRPr="004E558B">
        <w:rPr>
          <w:rStyle w:val="code2"/>
        </w:rPr>
        <w:t>hist</w:t>
      </w:r>
      <w:proofErr w:type="spellEnd"/>
      <w:r w:rsidRPr="004E558B">
        <w:rPr>
          <w:rStyle w:val="code2"/>
        </w:rPr>
        <w:t>(samples)</w:t>
      </w:r>
    </w:p>
    <w:p w14:paraId="5DC6C220" w14:textId="77777777" w:rsidR="004E558B" w:rsidRPr="004E558B" w:rsidRDefault="004E558B" w:rsidP="004E55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rPr>
          <w:rStyle w:val="code2"/>
        </w:rPr>
      </w:pPr>
    </w:p>
    <w:p w14:paraId="2D12271C" w14:textId="77777777" w:rsidR="004E558B" w:rsidRPr="004E558B" w:rsidRDefault="004E558B" w:rsidP="004E55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rPr>
          <w:rStyle w:val="code2"/>
        </w:rPr>
      </w:pPr>
      <w:proofErr w:type="spellStart"/>
      <w:r w:rsidRPr="004E558B">
        <w:rPr>
          <w:rStyle w:val="code2"/>
        </w:rPr>
        <w:t>MeansOfSamples</w:t>
      </w:r>
      <w:proofErr w:type="spellEnd"/>
      <w:r w:rsidRPr="004E558B">
        <w:rPr>
          <w:rStyle w:val="code2"/>
        </w:rPr>
        <w:t xml:space="preserve"> &lt;- array(N)</w:t>
      </w:r>
    </w:p>
    <w:p w14:paraId="2C731CB6" w14:textId="77777777" w:rsidR="004E558B" w:rsidRPr="004E558B" w:rsidRDefault="004E558B" w:rsidP="004E55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rPr>
          <w:rStyle w:val="code2"/>
        </w:rPr>
      </w:pPr>
      <w:r w:rsidRPr="004E558B">
        <w:rPr>
          <w:rStyle w:val="code2"/>
        </w:rPr>
        <w:t>for (</w:t>
      </w:r>
      <w:proofErr w:type="spellStart"/>
      <w:r w:rsidRPr="004E558B">
        <w:rPr>
          <w:rStyle w:val="code2"/>
        </w:rPr>
        <w:t>i</w:t>
      </w:r>
      <w:proofErr w:type="spellEnd"/>
      <w:r w:rsidRPr="004E558B">
        <w:rPr>
          <w:rStyle w:val="code2"/>
        </w:rPr>
        <w:t xml:space="preserve"> in 1:N) {</w:t>
      </w:r>
    </w:p>
    <w:p w14:paraId="57214D27" w14:textId="77777777" w:rsidR="004E558B" w:rsidRPr="004E558B" w:rsidRDefault="004E558B" w:rsidP="004E55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rPr>
          <w:rStyle w:val="code2"/>
        </w:rPr>
      </w:pPr>
      <w:r w:rsidRPr="004E558B">
        <w:rPr>
          <w:rStyle w:val="code2"/>
        </w:rPr>
        <w:t xml:space="preserve">  samples &lt;- </w:t>
      </w:r>
      <w:proofErr w:type="spellStart"/>
      <w:r w:rsidRPr="004E558B">
        <w:rPr>
          <w:rStyle w:val="code2"/>
        </w:rPr>
        <w:t>runif</w:t>
      </w:r>
      <w:proofErr w:type="spellEnd"/>
      <w:r w:rsidRPr="004E558B">
        <w:rPr>
          <w:rStyle w:val="code2"/>
        </w:rPr>
        <w:t>(N)</w:t>
      </w:r>
    </w:p>
    <w:p w14:paraId="3399C59C" w14:textId="77777777" w:rsidR="004E558B" w:rsidRPr="004E558B" w:rsidRDefault="004E558B" w:rsidP="004E55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rPr>
          <w:rStyle w:val="code2"/>
        </w:rPr>
      </w:pPr>
      <w:r w:rsidRPr="004E558B">
        <w:rPr>
          <w:rStyle w:val="code2"/>
        </w:rPr>
        <w:t xml:space="preserve">  </w:t>
      </w:r>
      <w:proofErr w:type="spellStart"/>
      <w:r w:rsidRPr="004E558B">
        <w:rPr>
          <w:rStyle w:val="code2"/>
        </w:rPr>
        <w:t>MeansOfSamples</w:t>
      </w:r>
      <w:proofErr w:type="spellEnd"/>
      <w:r w:rsidRPr="004E558B">
        <w:rPr>
          <w:rStyle w:val="code2"/>
        </w:rPr>
        <w:t>[</w:t>
      </w:r>
      <w:proofErr w:type="spellStart"/>
      <w:r w:rsidRPr="004E558B">
        <w:rPr>
          <w:rStyle w:val="code2"/>
        </w:rPr>
        <w:t>i</w:t>
      </w:r>
      <w:proofErr w:type="spellEnd"/>
      <w:r w:rsidRPr="004E558B">
        <w:rPr>
          <w:rStyle w:val="code2"/>
        </w:rPr>
        <w:t>] &lt;- mean(samples)</w:t>
      </w:r>
    </w:p>
    <w:p w14:paraId="2D3EAF7D" w14:textId="77777777" w:rsidR="004E558B" w:rsidRPr="004E558B" w:rsidRDefault="004E558B" w:rsidP="004E55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rPr>
          <w:rStyle w:val="code2"/>
        </w:rPr>
      </w:pPr>
      <w:r w:rsidRPr="004E558B">
        <w:rPr>
          <w:rStyle w:val="code2"/>
        </w:rPr>
        <w:t>}</w:t>
      </w:r>
    </w:p>
    <w:p w14:paraId="58DF22A1" w14:textId="77777777" w:rsidR="004E558B" w:rsidRPr="004E558B" w:rsidRDefault="004E558B" w:rsidP="004E55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rPr>
          <w:rStyle w:val="code2"/>
        </w:rPr>
      </w:pPr>
    </w:p>
    <w:p w14:paraId="5D278558" w14:textId="03405AA0" w:rsidR="006D2074" w:rsidRPr="00304C53" w:rsidRDefault="004E558B" w:rsidP="004E55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rPr>
          <w:rStyle w:val="code2"/>
        </w:rPr>
      </w:pPr>
      <w:proofErr w:type="spellStart"/>
      <w:r w:rsidRPr="004E558B">
        <w:rPr>
          <w:rStyle w:val="code2"/>
        </w:rPr>
        <w:t>hist</w:t>
      </w:r>
      <w:proofErr w:type="spellEnd"/>
      <w:r w:rsidRPr="004E558B">
        <w:rPr>
          <w:rStyle w:val="code2"/>
        </w:rPr>
        <w:t>(</w:t>
      </w:r>
      <w:proofErr w:type="spellStart"/>
      <w:r w:rsidRPr="004E558B">
        <w:rPr>
          <w:rStyle w:val="code2"/>
        </w:rPr>
        <w:t>MeansOfSamples</w:t>
      </w:r>
      <w:proofErr w:type="spellEnd"/>
      <w:r w:rsidRPr="004E558B">
        <w:rPr>
          <w:rStyle w:val="code2"/>
        </w:rPr>
        <w:t>, breaks = 100)</w:t>
      </w:r>
    </w:p>
    <w:p w14:paraId="62232FD6" w14:textId="77777777" w:rsidR="006D2074" w:rsidRDefault="006D2074" w:rsidP="006D2074"/>
    <w:p w14:paraId="4132E310" w14:textId="3D13EB66" w:rsidR="006D2074" w:rsidRDefault="006D2074" w:rsidP="006D2074">
      <w:r>
        <w:t>First, notice that the existence of helpful line numbers</w:t>
      </w:r>
      <w:r w:rsidR="007F558B">
        <w:t xml:space="preserve">, </w:t>
      </w:r>
      <w:r>
        <w:t xml:space="preserve">generated by </w:t>
      </w:r>
      <w:r w:rsidRPr="007173A1">
        <w:rPr>
          <w:rStyle w:val="InLineCode"/>
        </w:rPr>
        <w:t>RStudio</w:t>
      </w:r>
      <w:r>
        <w:t xml:space="preserve">, </w:t>
      </w:r>
      <w:r w:rsidR="007F558B">
        <w:t>not shown in</w:t>
      </w:r>
      <w:r w:rsidR="00641591">
        <w:t xml:space="preserve"> the above code listing</w:t>
      </w:r>
      <w:r>
        <w:t>. The hash symbol (</w:t>
      </w:r>
      <w:r w:rsidRPr="007173A1">
        <w:rPr>
          <w:rStyle w:val="InLineCode"/>
        </w:rPr>
        <w:t>#</w:t>
      </w:r>
      <w:r>
        <w:t xml:space="preserve">) is used in </w:t>
      </w:r>
      <w:r w:rsidRPr="007173A1">
        <w:rPr>
          <w:rStyle w:val="InLineCode"/>
        </w:rPr>
        <w:t>R</w:t>
      </w:r>
      <w:r>
        <w:t xml:space="preserve"> to insert comments: the compiler</w:t>
      </w:r>
      <w:r w:rsidRPr="007F558B">
        <w:rPr>
          <w:vertAlign w:val="superscript"/>
        </w:rPr>
        <w:footnoteReference w:id="3"/>
      </w:r>
      <w:r>
        <w:t xml:space="preserve"> ignores anything appearing on a line after the hash symbol. This is a convenient way to insert explanations of what we are doing and/or why we are doing it this way. </w:t>
      </w:r>
      <w:r w:rsidR="004138B7">
        <w:t>Ignoring the description that follows the hash symbol, t</w:t>
      </w:r>
      <w:r w:rsidR="002E27B2">
        <w:t>he command</w:t>
      </w:r>
      <w:r>
        <w:t xml:space="preserve"> </w:t>
      </w:r>
      <w:proofErr w:type="spellStart"/>
      <w:r w:rsidR="004138B7" w:rsidRPr="007173A1">
        <w:rPr>
          <w:rStyle w:val="InLineCode"/>
        </w:rPr>
        <w:t>rm</w:t>
      </w:r>
      <w:proofErr w:type="spellEnd"/>
      <w:r w:rsidR="004138B7" w:rsidRPr="007173A1">
        <w:rPr>
          <w:rStyle w:val="InLineCode"/>
        </w:rPr>
        <w:t xml:space="preserve">(list = </w:t>
      </w:r>
      <w:proofErr w:type="spellStart"/>
      <w:r w:rsidR="004138B7" w:rsidRPr="007173A1">
        <w:rPr>
          <w:rStyle w:val="InLineCode"/>
        </w:rPr>
        <w:t>ls</w:t>
      </w:r>
      <w:proofErr w:type="spellEnd"/>
      <w:r w:rsidR="004138B7" w:rsidRPr="007173A1">
        <w:rPr>
          <w:rStyle w:val="InLineCode"/>
        </w:rPr>
        <w:t>())</w:t>
      </w:r>
      <w:r w:rsidR="004138B7">
        <w:t xml:space="preserve"> </w:t>
      </w:r>
      <w:r>
        <w:t xml:space="preserve">on line 1 says (in effect) that we are deleting </w:t>
      </w:r>
      <w:r w:rsidR="004E558B">
        <w:t xml:space="preserve">("removing") </w:t>
      </w:r>
      <w:r>
        <w:t>all existing variables so a</w:t>
      </w:r>
      <w:r w:rsidR="002E27B2">
        <w:t>s to start with a "clean slate"</w:t>
      </w:r>
      <w:r>
        <w:t xml:space="preserve">. </w:t>
      </w:r>
      <w:r w:rsidR="00933C20">
        <w:t>It</w:t>
      </w:r>
      <w:r>
        <w:t xml:space="preserve"> will </w:t>
      </w:r>
      <w:r w:rsidR="00933C20">
        <w:t xml:space="preserve">be </w:t>
      </w:r>
      <w:r>
        <w:t>show</w:t>
      </w:r>
      <w:r w:rsidR="00933C20">
        <w:t>n</w:t>
      </w:r>
      <w:r>
        <w:t xml:space="preserve"> later how </w:t>
      </w:r>
      <w:r w:rsidR="00933C20">
        <w:t>one</w:t>
      </w:r>
      <w:r>
        <w:t xml:space="preserve"> use</w:t>
      </w:r>
      <w:r w:rsidR="00933C20">
        <w:t>s</w:t>
      </w:r>
      <w:r>
        <w:t xml:space="preserve"> the </w:t>
      </w:r>
      <w:r w:rsidRPr="007173A1">
        <w:rPr>
          <w:rStyle w:val="InLineCode"/>
        </w:rPr>
        <w:t>Help</w:t>
      </w:r>
      <w:r>
        <w:t xml:space="preserve"> system to find out exactly what the code does. Blank lines of code, which are ignored by the compiler, are inserted for improved readability. Multiple commands, separated by semi-colons (</w:t>
      </w:r>
      <w:r w:rsidRPr="00986D4B">
        <w:rPr>
          <w:rStyle w:val="InLineCode"/>
        </w:rPr>
        <w:t>;</w:t>
      </w:r>
      <w:r>
        <w:t>) can be put on one line</w:t>
      </w:r>
      <w:r w:rsidR="004E558B">
        <w:t xml:space="preserve"> to preserve </w:t>
      </w:r>
      <w:r w:rsidR="00933C20">
        <w:t>"</w:t>
      </w:r>
      <w:r w:rsidR="004E558B">
        <w:t xml:space="preserve">vertical </w:t>
      </w:r>
      <w:r w:rsidR="00933C20">
        <w:t>real estate"</w:t>
      </w:r>
      <w:r>
        <w:t xml:space="preserve">. </w:t>
      </w:r>
      <w:r w:rsidRPr="007173A1">
        <w:rPr>
          <w:rStyle w:val="InLineCode"/>
        </w:rPr>
        <w:t>R</w:t>
      </w:r>
      <w:r>
        <w:t xml:space="preserve"> does not have a continuation symbol for long lines - we will see later how to split up long lines across several lines without using any special continuation symbol. Also, </w:t>
      </w:r>
      <w:r w:rsidRPr="007173A1">
        <w:rPr>
          <w:rStyle w:val="InLineCode"/>
        </w:rPr>
        <w:t>R</w:t>
      </w:r>
      <w:r>
        <w:t xml:space="preserve"> commands are case sensitive: as one example, the command </w:t>
      </w:r>
      <w:proofErr w:type="spellStart"/>
      <w:r w:rsidRPr="007173A1">
        <w:rPr>
          <w:rStyle w:val="InLineCode"/>
        </w:rPr>
        <w:t>Rm</w:t>
      </w:r>
      <w:proofErr w:type="spellEnd"/>
      <w:r w:rsidRPr="007173A1">
        <w:rPr>
          <w:rStyle w:val="InLineCode"/>
        </w:rPr>
        <w:t xml:space="preserve">(list = </w:t>
      </w:r>
      <w:proofErr w:type="spellStart"/>
      <w:r w:rsidRPr="007173A1">
        <w:rPr>
          <w:rStyle w:val="InLineCode"/>
        </w:rPr>
        <w:t>ls</w:t>
      </w:r>
      <w:proofErr w:type="spellEnd"/>
      <w:r w:rsidRPr="007173A1">
        <w:rPr>
          <w:rStyle w:val="InLineCode"/>
        </w:rPr>
        <w:t>())</w:t>
      </w:r>
      <w:r>
        <w:t>will not work [</w:t>
      </w:r>
      <w:r w:rsidR="00C41632">
        <w:t>T</w:t>
      </w:r>
      <w:r>
        <w:t xml:space="preserve">ry it! </w:t>
      </w:r>
      <w:r w:rsidR="00C41632">
        <w:t>T</w:t>
      </w:r>
      <w:r>
        <w:t xml:space="preserve">ype </w:t>
      </w:r>
      <w:proofErr w:type="spellStart"/>
      <w:r w:rsidRPr="007173A1">
        <w:rPr>
          <w:rStyle w:val="InLineCode"/>
        </w:rPr>
        <w:t>Rm</w:t>
      </w:r>
      <w:proofErr w:type="spellEnd"/>
      <w:r w:rsidRPr="007173A1">
        <w:rPr>
          <w:rStyle w:val="InLineCode"/>
        </w:rPr>
        <w:t xml:space="preserve">(list = </w:t>
      </w:r>
      <w:proofErr w:type="spellStart"/>
      <w:r w:rsidRPr="007173A1">
        <w:rPr>
          <w:rStyle w:val="InLineCode"/>
        </w:rPr>
        <w:t>ls</w:t>
      </w:r>
      <w:proofErr w:type="spellEnd"/>
      <w:r w:rsidRPr="007173A1">
        <w:rPr>
          <w:rStyle w:val="InLineCode"/>
        </w:rPr>
        <w:t>())</w:t>
      </w:r>
      <w:r>
        <w:t xml:space="preserve">into the </w:t>
      </w:r>
      <w:r>
        <w:rPr>
          <w:rStyle w:val="InLineCode"/>
        </w:rPr>
        <w:t>C</w:t>
      </w:r>
      <w:r w:rsidRPr="006C1900">
        <w:rPr>
          <w:rStyle w:val="InLineCode"/>
        </w:rPr>
        <w:t>onsole</w:t>
      </w:r>
      <w:r>
        <w:t xml:space="preserve"> window (bottom-left panel in </w:t>
      </w:r>
      <w:r w:rsidR="00874204">
        <w:rPr>
          <w:highlight w:val="yellow"/>
        </w:rPr>
        <w:fldChar w:fldCharType="begin"/>
      </w:r>
      <w:r w:rsidR="00874204">
        <w:instrText xml:space="preserve"> REF _Ref371878376 \h </w:instrText>
      </w:r>
      <w:r w:rsidR="00874204">
        <w:rPr>
          <w:highlight w:val="yellow"/>
        </w:rPr>
      </w:r>
      <w:r w:rsidR="00874204">
        <w:rPr>
          <w:highlight w:val="yellow"/>
        </w:rPr>
        <w:fldChar w:fldCharType="separate"/>
      </w:r>
      <w:r w:rsidR="00874204">
        <w:t xml:space="preserve">Figure </w:t>
      </w:r>
      <w:r w:rsidR="00874204">
        <w:rPr>
          <w:noProof/>
        </w:rPr>
        <w:t>24</w:t>
      </w:r>
      <w:r w:rsidR="00874204">
        <w:rPr>
          <w:highlight w:val="yellow"/>
        </w:rPr>
        <w:fldChar w:fldCharType="end"/>
      </w:r>
      <w:r>
        <w:t xml:space="preserve">) and press the </w:t>
      </w:r>
      <w:r w:rsidRPr="007173A1">
        <w:rPr>
          <w:rStyle w:val="InLineCode"/>
        </w:rPr>
        <w:t>return/enter</w:t>
      </w:r>
      <w:r>
        <w:t xml:space="preserve"> key]:</w:t>
      </w:r>
    </w:p>
    <w:p w14:paraId="583DBC7F" w14:textId="4D2C00D6" w:rsidR="006D2074" w:rsidRDefault="00351DE5" w:rsidP="00323C51">
      <w:pPr>
        <w:pStyle w:val="Heading3"/>
      </w:pPr>
      <w:r w:rsidRPr="00351DE5">
        <w:t>Online Appendix 1.A</w:t>
      </w:r>
      <w:r>
        <w:t>.5.1.1</w:t>
      </w:r>
      <w:r w:rsidR="00C74644">
        <w:t xml:space="preserve"> </w:t>
      </w:r>
      <w:r w:rsidR="009E239C">
        <w:t>Code Snippets</w:t>
      </w:r>
    </w:p>
    <w:p w14:paraId="33B57035" w14:textId="77777777" w:rsidR="0028459B" w:rsidRPr="00323C51" w:rsidRDefault="0028459B" w:rsidP="0028459B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323C51">
        <w:rPr>
          <w:rStyle w:val="code2"/>
        </w:rPr>
        <w:t xml:space="preserve">&gt; </w:t>
      </w:r>
      <w:proofErr w:type="spellStart"/>
      <w:r w:rsidRPr="00323C51">
        <w:rPr>
          <w:rStyle w:val="code2"/>
        </w:rPr>
        <w:t>Rm</w:t>
      </w:r>
      <w:proofErr w:type="spellEnd"/>
      <w:r w:rsidRPr="00323C51">
        <w:rPr>
          <w:rStyle w:val="code2"/>
        </w:rPr>
        <w:t xml:space="preserve">(list = </w:t>
      </w:r>
      <w:proofErr w:type="spellStart"/>
      <w:r w:rsidRPr="00323C51">
        <w:rPr>
          <w:rStyle w:val="code2"/>
        </w:rPr>
        <w:t>ls</w:t>
      </w:r>
      <w:proofErr w:type="spellEnd"/>
      <w:r w:rsidRPr="00323C51">
        <w:rPr>
          <w:rStyle w:val="code2"/>
        </w:rPr>
        <w:t>())</w:t>
      </w:r>
    </w:p>
    <w:p w14:paraId="1BCBDCA6" w14:textId="529E7732" w:rsidR="0028459B" w:rsidRPr="002E27B2" w:rsidRDefault="0028459B" w:rsidP="0028459B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0E0E0"/>
        <w:rPr>
          <w:rStyle w:val="code2"/>
        </w:rPr>
      </w:pPr>
      <w:r w:rsidRPr="00323C51">
        <w:rPr>
          <w:rStyle w:val="code2"/>
        </w:rPr>
        <w:t>Error: could not find function "</w:t>
      </w:r>
      <w:proofErr w:type="spellStart"/>
      <w:r w:rsidRPr="00323C51">
        <w:rPr>
          <w:rStyle w:val="code2"/>
        </w:rPr>
        <w:t>Rm</w:t>
      </w:r>
      <w:proofErr w:type="spellEnd"/>
      <w:r w:rsidRPr="00323C51">
        <w:rPr>
          <w:rStyle w:val="code2"/>
        </w:rPr>
        <w:t>"</w:t>
      </w:r>
      <w:r w:rsidRPr="002E27B2">
        <w:rPr>
          <w:rStyle w:val="code2"/>
        </w:rPr>
        <w:t>}</w:t>
      </w:r>
    </w:p>
    <w:p w14:paraId="52743F99" w14:textId="77777777" w:rsidR="0028459B" w:rsidRDefault="0028459B" w:rsidP="0028459B"/>
    <w:p w14:paraId="54953CD2" w14:textId="02145159" w:rsidR="006D2074" w:rsidRDefault="00701701" w:rsidP="006D2074">
      <w:r>
        <w:t xml:space="preserve">Unlike some other programming languages (e.g., </w:t>
      </w:r>
      <w:r w:rsidRPr="007173A1">
        <w:rPr>
          <w:rStyle w:val="InLineCode"/>
        </w:rPr>
        <w:t>IDL</w:t>
      </w:r>
      <w:r>
        <w:t xml:space="preserve"> and </w:t>
      </w:r>
      <w:r w:rsidRPr="007173A1">
        <w:rPr>
          <w:rStyle w:val="InLineCode"/>
        </w:rPr>
        <w:t>C</w:t>
      </w:r>
      <w:r>
        <w:t xml:space="preserve">), </w:t>
      </w:r>
      <w:r w:rsidRPr="007173A1">
        <w:rPr>
          <w:rStyle w:val="InLineCode"/>
        </w:rPr>
        <w:t>R</w:t>
      </w:r>
      <w:r>
        <w:t xml:space="preserve"> uses the </w:t>
      </w:r>
      <w:r w:rsidRPr="00DF4F45">
        <w:rPr>
          <w:rStyle w:val="InLineCode"/>
        </w:rPr>
        <w:t>&lt;-</w:t>
      </w:r>
      <w:r>
        <w:t xml:space="preserve"> symbol to </w:t>
      </w:r>
      <w:r w:rsidRPr="00D75E73">
        <w:rPr>
          <w:i/>
        </w:rPr>
        <w:t>assign the right hand side to the left hand side</w:t>
      </w:r>
      <w:r>
        <w:t xml:space="preserve"> (keyboard shortcut: use </w:t>
      </w:r>
      <w:r>
        <w:rPr>
          <w:rStyle w:val="InLineCode"/>
        </w:rPr>
        <w:t>Alt</w:t>
      </w:r>
      <w:r w:rsidRPr="00917F93">
        <w:rPr>
          <w:rStyle w:val="InLineCode"/>
        </w:rPr>
        <w:t>–</w:t>
      </w:r>
      <w:r>
        <w:t xml:space="preserve"> to enter this quickly in the </w:t>
      </w:r>
      <w:r w:rsidRPr="00917F93">
        <w:rPr>
          <w:rStyle w:val="InLineCode"/>
        </w:rPr>
        <w:t>Console</w:t>
      </w:r>
      <w:r>
        <w:t xml:space="preserve"> window; the shortcut even inserts a space before the value that follows). </w:t>
      </w:r>
      <w:r w:rsidR="006D2074">
        <w:t xml:space="preserve">Line </w:t>
      </w:r>
      <w:r w:rsidR="002E27B2">
        <w:t>2</w:t>
      </w:r>
      <w:r w:rsidR="006D2074">
        <w:t xml:space="preserve"> uses the </w:t>
      </w:r>
      <w:proofErr w:type="spellStart"/>
      <w:r w:rsidR="006D2074" w:rsidRPr="00986D4B">
        <w:rPr>
          <w:rStyle w:val="InLineCode"/>
        </w:rPr>
        <w:t>set.seed</w:t>
      </w:r>
      <w:proofErr w:type="spellEnd"/>
      <w:r w:rsidR="006D2074" w:rsidRPr="00986D4B">
        <w:rPr>
          <w:rStyle w:val="InLineCode"/>
        </w:rPr>
        <w:t>()</w:t>
      </w:r>
      <w:r w:rsidR="006D2074">
        <w:t xml:space="preserve"> function to set the seed of the random number generator to unity, to force repeatable "random" sequences</w:t>
      </w:r>
      <w:r w:rsidR="006D2074" w:rsidRPr="007F558B">
        <w:rPr>
          <w:vertAlign w:val="superscript"/>
        </w:rPr>
        <w:footnoteReference w:id="4"/>
      </w:r>
      <w:r w:rsidR="006D2074">
        <w:t xml:space="preserve">. Line </w:t>
      </w:r>
      <w:r w:rsidR="002E27B2">
        <w:t>3</w:t>
      </w:r>
      <w:r w:rsidR="006D2074">
        <w:t xml:space="preserve"> uses the </w:t>
      </w:r>
      <w:r w:rsidR="006D2074" w:rsidRPr="007173A1">
        <w:rPr>
          <w:rStyle w:val="InLineCode"/>
        </w:rPr>
        <w:t>cat()</w:t>
      </w:r>
      <w:r w:rsidR="006D2074">
        <w:t xml:space="preserve"> function, which stands for </w:t>
      </w:r>
      <w:r w:rsidR="006D2074" w:rsidRPr="00C76FE5">
        <w:rPr>
          <w:i/>
        </w:rPr>
        <w:t>concatenate</w:t>
      </w:r>
      <w:r w:rsidR="006D2074">
        <w:rPr>
          <w:i/>
        </w:rPr>
        <w:t xml:space="preserve"> and print</w:t>
      </w:r>
      <w:r w:rsidR="006D2074">
        <w:t xml:space="preserve">. In the present </w:t>
      </w:r>
      <w:r w:rsidR="002E27B2">
        <w:t>example</w:t>
      </w:r>
      <w:r w:rsidR="006D2074">
        <w:t xml:space="preserve"> the </w:t>
      </w:r>
      <w:r w:rsidR="006D2074" w:rsidRPr="00D75E73">
        <w:rPr>
          <w:rStyle w:val="InLineCode"/>
        </w:rPr>
        <w:t>cat()</w:t>
      </w:r>
      <w:r w:rsidR="006D2074">
        <w:t xml:space="preserve"> function simply prints the string variable </w:t>
      </w:r>
      <w:r w:rsidR="006D2074" w:rsidRPr="004E558B">
        <w:rPr>
          <w:rStyle w:val="InLineCode"/>
        </w:rPr>
        <w:t>"Hello world</w:t>
      </w:r>
      <w:r w:rsidR="002E27B2" w:rsidRPr="004E558B">
        <w:rPr>
          <w:rStyle w:val="InLineCode"/>
        </w:rPr>
        <w:t>!"</w:t>
      </w:r>
      <w:r w:rsidR="002E27B2">
        <w:t>. Line</w:t>
      </w:r>
      <w:r w:rsidR="006D2074">
        <w:t xml:space="preserve"> </w:t>
      </w:r>
      <w:r w:rsidR="002E27B2">
        <w:t>4</w:t>
      </w:r>
      <w:r w:rsidR="006D2074">
        <w:t xml:space="preserve"> initialize</w:t>
      </w:r>
      <w:r w:rsidR="002E27B2">
        <w:t>s</w:t>
      </w:r>
      <w:r w:rsidR="006D2074">
        <w:t xml:space="preserve"> the variable </w:t>
      </w:r>
      <w:r w:rsidR="006D2074">
        <w:rPr>
          <w:rStyle w:val="InLineCode"/>
        </w:rPr>
        <w:t>N</w:t>
      </w:r>
      <w:r w:rsidR="006D2074">
        <w:t xml:space="preserve"> to 10,000. Line </w:t>
      </w:r>
      <w:r w:rsidR="002E27B2">
        <w:t>5</w:t>
      </w:r>
      <w:r w:rsidR="006D2074">
        <w:t xml:space="preserve"> obtains 10,000 samples from the standard </w:t>
      </w:r>
      <w:r w:rsidR="004E558B">
        <w:t xml:space="preserve">random </w:t>
      </w:r>
      <w:r w:rsidR="006D2074">
        <w:t>uniform distribution (i.e., uniformly distributed in the closed range 0 to 1)</w:t>
      </w:r>
      <w:r w:rsidR="002E27B2">
        <w:t xml:space="preserve">. The function used is called </w:t>
      </w:r>
      <w:proofErr w:type="spellStart"/>
      <w:r w:rsidR="002E27B2" w:rsidRPr="002E27B2">
        <w:rPr>
          <w:rStyle w:val="InLineCode"/>
        </w:rPr>
        <w:t>runif</w:t>
      </w:r>
      <w:proofErr w:type="spellEnd"/>
      <w:r w:rsidR="002E27B2" w:rsidRPr="002E27B2">
        <w:rPr>
          <w:rStyle w:val="InLineCode"/>
        </w:rPr>
        <w:t>(</w:t>
      </w:r>
      <w:r w:rsidR="002A3855">
        <w:rPr>
          <w:rStyle w:val="InLineCode"/>
        </w:rPr>
        <w:t>N</w:t>
      </w:r>
      <w:r w:rsidR="002E27B2" w:rsidRPr="002E27B2">
        <w:rPr>
          <w:rStyle w:val="InLineCode"/>
        </w:rPr>
        <w:t>)</w:t>
      </w:r>
      <w:r w:rsidR="002E27B2">
        <w:t xml:space="preserve"> for "</w:t>
      </w:r>
      <w:r w:rsidR="002A3855" w:rsidRPr="002A3855">
        <w:rPr>
          <w:rStyle w:val="InLineCode"/>
        </w:rPr>
        <w:t>N</w:t>
      </w:r>
      <w:r w:rsidR="002A3855">
        <w:t xml:space="preserve"> </w:t>
      </w:r>
      <w:r w:rsidR="002E27B2">
        <w:t xml:space="preserve">random samples from </w:t>
      </w:r>
      <w:r w:rsidR="002A3855">
        <w:t xml:space="preserve">the </w:t>
      </w:r>
      <w:r w:rsidR="004E558B">
        <w:t xml:space="preserve">random </w:t>
      </w:r>
      <w:r w:rsidR="002E27B2">
        <w:t>uniform distribution".</w:t>
      </w:r>
      <w:r w:rsidR="006D2074">
        <w:t xml:space="preserve"> </w:t>
      </w:r>
      <w:r w:rsidR="002E27B2">
        <w:t>The 10,000 samples are assigned</w:t>
      </w:r>
      <w:r w:rsidR="006D2074">
        <w:t xml:space="preserve"> to the variable </w:t>
      </w:r>
      <w:r w:rsidR="006D2074" w:rsidRPr="00266758">
        <w:rPr>
          <w:rStyle w:val="InLineCode"/>
        </w:rPr>
        <w:t>samples</w:t>
      </w:r>
      <w:r w:rsidR="006D2074">
        <w:t xml:space="preserve">. Line </w:t>
      </w:r>
      <w:r w:rsidR="002E27B2">
        <w:t>6</w:t>
      </w:r>
      <w:r w:rsidR="006D2074">
        <w:t xml:space="preserve"> uses the </w:t>
      </w:r>
      <w:proofErr w:type="spellStart"/>
      <w:r w:rsidR="006D2074" w:rsidRPr="001C6232">
        <w:rPr>
          <w:rStyle w:val="InLineCode"/>
        </w:rPr>
        <w:t>hist</w:t>
      </w:r>
      <w:proofErr w:type="spellEnd"/>
      <w:r w:rsidR="006D2074" w:rsidRPr="001C6232">
        <w:rPr>
          <w:rStyle w:val="InLineCode"/>
        </w:rPr>
        <w:t>()</w:t>
      </w:r>
      <w:r w:rsidR="006D2074">
        <w:t xml:space="preserve"> function to display a histogram of these samples. Line </w:t>
      </w:r>
      <w:r w:rsidR="002E27B2">
        <w:t>8</w:t>
      </w:r>
      <w:r w:rsidR="006D2074">
        <w:t xml:space="preserve"> allocates an </w:t>
      </w:r>
      <w:r w:rsidR="006D2074" w:rsidRPr="001C6232">
        <w:rPr>
          <w:rStyle w:val="InLineCode"/>
        </w:rPr>
        <w:t>array</w:t>
      </w:r>
      <w:r w:rsidR="006D2074">
        <w:t xml:space="preserve"> variable </w:t>
      </w:r>
      <w:proofErr w:type="spellStart"/>
      <w:r w:rsidR="004E558B">
        <w:rPr>
          <w:rStyle w:val="InLineCode"/>
        </w:rPr>
        <w:t>MeansOfSamples</w:t>
      </w:r>
      <w:proofErr w:type="spellEnd"/>
      <w:r w:rsidR="006D2074">
        <w:t xml:space="preserve"> to hold 10,000 numbers. The </w:t>
      </w:r>
      <w:r w:rsidR="006D2074" w:rsidRPr="001C6232">
        <w:rPr>
          <w:rStyle w:val="InLineCode"/>
        </w:rPr>
        <w:t>for</w:t>
      </w:r>
      <w:r w:rsidR="004E558B">
        <w:noBreakHyphen/>
      </w:r>
      <w:r w:rsidR="006D2074">
        <w:t xml:space="preserve">loop beginning on line </w:t>
      </w:r>
      <w:r w:rsidR="002E27B2">
        <w:t>9</w:t>
      </w:r>
      <w:r w:rsidR="006D2074">
        <w:t xml:space="preserve"> </w:t>
      </w:r>
      <w:r w:rsidR="002E27B2">
        <w:t>and ending on line 12 means,</w:t>
      </w:r>
      <w:r w:rsidR="006D2074">
        <w:t xml:space="preserve"> effectively, </w:t>
      </w:r>
      <w:r w:rsidR="002E27B2">
        <w:t>"</w:t>
      </w:r>
      <w:r w:rsidR="006D2074">
        <w:t xml:space="preserve">repeatedly execute the statements in the enclosed curly brackets for all values of the integer variable </w:t>
      </w:r>
      <w:proofErr w:type="spellStart"/>
      <w:r w:rsidR="006D2074" w:rsidRPr="002E27B2">
        <w:rPr>
          <w:rStyle w:val="InLineCode"/>
        </w:rPr>
        <w:t>i</w:t>
      </w:r>
      <w:proofErr w:type="spellEnd"/>
      <w:r w:rsidR="006D2074">
        <w:t xml:space="preserve"> in the range 1 to 10,000</w:t>
      </w:r>
      <w:r w:rsidR="002E27B2">
        <w:t>"</w:t>
      </w:r>
      <w:r w:rsidR="006D2074">
        <w:t xml:space="preserve">. </w:t>
      </w:r>
      <w:r w:rsidR="004E558B">
        <w:t>On each pass through this loop</w:t>
      </w:r>
      <w:r w:rsidR="006D2074">
        <w:t xml:space="preserve">, at line </w:t>
      </w:r>
      <w:r w:rsidR="002E27B2">
        <w:t>10</w:t>
      </w:r>
      <w:r w:rsidR="006D2074">
        <w:t xml:space="preserve">, a fresh sample of </w:t>
      </w:r>
      <w:r w:rsidR="006D2074" w:rsidRPr="001C6232">
        <w:rPr>
          <w:rStyle w:val="InLineCode"/>
        </w:rPr>
        <w:t>N</w:t>
      </w:r>
      <w:r w:rsidR="006D2074">
        <w:t xml:space="preserve"> random values from the uniform distribution</w:t>
      </w:r>
      <w:r w:rsidR="002E27B2">
        <w:t xml:space="preserve"> are generated</w:t>
      </w:r>
      <w:r w:rsidR="006D2074">
        <w:t xml:space="preserve"> </w:t>
      </w:r>
      <w:r w:rsidR="002E27B2">
        <w:t>which</w:t>
      </w:r>
      <w:r w:rsidR="006D2074">
        <w:t xml:space="preserve"> overwrites the </w:t>
      </w:r>
      <w:r w:rsidR="002E27B2">
        <w:t xml:space="preserve">existing </w:t>
      </w:r>
      <w:r w:rsidR="006D2074">
        <w:t xml:space="preserve">variable </w:t>
      </w:r>
      <w:r w:rsidR="006D2074" w:rsidRPr="001C6232">
        <w:rPr>
          <w:rStyle w:val="InLineCode"/>
        </w:rPr>
        <w:t>sample</w:t>
      </w:r>
      <w:r w:rsidR="002E27B2">
        <w:rPr>
          <w:rStyle w:val="InLineCode"/>
        </w:rPr>
        <w:t>s</w:t>
      </w:r>
      <w:r w:rsidR="006D2074">
        <w:t>, and line 1</w:t>
      </w:r>
      <w:r w:rsidR="002E27B2">
        <w:t>1</w:t>
      </w:r>
      <w:r w:rsidR="006D2074">
        <w:t xml:space="preserve"> uses the </w:t>
      </w:r>
      <w:r w:rsidR="006D2074" w:rsidRPr="001C6232">
        <w:rPr>
          <w:rStyle w:val="InLineCode"/>
        </w:rPr>
        <w:t>mean()</w:t>
      </w:r>
      <w:r w:rsidR="006D2074">
        <w:t xml:space="preserve"> function to calculate the average of these samples, which is saved to </w:t>
      </w:r>
      <w:proofErr w:type="spellStart"/>
      <w:r w:rsidR="004E558B">
        <w:rPr>
          <w:rStyle w:val="InLineCode"/>
        </w:rPr>
        <w:t>MeansOfSamples</w:t>
      </w:r>
      <w:proofErr w:type="spellEnd"/>
      <w:r w:rsidR="006D2074">
        <w:rPr>
          <w:rStyle w:val="InLineCode"/>
        </w:rPr>
        <w:t>[</w:t>
      </w:r>
      <w:proofErr w:type="spellStart"/>
      <w:r w:rsidR="006D2074">
        <w:rPr>
          <w:rStyle w:val="InLineCode"/>
        </w:rPr>
        <w:t>i</w:t>
      </w:r>
      <w:proofErr w:type="spellEnd"/>
      <w:r w:rsidR="006D2074">
        <w:rPr>
          <w:rStyle w:val="InLineCode"/>
        </w:rPr>
        <w:t>]</w:t>
      </w:r>
      <w:r w:rsidR="006D2074">
        <w:t>. The square brackets denote array indexing: the first time throug</w:t>
      </w:r>
      <w:r w:rsidR="00097BDE">
        <w:t xml:space="preserve">h the loop the </w:t>
      </w:r>
      <w:r w:rsidR="00BB42E4">
        <w:t>average</w:t>
      </w:r>
      <w:r w:rsidR="00097BDE">
        <w:t xml:space="preserve"> is saved to</w:t>
      </w:r>
      <w:r w:rsidR="006D2074">
        <w:t xml:space="preserve"> </w:t>
      </w:r>
      <w:proofErr w:type="spellStart"/>
      <w:r w:rsidR="004E558B">
        <w:rPr>
          <w:rStyle w:val="InLineCode"/>
        </w:rPr>
        <w:t>MeansOfSamples</w:t>
      </w:r>
      <w:proofErr w:type="spellEnd"/>
      <w:r w:rsidR="006D2074">
        <w:rPr>
          <w:rStyle w:val="InLineCode"/>
        </w:rPr>
        <w:t>[1]</w:t>
      </w:r>
      <w:r w:rsidR="006D2074">
        <w:t xml:space="preserve">, the second time it is saved to </w:t>
      </w:r>
      <w:proofErr w:type="spellStart"/>
      <w:r w:rsidR="004E558B">
        <w:rPr>
          <w:rStyle w:val="InLineCode"/>
        </w:rPr>
        <w:t>MeansOfSamples</w:t>
      </w:r>
      <w:proofErr w:type="spellEnd"/>
      <w:r w:rsidR="006D2074">
        <w:rPr>
          <w:rStyle w:val="InLineCode"/>
        </w:rPr>
        <w:t>[2]</w:t>
      </w:r>
      <w:r w:rsidR="006D2074" w:rsidRPr="001C6232">
        <w:t>,</w:t>
      </w:r>
      <w:r w:rsidR="006D2074">
        <w:t xml:space="preserve"> and so on. </w:t>
      </w:r>
      <w:r w:rsidR="004518F9">
        <w:t xml:space="preserve">Unlike </w:t>
      </w:r>
      <w:r w:rsidR="004518F9" w:rsidRPr="004518F9">
        <w:rPr>
          <w:rStyle w:val="InLineCode"/>
        </w:rPr>
        <w:t>C</w:t>
      </w:r>
      <w:r w:rsidR="004518F9">
        <w:t xml:space="preserve">, </w:t>
      </w:r>
      <w:r w:rsidR="004518F9" w:rsidRPr="004518F9">
        <w:rPr>
          <w:rStyle w:val="InLineCode"/>
        </w:rPr>
        <w:t>R</w:t>
      </w:r>
      <w:r w:rsidR="004518F9">
        <w:t xml:space="preserve"> arrays start with 1. </w:t>
      </w:r>
      <w:r w:rsidR="006D2074">
        <w:t>Line 1</w:t>
      </w:r>
      <w:r w:rsidR="002E27B2">
        <w:t>4</w:t>
      </w:r>
      <w:r w:rsidR="006D2074">
        <w:t xml:space="preserve"> displays a histogram of the array </w:t>
      </w:r>
      <w:proofErr w:type="spellStart"/>
      <w:r w:rsidR="004E558B">
        <w:rPr>
          <w:rStyle w:val="InLineCode"/>
        </w:rPr>
        <w:t>MeansOfSamples</w:t>
      </w:r>
      <w:proofErr w:type="spellEnd"/>
      <w:r w:rsidR="006D2074" w:rsidRPr="001C6232">
        <w:t>.</w:t>
      </w:r>
      <w:r w:rsidR="006D2074">
        <w:t xml:space="preserve"> Click on the </w:t>
      </w:r>
      <w:r w:rsidR="006D2074" w:rsidRPr="007173A1">
        <w:rPr>
          <w:rStyle w:val="InLineCode"/>
        </w:rPr>
        <w:t>Source</w:t>
      </w:r>
      <w:r w:rsidR="006D2074">
        <w:t xml:space="preserve"> button on the top-right corner of the source-file window; clicking this button causes all lines in the current file to be </w:t>
      </w:r>
      <w:r w:rsidR="002E27B2">
        <w:t>executed</w:t>
      </w:r>
      <w:r w:rsidR="006D2074">
        <w:t xml:space="preserve"> sequentially. You should get the following output in the </w:t>
      </w:r>
      <w:r w:rsidR="006D2074" w:rsidRPr="007173A1">
        <w:rPr>
          <w:rStyle w:val="InLineCode"/>
        </w:rPr>
        <w:t>Console</w:t>
      </w:r>
      <w:r w:rsidR="006D2074">
        <w:t xml:space="preserve"> window:</w:t>
      </w:r>
    </w:p>
    <w:p w14:paraId="7C4B144F" w14:textId="0D37A7FC" w:rsidR="006D2074" w:rsidRDefault="00351DE5" w:rsidP="00323C51">
      <w:pPr>
        <w:pStyle w:val="Heading3"/>
      </w:pPr>
      <w:r w:rsidRPr="00351DE5">
        <w:lastRenderedPageBreak/>
        <w:t>Online Appendix 1.A</w:t>
      </w:r>
      <w:r>
        <w:t>.5.1.2</w:t>
      </w:r>
      <w:r w:rsidR="00C74644">
        <w:t xml:space="preserve"> </w:t>
      </w:r>
      <w:r w:rsidR="009E239C">
        <w:t>Code Output</w:t>
      </w:r>
    </w:p>
    <w:p w14:paraId="67571A9A" w14:textId="60AF357D" w:rsidR="006D2074" w:rsidRPr="006C1900" w:rsidRDefault="006D2074" w:rsidP="006D20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  <w:rPr>
          <w:rStyle w:val="code2"/>
        </w:rPr>
      </w:pPr>
      <w:r w:rsidRPr="006C1900">
        <w:rPr>
          <w:rStyle w:val="code2"/>
        </w:rPr>
        <w:t>&gt; source(</w:t>
      </w:r>
      <w:r w:rsidR="00B71038">
        <w:rPr>
          <w:rStyle w:val="code2"/>
        </w:rPr>
        <w:t>…</w:t>
      </w:r>
      <w:r w:rsidRPr="006C1900">
        <w:rPr>
          <w:rStyle w:val="code2"/>
        </w:rPr>
        <w:t>)</w:t>
      </w:r>
    </w:p>
    <w:p w14:paraId="13A4622F" w14:textId="77777777" w:rsidR="006D2074" w:rsidRDefault="006D2074" w:rsidP="006D20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6E6E6"/>
      </w:pPr>
      <w:r w:rsidRPr="006C1900">
        <w:rPr>
          <w:rStyle w:val="code2"/>
        </w:rPr>
        <w:t>Hello world!</w:t>
      </w:r>
    </w:p>
    <w:p w14:paraId="24576F8E" w14:textId="77777777" w:rsidR="006D2074" w:rsidRDefault="006D2074" w:rsidP="006D2074"/>
    <w:p w14:paraId="64D7A61D" w14:textId="77777777" w:rsidR="00B71038" w:rsidRDefault="00B71038" w:rsidP="00B71038">
      <w:r>
        <w:t xml:space="preserve">The first line </w:t>
      </w:r>
      <w:r w:rsidRPr="00274BB4">
        <w:rPr>
          <w:rStyle w:val="InLineCode"/>
        </w:rPr>
        <w:t>source(…)</w:t>
      </w:r>
      <w:r>
        <w:t xml:space="preserve"> has been abbreviated as explained in the book, as its contents depend on the installation, which would vary from user to user.</w:t>
      </w:r>
    </w:p>
    <w:p w14:paraId="400C81F3" w14:textId="77777777" w:rsidR="00B71038" w:rsidRDefault="00B71038" w:rsidP="006D2074"/>
    <w:p w14:paraId="495F6331" w14:textId="3AE211D5" w:rsidR="006D2074" w:rsidRDefault="006D2074" w:rsidP="006D2074">
      <w:r>
        <w:t xml:space="preserve">The reassuring message came from line </w:t>
      </w:r>
      <w:r w:rsidR="002E27B2">
        <w:t>3</w:t>
      </w:r>
      <w:r>
        <w:t xml:space="preserve">. Your </w:t>
      </w:r>
      <w:r w:rsidRPr="00355743">
        <w:rPr>
          <w:rStyle w:val="InLineCode"/>
        </w:rPr>
        <w:t>RStudio</w:t>
      </w:r>
      <w:r>
        <w:t xml:space="preserve"> </w:t>
      </w:r>
      <w:r w:rsidR="00B71038" w:rsidRPr="00B71038">
        <w:rPr>
          <w:rStyle w:val="InLineCode"/>
        </w:rPr>
        <w:t>plots</w:t>
      </w:r>
      <w:r w:rsidR="00B71038">
        <w:t xml:space="preserve"> </w:t>
      </w:r>
      <w:r>
        <w:t>window should look like that shown below:</w:t>
      </w:r>
    </w:p>
    <w:p w14:paraId="6B6D2903" w14:textId="70A686C9" w:rsidR="006D2074" w:rsidRDefault="004E558B" w:rsidP="004518F9">
      <w:pPr>
        <w:keepNext/>
        <w:jc w:val="center"/>
        <w:rPr>
          <w:noProof/>
        </w:rPr>
      </w:pPr>
      <w:r>
        <w:rPr>
          <w:noProof/>
        </w:rPr>
        <w:drawing>
          <wp:inline distT="0" distB="0" distL="0" distR="0" wp14:anchorId="2F0B7270" wp14:editId="5210F047">
            <wp:extent cx="5461000" cy="546100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54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558B">
        <w:rPr>
          <w:noProof/>
        </w:rPr>
        <w:t xml:space="preserve"> </w:t>
      </w:r>
    </w:p>
    <w:p w14:paraId="12FC6184" w14:textId="77777777" w:rsidR="00F93A0C" w:rsidRPr="006C6382" w:rsidRDefault="00F93A0C" w:rsidP="00F93A0C">
      <w:pPr>
        <w:pStyle w:val="Caption"/>
        <w:jc w:val="center"/>
        <w:rPr>
          <w:b/>
          <w:bCs/>
        </w:rPr>
      </w:pPr>
      <w:r>
        <w:t xml:space="preserve">Figure </w:t>
      </w:r>
      <w:r w:rsidR="004C21F3">
        <w:fldChar w:fldCharType="begin"/>
      </w:r>
      <w:r w:rsidR="004C21F3">
        <w:instrText xml:space="preserve"> SEQ Figure \* ARABIC </w:instrText>
      </w:r>
      <w:r w:rsidR="004C21F3">
        <w:fldChar w:fldCharType="separate"/>
      </w:r>
      <w:r w:rsidR="002B5A1D">
        <w:rPr>
          <w:noProof/>
        </w:rPr>
        <w:t>25</w:t>
      </w:r>
      <w:r w:rsidR="004C21F3">
        <w:rPr>
          <w:noProof/>
        </w:rPr>
        <w:fldChar w:fldCharType="end"/>
      </w:r>
    </w:p>
    <w:p w14:paraId="73469B2A" w14:textId="3B62BBBF" w:rsidR="006D2074" w:rsidRDefault="00AD69DD" w:rsidP="00905570">
      <w:r>
        <w:t>S</w:t>
      </w:r>
      <w:r w:rsidR="002E27B2">
        <w:t xml:space="preserve">creen-shot obtained by sourcing the file </w:t>
      </w:r>
      <w:proofErr w:type="spellStart"/>
      <w:r w:rsidR="00B33586">
        <w:rPr>
          <w:rStyle w:val="code2"/>
          <w:sz w:val="18"/>
          <w:szCs w:val="18"/>
        </w:rPr>
        <w:t>m</w:t>
      </w:r>
      <w:r w:rsidR="002E27B2" w:rsidRPr="009E239C">
        <w:rPr>
          <w:rStyle w:val="code2"/>
          <w:sz w:val="18"/>
          <w:szCs w:val="18"/>
        </w:rPr>
        <w:t>ainHelloWorld.R</w:t>
      </w:r>
      <w:proofErr w:type="spellEnd"/>
      <w:r w:rsidR="002E27B2">
        <w:t xml:space="preserve">. Note the </w:t>
      </w:r>
      <w:r w:rsidR="005070BA">
        <w:t>h</w:t>
      </w:r>
      <w:r w:rsidR="002E27B2">
        <w:t>istogram plot, resulting from line 14.</w:t>
      </w:r>
    </w:p>
    <w:p w14:paraId="6D6F84BA" w14:textId="77777777" w:rsidR="002E27B2" w:rsidRDefault="002E27B2" w:rsidP="006D2074"/>
    <w:p w14:paraId="2C0C6363" w14:textId="3E74108A" w:rsidR="006D2074" w:rsidRPr="00AD69DD" w:rsidRDefault="006D2074" w:rsidP="006D2074">
      <w:r>
        <w:t xml:space="preserve">Notice that the lower-right window is focused on the </w:t>
      </w:r>
      <w:r w:rsidRPr="00733C03">
        <w:rPr>
          <w:rStyle w:val="InLineCode"/>
        </w:rPr>
        <w:t>Plots</w:t>
      </w:r>
      <w:r>
        <w:t xml:space="preserve"> tab, and a histogram of the variable </w:t>
      </w:r>
      <w:proofErr w:type="spellStart"/>
      <w:r w:rsidR="004E558B">
        <w:rPr>
          <w:rStyle w:val="InLineCode"/>
        </w:rPr>
        <w:t>MeansOfSamples</w:t>
      </w:r>
      <w:proofErr w:type="spellEnd"/>
      <w:r>
        <w:t xml:space="preserve"> is shown, which came from line 1</w:t>
      </w:r>
      <w:r w:rsidR="002E27B2">
        <w:t>4</w:t>
      </w:r>
      <w:r>
        <w:t xml:space="preserve">, that looks like a normal distribution centered at 0.5, a result </w:t>
      </w:r>
      <w:r w:rsidR="002E27B2">
        <w:t>following from</w:t>
      </w:r>
      <w:r>
        <w:t xml:space="preserve"> the central limit theorem of statistics</w:t>
      </w:r>
      <w:r w:rsidR="004E558B">
        <w:t xml:space="preserve">, which </w:t>
      </w:r>
      <w:r w:rsidRPr="00AD69DD">
        <w:t>s</w:t>
      </w:r>
      <w:r w:rsidR="00AD69DD">
        <w:t>tates that</w:t>
      </w:r>
      <w:r w:rsidRPr="00AD69DD">
        <w:t xml:space="preserve"> the mean of a sufficiently large number of independent random </w:t>
      </w:r>
      <w:r w:rsidR="00AD69DD">
        <w:t>samples</w:t>
      </w:r>
      <w:r w:rsidRPr="00AD69DD">
        <w:t xml:space="preserve">, will be approximately normally distributed, regardless </w:t>
      </w:r>
      <w:r w:rsidR="00AD69DD">
        <w:t>of the underlying distribution.</w:t>
      </w:r>
    </w:p>
    <w:p w14:paraId="724D8C0D" w14:textId="77777777" w:rsidR="006D2074" w:rsidRDefault="006D2074" w:rsidP="006D2074"/>
    <w:p w14:paraId="2402CCAE" w14:textId="694A0AB5" w:rsidR="006D2074" w:rsidRDefault="006D2074" w:rsidP="006D2074">
      <w:r>
        <w:t xml:space="preserve">Notice that the top-right window is focused on the </w:t>
      </w:r>
      <w:r w:rsidRPr="00986D4B">
        <w:rPr>
          <w:rStyle w:val="InLineCode"/>
        </w:rPr>
        <w:t>Environment</w:t>
      </w:r>
      <w:r>
        <w:t xml:space="preserve"> tab, which is filled in with values (later we will demonstrate many uses for this window, basically a convenient way of examining variables without having to print them out). For example</w:t>
      </w:r>
      <w:r w:rsidR="003F3B48">
        <w:t>,</w:t>
      </w:r>
      <w:r>
        <w:t xml:space="preserve"> </w:t>
      </w:r>
      <w:r w:rsidR="00933C20">
        <w:t>one</w:t>
      </w:r>
      <w:r>
        <w:t xml:space="preserve"> see</w:t>
      </w:r>
      <w:r w:rsidR="00933C20">
        <w:t>s</w:t>
      </w:r>
      <w:r>
        <w:t xml:space="preserve"> that </w:t>
      </w:r>
      <w:proofErr w:type="spellStart"/>
      <w:r w:rsidRPr="00986D4B">
        <w:rPr>
          <w:rStyle w:val="InLineCode"/>
        </w:rPr>
        <w:t>i</w:t>
      </w:r>
      <w:proofErr w:type="spellEnd"/>
      <w:r>
        <w:t xml:space="preserve"> is 10,000 (the last value in the </w:t>
      </w:r>
      <w:r w:rsidRPr="00986D4B">
        <w:rPr>
          <w:rStyle w:val="InLineCode"/>
        </w:rPr>
        <w:t>for</w:t>
      </w:r>
      <w:r>
        <w:t xml:space="preserve"> loop), </w:t>
      </w:r>
      <w:proofErr w:type="spellStart"/>
      <w:r w:rsidR="004E558B">
        <w:rPr>
          <w:rStyle w:val="InLineCode"/>
        </w:rPr>
        <w:t>MeansOfSamples</w:t>
      </w:r>
      <w:proofErr w:type="spellEnd"/>
      <w:r>
        <w:t xml:space="preserve"> is an array with 10,000 values the first few are 0.5, 0.496, 0.501, 0.504, etc. all values being near 0.5. The </w:t>
      </w:r>
      <w:r>
        <w:lastRenderedPageBreak/>
        <w:t xml:space="preserve">variable </w:t>
      </w:r>
      <w:r w:rsidRPr="00986D4B">
        <w:rPr>
          <w:rStyle w:val="InLineCode"/>
        </w:rPr>
        <w:t>N</w:t>
      </w:r>
      <w:r>
        <w:t xml:space="preserve"> is 10,000 (from line </w:t>
      </w:r>
      <w:r w:rsidR="002E27B2">
        <w:t>4</w:t>
      </w:r>
      <w:r>
        <w:t xml:space="preserve">) and finally the variable </w:t>
      </w:r>
      <w:r w:rsidRPr="00986D4B">
        <w:rPr>
          <w:rStyle w:val="InLineCode"/>
        </w:rPr>
        <w:t>samples</w:t>
      </w:r>
      <w:r>
        <w:t xml:space="preserve"> is an array with 10,000 values, the first few being 0.593, 0.586, 0.753, 0.964, etc., which correspond to the last execution of line </w:t>
      </w:r>
      <w:r w:rsidR="004E558B">
        <w:t>1</w:t>
      </w:r>
      <w:r w:rsidR="002E27B2">
        <w:t>0</w:t>
      </w:r>
      <w:r>
        <w:t xml:space="preserve">. </w:t>
      </w:r>
    </w:p>
    <w:p w14:paraId="5889A88E" w14:textId="77777777" w:rsidR="004518F9" w:rsidRDefault="004518F9" w:rsidP="006D2074"/>
    <w:p w14:paraId="1A72EFBA" w14:textId="5191E7DD" w:rsidR="006D2074" w:rsidRDefault="006D2074" w:rsidP="006D2074">
      <w:r>
        <w:t xml:space="preserve">If </w:t>
      </w:r>
      <w:r w:rsidR="00933C20">
        <w:t>one</w:t>
      </w:r>
      <w:r>
        <w:t xml:space="preserve"> look</w:t>
      </w:r>
      <w:r w:rsidR="00933C20">
        <w:t>s</w:t>
      </w:r>
      <w:r>
        <w:t xml:space="preserve"> carefully at the top-left end of the </w:t>
      </w:r>
      <w:r w:rsidRPr="00733C03">
        <w:rPr>
          <w:rStyle w:val="InLineCode"/>
        </w:rPr>
        <w:t>Plots</w:t>
      </w:r>
      <w:r>
        <w:t xml:space="preserve"> window </w:t>
      </w:r>
      <w:r w:rsidR="00933C20">
        <w:t>one</w:t>
      </w:r>
      <w:r>
        <w:t xml:space="preserve"> see</w:t>
      </w:r>
      <w:r w:rsidR="00933C20">
        <w:t>s</w:t>
      </w:r>
      <w:r>
        <w:t xml:space="preserve"> that the blue </w:t>
      </w:r>
      <w:r w:rsidRPr="002E27B2">
        <w:rPr>
          <w:i/>
        </w:rPr>
        <w:t>left</w:t>
      </w:r>
      <w:r>
        <w:t xml:space="preserve"> arrow </w:t>
      </w:r>
      <w:r w:rsidR="002E27B2">
        <w:t>button</w:t>
      </w:r>
      <w:r>
        <w:t xml:space="preserve"> is active, indicating that there is another plot </w:t>
      </w:r>
      <w:r w:rsidRPr="004E558B">
        <w:rPr>
          <w:i/>
        </w:rPr>
        <w:t>hiding</w:t>
      </w:r>
      <w:r>
        <w:t xml:space="preserve"> behind the one being shown</w:t>
      </w:r>
      <w:r w:rsidR="002E27B2">
        <w:t>; clicking on this button</w:t>
      </w:r>
      <w:r>
        <w:t xml:space="preserve"> Clicking on the blue </w:t>
      </w:r>
      <w:r w:rsidRPr="002E27B2">
        <w:rPr>
          <w:i/>
        </w:rPr>
        <w:t>left</w:t>
      </w:r>
      <w:r>
        <w:t xml:space="preserve"> arrow should yield the following screen-shot</w:t>
      </w:r>
      <w:r w:rsidR="00500A2C">
        <w:t xml:space="preserve">, </w:t>
      </w:r>
      <w:r w:rsidR="00500A2C">
        <w:fldChar w:fldCharType="begin"/>
      </w:r>
      <w:r w:rsidR="00500A2C">
        <w:instrText xml:space="preserve"> REF _Ref371878620 \h </w:instrText>
      </w:r>
      <w:r w:rsidR="00500A2C">
        <w:fldChar w:fldCharType="separate"/>
      </w:r>
      <w:r w:rsidR="00500A2C">
        <w:t xml:space="preserve">Figure </w:t>
      </w:r>
      <w:r w:rsidR="00500A2C">
        <w:rPr>
          <w:noProof/>
        </w:rPr>
        <w:t>26</w:t>
      </w:r>
      <w:r w:rsidR="00500A2C">
        <w:fldChar w:fldCharType="end"/>
      </w:r>
      <w:r>
        <w:t xml:space="preserve">. </w:t>
      </w:r>
    </w:p>
    <w:p w14:paraId="4663751B" w14:textId="77777777" w:rsidR="006D2074" w:rsidRDefault="006D2074" w:rsidP="006D2074"/>
    <w:p w14:paraId="70907209" w14:textId="46F8345F" w:rsidR="006D2074" w:rsidRDefault="002E27B2" w:rsidP="004518F9">
      <w:pPr>
        <w:keepNext/>
        <w:jc w:val="center"/>
      </w:pPr>
      <w:r>
        <w:rPr>
          <w:noProof/>
        </w:rPr>
        <w:drawing>
          <wp:inline distT="0" distB="0" distL="0" distR="0" wp14:anchorId="078C2EDE" wp14:editId="4E5F0D35">
            <wp:extent cx="4572000" cy="4087580"/>
            <wp:effectExtent l="0" t="0" r="0" b="190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8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55988" w14:textId="77777777" w:rsidR="00F93A0C" w:rsidRPr="006C6382" w:rsidRDefault="00F93A0C" w:rsidP="00F93A0C">
      <w:pPr>
        <w:pStyle w:val="Caption"/>
        <w:jc w:val="center"/>
        <w:rPr>
          <w:b/>
          <w:bCs/>
        </w:rPr>
      </w:pPr>
      <w:bookmarkStart w:id="26" w:name="_Ref371878620"/>
      <w:r>
        <w:t xml:space="preserve">Figure </w:t>
      </w:r>
      <w:r w:rsidR="004C21F3">
        <w:fldChar w:fldCharType="begin"/>
      </w:r>
      <w:r w:rsidR="004C21F3">
        <w:instrText xml:space="preserve"> SEQ Figure \* ARABIC </w:instrText>
      </w:r>
      <w:r w:rsidR="004C21F3">
        <w:fldChar w:fldCharType="separate"/>
      </w:r>
      <w:r w:rsidR="002B5A1D">
        <w:rPr>
          <w:noProof/>
        </w:rPr>
        <w:t>26</w:t>
      </w:r>
      <w:r w:rsidR="004C21F3">
        <w:rPr>
          <w:noProof/>
        </w:rPr>
        <w:fldChar w:fldCharType="end"/>
      </w:r>
      <w:bookmarkEnd w:id="26"/>
    </w:p>
    <w:p w14:paraId="20A692BE" w14:textId="77777777" w:rsidR="006D2074" w:rsidRDefault="006D2074" w:rsidP="006D2074"/>
    <w:p w14:paraId="31584B7B" w14:textId="05BC7E4E" w:rsidR="006D2074" w:rsidRDefault="006D2074" w:rsidP="006D2074">
      <w:r>
        <w:t xml:space="preserve">The histogram, which is due to line </w:t>
      </w:r>
      <w:r w:rsidR="004E558B">
        <w:t>6</w:t>
      </w:r>
      <w:r>
        <w:t xml:space="preserve">, is nearly flat, as </w:t>
      </w:r>
      <w:r w:rsidR="004E558B">
        <w:t>one</w:t>
      </w:r>
      <w:r>
        <w:t xml:space="preserve"> expect</w:t>
      </w:r>
      <w:r w:rsidR="004E558B">
        <w:t>s</w:t>
      </w:r>
      <w:r>
        <w:t xml:space="preserve"> with a uniform distribution. This time the </w:t>
      </w:r>
      <w:r w:rsidRPr="002E27B2">
        <w:rPr>
          <w:i/>
        </w:rPr>
        <w:t>right</w:t>
      </w:r>
      <w:r>
        <w:t xml:space="preserve"> blue arrow is active, clicking on which will bring up the previous figure. So </w:t>
      </w:r>
      <w:r w:rsidR="00933C20">
        <w:t>one</w:t>
      </w:r>
      <w:r>
        <w:t xml:space="preserve"> can </w:t>
      </w:r>
      <w:r w:rsidR="00933C20">
        <w:t xml:space="preserve">switch </w:t>
      </w:r>
      <w:r>
        <w:t xml:space="preserve">between all the plots (not just two) generated by </w:t>
      </w:r>
      <w:r w:rsidR="00933C20">
        <w:t>one's</w:t>
      </w:r>
      <w:r>
        <w:t xml:space="preserve"> code. </w:t>
      </w:r>
      <w:r w:rsidR="00933C20">
        <w:t>Cl</w:t>
      </w:r>
      <w:r>
        <w:t xml:space="preserve">ick on the </w:t>
      </w:r>
      <w:r w:rsidRPr="001C6232">
        <w:rPr>
          <w:rStyle w:val="InLineCode"/>
        </w:rPr>
        <w:t>Clear All</w:t>
      </w:r>
      <w:r w:rsidRPr="001C6232">
        <w:t xml:space="preserve"> </w:t>
      </w:r>
      <w:r>
        <w:t xml:space="preserve">(with the </w:t>
      </w:r>
      <w:r w:rsidR="004518F9">
        <w:t>"</w:t>
      </w:r>
      <w:r>
        <w:t>broom</w:t>
      </w:r>
      <w:r w:rsidR="004518F9">
        <w:t>"</w:t>
      </w:r>
      <w:r>
        <w:t xml:space="preserve"> symbol next to it) to delete all plots. </w:t>
      </w:r>
    </w:p>
    <w:p w14:paraId="53B88A3E" w14:textId="77777777" w:rsidR="004518F9" w:rsidRDefault="004518F9"/>
    <w:p w14:paraId="22EC09DE" w14:textId="64D9C5A2" w:rsidR="00323C51" w:rsidRDefault="004518F9">
      <w:pPr>
        <w:rPr>
          <w:caps/>
          <w:color w:val="632423" w:themeColor="accent2" w:themeShade="80"/>
          <w:spacing w:val="20"/>
          <w:sz w:val="28"/>
          <w:szCs w:val="28"/>
        </w:rPr>
      </w:pPr>
      <w:r>
        <w:t xml:space="preserve">This ends the first tutorial. </w:t>
      </w:r>
      <w:r w:rsidR="00D71873">
        <w:t xml:space="preserve">But before moving on, look at the </w:t>
      </w:r>
      <w:r w:rsidR="00D71873" w:rsidRPr="00286B31">
        <w:rPr>
          <w:rStyle w:val="InLineCode"/>
        </w:rPr>
        <w:t>Supplementary Material</w:t>
      </w:r>
      <w:r w:rsidR="00D71873">
        <w:t xml:space="preserve"> folder. It contains this document and a </w:t>
      </w:r>
      <w:r w:rsidR="00D71873" w:rsidRPr="00500A2C">
        <w:rPr>
          <w:rStyle w:val="InLineCode"/>
        </w:rPr>
        <w:t>pdf</w:t>
      </w:r>
      <w:r w:rsidR="00D71873">
        <w:t xml:space="preserve"> file giving an overview of the </w:t>
      </w:r>
      <w:r w:rsidR="00D71873" w:rsidRPr="00500A2C">
        <w:rPr>
          <w:rStyle w:val="InLineCode"/>
        </w:rPr>
        <w:t>R</w:t>
      </w:r>
      <w:r w:rsidR="00D71873">
        <w:t xml:space="preserve"> programming language.</w:t>
      </w:r>
      <w:r w:rsidR="00286B31">
        <w:t xml:space="preserve"> </w:t>
      </w:r>
    </w:p>
    <w:p w14:paraId="37DDA8D9" w14:textId="77777777" w:rsidR="002B5A1D" w:rsidRDefault="002B5A1D">
      <w:pPr>
        <w:rPr>
          <w:rFonts w:ascii="Calibri" w:eastAsia="Calibri" w:hAnsi="Calibri" w:cs="Calibri"/>
          <w:sz w:val="20"/>
          <w:szCs w:val="20"/>
        </w:rPr>
      </w:pPr>
    </w:p>
    <w:sectPr w:rsidR="002B5A1D" w:rsidSect="004518F9">
      <w:pgSz w:w="12240" w:h="15840"/>
      <w:pgMar w:top="720" w:right="720" w:bottom="720" w:left="720" w:header="720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01F001D" w14:textId="77777777" w:rsidR="00D27EB3" w:rsidRDefault="00D27EB3" w:rsidP="00A30B1B">
      <w:r>
        <w:separator/>
      </w:r>
    </w:p>
    <w:p w14:paraId="40540A10" w14:textId="77777777" w:rsidR="00D27EB3" w:rsidRDefault="00D27EB3" w:rsidP="00A30B1B"/>
  </w:endnote>
  <w:endnote w:type="continuationSeparator" w:id="0">
    <w:p w14:paraId="36C67F76" w14:textId="77777777" w:rsidR="00D27EB3" w:rsidRDefault="00D27EB3" w:rsidP="00A30B1B">
      <w:r>
        <w:continuationSeparator/>
      </w:r>
    </w:p>
    <w:p w14:paraId="781491A1" w14:textId="77777777" w:rsidR="00D27EB3" w:rsidRDefault="00D27EB3" w:rsidP="00A30B1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PT Mono Bold">
    <w:panose1 w:val="02060709020205020204"/>
    <w:charset w:val="00"/>
    <w:family w:val="auto"/>
    <w:pitch w:val="variable"/>
    <w:sig w:usb0="A00002EF" w:usb1="500078EB" w:usb2="00000000" w:usb3="00000000" w:csb0="00000097" w:csb1="00000000"/>
  </w:font>
  <w:font w:name="PT Mono">
    <w:panose1 w:val="02060509020205020204"/>
    <w:charset w:val="00"/>
    <w:family w:val="auto"/>
    <w:pitch w:val="variable"/>
    <w:sig w:usb0="A00002EF" w:usb1="500078EB" w:usb2="00000000" w:usb3="00000000" w:csb0="00000097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82DE4B7" w14:textId="77777777" w:rsidR="00D27EB3" w:rsidRDefault="00D27EB3" w:rsidP="00A30B1B">
      <w:r>
        <w:separator/>
      </w:r>
    </w:p>
    <w:p w14:paraId="63AC02F1" w14:textId="77777777" w:rsidR="00D27EB3" w:rsidRDefault="00D27EB3" w:rsidP="00A30B1B"/>
  </w:footnote>
  <w:footnote w:type="continuationSeparator" w:id="0">
    <w:p w14:paraId="7EC0B35E" w14:textId="77777777" w:rsidR="00D27EB3" w:rsidRDefault="00D27EB3" w:rsidP="00A30B1B">
      <w:r>
        <w:continuationSeparator/>
      </w:r>
    </w:p>
    <w:p w14:paraId="41AE0FF0" w14:textId="77777777" w:rsidR="00D27EB3" w:rsidRDefault="00D27EB3" w:rsidP="00A30B1B"/>
  </w:footnote>
  <w:footnote w:id="1">
    <w:p w14:paraId="2717C6C2" w14:textId="090F5171" w:rsidR="00A6333E" w:rsidRDefault="00A6333E" w:rsidP="004C21F3">
      <w:pPr>
        <w:pStyle w:val="Caption"/>
      </w:pPr>
      <w:r w:rsidRPr="004C21F3">
        <w:rPr>
          <w:rStyle w:val="FootnoteReference"/>
          <w:b/>
        </w:rPr>
        <w:footnoteRef/>
      </w:r>
      <w:r w:rsidRPr="004C21F3">
        <w:rPr>
          <w:b/>
        </w:rPr>
        <w:t xml:space="preserve"> </w:t>
      </w:r>
      <w:r>
        <w:t xml:space="preserve">At the time of writing, 12/7/2017, there is a bug in </w:t>
      </w:r>
      <w:proofErr w:type="spellStart"/>
      <w:r w:rsidRPr="00A6333E">
        <w:rPr>
          <w:rStyle w:val="code2"/>
          <w:sz w:val="18"/>
          <w:szCs w:val="18"/>
        </w:rPr>
        <w:t>Sourcetree</w:t>
      </w:r>
      <w:proofErr w:type="spellEnd"/>
      <w:r>
        <w:t xml:space="preserve"> that is preventing this feature; so until this is fixed, the sure way of seeing the true state of the repository</w:t>
      </w:r>
      <w:r w:rsidR="00DE55EA">
        <w:t xml:space="preserve"> (i.e., is the local version identical to the web version?)</w:t>
      </w:r>
      <w:r>
        <w:t xml:space="preserve"> is to quit </w:t>
      </w:r>
      <w:proofErr w:type="spellStart"/>
      <w:r w:rsidRPr="00A6333E">
        <w:rPr>
          <w:rStyle w:val="code2"/>
          <w:sz w:val="18"/>
          <w:szCs w:val="18"/>
        </w:rPr>
        <w:t>Sourcetree</w:t>
      </w:r>
      <w:proofErr w:type="spellEnd"/>
      <w:r>
        <w:t xml:space="preserve"> and restart it. Clumsy, but it works!</w:t>
      </w:r>
    </w:p>
  </w:footnote>
  <w:footnote w:id="2">
    <w:p w14:paraId="5CECD4C2" w14:textId="5720D696" w:rsidR="006D3C26" w:rsidRDefault="006D3C26" w:rsidP="004C21F3">
      <w:pPr>
        <w:pStyle w:val="Caption"/>
      </w:pPr>
      <w:r w:rsidRPr="004C21F3">
        <w:rPr>
          <w:rStyle w:val="FootnoteReference"/>
          <w:b/>
        </w:rPr>
        <w:footnoteRef/>
      </w:r>
      <w:r w:rsidRPr="004C21F3">
        <w:rPr>
          <w:b/>
        </w:rPr>
        <w:t xml:space="preserve"> </w:t>
      </w:r>
      <w:r>
        <w:t>This includes the entire development process of this package, i.e., intermediate versions; the final (i.e., most recent) version has not yet</w:t>
      </w:r>
      <w:r w:rsidR="004C21F3">
        <w:t xml:space="preserve"> (as of December 17, 2017)</w:t>
      </w:r>
      <w:r>
        <w:t xml:space="preserve"> been uploaded to CRAN. </w:t>
      </w:r>
      <w:bookmarkStart w:id="9" w:name="_GoBack"/>
      <w:bookmarkEnd w:id="9"/>
    </w:p>
  </w:footnote>
  <w:footnote w:id="3">
    <w:p w14:paraId="0F7E6E73" w14:textId="3B15E89B" w:rsidR="00D27EB3" w:rsidRDefault="00D27EB3" w:rsidP="00574BF5">
      <w:pPr>
        <w:pStyle w:val="Caption"/>
      </w:pPr>
      <w:r w:rsidRPr="009F0D93">
        <w:rPr>
          <w:b/>
        </w:rPr>
        <w:footnoteRef/>
      </w:r>
      <w:r>
        <w:t xml:space="preserve"> A compiler is software the converts the more-or-less English-like instructions that make some sense to the programmer to sequences of binary instructions that the computer understands, but which would be gibberish to the programmer. When </w:t>
      </w:r>
      <w:r w:rsidR="00574BF5">
        <w:t>the</w:t>
      </w:r>
      <w:r>
        <w:t xml:space="preserve"> program</w:t>
      </w:r>
      <w:r w:rsidR="00574BF5">
        <w:t xml:space="preserve"> is run</w:t>
      </w:r>
      <w:r>
        <w:t>, the binary instructions</w:t>
      </w:r>
      <w:r w:rsidR="00B61E72">
        <w:t xml:space="preserve"> are sequentially </w:t>
      </w:r>
      <w:r w:rsidR="00574BF5">
        <w:t>executed</w:t>
      </w:r>
      <w:r w:rsidR="00B61E72">
        <w:t xml:space="preserve"> by the computer</w:t>
      </w:r>
      <w:r>
        <w:t xml:space="preserve">. </w:t>
      </w:r>
    </w:p>
  </w:footnote>
  <w:footnote w:id="4">
    <w:p w14:paraId="005FF764" w14:textId="2FA6F9BF" w:rsidR="00D27EB3" w:rsidRDefault="00D27EB3" w:rsidP="00574BF5">
      <w:pPr>
        <w:pStyle w:val="Caption"/>
      </w:pPr>
      <w:r w:rsidRPr="009F0D93">
        <w:rPr>
          <w:b/>
        </w:rPr>
        <w:footnoteRef/>
      </w:r>
      <w:r>
        <w:t xml:space="preserve"> Allowing the period (</w:t>
      </w:r>
      <w:r w:rsidRPr="00986D4B">
        <w:rPr>
          <w:rStyle w:val="InLineCode"/>
        </w:rPr>
        <w:t>.</w:t>
      </w:r>
      <w:r>
        <w:t>) as part of a variable name causes the author to cringe; but in life one cannot have everything one's way.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B65B1"/>
    <w:multiLevelType w:val="hybridMultilevel"/>
    <w:tmpl w:val="E2209C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AC038E"/>
    <w:multiLevelType w:val="hybridMultilevel"/>
    <w:tmpl w:val="04741B1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4AB33C4"/>
    <w:multiLevelType w:val="hybridMultilevel"/>
    <w:tmpl w:val="3550BCF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86A024B"/>
    <w:multiLevelType w:val="hybridMultilevel"/>
    <w:tmpl w:val="67DCC3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926224A"/>
    <w:multiLevelType w:val="hybridMultilevel"/>
    <w:tmpl w:val="629ED7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9AA6F50"/>
    <w:multiLevelType w:val="hybridMultilevel"/>
    <w:tmpl w:val="63A8AB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A2B4E85"/>
    <w:multiLevelType w:val="hybridMultilevel"/>
    <w:tmpl w:val="01C414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F26525"/>
    <w:multiLevelType w:val="multilevel"/>
    <w:tmpl w:val="6BDE98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7213BF"/>
    <w:multiLevelType w:val="hybridMultilevel"/>
    <w:tmpl w:val="7C0442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D45388"/>
    <w:multiLevelType w:val="hybridMultilevel"/>
    <w:tmpl w:val="97F8885A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1BB23834"/>
    <w:multiLevelType w:val="hybridMultilevel"/>
    <w:tmpl w:val="A872C8B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1CF75B2C"/>
    <w:multiLevelType w:val="hybridMultilevel"/>
    <w:tmpl w:val="2ECA674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1E974C18"/>
    <w:multiLevelType w:val="hybridMultilevel"/>
    <w:tmpl w:val="FA6CBB90"/>
    <w:lvl w:ilvl="0" w:tplc="29A027E8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13934DA"/>
    <w:multiLevelType w:val="hybridMultilevel"/>
    <w:tmpl w:val="B19C36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E3D1E58"/>
    <w:multiLevelType w:val="hybridMultilevel"/>
    <w:tmpl w:val="7F5C76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31A2414E"/>
    <w:multiLevelType w:val="hybridMultilevel"/>
    <w:tmpl w:val="EDE655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2B5158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36F815B2"/>
    <w:multiLevelType w:val="hybridMultilevel"/>
    <w:tmpl w:val="E59AC24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74C0C51"/>
    <w:multiLevelType w:val="hybridMultilevel"/>
    <w:tmpl w:val="908CBC30"/>
    <w:lvl w:ilvl="0" w:tplc="55FAB600">
      <w:start w:val="1"/>
      <w:numFmt w:val="decimal"/>
      <w:lvlText w:val="%1."/>
      <w:lvlJc w:val="left"/>
      <w:pPr>
        <w:ind w:left="960" w:hanging="9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383A441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>
    <w:nsid w:val="3C0F4E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3DA51142"/>
    <w:multiLevelType w:val="hybridMultilevel"/>
    <w:tmpl w:val="12D83E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F433478"/>
    <w:multiLevelType w:val="hybridMultilevel"/>
    <w:tmpl w:val="40C051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417A255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44442D3C"/>
    <w:multiLevelType w:val="hybridMultilevel"/>
    <w:tmpl w:val="EE6E9584"/>
    <w:lvl w:ilvl="0" w:tplc="F252EA44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462C48E9"/>
    <w:multiLevelType w:val="hybridMultilevel"/>
    <w:tmpl w:val="AD841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BA964C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>
    <w:nsid w:val="4F02550E"/>
    <w:multiLevelType w:val="hybridMultilevel"/>
    <w:tmpl w:val="81C28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37B5BF8"/>
    <w:multiLevelType w:val="hybridMultilevel"/>
    <w:tmpl w:val="F3C8CA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9804E20"/>
    <w:multiLevelType w:val="hybridMultilevel"/>
    <w:tmpl w:val="11125E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5F10441E"/>
    <w:multiLevelType w:val="hybridMultilevel"/>
    <w:tmpl w:val="F79810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63446AD4"/>
    <w:multiLevelType w:val="hybridMultilevel"/>
    <w:tmpl w:val="1A50C6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69041839"/>
    <w:multiLevelType w:val="hybridMultilevel"/>
    <w:tmpl w:val="CC1C03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6AA639A2"/>
    <w:multiLevelType w:val="hybridMultilevel"/>
    <w:tmpl w:val="9C420306"/>
    <w:lvl w:ilvl="0" w:tplc="55FAB600">
      <w:start w:val="1"/>
      <w:numFmt w:val="decimal"/>
      <w:lvlText w:val="%1."/>
      <w:lvlJc w:val="left"/>
      <w:pPr>
        <w:ind w:left="960" w:hanging="9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6C845A37"/>
    <w:multiLevelType w:val="hybridMultilevel"/>
    <w:tmpl w:val="74DC9C5A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713B272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>
    <w:nsid w:val="7262606B"/>
    <w:multiLevelType w:val="hybridMultilevel"/>
    <w:tmpl w:val="737000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727C54CB"/>
    <w:multiLevelType w:val="hybridMultilevel"/>
    <w:tmpl w:val="871A7D2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733E652B"/>
    <w:multiLevelType w:val="hybridMultilevel"/>
    <w:tmpl w:val="014610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49952A9"/>
    <w:multiLevelType w:val="multilevel"/>
    <w:tmpl w:val="7D2C81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74B34CC6"/>
    <w:multiLevelType w:val="hybridMultilevel"/>
    <w:tmpl w:val="2CF651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>
    <w:nsid w:val="7ADD469A"/>
    <w:multiLevelType w:val="hybridMultilevel"/>
    <w:tmpl w:val="6BDE9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B2916C0"/>
    <w:multiLevelType w:val="hybridMultilevel"/>
    <w:tmpl w:val="DB7CBD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E031895"/>
    <w:multiLevelType w:val="hybridMultilevel"/>
    <w:tmpl w:val="99AE30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3"/>
  </w:num>
  <w:num w:numId="3">
    <w:abstractNumId w:val="4"/>
  </w:num>
  <w:num w:numId="4">
    <w:abstractNumId w:val="18"/>
  </w:num>
  <w:num w:numId="5">
    <w:abstractNumId w:val="33"/>
  </w:num>
  <w:num w:numId="6">
    <w:abstractNumId w:val="23"/>
  </w:num>
  <w:num w:numId="7">
    <w:abstractNumId w:val="1"/>
  </w:num>
  <w:num w:numId="8">
    <w:abstractNumId w:val="40"/>
  </w:num>
  <w:num w:numId="9">
    <w:abstractNumId w:val="6"/>
  </w:num>
  <w:num w:numId="10">
    <w:abstractNumId w:val="35"/>
  </w:num>
  <w:num w:numId="11">
    <w:abstractNumId w:val="19"/>
  </w:num>
  <w:num w:numId="12">
    <w:abstractNumId w:val="17"/>
  </w:num>
  <w:num w:numId="13">
    <w:abstractNumId w:val="30"/>
  </w:num>
  <w:num w:numId="14">
    <w:abstractNumId w:val="5"/>
  </w:num>
  <w:num w:numId="15">
    <w:abstractNumId w:val="15"/>
  </w:num>
  <w:num w:numId="16">
    <w:abstractNumId w:val="24"/>
  </w:num>
  <w:num w:numId="17">
    <w:abstractNumId w:val="11"/>
  </w:num>
  <w:num w:numId="18">
    <w:abstractNumId w:val="27"/>
  </w:num>
  <w:num w:numId="19">
    <w:abstractNumId w:val="25"/>
  </w:num>
  <w:num w:numId="20">
    <w:abstractNumId w:val="41"/>
  </w:num>
  <w:num w:numId="21">
    <w:abstractNumId w:val="14"/>
  </w:num>
  <w:num w:numId="22">
    <w:abstractNumId w:val="9"/>
  </w:num>
  <w:num w:numId="23">
    <w:abstractNumId w:val="3"/>
  </w:num>
  <w:num w:numId="24">
    <w:abstractNumId w:val="37"/>
  </w:num>
  <w:num w:numId="25">
    <w:abstractNumId w:val="36"/>
  </w:num>
  <w:num w:numId="26">
    <w:abstractNumId w:val="32"/>
  </w:num>
  <w:num w:numId="27">
    <w:abstractNumId w:val="0"/>
  </w:num>
  <w:num w:numId="28">
    <w:abstractNumId w:val="22"/>
  </w:num>
  <w:num w:numId="29">
    <w:abstractNumId w:val="34"/>
  </w:num>
  <w:num w:numId="30">
    <w:abstractNumId w:val="39"/>
  </w:num>
  <w:num w:numId="31">
    <w:abstractNumId w:val="20"/>
  </w:num>
  <w:num w:numId="32">
    <w:abstractNumId w:val="10"/>
  </w:num>
  <w:num w:numId="33">
    <w:abstractNumId w:val="2"/>
  </w:num>
  <w:num w:numId="34">
    <w:abstractNumId w:val="16"/>
  </w:num>
  <w:num w:numId="35">
    <w:abstractNumId w:val="43"/>
  </w:num>
  <w:num w:numId="36">
    <w:abstractNumId w:val="29"/>
  </w:num>
  <w:num w:numId="37">
    <w:abstractNumId w:val="31"/>
  </w:num>
  <w:num w:numId="38">
    <w:abstractNumId w:val="42"/>
  </w:num>
  <w:num w:numId="39">
    <w:abstractNumId w:val="7"/>
  </w:num>
  <w:num w:numId="40">
    <w:abstractNumId w:val="8"/>
  </w:num>
  <w:num w:numId="41">
    <w:abstractNumId w:val="38"/>
  </w:num>
  <w:num w:numId="42">
    <w:abstractNumId w:val="26"/>
  </w:num>
  <w:num w:numId="43">
    <w:abstractNumId w:val="21"/>
  </w:num>
  <w:num w:numId="44">
    <w:abstractNumId w:val="28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attachedTemplate r:id="rId1"/>
  <w:linkStyle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PLoS&lt;/Style&gt;&lt;LeftDelim&gt;{&lt;/LeftDelim&gt;&lt;RightDelim&gt;}&lt;/RightDelim&gt;&lt;FontName&gt;Cambria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veptarr08d9ts6eftsmp02wvxas0szvetsaf&quot;&gt;MyReferences2-Saved&lt;record-ids&gt;&lt;item&gt;2655&lt;/item&gt;&lt;/record-ids&gt;&lt;/item&gt;&lt;/Libraries&gt;"/>
  </w:docVars>
  <w:rsids>
    <w:rsidRoot w:val="00371C91"/>
    <w:rsid w:val="00002E00"/>
    <w:rsid w:val="000038CF"/>
    <w:rsid w:val="00003DDE"/>
    <w:rsid w:val="00003F1C"/>
    <w:rsid w:val="000073B6"/>
    <w:rsid w:val="0001077B"/>
    <w:rsid w:val="00014F00"/>
    <w:rsid w:val="000159FD"/>
    <w:rsid w:val="000163F3"/>
    <w:rsid w:val="00017493"/>
    <w:rsid w:val="00017EFD"/>
    <w:rsid w:val="00020055"/>
    <w:rsid w:val="0002091B"/>
    <w:rsid w:val="00020F4E"/>
    <w:rsid w:val="00026915"/>
    <w:rsid w:val="0002693A"/>
    <w:rsid w:val="000274CD"/>
    <w:rsid w:val="00030470"/>
    <w:rsid w:val="00031491"/>
    <w:rsid w:val="00032060"/>
    <w:rsid w:val="00034057"/>
    <w:rsid w:val="0003513C"/>
    <w:rsid w:val="00035520"/>
    <w:rsid w:val="00036A2B"/>
    <w:rsid w:val="00036F8B"/>
    <w:rsid w:val="00040271"/>
    <w:rsid w:val="0004084B"/>
    <w:rsid w:val="00040881"/>
    <w:rsid w:val="00041833"/>
    <w:rsid w:val="0004363C"/>
    <w:rsid w:val="00045562"/>
    <w:rsid w:val="0004572B"/>
    <w:rsid w:val="000512BB"/>
    <w:rsid w:val="00051A2A"/>
    <w:rsid w:val="000526F0"/>
    <w:rsid w:val="00054967"/>
    <w:rsid w:val="00055F4D"/>
    <w:rsid w:val="00061749"/>
    <w:rsid w:val="00061F7A"/>
    <w:rsid w:val="0006384C"/>
    <w:rsid w:val="0006410E"/>
    <w:rsid w:val="0006609C"/>
    <w:rsid w:val="000669C1"/>
    <w:rsid w:val="00070F24"/>
    <w:rsid w:val="0007329B"/>
    <w:rsid w:val="000741C5"/>
    <w:rsid w:val="00077A46"/>
    <w:rsid w:val="0008214C"/>
    <w:rsid w:val="000827CB"/>
    <w:rsid w:val="00084069"/>
    <w:rsid w:val="00084218"/>
    <w:rsid w:val="00084E01"/>
    <w:rsid w:val="000859A0"/>
    <w:rsid w:val="000866C1"/>
    <w:rsid w:val="00087D4F"/>
    <w:rsid w:val="000908D5"/>
    <w:rsid w:val="000926FF"/>
    <w:rsid w:val="00094C1F"/>
    <w:rsid w:val="00097BDE"/>
    <w:rsid w:val="00097DB6"/>
    <w:rsid w:val="000A2A59"/>
    <w:rsid w:val="000A79F5"/>
    <w:rsid w:val="000B0CDB"/>
    <w:rsid w:val="000B0FE2"/>
    <w:rsid w:val="000B2C30"/>
    <w:rsid w:val="000B4C82"/>
    <w:rsid w:val="000B5642"/>
    <w:rsid w:val="000B6992"/>
    <w:rsid w:val="000C141E"/>
    <w:rsid w:val="000C5171"/>
    <w:rsid w:val="000C5CCC"/>
    <w:rsid w:val="000C6132"/>
    <w:rsid w:val="000C6B7B"/>
    <w:rsid w:val="000C6BB9"/>
    <w:rsid w:val="000C7D2A"/>
    <w:rsid w:val="000D10AD"/>
    <w:rsid w:val="000D1D86"/>
    <w:rsid w:val="000D1EDA"/>
    <w:rsid w:val="000D224D"/>
    <w:rsid w:val="000D481B"/>
    <w:rsid w:val="000D651B"/>
    <w:rsid w:val="000D71B8"/>
    <w:rsid w:val="000E0928"/>
    <w:rsid w:val="000E0B5F"/>
    <w:rsid w:val="000E73BD"/>
    <w:rsid w:val="000F4578"/>
    <w:rsid w:val="000F4C67"/>
    <w:rsid w:val="000F4E71"/>
    <w:rsid w:val="000F69CC"/>
    <w:rsid w:val="000F6A09"/>
    <w:rsid w:val="00100409"/>
    <w:rsid w:val="0010064D"/>
    <w:rsid w:val="0010404D"/>
    <w:rsid w:val="0010405F"/>
    <w:rsid w:val="00104E95"/>
    <w:rsid w:val="001056B3"/>
    <w:rsid w:val="00111731"/>
    <w:rsid w:val="00117828"/>
    <w:rsid w:val="00117D84"/>
    <w:rsid w:val="00121D30"/>
    <w:rsid w:val="001257DE"/>
    <w:rsid w:val="00130399"/>
    <w:rsid w:val="00130963"/>
    <w:rsid w:val="00131AE7"/>
    <w:rsid w:val="00131FEC"/>
    <w:rsid w:val="001329C5"/>
    <w:rsid w:val="001337AC"/>
    <w:rsid w:val="00135019"/>
    <w:rsid w:val="001363B0"/>
    <w:rsid w:val="00136674"/>
    <w:rsid w:val="001368DA"/>
    <w:rsid w:val="00141222"/>
    <w:rsid w:val="00141A43"/>
    <w:rsid w:val="00141CBB"/>
    <w:rsid w:val="001431A7"/>
    <w:rsid w:val="001458AD"/>
    <w:rsid w:val="00145AA4"/>
    <w:rsid w:val="00146200"/>
    <w:rsid w:val="0014706F"/>
    <w:rsid w:val="0015067D"/>
    <w:rsid w:val="00151BC9"/>
    <w:rsid w:val="00152A27"/>
    <w:rsid w:val="001548B7"/>
    <w:rsid w:val="001551DA"/>
    <w:rsid w:val="00157502"/>
    <w:rsid w:val="00160230"/>
    <w:rsid w:val="0016073C"/>
    <w:rsid w:val="0016261B"/>
    <w:rsid w:val="001626B7"/>
    <w:rsid w:val="00163F02"/>
    <w:rsid w:val="00164C51"/>
    <w:rsid w:val="001660E6"/>
    <w:rsid w:val="00166534"/>
    <w:rsid w:val="001667EA"/>
    <w:rsid w:val="00167DD0"/>
    <w:rsid w:val="00167FC6"/>
    <w:rsid w:val="00170FDF"/>
    <w:rsid w:val="00173B12"/>
    <w:rsid w:val="001764B5"/>
    <w:rsid w:val="00177408"/>
    <w:rsid w:val="001800C7"/>
    <w:rsid w:val="0018065B"/>
    <w:rsid w:val="001834A7"/>
    <w:rsid w:val="0018448B"/>
    <w:rsid w:val="00185C4B"/>
    <w:rsid w:val="00192167"/>
    <w:rsid w:val="00192DA7"/>
    <w:rsid w:val="001939DF"/>
    <w:rsid w:val="00195D55"/>
    <w:rsid w:val="00196B06"/>
    <w:rsid w:val="001A07B9"/>
    <w:rsid w:val="001A2F1B"/>
    <w:rsid w:val="001A317F"/>
    <w:rsid w:val="001A3581"/>
    <w:rsid w:val="001A3E00"/>
    <w:rsid w:val="001A3E05"/>
    <w:rsid w:val="001A626B"/>
    <w:rsid w:val="001A707D"/>
    <w:rsid w:val="001B00B3"/>
    <w:rsid w:val="001B1ECD"/>
    <w:rsid w:val="001B29E8"/>
    <w:rsid w:val="001B4D8C"/>
    <w:rsid w:val="001B5EDB"/>
    <w:rsid w:val="001B7166"/>
    <w:rsid w:val="001C1739"/>
    <w:rsid w:val="001C530C"/>
    <w:rsid w:val="001C6232"/>
    <w:rsid w:val="001C6397"/>
    <w:rsid w:val="001C6F7A"/>
    <w:rsid w:val="001D1BF5"/>
    <w:rsid w:val="001D4D4B"/>
    <w:rsid w:val="001D5C8B"/>
    <w:rsid w:val="001D6883"/>
    <w:rsid w:val="001E04BF"/>
    <w:rsid w:val="001E0D7A"/>
    <w:rsid w:val="001E1931"/>
    <w:rsid w:val="001E4CC6"/>
    <w:rsid w:val="001F0A44"/>
    <w:rsid w:val="001F0FC5"/>
    <w:rsid w:val="001F1B7F"/>
    <w:rsid w:val="001F30EB"/>
    <w:rsid w:val="001F32FB"/>
    <w:rsid w:val="001F5B9D"/>
    <w:rsid w:val="001F6007"/>
    <w:rsid w:val="001F62AF"/>
    <w:rsid w:val="001F771C"/>
    <w:rsid w:val="00201986"/>
    <w:rsid w:val="00203885"/>
    <w:rsid w:val="00206E91"/>
    <w:rsid w:val="0020747C"/>
    <w:rsid w:val="00207CE8"/>
    <w:rsid w:val="00207FC5"/>
    <w:rsid w:val="002112E3"/>
    <w:rsid w:val="00213153"/>
    <w:rsid w:val="00213224"/>
    <w:rsid w:val="00213AC5"/>
    <w:rsid w:val="00214148"/>
    <w:rsid w:val="00217BFB"/>
    <w:rsid w:val="00221030"/>
    <w:rsid w:val="0022131D"/>
    <w:rsid w:val="002219A7"/>
    <w:rsid w:val="00224228"/>
    <w:rsid w:val="00225895"/>
    <w:rsid w:val="00225F6B"/>
    <w:rsid w:val="0022621A"/>
    <w:rsid w:val="002302CE"/>
    <w:rsid w:val="0023064A"/>
    <w:rsid w:val="00231CF7"/>
    <w:rsid w:val="00231D78"/>
    <w:rsid w:val="00232F90"/>
    <w:rsid w:val="002338EA"/>
    <w:rsid w:val="00233A36"/>
    <w:rsid w:val="00233C2D"/>
    <w:rsid w:val="00233D87"/>
    <w:rsid w:val="002351F4"/>
    <w:rsid w:val="00242CD0"/>
    <w:rsid w:val="0024370C"/>
    <w:rsid w:val="00244AB2"/>
    <w:rsid w:val="00245680"/>
    <w:rsid w:val="00246FBA"/>
    <w:rsid w:val="002542CE"/>
    <w:rsid w:val="002558F6"/>
    <w:rsid w:val="002613BC"/>
    <w:rsid w:val="00263530"/>
    <w:rsid w:val="00266758"/>
    <w:rsid w:val="00267320"/>
    <w:rsid w:val="00270D43"/>
    <w:rsid w:val="00271322"/>
    <w:rsid w:val="00271E55"/>
    <w:rsid w:val="0027541D"/>
    <w:rsid w:val="002805A1"/>
    <w:rsid w:val="00281A20"/>
    <w:rsid w:val="00281DA0"/>
    <w:rsid w:val="0028459B"/>
    <w:rsid w:val="00285A8C"/>
    <w:rsid w:val="00286B31"/>
    <w:rsid w:val="00286F9F"/>
    <w:rsid w:val="002A0C5C"/>
    <w:rsid w:val="002A0FBE"/>
    <w:rsid w:val="002A3760"/>
    <w:rsid w:val="002A3855"/>
    <w:rsid w:val="002A40FA"/>
    <w:rsid w:val="002A4333"/>
    <w:rsid w:val="002B04F9"/>
    <w:rsid w:val="002B4095"/>
    <w:rsid w:val="002B5A1D"/>
    <w:rsid w:val="002C0506"/>
    <w:rsid w:val="002C1C70"/>
    <w:rsid w:val="002C29F5"/>
    <w:rsid w:val="002C458D"/>
    <w:rsid w:val="002C5722"/>
    <w:rsid w:val="002C5B84"/>
    <w:rsid w:val="002D14D0"/>
    <w:rsid w:val="002D2229"/>
    <w:rsid w:val="002D2D48"/>
    <w:rsid w:val="002D6C01"/>
    <w:rsid w:val="002E276D"/>
    <w:rsid w:val="002E27B2"/>
    <w:rsid w:val="002E2C3C"/>
    <w:rsid w:val="002E512C"/>
    <w:rsid w:val="002E53D5"/>
    <w:rsid w:val="002E682B"/>
    <w:rsid w:val="002E6AA6"/>
    <w:rsid w:val="002E6D2C"/>
    <w:rsid w:val="002F11CC"/>
    <w:rsid w:val="002F16FC"/>
    <w:rsid w:val="002F29E8"/>
    <w:rsid w:val="002F45A1"/>
    <w:rsid w:val="002F7719"/>
    <w:rsid w:val="002F7F3F"/>
    <w:rsid w:val="00303998"/>
    <w:rsid w:val="00303FA7"/>
    <w:rsid w:val="00304C53"/>
    <w:rsid w:val="00305148"/>
    <w:rsid w:val="00305B3E"/>
    <w:rsid w:val="003075D7"/>
    <w:rsid w:val="00312A39"/>
    <w:rsid w:val="00312E31"/>
    <w:rsid w:val="00315871"/>
    <w:rsid w:val="003164F8"/>
    <w:rsid w:val="003178C7"/>
    <w:rsid w:val="00320228"/>
    <w:rsid w:val="0032038E"/>
    <w:rsid w:val="00321612"/>
    <w:rsid w:val="0032279F"/>
    <w:rsid w:val="003227D7"/>
    <w:rsid w:val="00322B07"/>
    <w:rsid w:val="00322E6D"/>
    <w:rsid w:val="00323290"/>
    <w:rsid w:val="0032329B"/>
    <w:rsid w:val="00323C51"/>
    <w:rsid w:val="003279E6"/>
    <w:rsid w:val="00331856"/>
    <w:rsid w:val="00332228"/>
    <w:rsid w:val="003323C6"/>
    <w:rsid w:val="00332918"/>
    <w:rsid w:val="003332AF"/>
    <w:rsid w:val="00335076"/>
    <w:rsid w:val="00336089"/>
    <w:rsid w:val="00336B76"/>
    <w:rsid w:val="00336F53"/>
    <w:rsid w:val="00337132"/>
    <w:rsid w:val="003417B0"/>
    <w:rsid w:val="003449D9"/>
    <w:rsid w:val="00344C44"/>
    <w:rsid w:val="00344DCA"/>
    <w:rsid w:val="0034533A"/>
    <w:rsid w:val="00345C93"/>
    <w:rsid w:val="00346338"/>
    <w:rsid w:val="003467B7"/>
    <w:rsid w:val="00347A8D"/>
    <w:rsid w:val="00351DE5"/>
    <w:rsid w:val="00355743"/>
    <w:rsid w:val="00355C35"/>
    <w:rsid w:val="00355FA5"/>
    <w:rsid w:val="00362247"/>
    <w:rsid w:val="0036608D"/>
    <w:rsid w:val="00366132"/>
    <w:rsid w:val="00366583"/>
    <w:rsid w:val="003717A2"/>
    <w:rsid w:val="00371C91"/>
    <w:rsid w:val="00371E37"/>
    <w:rsid w:val="0037705D"/>
    <w:rsid w:val="0038349A"/>
    <w:rsid w:val="00385405"/>
    <w:rsid w:val="00387011"/>
    <w:rsid w:val="00390627"/>
    <w:rsid w:val="00391CBD"/>
    <w:rsid w:val="00393586"/>
    <w:rsid w:val="00394B5C"/>
    <w:rsid w:val="00396952"/>
    <w:rsid w:val="00396B78"/>
    <w:rsid w:val="0039749C"/>
    <w:rsid w:val="003A25C2"/>
    <w:rsid w:val="003A391E"/>
    <w:rsid w:val="003A3C9C"/>
    <w:rsid w:val="003A4182"/>
    <w:rsid w:val="003A51E5"/>
    <w:rsid w:val="003A5AD0"/>
    <w:rsid w:val="003A609C"/>
    <w:rsid w:val="003A611C"/>
    <w:rsid w:val="003A638F"/>
    <w:rsid w:val="003A6598"/>
    <w:rsid w:val="003A6E93"/>
    <w:rsid w:val="003B080D"/>
    <w:rsid w:val="003B130E"/>
    <w:rsid w:val="003B2788"/>
    <w:rsid w:val="003B45C3"/>
    <w:rsid w:val="003B5379"/>
    <w:rsid w:val="003C24B3"/>
    <w:rsid w:val="003C2C5D"/>
    <w:rsid w:val="003C4AFF"/>
    <w:rsid w:val="003D047E"/>
    <w:rsid w:val="003D2E92"/>
    <w:rsid w:val="003D3995"/>
    <w:rsid w:val="003D5D20"/>
    <w:rsid w:val="003D6554"/>
    <w:rsid w:val="003D7B1A"/>
    <w:rsid w:val="003E1D9B"/>
    <w:rsid w:val="003E3EF2"/>
    <w:rsid w:val="003E76F8"/>
    <w:rsid w:val="003F0DCD"/>
    <w:rsid w:val="003F291F"/>
    <w:rsid w:val="003F31DF"/>
    <w:rsid w:val="003F3B48"/>
    <w:rsid w:val="003F3B87"/>
    <w:rsid w:val="003F5604"/>
    <w:rsid w:val="003F679A"/>
    <w:rsid w:val="00404DCA"/>
    <w:rsid w:val="004065C6"/>
    <w:rsid w:val="00410C07"/>
    <w:rsid w:val="004132A9"/>
    <w:rsid w:val="004138B7"/>
    <w:rsid w:val="00413F7C"/>
    <w:rsid w:val="004159FC"/>
    <w:rsid w:val="0041617B"/>
    <w:rsid w:val="00416F75"/>
    <w:rsid w:val="00421AAB"/>
    <w:rsid w:val="00422771"/>
    <w:rsid w:val="00424108"/>
    <w:rsid w:val="00424865"/>
    <w:rsid w:val="00426EAC"/>
    <w:rsid w:val="00430008"/>
    <w:rsid w:val="00432688"/>
    <w:rsid w:val="00433D3B"/>
    <w:rsid w:val="00433E7A"/>
    <w:rsid w:val="00434EFC"/>
    <w:rsid w:val="00435A1B"/>
    <w:rsid w:val="00437315"/>
    <w:rsid w:val="00443C27"/>
    <w:rsid w:val="004442B4"/>
    <w:rsid w:val="00445567"/>
    <w:rsid w:val="00446B6F"/>
    <w:rsid w:val="004472B3"/>
    <w:rsid w:val="0045036E"/>
    <w:rsid w:val="004518F9"/>
    <w:rsid w:val="0045196C"/>
    <w:rsid w:val="004526C9"/>
    <w:rsid w:val="00453084"/>
    <w:rsid w:val="00454D18"/>
    <w:rsid w:val="004553EE"/>
    <w:rsid w:val="0045550E"/>
    <w:rsid w:val="00455B49"/>
    <w:rsid w:val="00455D65"/>
    <w:rsid w:val="0045650E"/>
    <w:rsid w:val="00456E0A"/>
    <w:rsid w:val="00457487"/>
    <w:rsid w:val="00457D78"/>
    <w:rsid w:val="00464E44"/>
    <w:rsid w:val="00465858"/>
    <w:rsid w:val="00465F25"/>
    <w:rsid w:val="00467088"/>
    <w:rsid w:val="0046768A"/>
    <w:rsid w:val="004676CE"/>
    <w:rsid w:val="004702A4"/>
    <w:rsid w:val="00471858"/>
    <w:rsid w:val="004744BF"/>
    <w:rsid w:val="004748DD"/>
    <w:rsid w:val="00474E5C"/>
    <w:rsid w:val="004773D4"/>
    <w:rsid w:val="004809D1"/>
    <w:rsid w:val="00482958"/>
    <w:rsid w:val="004831B5"/>
    <w:rsid w:val="00483C2C"/>
    <w:rsid w:val="004858B9"/>
    <w:rsid w:val="00486B00"/>
    <w:rsid w:val="00487333"/>
    <w:rsid w:val="004874F6"/>
    <w:rsid w:val="00487CAD"/>
    <w:rsid w:val="004903BF"/>
    <w:rsid w:val="004949AE"/>
    <w:rsid w:val="004A0EF9"/>
    <w:rsid w:val="004A13FF"/>
    <w:rsid w:val="004A294F"/>
    <w:rsid w:val="004A306C"/>
    <w:rsid w:val="004A3541"/>
    <w:rsid w:val="004A4361"/>
    <w:rsid w:val="004A4F51"/>
    <w:rsid w:val="004A4FCB"/>
    <w:rsid w:val="004A6CCA"/>
    <w:rsid w:val="004B1534"/>
    <w:rsid w:val="004B15AA"/>
    <w:rsid w:val="004B48C2"/>
    <w:rsid w:val="004B6BD2"/>
    <w:rsid w:val="004B71A8"/>
    <w:rsid w:val="004B74CE"/>
    <w:rsid w:val="004C0B93"/>
    <w:rsid w:val="004C1B02"/>
    <w:rsid w:val="004C1B25"/>
    <w:rsid w:val="004C21F3"/>
    <w:rsid w:val="004C64D4"/>
    <w:rsid w:val="004D1D64"/>
    <w:rsid w:val="004D74C7"/>
    <w:rsid w:val="004E000D"/>
    <w:rsid w:val="004E11DB"/>
    <w:rsid w:val="004E1FD1"/>
    <w:rsid w:val="004E3890"/>
    <w:rsid w:val="004E405D"/>
    <w:rsid w:val="004E558B"/>
    <w:rsid w:val="004E5601"/>
    <w:rsid w:val="004E5E39"/>
    <w:rsid w:val="004E60FE"/>
    <w:rsid w:val="004E6F9A"/>
    <w:rsid w:val="004E7FA9"/>
    <w:rsid w:val="004F1F5B"/>
    <w:rsid w:val="004F3C9F"/>
    <w:rsid w:val="00500A2C"/>
    <w:rsid w:val="005013D7"/>
    <w:rsid w:val="00501F18"/>
    <w:rsid w:val="005023C5"/>
    <w:rsid w:val="00503FDF"/>
    <w:rsid w:val="00505244"/>
    <w:rsid w:val="005067F9"/>
    <w:rsid w:val="00506FF5"/>
    <w:rsid w:val="005070BA"/>
    <w:rsid w:val="005076C6"/>
    <w:rsid w:val="00513A13"/>
    <w:rsid w:val="00513E9A"/>
    <w:rsid w:val="005202AC"/>
    <w:rsid w:val="005214D3"/>
    <w:rsid w:val="005218A8"/>
    <w:rsid w:val="00521F2A"/>
    <w:rsid w:val="005224EC"/>
    <w:rsid w:val="00531677"/>
    <w:rsid w:val="00531A84"/>
    <w:rsid w:val="005329BF"/>
    <w:rsid w:val="00534702"/>
    <w:rsid w:val="00534897"/>
    <w:rsid w:val="005407E6"/>
    <w:rsid w:val="0054747C"/>
    <w:rsid w:val="00547D45"/>
    <w:rsid w:val="0055174B"/>
    <w:rsid w:val="00551B8B"/>
    <w:rsid w:val="00552340"/>
    <w:rsid w:val="005618EE"/>
    <w:rsid w:val="00562E91"/>
    <w:rsid w:val="005631B1"/>
    <w:rsid w:val="00566972"/>
    <w:rsid w:val="0056797C"/>
    <w:rsid w:val="005729E5"/>
    <w:rsid w:val="00573460"/>
    <w:rsid w:val="00574BF5"/>
    <w:rsid w:val="00580E97"/>
    <w:rsid w:val="005824EC"/>
    <w:rsid w:val="00582DEE"/>
    <w:rsid w:val="00591581"/>
    <w:rsid w:val="0059194C"/>
    <w:rsid w:val="00591D37"/>
    <w:rsid w:val="005921A2"/>
    <w:rsid w:val="00592A02"/>
    <w:rsid w:val="00595FBD"/>
    <w:rsid w:val="0059718D"/>
    <w:rsid w:val="00597A11"/>
    <w:rsid w:val="005A1854"/>
    <w:rsid w:val="005A4149"/>
    <w:rsid w:val="005A48D8"/>
    <w:rsid w:val="005A5509"/>
    <w:rsid w:val="005A586A"/>
    <w:rsid w:val="005A5C84"/>
    <w:rsid w:val="005A6583"/>
    <w:rsid w:val="005A6C38"/>
    <w:rsid w:val="005B11E4"/>
    <w:rsid w:val="005B1E95"/>
    <w:rsid w:val="005B277D"/>
    <w:rsid w:val="005B4023"/>
    <w:rsid w:val="005B5AEB"/>
    <w:rsid w:val="005B61CD"/>
    <w:rsid w:val="005B6935"/>
    <w:rsid w:val="005C007F"/>
    <w:rsid w:val="005C0A50"/>
    <w:rsid w:val="005C272E"/>
    <w:rsid w:val="005C2B13"/>
    <w:rsid w:val="005C449A"/>
    <w:rsid w:val="005C55F1"/>
    <w:rsid w:val="005C57AF"/>
    <w:rsid w:val="005C7611"/>
    <w:rsid w:val="005D1DB8"/>
    <w:rsid w:val="005D2A8C"/>
    <w:rsid w:val="005D5EAE"/>
    <w:rsid w:val="005E0692"/>
    <w:rsid w:val="005E0F7D"/>
    <w:rsid w:val="005E32FD"/>
    <w:rsid w:val="005E3668"/>
    <w:rsid w:val="005E3EFA"/>
    <w:rsid w:val="005E5570"/>
    <w:rsid w:val="005E689E"/>
    <w:rsid w:val="005E79CF"/>
    <w:rsid w:val="005E7D4E"/>
    <w:rsid w:val="005E7F30"/>
    <w:rsid w:val="005F52EB"/>
    <w:rsid w:val="005F67CF"/>
    <w:rsid w:val="005F707C"/>
    <w:rsid w:val="006037C3"/>
    <w:rsid w:val="00605435"/>
    <w:rsid w:val="006056DA"/>
    <w:rsid w:val="006062E1"/>
    <w:rsid w:val="0061233F"/>
    <w:rsid w:val="00613294"/>
    <w:rsid w:val="0061400B"/>
    <w:rsid w:val="006152AD"/>
    <w:rsid w:val="00616835"/>
    <w:rsid w:val="00616876"/>
    <w:rsid w:val="00617376"/>
    <w:rsid w:val="00617B5A"/>
    <w:rsid w:val="00620B29"/>
    <w:rsid w:val="00622598"/>
    <w:rsid w:val="0062364F"/>
    <w:rsid w:val="0062698E"/>
    <w:rsid w:val="00626C40"/>
    <w:rsid w:val="0062733E"/>
    <w:rsid w:val="00635B1F"/>
    <w:rsid w:val="00640CF2"/>
    <w:rsid w:val="00641591"/>
    <w:rsid w:val="006417DA"/>
    <w:rsid w:val="00643051"/>
    <w:rsid w:val="00643F78"/>
    <w:rsid w:val="0064435B"/>
    <w:rsid w:val="00646075"/>
    <w:rsid w:val="00646A70"/>
    <w:rsid w:val="006472E4"/>
    <w:rsid w:val="00647401"/>
    <w:rsid w:val="00647720"/>
    <w:rsid w:val="006507E8"/>
    <w:rsid w:val="00654EA2"/>
    <w:rsid w:val="00655577"/>
    <w:rsid w:val="00657808"/>
    <w:rsid w:val="00660A50"/>
    <w:rsid w:val="00660D75"/>
    <w:rsid w:val="0066161D"/>
    <w:rsid w:val="006618C0"/>
    <w:rsid w:val="00662C48"/>
    <w:rsid w:val="00666B5D"/>
    <w:rsid w:val="00670A23"/>
    <w:rsid w:val="006710C9"/>
    <w:rsid w:val="006715B9"/>
    <w:rsid w:val="00672D2A"/>
    <w:rsid w:val="00672ED2"/>
    <w:rsid w:val="00673FDD"/>
    <w:rsid w:val="00676710"/>
    <w:rsid w:val="00680907"/>
    <w:rsid w:val="00681917"/>
    <w:rsid w:val="00682F7C"/>
    <w:rsid w:val="006837FA"/>
    <w:rsid w:val="00684706"/>
    <w:rsid w:val="00685501"/>
    <w:rsid w:val="00685555"/>
    <w:rsid w:val="00686795"/>
    <w:rsid w:val="006905BB"/>
    <w:rsid w:val="00690E7B"/>
    <w:rsid w:val="00691C1F"/>
    <w:rsid w:val="0069670B"/>
    <w:rsid w:val="006A0F0C"/>
    <w:rsid w:val="006A16B1"/>
    <w:rsid w:val="006A317A"/>
    <w:rsid w:val="006A35A7"/>
    <w:rsid w:val="006A3C8E"/>
    <w:rsid w:val="006B1AEF"/>
    <w:rsid w:val="006B2AEF"/>
    <w:rsid w:val="006B2C5E"/>
    <w:rsid w:val="006B3E26"/>
    <w:rsid w:val="006B573D"/>
    <w:rsid w:val="006C1900"/>
    <w:rsid w:val="006C2A2F"/>
    <w:rsid w:val="006C2E23"/>
    <w:rsid w:val="006C3034"/>
    <w:rsid w:val="006C32CA"/>
    <w:rsid w:val="006C3D15"/>
    <w:rsid w:val="006C5AFD"/>
    <w:rsid w:val="006C6382"/>
    <w:rsid w:val="006D1DCA"/>
    <w:rsid w:val="006D2074"/>
    <w:rsid w:val="006D2216"/>
    <w:rsid w:val="006D3C26"/>
    <w:rsid w:val="006D51FD"/>
    <w:rsid w:val="006D5CC8"/>
    <w:rsid w:val="006D6671"/>
    <w:rsid w:val="006D748F"/>
    <w:rsid w:val="006E0CEC"/>
    <w:rsid w:val="006E16E6"/>
    <w:rsid w:val="006E5430"/>
    <w:rsid w:val="006E5CD6"/>
    <w:rsid w:val="006F1964"/>
    <w:rsid w:val="006F22F1"/>
    <w:rsid w:val="006F46D6"/>
    <w:rsid w:val="006F544B"/>
    <w:rsid w:val="006F57D2"/>
    <w:rsid w:val="00701701"/>
    <w:rsid w:val="00702F08"/>
    <w:rsid w:val="00704448"/>
    <w:rsid w:val="00704E57"/>
    <w:rsid w:val="00705C2E"/>
    <w:rsid w:val="007107BB"/>
    <w:rsid w:val="00710DA6"/>
    <w:rsid w:val="00715127"/>
    <w:rsid w:val="007159E1"/>
    <w:rsid w:val="00715C16"/>
    <w:rsid w:val="00717540"/>
    <w:rsid w:val="00720340"/>
    <w:rsid w:val="0072067F"/>
    <w:rsid w:val="007206BC"/>
    <w:rsid w:val="00722BB0"/>
    <w:rsid w:val="00722CDE"/>
    <w:rsid w:val="00725B59"/>
    <w:rsid w:val="00725E1E"/>
    <w:rsid w:val="00725FE5"/>
    <w:rsid w:val="007275D2"/>
    <w:rsid w:val="00731919"/>
    <w:rsid w:val="00731F8C"/>
    <w:rsid w:val="0073360E"/>
    <w:rsid w:val="007338A6"/>
    <w:rsid w:val="00733C03"/>
    <w:rsid w:val="007352EA"/>
    <w:rsid w:val="00735898"/>
    <w:rsid w:val="00736F74"/>
    <w:rsid w:val="0074018D"/>
    <w:rsid w:val="007414E7"/>
    <w:rsid w:val="00741899"/>
    <w:rsid w:val="007437D7"/>
    <w:rsid w:val="007476A6"/>
    <w:rsid w:val="00747993"/>
    <w:rsid w:val="00750E2B"/>
    <w:rsid w:val="00751311"/>
    <w:rsid w:val="007553BF"/>
    <w:rsid w:val="00755DE7"/>
    <w:rsid w:val="00756B26"/>
    <w:rsid w:val="007570B2"/>
    <w:rsid w:val="00764809"/>
    <w:rsid w:val="0077084C"/>
    <w:rsid w:val="00771451"/>
    <w:rsid w:val="00771DCD"/>
    <w:rsid w:val="00773675"/>
    <w:rsid w:val="00774863"/>
    <w:rsid w:val="00777273"/>
    <w:rsid w:val="00777C82"/>
    <w:rsid w:val="00782812"/>
    <w:rsid w:val="00784BBC"/>
    <w:rsid w:val="00786013"/>
    <w:rsid w:val="00787B29"/>
    <w:rsid w:val="007905A7"/>
    <w:rsid w:val="007915A8"/>
    <w:rsid w:val="00793F8E"/>
    <w:rsid w:val="007A00F3"/>
    <w:rsid w:val="007A1BC8"/>
    <w:rsid w:val="007A29BD"/>
    <w:rsid w:val="007A37C3"/>
    <w:rsid w:val="007A518E"/>
    <w:rsid w:val="007A5AFB"/>
    <w:rsid w:val="007A73CE"/>
    <w:rsid w:val="007B06E0"/>
    <w:rsid w:val="007B07A8"/>
    <w:rsid w:val="007B20A4"/>
    <w:rsid w:val="007B3407"/>
    <w:rsid w:val="007B414A"/>
    <w:rsid w:val="007B4E37"/>
    <w:rsid w:val="007B78B1"/>
    <w:rsid w:val="007B7C20"/>
    <w:rsid w:val="007B7F4A"/>
    <w:rsid w:val="007C197D"/>
    <w:rsid w:val="007C3A84"/>
    <w:rsid w:val="007C4279"/>
    <w:rsid w:val="007C5D30"/>
    <w:rsid w:val="007C797E"/>
    <w:rsid w:val="007D0B42"/>
    <w:rsid w:val="007D1702"/>
    <w:rsid w:val="007D194A"/>
    <w:rsid w:val="007D1FD2"/>
    <w:rsid w:val="007D3090"/>
    <w:rsid w:val="007D4322"/>
    <w:rsid w:val="007D50F0"/>
    <w:rsid w:val="007E021A"/>
    <w:rsid w:val="007E0338"/>
    <w:rsid w:val="007E10F0"/>
    <w:rsid w:val="007E15F9"/>
    <w:rsid w:val="007E18CE"/>
    <w:rsid w:val="007E18D1"/>
    <w:rsid w:val="007E3AF5"/>
    <w:rsid w:val="007E6806"/>
    <w:rsid w:val="007E7685"/>
    <w:rsid w:val="007F1717"/>
    <w:rsid w:val="007F558B"/>
    <w:rsid w:val="008001EC"/>
    <w:rsid w:val="00804BEC"/>
    <w:rsid w:val="0080566D"/>
    <w:rsid w:val="008076F6"/>
    <w:rsid w:val="00810CEA"/>
    <w:rsid w:val="00810FFA"/>
    <w:rsid w:val="0081374C"/>
    <w:rsid w:val="008211C6"/>
    <w:rsid w:val="008212DD"/>
    <w:rsid w:val="0082484D"/>
    <w:rsid w:val="00825EAC"/>
    <w:rsid w:val="008266B4"/>
    <w:rsid w:val="00827240"/>
    <w:rsid w:val="00827B9E"/>
    <w:rsid w:val="00827BA3"/>
    <w:rsid w:val="00827D18"/>
    <w:rsid w:val="00831C0C"/>
    <w:rsid w:val="00832409"/>
    <w:rsid w:val="00836933"/>
    <w:rsid w:val="008402D1"/>
    <w:rsid w:val="00840BB5"/>
    <w:rsid w:val="00845A68"/>
    <w:rsid w:val="00847F0B"/>
    <w:rsid w:val="008502B4"/>
    <w:rsid w:val="0085114F"/>
    <w:rsid w:val="00851680"/>
    <w:rsid w:val="008550F8"/>
    <w:rsid w:val="008566E7"/>
    <w:rsid w:val="00860B32"/>
    <w:rsid w:val="008703AE"/>
    <w:rsid w:val="0087211C"/>
    <w:rsid w:val="0087240C"/>
    <w:rsid w:val="00874204"/>
    <w:rsid w:val="008750DC"/>
    <w:rsid w:val="00876A16"/>
    <w:rsid w:val="00877F8D"/>
    <w:rsid w:val="008841D7"/>
    <w:rsid w:val="00885742"/>
    <w:rsid w:val="00886785"/>
    <w:rsid w:val="008917B6"/>
    <w:rsid w:val="00892684"/>
    <w:rsid w:val="00892BA2"/>
    <w:rsid w:val="00892E73"/>
    <w:rsid w:val="00893584"/>
    <w:rsid w:val="008937EB"/>
    <w:rsid w:val="0089656E"/>
    <w:rsid w:val="00897E7E"/>
    <w:rsid w:val="008A2594"/>
    <w:rsid w:val="008A4502"/>
    <w:rsid w:val="008A63F7"/>
    <w:rsid w:val="008A6423"/>
    <w:rsid w:val="008A7EAB"/>
    <w:rsid w:val="008B1232"/>
    <w:rsid w:val="008B25C0"/>
    <w:rsid w:val="008B2C07"/>
    <w:rsid w:val="008B3464"/>
    <w:rsid w:val="008B48C4"/>
    <w:rsid w:val="008B4F23"/>
    <w:rsid w:val="008B6CB4"/>
    <w:rsid w:val="008B7415"/>
    <w:rsid w:val="008C06C3"/>
    <w:rsid w:val="008C1EB3"/>
    <w:rsid w:val="008C395D"/>
    <w:rsid w:val="008C3EAA"/>
    <w:rsid w:val="008C49AF"/>
    <w:rsid w:val="008C4F98"/>
    <w:rsid w:val="008C674F"/>
    <w:rsid w:val="008C72CE"/>
    <w:rsid w:val="008D03F3"/>
    <w:rsid w:val="008D0980"/>
    <w:rsid w:val="008D0D06"/>
    <w:rsid w:val="008D51C6"/>
    <w:rsid w:val="008D5B89"/>
    <w:rsid w:val="008D69DA"/>
    <w:rsid w:val="008D7A65"/>
    <w:rsid w:val="008E027B"/>
    <w:rsid w:val="008E0313"/>
    <w:rsid w:val="008E2B1C"/>
    <w:rsid w:val="008E3226"/>
    <w:rsid w:val="008E3C23"/>
    <w:rsid w:val="008E490B"/>
    <w:rsid w:val="008E4E0E"/>
    <w:rsid w:val="008F2B08"/>
    <w:rsid w:val="008F3BE1"/>
    <w:rsid w:val="008F3FB5"/>
    <w:rsid w:val="008F5AF0"/>
    <w:rsid w:val="008F5BE2"/>
    <w:rsid w:val="008F6585"/>
    <w:rsid w:val="008F6948"/>
    <w:rsid w:val="008F7651"/>
    <w:rsid w:val="00900ABE"/>
    <w:rsid w:val="009038B4"/>
    <w:rsid w:val="009043AB"/>
    <w:rsid w:val="0090452F"/>
    <w:rsid w:val="00905570"/>
    <w:rsid w:val="00907402"/>
    <w:rsid w:val="00907920"/>
    <w:rsid w:val="00910445"/>
    <w:rsid w:val="00910B0D"/>
    <w:rsid w:val="00912DD0"/>
    <w:rsid w:val="00914AE4"/>
    <w:rsid w:val="00914AFA"/>
    <w:rsid w:val="00914E95"/>
    <w:rsid w:val="00915940"/>
    <w:rsid w:val="00916E65"/>
    <w:rsid w:val="00921774"/>
    <w:rsid w:val="00922BD7"/>
    <w:rsid w:val="0092648E"/>
    <w:rsid w:val="00927E6D"/>
    <w:rsid w:val="00927EC9"/>
    <w:rsid w:val="00930C81"/>
    <w:rsid w:val="00933C20"/>
    <w:rsid w:val="00933C3E"/>
    <w:rsid w:val="00934737"/>
    <w:rsid w:val="00937658"/>
    <w:rsid w:val="00940AFE"/>
    <w:rsid w:val="0094119F"/>
    <w:rsid w:val="009418FE"/>
    <w:rsid w:val="00943A0B"/>
    <w:rsid w:val="009472C9"/>
    <w:rsid w:val="0094742B"/>
    <w:rsid w:val="00950380"/>
    <w:rsid w:val="0095042E"/>
    <w:rsid w:val="00953F40"/>
    <w:rsid w:val="0095587D"/>
    <w:rsid w:val="009606C8"/>
    <w:rsid w:val="00967265"/>
    <w:rsid w:val="009700C2"/>
    <w:rsid w:val="009720E5"/>
    <w:rsid w:val="00975AF2"/>
    <w:rsid w:val="0097688E"/>
    <w:rsid w:val="009778BD"/>
    <w:rsid w:val="00980B2B"/>
    <w:rsid w:val="0098232F"/>
    <w:rsid w:val="009838FF"/>
    <w:rsid w:val="009843A9"/>
    <w:rsid w:val="00986875"/>
    <w:rsid w:val="00986AE9"/>
    <w:rsid w:val="00986D4B"/>
    <w:rsid w:val="00990093"/>
    <w:rsid w:val="00990DFF"/>
    <w:rsid w:val="00992181"/>
    <w:rsid w:val="0099240D"/>
    <w:rsid w:val="00994CF5"/>
    <w:rsid w:val="009A02CD"/>
    <w:rsid w:val="009A0F74"/>
    <w:rsid w:val="009A1A0C"/>
    <w:rsid w:val="009A1EF2"/>
    <w:rsid w:val="009A338C"/>
    <w:rsid w:val="009A543E"/>
    <w:rsid w:val="009A550E"/>
    <w:rsid w:val="009A5BDF"/>
    <w:rsid w:val="009A6490"/>
    <w:rsid w:val="009B025F"/>
    <w:rsid w:val="009B0A25"/>
    <w:rsid w:val="009B3CD5"/>
    <w:rsid w:val="009B5A04"/>
    <w:rsid w:val="009B6280"/>
    <w:rsid w:val="009B63E9"/>
    <w:rsid w:val="009C017B"/>
    <w:rsid w:val="009C021F"/>
    <w:rsid w:val="009C1495"/>
    <w:rsid w:val="009C2D03"/>
    <w:rsid w:val="009C44A2"/>
    <w:rsid w:val="009C531D"/>
    <w:rsid w:val="009C71C4"/>
    <w:rsid w:val="009D1CD1"/>
    <w:rsid w:val="009D35D7"/>
    <w:rsid w:val="009D3D6F"/>
    <w:rsid w:val="009D5E9B"/>
    <w:rsid w:val="009D6A9B"/>
    <w:rsid w:val="009E02BF"/>
    <w:rsid w:val="009E0E13"/>
    <w:rsid w:val="009E239C"/>
    <w:rsid w:val="009E400E"/>
    <w:rsid w:val="009E597A"/>
    <w:rsid w:val="009E5A47"/>
    <w:rsid w:val="009E74D1"/>
    <w:rsid w:val="009F0D93"/>
    <w:rsid w:val="009F16A8"/>
    <w:rsid w:val="009F5EF4"/>
    <w:rsid w:val="009F7074"/>
    <w:rsid w:val="00A00526"/>
    <w:rsid w:val="00A01C80"/>
    <w:rsid w:val="00A03C54"/>
    <w:rsid w:val="00A0456E"/>
    <w:rsid w:val="00A04C2F"/>
    <w:rsid w:val="00A06B02"/>
    <w:rsid w:val="00A1275B"/>
    <w:rsid w:val="00A143AF"/>
    <w:rsid w:val="00A14C72"/>
    <w:rsid w:val="00A14EA4"/>
    <w:rsid w:val="00A14FB2"/>
    <w:rsid w:val="00A169A7"/>
    <w:rsid w:val="00A16FF4"/>
    <w:rsid w:val="00A17AEE"/>
    <w:rsid w:val="00A20A50"/>
    <w:rsid w:val="00A20AAB"/>
    <w:rsid w:val="00A21A02"/>
    <w:rsid w:val="00A24092"/>
    <w:rsid w:val="00A308EF"/>
    <w:rsid w:val="00A30B1B"/>
    <w:rsid w:val="00A3195D"/>
    <w:rsid w:val="00A31E48"/>
    <w:rsid w:val="00A32332"/>
    <w:rsid w:val="00A32D00"/>
    <w:rsid w:val="00A32F89"/>
    <w:rsid w:val="00A35704"/>
    <w:rsid w:val="00A36CAF"/>
    <w:rsid w:val="00A40C19"/>
    <w:rsid w:val="00A41D22"/>
    <w:rsid w:val="00A4295B"/>
    <w:rsid w:val="00A4394E"/>
    <w:rsid w:val="00A44982"/>
    <w:rsid w:val="00A4759D"/>
    <w:rsid w:val="00A5101F"/>
    <w:rsid w:val="00A516F4"/>
    <w:rsid w:val="00A51D9C"/>
    <w:rsid w:val="00A532C4"/>
    <w:rsid w:val="00A55F2E"/>
    <w:rsid w:val="00A564ED"/>
    <w:rsid w:val="00A61B61"/>
    <w:rsid w:val="00A6333E"/>
    <w:rsid w:val="00A64BFB"/>
    <w:rsid w:val="00A65046"/>
    <w:rsid w:val="00A702FA"/>
    <w:rsid w:val="00A738C0"/>
    <w:rsid w:val="00A80A8A"/>
    <w:rsid w:val="00A80D80"/>
    <w:rsid w:val="00A8322D"/>
    <w:rsid w:val="00A86917"/>
    <w:rsid w:val="00A869CF"/>
    <w:rsid w:val="00A86BD0"/>
    <w:rsid w:val="00A870C3"/>
    <w:rsid w:val="00A90FB1"/>
    <w:rsid w:val="00A91FB6"/>
    <w:rsid w:val="00A92C46"/>
    <w:rsid w:val="00A93A37"/>
    <w:rsid w:val="00A966AA"/>
    <w:rsid w:val="00A973FA"/>
    <w:rsid w:val="00AA2DD2"/>
    <w:rsid w:val="00AA362F"/>
    <w:rsid w:val="00AA6D81"/>
    <w:rsid w:val="00AA7C66"/>
    <w:rsid w:val="00AB0010"/>
    <w:rsid w:val="00AB2AF4"/>
    <w:rsid w:val="00AB44AF"/>
    <w:rsid w:val="00AB46A7"/>
    <w:rsid w:val="00AB76B8"/>
    <w:rsid w:val="00AC0557"/>
    <w:rsid w:val="00AC0584"/>
    <w:rsid w:val="00AC0614"/>
    <w:rsid w:val="00AC454A"/>
    <w:rsid w:val="00AC4618"/>
    <w:rsid w:val="00AC7451"/>
    <w:rsid w:val="00AD2D30"/>
    <w:rsid w:val="00AD3B5E"/>
    <w:rsid w:val="00AD3FFE"/>
    <w:rsid w:val="00AD43D3"/>
    <w:rsid w:val="00AD50F6"/>
    <w:rsid w:val="00AD69DD"/>
    <w:rsid w:val="00AE3A03"/>
    <w:rsid w:val="00AE5A3F"/>
    <w:rsid w:val="00AE6C29"/>
    <w:rsid w:val="00AE7CED"/>
    <w:rsid w:val="00AF5604"/>
    <w:rsid w:val="00AF67DD"/>
    <w:rsid w:val="00B00E2E"/>
    <w:rsid w:val="00B03FB2"/>
    <w:rsid w:val="00B05932"/>
    <w:rsid w:val="00B05E9F"/>
    <w:rsid w:val="00B05FF2"/>
    <w:rsid w:val="00B065DF"/>
    <w:rsid w:val="00B07DFF"/>
    <w:rsid w:val="00B107DE"/>
    <w:rsid w:val="00B109AB"/>
    <w:rsid w:val="00B11440"/>
    <w:rsid w:val="00B12226"/>
    <w:rsid w:val="00B12EC5"/>
    <w:rsid w:val="00B13B3E"/>
    <w:rsid w:val="00B1408A"/>
    <w:rsid w:val="00B15C8E"/>
    <w:rsid w:val="00B21217"/>
    <w:rsid w:val="00B22666"/>
    <w:rsid w:val="00B234EE"/>
    <w:rsid w:val="00B26490"/>
    <w:rsid w:val="00B2677C"/>
    <w:rsid w:val="00B30E02"/>
    <w:rsid w:val="00B312F8"/>
    <w:rsid w:val="00B31A02"/>
    <w:rsid w:val="00B33586"/>
    <w:rsid w:val="00B338A2"/>
    <w:rsid w:val="00B3562D"/>
    <w:rsid w:val="00B36C01"/>
    <w:rsid w:val="00B40CBB"/>
    <w:rsid w:val="00B40F38"/>
    <w:rsid w:val="00B41F71"/>
    <w:rsid w:val="00B466FC"/>
    <w:rsid w:val="00B504DB"/>
    <w:rsid w:val="00B505F0"/>
    <w:rsid w:val="00B5122A"/>
    <w:rsid w:val="00B52A4B"/>
    <w:rsid w:val="00B5357A"/>
    <w:rsid w:val="00B54E4C"/>
    <w:rsid w:val="00B54F6E"/>
    <w:rsid w:val="00B610A6"/>
    <w:rsid w:val="00B6188C"/>
    <w:rsid w:val="00B61E49"/>
    <w:rsid w:val="00B61E72"/>
    <w:rsid w:val="00B61EF5"/>
    <w:rsid w:val="00B63E2A"/>
    <w:rsid w:val="00B64B08"/>
    <w:rsid w:val="00B66423"/>
    <w:rsid w:val="00B668B9"/>
    <w:rsid w:val="00B66AFA"/>
    <w:rsid w:val="00B67B55"/>
    <w:rsid w:val="00B67F53"/>
    <w:rsid w:val="00B71038"/>
    <w:rsid w:val="00B714B2"/>
    <w:rsid w:val="00B73F99"/>
    <w:rsid w:val="00B746DD"/>
    <w:rsid w:val="00B74A4F"/>
    <w:rsid w:val="00B75DAC"/>
    <w:rsid w:val="00B77461"/>
    <w:rsid w:val="00B80440"/>
    <w:rsid w:val="00B81E49"/>
    <w:rsid w:val="00B85ED0"/>
    <w:rsid w:val="00B86A80"/>
    <w:rsid w:val="00B9270E"/>
    <w:rsid w:val="00B928C1"/>
    <w:rsid w:val="00B953D9"/>
    <w:rsid w:val="00B964D9"/>
    <w:rsid w:val="00B96CF8"/>
    <w:rsid w:val="00BA07E6"/>
    <w:rsid w:val="00BA2AD1"/>
    <w:rsid w:val="00BA2DE0"/>
    <w:rsid w:val="00BA34CF"/>
    <w:rsid w:val="00BA35B3"/>
    <w:rsid w:val="00BA5376"/>
    <w:rsid w:val="00BA64A2"/>
    <w:rsid w:val="00BB035B"/>
    <w:rsid w:val="00BB0450"/>
    <w:rsid w:val="00BB1380"/>
    <w:rsid w:val="00BB1D06"/>
    <w:rsid w:val="00BB3B7A"/>
    <w:rsid w:val="00BB3FBE"/>
    <w:rsid w:val="00BB42E4"/>
    <w:rsid w:val="00BB5635"/>
    <w:rsid w:val="00BC196A"/>
    <w:rsid w:val="00BC2E72"/>
    <w:rsid w:val="00BC2FAB"/>
    <w:rsid w:val="00BC3165"/>
    <w:rsid w:val="00BC526C"/>
    <w:rsid w:val="00BC72C2"/>
    <w:rsid w:val="00BD2219"/>
    <w:rsid w:val="00BD2FB4"/>
    <w:rsid w:val="00BD43AB"/>
    <w:rsid w:val="00BD716B"/>
    <w:rsid w:val="00BE38AF"/>
    <w:rsid w:val="00BF2489"/>
    <w:rsid w:val="00BF26B3"/>
    <w:rsid w:val="00BF326A"/>
    <w:rsid w:val="00BF476E"/>
    <w:rsid w:val="00BF4DE5"/>
    <w:rsid w:val="00C02BA1"/>
    <w:rsid w:val="00C04C2C"/>
    <w:rsid w:val="00C05144"/>
    <w:rsid w:val="00C10A6C"/>
    <w:rsid w:val="00C11150"/>
    <w:rsid w:val="00C11954"/>
    <w:rsid w:val="00C15B7E"/>
    <w:rsid w:val="00C161FC"/>
    <w:rsid w:val="00C16D08"/>
    <w:rsid w:val="00C22098"/>
    <w:rsid w:val="00C239E9"/>
    <w:rsid w:val="00C2470C"/>
    <w:rsid w:val="00C25184"/>
    <w:rsid w:val="00C26D86"/>
    <w:rsid w:val="00C31459"/>
    <w:rsid w:val="00C319E5"/>
    <w:rsid w:val="00C34B3F"/>
    <w:rsid w:val="00C34BB7"/>
    <w:rsid w:val="00C35566"/>
    <w:rsid w:val="00C36FCA"/>
    <w:rsid w:val="00C40296"/>
    <w:rsid w:val="00C409A2"/>
    <w:rsid w:val="00C4121B"/>
    <w:rsid w:val="00C41632"/>
    <w:rsid w:val="00C41F07"/>
    <w:rsid w:val="00C44ADF"/>
    <w:rsid w:val="00C47B22"/>
    <w:rsid w:val="00C518C0"/>
    <w:rsid w:val="00C52AD1"/>
    <w:rsid w:val="00C5412F"/>
    <w:rsid w:val="00C550CA"/>
    <w:rsid w:val="00C55B26"/>
    <w:rsid w:val="00C57031"/>
    <w:rsid w:val="00C57293"/>
    <w:rsid w:val="00C573D2"/>
    <w:rsid w:val="00C6050C"/>
    <w:rsid w:val="00C65015"/>
    <w:rsid w:val="00C700E6"/>
    <w:rsid w:val="00C701FF"/>
    <w:rsid w:val="00C707CC"/>
    <w:rsid w:val="00C72555"/>
    <w:rsid w:val="00C73D12"/>
    <w:rsid w:val="00C74644"/>
    <w:rsid w:val="00C76105"/>
    <w:rsid w:val="00C77669"/>
    <w:rsid w:val="00C77BAB"/>
    <w:rsid w:val="00C80C28"/>
    <w:rsid w:val="00C83828"/>
    <w:rsid w:val="00C87610"/>
    <w:rsid w:val="00C87AE9"/>
    <w:rsid w:val="00C90948"/>
    <w:rsid w:val="00C91BA7"/>
    <w:rsid w:val="00C92101"/>
    <w:rsid w:val="00C923AC"/>
    <w:rsid w:val="00C92A11"/>
    <w:rsid w:val="00C93CB6"/>
    <w:rsid w:val="00C97A41"/>
    <w:rsid w:val="00CA0E3F"/>
    <w:rsid w:val="00CA2EA7"/>
    <w:rsid w:val="00CB09FB"/>
    <w:rsid w:val="00CB156A"/>
    <w:rsid w:val="00CB1F5F"/>
    <w:rsid w:val="00CB23A9"/>
    <w:rsid w:val="00CB2CF9"/>
    <w:rsid w:val="00CB314F"/>
    <w:rsid w:val="00CB3317"/>
    <w:rsid w:val="00CB3D69"/>
    <w:rsid w:val="00CB41F7"/>
    <w:rsid w:val="00CB4524"/>
    <w:rsid w:val="00CB4BF7"/>
    <w:rsid w:val="00CB4DCB"/>
    <w:rsid w:val="00CB6C15"/>
    <w:rsid w:val="00CC26B2"/>
    <w:rsid w:val="00CC772D"/>
    <w:rsid w:val="00CC78F2"/>
    <w:rsid w:val="00CC7C30"/>
    <w:rsid w:val="00CD08CD"/>
    <w:rsid w:val="00CD0B8E"/>
    <w:rsid w:val="00CD0D2C"/>
    <w:rsid w:val="00CD1B79"/>
    <w:rsid w:val="00CD612E"/>
    <w:rsid w:val="00CD70B0"/>
    <w:rsid w:val="00CD72B7"/>
    <w:rsid w:val="00CD73BD"/>
    <w:rsid w:val="00CD7D51"/>
    <w:rsid w:val="00CE0718"/>
    <w:rsid w:val="00CE07DE"/>
    <w:rsid w:val="00CE1151"/>
    <w:rsid w:val="00CE4B02"/>
    <w:rsid w:val="00CE5634"/>
    <w:rsid w:val="00CE72BB"/>
    <w:rsid w:val="00CF120C"/>
    <w:rsid w:val="00CF1B48"/>
    <w:rsid w:val="00CF4411"/>
    <w:rsid w:val="00CF4A0C"/>
    <w:rsid w:val="00CF7623"/>
    <w:rsid w:val="00D00012"/>
    <w:rsid w:val="00D000C3"/>
    <w:rsid w:val="00D007A2"/>
    <w:rsid w:val="00D00D53"/>
    <w:rsid w:val="00D01EAC"/>
    <w:rsid w:val="00D04549"/>
    <w:rsid w:val="00D048DC"/>
    <w:rsid w:val="00D06839"/>
    <w:rsid w:val="00D115D2"/>
    <w:rsid w:val="00D12715"/>
    <w:rsid w:val="00D12D9A"/>
    <w:rsid w:val="00D16823"/>
    <w:rsid w:val="00D179E2"/>
    <w:rsid w:val="00D201EB"/>
    <w:rsid w:val="00D2435B"/>
    <w:rsid w:val="00D25680"/>
    <w:rsid w:val="00D2602C"/>
    <w:rsid w:val="00D26327"/>
    <w:rsid w:val="00D27408"/>
    <w:rsid w:val="00D27EB3"/>
    <w:rsid w:val="00D3106F"/>
    <w:rsid w:val="00D32A00"/>
    <w:rsid w:val="00D338CA"/>
    <w:rsid w:val="00D34EAF"/>
    <w:rsid w:val="00D41902"/>
    <w:rsid w:val="00D42B1A"/>
    <w:rsid w:val="00D44706"/>
    <w:rsid w:val="00D4478A"/>
    <w:rsid w:val="00D449ED"/>
    <w:rsid w:val="00D45C0D"/>
    <w:rsid w:val="00D46BA4"/>
    <w:rsid w:val="00D4789E"/>
    <w:rsid w:val="00D52028"/>
    <w:rsid w:val="00D55C76"/>
    <w:rsid w:val="00D56D25"/>
    <w:rsid w:val="00D61A71"/>
    <w:rsid w:val="00D61B3A"/>
    <w:rsid w:val="00D6233A"/>
    <w:rsid w:val="00D6363A"/>
    <w:rsid w:val="00D63CA3"/>
    <w:rsid w:val="00D64CE1"/>
    <w:rsid w:val="00D676B8"/>
    <w:rsid w:val="00D70CC1"/>
    <w:rsid w:val="00D71873"/>
    <w:rsid w:val="00D73550"/>
    <w:rsid w:val="00D738E0"/>
    <w:rsid w:val="00D73C8B"/>
    <w:rsid w:val="00D7453C"/>
    <w:rsid w:val="00D75A08"/>
    <w:rsid w:val="00D8019A"/>
    <w:rsid w:val="00D824EF"/>
    <w:rsid w:val="00D82738"/>
    <w:rsid w:val="00D90297"/>
    <w:rsid w:val="00D92CA4"/>
    <w:rsid w:val="00D93ED5"/>
    <w:rsid w:val="00D95140"/>
    <w:rsid w:val="00D951F9"/>
    <w:rsid w:val="00D95244"/>
    <w:rsid w:val="00D957AA"/>
    <w:rsid w:val="00D95879"/>
    <w:rsid w:val="00D95F34"/>
    <w:rsid w:val="00D96B24"/>
    <w:rsid w:val="00DA1054"/>
    <w:rsid w:val="00DA122A"/>
    <w:rsid w:val="00DA15A8"/>
    <w:rsid w:val="00DA1F9A"/>
    <w:rsid w:val="00DA7EA0"/>
    <w:rsid w:val="00DB3437"/>
    <w:rsid w:val="00DC21C7"/>
    <w:rsid w:val="00DC2749"/>
    <w:rsid w:val="00DD061E"/>
    <w:rsid w:val="00DD0CFF"/>
    <w:rsid w:val="00DD4076"/>
    <w:rsid w:val="00DD4BA6"/>
    <w:rsid w:val="00DD5B10"/>
    <w:rsid w:val="00DD5CAF"/>
    <w:rsid w:val="00DD609F"/>
    <w:rsid w:val="00DD6F7A"/>
    <w:rsid w:val="00DD74AD"/>
    <w:rsid w:val="00DE08AB"/>
    <w:rsid w:val="00DE2683"/>
    <w:rsid w:val="00DE2925"/>
    <w:rsid w:val="00DE2E59"/>
    <w:rsid w:val="00DE55EA"/>
    <w:rsid w:val="00DE5823"/>
    <w:rsid w:val="00DE5EE3"/>
    <w:rsid w:val="00DE6EC5"/>
    <w:rsid w:val="00DE7195"/>
    <w:rsid w:val="00DF058B"/>
    <w:rsid w:val="00DF0FB2"/>
    <w:rsid w:val="00DF183F"/>
    <w:rsid w:val="00DF1D93"/>
    <w:rsid w:val="00DF2950"/>
    <w:rsid w:val="00DF3E00"/>
    <w:rsid w:val="00DF67D1"/>
    <w:rsid w:val="00E046E1"/>
    <w:rsid w:val="00E04B40"/>
    <w:rsid w:val="00E051DB"/>
    <w:rsid w:val="00E05A12"/>
    <w:rsid w:val="00E075E6"/>
    <w:rsid w:val="00E101B6"/>
    <w:rsid w:val="00E132C2"/>
    <w:rsid w:val="00E1603B"/>
    <w:rsid w:val="00E2082C"/>
    <w:rsid w:val="00E225B2"/>
    <w:rsid w:val="00E246C9"/>
    <w:rsid w:val="00E278F0"/>
    <w:rsid w:val="00E3091A"/>
    <w:rsid w:val="00E321A3"/>
    <w:rsid w:val="00E35C9F"/>
    <w:rsid w:val="00E36893"/>
    <w:rsid w:val="00E4184C"/>
    <w:rsid w:val="00E46C8C"/>
    <w:rsid w:val="00E473BD"/>
    <w:rsid w:val="00E47CE5"/>
    <w:rsid w:val="00E55067"/>
    <w:rsid w:val="00E5619E"/>
    <w:rsid w:val="00E57471"/>
    <w:rsid w:val="00E57E03"/>
    <w:rsid w:val="00E61489"/>
    <w:rsid w:val="00E621D4"/>
    <w:rsid w:val="00E6603F"/>
    <w:rsid w:val="00E673BC"/>
    <w:rsid w:val="00E71FB0"/>
    <w:rsid w:val="00E730FF"/>
    <w:rsid w:val="00E75302"/>
    <w:rsid w:val="00E758AC"/>
    <w:rsid w:val="00E77F0D"/>
    <w:rsid w:val="00E84677"/>
    <w:rsid w:val="00E84CF1"/>
    <w:rsid w:val="00E85C3E"/>
    <w:rsid w:val="00E872EB"/>
    <w:rsid w:val="00E90A63"/>
    <w:rsid w:val="00E95C49"/>
    <w:rsid w:val="00E97036"/>
    <w:rsid w:val="00E97878"/>
    <w:rsid w:val="00EA067B"/>
    <w:rsid w:val="00EA10DA"/>
    <w:rsid w:val="00EA3955"/>
    <w:rsid w:val="00EA41B5"/>
    <w:rsid w:val="00EA4CB4"/>
    <w:rsid w:val="00EA5580"/>
    <w:rsid w:val="00EA6DDE"/>
    <w:rsid w:val="00EB0618"/>
    <w:rsid w:val="00EB2659"/>
    <w:rsid w:val="00EB3345"/>
    <w:rsid w:val="00EB46F7"/>
    <w:rsid w:val="00EC4A67"/>
    <w:rsid w:val="00EC5386"/>
    <w:rsid w:val="00EC54CF"/>
    <w:rsid w:val="00ED062A"/>
    <w:rsid w:val="00ED1004"/>
    <w:rsid w:val="00ED1511"/>
    <w:rsid w:val="00ED2E29"/>
    <w:rsid w:val="00ED364C"/>
    <w:rsid w:val="00ED74BA"/>
    <w:rsid w:val="00ED79B2"/>
    <w:rsid w:val="00ED7CFA"/>
    <w:rsid w:val="00EE1C68"/>
    <w:rsid w:val="00EE24A2"/>
    <w:rsid w:val="00EE2741"/>
    <w:rsid w:val="00EE2C31"/>
    <w:rsid w:val="00EE513E"/>
    <w:rsid w:val="00EE6746"/>
    <w:rsid w:val="00EE6F58"/>
    <w:rsid w:val="00EF0819"/>
    <w:rsid w:val="00EF0A5C"/>
    <w:rsid w:val="00EF101F"/>
    <w:rsid w:val="00EF1493"/>
    <w:rsid w:val="00EF1746"/>
    <w:rsid w:val="00EF34D9"/>
    <w:rsid w:val="00EF3F78"/>
    <w:rsid w:val="00EF47DA"/>
    <w:rsid w:val="00EF65E5"/>
    <w:rsid w:val="00F02CBE"/>
    <w:rsid w:val="00F0468F"/>
    <w:rsid w:val="00F056DF"/>
    <w:rsid w:val="00F05BA3"/>
    <w:rsid w:val="00F067D9"/>
    <w:rsid w:val="00F075B2"/>
    <w:rsid w:val="00F11371"/>
    <w:rsid w:val="00F12033"/>
    <w:rsid w:val="00F12322"/>
    <w:rsid w:val="00F15EB4"/>
    <w:rsid w:val="00F169FC"/>
    <w:rsid w:val="00F17AC7"/>
    <w:rsid w:val="00F204D5"/>
    <w:rsid w:val="00F24B45"/>
    <w:rsid w:val="00F26E83"/>
    <w:rsid w:val="00F27A08"/>
    <w:rsid w:val="00F32651"/>
    <w:rsid w:val="00F33792"/>
    <w:rsid w:val="00F34F67"/>
    <w:rsid w:val="00F35C64"/>
    <w:rsid w:val="00F409B4"/>
    <w:rsid w:val="00F40B3A"/>
    <w:rsid w:val="00F444EC"/>
    <w:rsid w:val="00F45ED3"/>
    <w:rsid w:val="00F463FE"/>
    <w:rsid w:val="00F50258"/>
    <w:rsid w:val="00F52600"/>
    <w:rsid w:val="00F55632"/>
    <w:rsid w:val="00F57C29"/>
    <w:rsid w:val="00F60823"/>
    <w:rsid w:val="00F6177A"/>
    <w:rsid w:val="00F63006"/>
    <w:rsid w:val="00F63D71"/>
    <w:rsid w:val="00F6503D"/>
    <w:rsid w:val="00F66A98"/>
    <w:rsid w:val="00F66EBA"/>
    <w:rsid w:val="00F67A2F"/>
    <w:rsid w:val="00F67B68"/>
    <w:rsid w:val="00F706EE"/>
    <w:rsid w:val="00F72861"/>
    <w:rsid w:val="00F7335D"/>
    <w:rsid w:val="00F73EDA"/>
    <w:rsid w:val="00F73F09"/>
    <w:rsid w:val="00F75C4D"/>
    <w:rsid w:val="00F76AC2"/>
    <w:rsid w:val="00F8144F"/>
    <w:rsid w:val="00F81F86"/>
    <w:rsid w:val="00F863BF"/>
    <w:rsid w:val="00F90C04"/>
    <w:rsid w:val="00F92964"/>
    <w:rsid w:val="00F93A0C"/>
    <w:rsid w:val="00F95949"/>
    <w:rsid w:val="00FA1FDF"/>
    <w:rsid w:val="00FA2E18"/>
    <w:rsid w:val="00FA5AA2"/>
    <w:rsid w:val="00FA5ABE"/>
    <w:rsid w:val="00FA5CC1"/>
    <w:rsid w:val="00FB0199"/>
    <w:rsid w:val="00FB0AAB"/>
    <w:rsid w:val="00FB1ABE"/>
    <w:rsid w:val="00FB2EC9"/>
    <w:rsid w:val="00FB39FF"/>
    <w:rsid w:val="00FB5EF1"/>
    <w:rsid w:val="00FB64FC"/>
    <w:rsid w:val="00FC32EB"/>
    <w:rsid w:val="00FC3EFC"/>
    <w:rsid w:val="00FC43A0"/>
    <w:rsid w:val="00FC46CD"/>
    <w:rsid w:val="00FC547B"/>
    <w:rsid w:val="00FC5992"/>
    <w:rsid w:val="00FD34F3"/>
    <w:rsid w:val="00FD54BB"/>
    <w:rsid w:val="00FD729F"/>
    <w:rsid w:val="00FD7E2C"/>
    <w:rsid w:val="00FD7FC3"/>
    <w:rsid w:val="00FE0D66"/>
    <w:rsid w:val="00FE4E04"/>
    <w:rsid w:val="00FF1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C91642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/>
    <w:lsdException w:name="heading 8" w:uiPriority="9"/>
    <w:lsdException w:name="heading 9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/>
    <w:lsdException w:name="Default Paragraph Font" w:uiPriority="1"/>
    <w:lsdException w:name="Body Text" w:uiPriority="0"/>
    <w:lsdException w:name="Subtitle" w:semiHidden="0" w:uiPriority="11" w:unhideWhenUsed="0"/>
    <w:lsdException w:name="Hyperlink" w:uiPriority="0"/>
    <w:lsdException w:name="Strong" w:semiHidden="0" w:uiPriority="22" w:unhideWhenUsed="0"/>
    <w:lsdException w:name="Emphasis" w:semiHidden="0" w:uiPriority="20" w:unhideWhenUsed="0"/>
    <w:lsdException w:name="HTML Preformatted" w:uiPriority="0"/>
    <w:lsdException w:name="Balloon Text" w:uiPriority="0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2D2A"/>
    <w:rPr>
      <w:rFonts w:ascii="Times New Roman" w:eastAsia="ＭＳ 明朝" w:hAnsi="Times New Roman" w:cs="Times New Roman"/>
      <w:sz w:val="24"/>
      <w:szCs w:val="24"/>
    </w:rPr>
  </w:style>
  <w:style w:type="paragraph" w:styleId="Heading1">
    <w:name w:val="heading 1"/>
    <w:aliases w:val="SPIE Section"/>
    <w:basedOn w:val="Normal"/>
    <w:next w:val="Normal"/>
    <w:link w:val="Heading1Char"/>
    <w:uiPriority w:val="9"/>
    <w:qFormat/>
    <w:rsid w:val="00672D2A"/>
    <w:pPr>
      <w:keepNext/>
      <w:pBdr>
        <w:bottom w:val="thinThickSmallGap" w:sz="12" w:space="1" w:color="C45911"/>
      </w:pBdr>
      <w:spacing w:before="320"/>
      <w:contextualSpacing/>
      <w:jc w:val="center"/>
      <w:outlineLvl w:val="0"/>
    </w:pPr>
    <w:rPr>
      <w:color w:val="833C0B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2D2A"/>
    <w:pPr>
      <w:keepNext/>
      <w:pBdr>
        <w:bottom w:val="single" w:sz="4" w:space="1" w:color="823B0B"/>
      </w:pBdr>
      <w:spacing w:before="240"/>
      <w:jc w:val="center"/>
      <w:outlineLvl w:val="1"/>
    </w:pPr>
    <w:rPr>
      <w:color w:val="833C0B"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2D2A"/>
    <w:pPr>
      <w:keepNext/>
      <w:pBdr>
        <w:top w:val="dotted" w:sz="4" w:space="0" w:color="823B0B"/>
        <w:bottom w:val="dotted" w:sz="4" w:space="1" w:color="823B0B"/>
      </w:pBdr>
      <w:spacing w:before="120"/>
      <w:jc w:val="center"/>
      <w:outlineLvl w:val="2"/>
    </w:pPr>
    <w:rPr>
      <w:color w:val="823B0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2D2A"/>
    <w:pPr>
      <w:pBdr>
        <w:bottom w:val="dotted" w:sz="4" w:space="1" w:color="C45911"/>
      </w:pBdr>
      <w:spacing w:after="120"/>
      <w:jc w:val="center"/>
      <w:outlineLvl w:val="3"/>
    </w:pPr>
    <w:rPr>
      <w:color w:val="823B0B"/>
      <w:spacing w:val="10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72D2A"/>
    <w:pPr>
      <w:spacing w:before="320" w:after="120"/>
      <w:jc w:val="center"/>
      <w:outlineLvl w:val="4"/>
    </w:pPr>
    <w:rPr>
      <w:color w:val="823B0B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72D2A"/>
    <w:pPr>
      <w:spacing w:after="120"/>
      <w:jc w:val="center"/>
      <w:outlineLvl w:val="5"/>
    </w:pPr>
    <w:rPr>
      <w:color w:val="C45911"/>
      <w:spacing w:val="10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672D2A"/>
    <w:pPr>
      <w:spacing w:after="120"/>
      <w:jc w:val="center"/>
      <w:outlineLvl w:val="6"/>
    </w:pPr>
    <w:rPr>
      <w:i/>
      <w:iCs/>
      <w:caps/>
      <w:color w:val="C45911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672D2A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rsid w:val="00672D2A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  <w:rsid w:val="00672D2A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672D2A"/>
  </w:style>
  <w:style w:type="character" w:customStyle="1" w:styleId="Heading1Char">
    <w:name w:val="Heading 1 Char"/>
    <w:aliases w:val="SPIE Section Char"/>
    <w:link w:val="Heading1"/>
    <w:uiPriority w:val="9"/>
    <w:rsid w:val="00672D2A"/>
    <w:rPr>
      <w:rFonts w:ascii="Times New Roman" w:eastAsia="ＭＳ 明朝" w:hAnsi="Times New Roman" w:cs="Times New Roman"/>
      <w:color w:val="833C0B"/>
      <w:spacing w:val="20"/>
      <w:sz w:val="28"/>
      <w:szCs w:val="28"/>
    </w:rPr>
  </w:style>
  <w:style w:type="character" w:customStyle="1" w:styleId="Heading2Char">
    <w:name w:val="Heading 2 Char"/>
    <w:link w:val="Heading2"/>
    <w:uiPriority w:val="9"/>
    <w:rsid w:val="00672D2A"/>
    <w:rPr>
      <w:rFonts w:ascii="Times New Roman" w:eastAsia="ＭＳ 明朝" w:hAnsi="Times New Roman" w:cs="Times New Roman"/>
      <w:color w:val="833C0B"/>
      <w:spacing w:val="15"/>
      <w:sz w:val="24"/>
      <w:szCs w:val="24"/>
    </w:rPr>
  </w:style>
  <w:style w:type="character" w:customStyle="1" w:styleId="Heading3Char">
    <w:name w:val="Heading 3 Char"/>
    <w:link w:val="Heading3"/>
    <w:uiPriority w:val="9"/>
    <w:rsid w:val="00672D2A"/>
    <w:rPr>
      <w:rFonts w:ascii="Times New Roman" w:eastAsia="ＭＳ 明朝" w:hAnsi="Times New Roman" w:cs="Times New Roman"/>
      <w:color w:val="823B0B"/>
      <w:sz w:val="24"/>
      <w:szCs w:val="24"/>
    </w:rPr>
  </w:style>
  <w:style w:type="character" w:customStyle="1" w:styleId="Heading4Char">
    <w:name w:val="Heading 4 Char"/>
    <w:link w:val="Heading4"/>
    <w:uiPriority w:val="9"/>
    <w:rsid w:val="00672D2A"/>
    <w:rPr>
      <w:rFonts w:ascii="Times New Roman" w:eastAsia="ＭＳ 明朝" w:hAnsi="Times New Roman" w:cs="Times New Roman"/>
      <w:color w:val="823B0B"/>
      <w:spacing w:val="1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72D2A"/>
    <w:rPr>
      <w:rFonts w:ascii="Lucida Grande" w:hAnsi="Lucida Grande" w:cs="Lucida Grande"/>
    </w:rPr>
  </w:style>
  <w:style w:type="paragraph" w:styleId="BalloonText">
    <w:name w:val="Balloon Text"/>
    <w:basedOn w:val="Normal"/>
    <w:link w:val="BalloonTextChar"/>
    <w:semiHidden/>
    <w:unhideWhenUsed/>
    <w:rsid w:val="009B63E9"/>
    <w:rPr>
      <w:rFonts w:ascii="Lucida Grande" w:hAnsi="Lucida Grande" w:cs="Lucida Grande"/>
      <w:sz w:val="18"/>
      <w:szCs w:val="18"/>
    </w:rPr>
  </w:style>
  <w:style w:type="character" w:customStyle="1" w:styleId="DocumentMapChar">
    <w:name w:val="Document Map Char"/>
    <w:link w:val="DocumentMap"/>
    <w:uiPriority w:val="99"/>
    <w:semiHidden/>
    <w:rsid w:val="00672D2A"/>
    <w:rPr>
      <w:rFonts w:ascii="Lucida Grande" w:eastAsia="ＭＳ 明朝" w:hAnsi="Lucida Grande" w:cs="Lucida Grande"/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9B63E9"/>
    <w:rPr>
      <w:rFonts w:ascii="Lucida Grande" w:eastAsia="ＭＳ 明朝" w:hAnsi="Lucida Grande" w:cs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rsid w:val="00A06B02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A06B02"/>
    <w:rPr>
      <w:rFonts w:ascii="Times New Roman" w:eastAsia="ＭＳ 明朝" w:hAnsi="Times New Roman" w:cs="Times New Roman"/>
      <w:caps/>
      <w:color w:val="632423" w:themeColor="accent2" w:themeShade="80"/>
      <w:spacing w:val="50"/>
      <w:sz w:val="44"/>
      <w:szCs w:val="44"/>
    </w:rPr>
  </w:style>
  <w:style w:type="paragraph" w:styleId="FootnoteText">
    <w:name w:val="footnote text"/>
    <w:basedOn w:val="Normal"/>
    <w:link w:val="FootnoteTextChar"/>
    <w:uiPriority w:val="99"/>
    <w:unhideWhenUsed/>
    <w:rsid w:val="00672D2A"/>
  </w:style>
  <w:style w:type="character" w:customStyle="1" w:styleId="FootnoteTextChar">
    <w:name w:val="Footnote Text Char"/>
    <w:link w:val="FootnoteText"/>
    <w:uiPriority w:val="99"/>
    <w:rsid w:val="00672D2A"/>
    <w:rPr>
      <w:rFonts w:ascii="Times New Roman" w:eastAsia="ＭＳ 明朝" w:hAnsi="Times New Roman" w:cs="Times New Roman"/>
      <w:sz w:val="24"/>
      <w:szCs w:val="24"/>
    </w:rPr>
  </w:style>
  <w:style w:type="character" w:customStyle="1" w:styleId="code2">
    <w:name w:val="code2"/>
    <w:uiPriority w:val="1"/>
    <w:qFormat/>
    <w:rsid w:val="00672D2A"/>
    <w:rPr>
      <w:rFonts w:ascii="PT Mono Bold" w:hAnsi="PT Mono Bold"/>
      <w:b/>
      <w:bCs/>
      <w:sz w:val="16"/>
      <w:szCs w:val="16"/>
    </w:rPr>
  </w:style>
  <w:style w:type="character" w:customStyle="1" w:styleId="MTEquationSection">
    <w:name w:val="MTEquationSection"/>
    <w:rsid w:val="00672D2A"/>
    <w:rPr>
      <w:vanish/>
      <w:color w:val="FF0000"/>
    </w:rPr>
  </w:style>
  <w:style w:type="paragraph" w:customStyle="1" w:styleId="MTDisplayEquation">
    <w:name w:val="MTDisplayEquation"/>
    <w:basedOn w:val="Normal"/>
    <w:next w:val="Normal"/>
    <w:link w:val="MTDisplayEquationChar"/>
    <w:rsid w:val="00672D2A"/>
    <w:pPr>
      <w:tabs>
        <w:tab w:val="center" w:pos="5400"/>
        <w:tab w:val="right" w:pos="10800"/>
      </w:tabs>
    </w:pPr>
    <w:rPr>
      <w:sz w:val="20"/>
      <w:szCs w:val="20"/>
      <w:lang w:eastAsia="ja-JP"/>
    </w:rPr>
  </w:style>
  <w:style w:type="paragraph" w:styleId="Caption">
    <w:name w:val="caption"/>
    <w:aliases w:val="FigureCaption"/>
    <w:basedOn w:val="Normal"/>
    <w:next w:val="Normal"/>
    <w:uiPriority w:val="35"/>
    <w:unhideWhenUsed/>
    <w:qFormat/>
    <w:rsid w:val="00672D2A"/>
    <w:rPr>
      <w:spacing w:val="10"/>
      <w:sz w:val="18"/>
      <w:szCs w:val="18"/>
    </w:rPr>
  </w:style>
  <w:style w:type="character" w:customStyle="1" w:styleId="InLineCode">
    <w:name w:val="InLineCode"/>
    <w:uiPriority w:val="1"/>
    <w:qFormat/>
    <w:rsid w:val="00672D2A"/>
    <w:rPr>
      <w:rFonts w:ascii="PT Mono" w:hAnsi="PT Mono"/>
      <w:b/>
      <w:bCs/>
      <w:sz w:val="24"/>
      <w:szCs w:val="24"/>
    </w:rPr>
  </w:style>
  <w:style w:type="character" w:customStyle="1" w:styleId="Heading5Char">
    <w:name w:val="Heading 5 Char"/>
    <w:link w:val="Heading5"/>
    <w:uiPriority w:val="9"/>
    <w:rsid w:val="00672D2A"/>
    <w:rPr>
      <w:rFonts w:ascii="Times New Roman" w:eastAsia="ＭＳ 明朝" w:hAnsi="Times New Roman" w:cs="Times New Roman"/>
      <w:color w:val="823B0B"/>
      <w:spacing w:val="10"/>
      <w:sz w:val="24"/>
      <w:szCs w:val="24"/>
    </w:rPr>
  </w:style>
  <w:style w:type="character" w:customStyle="1" w:styleId="Heading6Char">
    <w:name w:val="Heading 6 Char"/>
    <w:link w:val="Heading6"/>
    <w:uiPriority w:val="9"/>
    <w:rsid w:val="00672D2A"/>
    <w:rPr>
      <w:rFonts w:ascii="Times New Roman" w:eastAsia="ＭＳ 明朝" w:hAnsi="Times New Roman" w:cs="Times New Roman"/>
      <w:color w:val="C45911"/>
      <w:spacing w:val="10"/>
      <w:sz w:val="24"/>
      <w:szCs w:val="24"/>
    </w:rPr>
  </w:style>
  <w:style w:type="character" w:customStyle="1" w:styleId="Heading7Char">
    <w:name w:val="Heading 7 Char"/>
    <w:link w:val="Heading7"/>
    <w:uiPriority w:val="9"/>
    <w:rsid w:val="00672D2A"/>
    <w:rPr>
      <w:rFonts w:ascii="Times New Roman" w:eastAsia="ＭＳ 明朝" w:hAnsi="Times New Roman" w:cs="Times New Roman"/>
      <w:i/>
      <w:iCs/>
      <w:caps/>
      <w:color w:val="C45911"/>
      <w:spacing w:val="10"/>
      <w:sz w:val="24"/>
      <w:szCs w:val="24"/>
    </w:rPr>
  </w:style>
  <w:style w:type="character" w:customStyle="1" w:styleId="Heading8Char">
    <w:name w:val="Heading 8 Char"/>
    <w:link w:val="Heading8"/>
    <w:uiPriority w:val="9"/>
    <w:rsid w:val="00672D2A"/>
    <w:rPr>
      <w:rFonts w:ascii="Times New Roman" w:eastAsia="ＭＳ 明朝" w:hAnsi="Times New Roman" w:cs="Times New Roman"/>
      <w:caps/>
      <w:spacing w:val="10"/>
    </w:rPr>
  </w:style>
  <w:style w:type="character" w:customStyle="1" w:styleId="Heading9Char">
    <w:name w:val="Heading 9 Char"/>
    <w:link w:val="Heading9"/>
    <w:uiPriority w:val="9"/>
    <w:semiHidden/>
    <w:rsid w:val="00672D2A"/>
    <w:rPr>
      <w:rFonts w:ascii="Times New Roman" w:eastAsia="ＭＳ 明朝" w:hAnsi="Times New Roman" w:cs="Times New Roman"/>
      <w:i/>
      <w:iCs/>
      <w:caps/>
      <w:spacing w:val="10"/>
    </w:rPr>
  </w:style>
  <w:style w:type="character" w:customStyle="1" w:styleId="MTDisplayEquationChar">
    <w:name w:val="MTDisplayEquation Char"/>
    <w:link w:val="MTDisplayEquation"/>
    <w:rsid w:val="00672D2A"/>
    <w:rPr>
      <w:rFonts w:ascii="Times New Roman" w:eastAsia="ＭＳ 明朝" w:hAnsi="Times New Roman" w:cs="Times New Roman"/>
      <w:lang w:eastAsia="ja-JP"/>
    </w:rPr>
  </w:style>
  <w:style w:type="character" w:customStyle="1" w:styleId="MTConvertedEquation">
    <w:name w:val="MTConvertedEquation"/>
    <w:basedOn w:val="DefaultParagraphFont"/>
    <w:rsid w:val="00672D2A"/>
  </w:style>
  <w:style w:type="character" w:styleId="Strong">
    <w:name w:val="Strong"/>
    <w:uiPriority w:val="22"/>
    <w:rsid w:val="00F17AC7"/>
    <w:rPr>
      <w:b/>
      <w:bCs/>
      <w:color w:val="943634" w:themeColor="accent2" w:themeShade="BF"/>
      <w:spacing w:val="5"/>
    </w:rPr>
  </w:style>
  <w:style w:type="paragraph" w:styleId="Revision">
    <w:name w:val="Revision"/>
    <w:hidden/>
    <w:uiPriority w:val="99"/>
    <w:semiHidden/>
    <w:rsid w:val="00672D2A"/>
    <w:rPr>
      <w:rFonts w:ascii="Times New Roman" w:eastAsia="ＭＳ 明朝" w:hAnsi="Times New Roman" w:cs="Times New Roman"/>
      <w:sz w:val="24"/>
      <w:szCs w:val="24"/>
    </w:rPr>
  </w:style>
  <w:style w:type="paragraph" w:customStyle="1" w:styleId="MyEqns">
    <w:name w:val="MyEqns"/>
    <w:basedOn w:val="Normal"/>
    <w:link w:val="MyEqnsChar"/>
    <w:qFormat/>
    <w:rsid w:val="00672D2A"/>
    <w:pPr>
      <w:tabs>
        <w:tab w:val="right" w:pos="9360"/>
        <w:tab w:val="right" w:pos="10440"/>
      </w:tabs>
    </w:pPr>
    <w:rPr>
      <w:b/>
      <w:bCs/>
    </w:rPr>
  </w:style>
  <w:style w:type="character" w:customStyle="1" w:styleId="MyEqnsChar">
    <w:name w:val="MyEqns Char"/>
    <w:link w:val="MyEqns"/>
    <w:rsid w:val="00672D2A"/>
    <w:rPr>
      <w:rFonts w:ascii="Times New Roman" w:eastAsia="ＭＳ 明朝" w:hAnsi="Times New Roman" w:cs="Times New Roman"/>
      <w:b/>
      <w:bCs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unhideWhenUsed/>
    <w:rsid w:val="00A06B02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rsid w:val="00A06B02"/>
    <w:rPr>
      <w:rFonts w:ascii="Times New Roman" w:eastAsia="ＭＳ 明朝" w:hAnsi="Times New Roman" w:cs="Times New Roman"/>
    </w:rPr>
  </w:style>
  <w:style w:type="paragraph" w:customStyle="1" w:styleId="footnotedescription">
    <w:name w:val="footnote description"/>
    <w:next w:val="Normal"/>
    <w:link w:val="footnotedescriptionChar"/>
    <w:hidden/>
    <w:rsid w:val="00F17AC7"/>
    <w:pPr>
      <w:spacing w:line="259" w:lineRule="auto"/>
    </w:pPr>
    <w:rPr>
      <w:rFonts w:ascii="Times New Roman" w:eastAsia="Times New Roman" w:hAnsi="Times New Roman" w:cs="Times New Roman"/>
      <w:color w:val="000000"/>
      <w:sz w:val="24"/>
      <w:szCs w:val="22"/>
    </w:rPr>
  </w:style>
  <w:style w:type="character" w:customStyle="1" w:styleId="footnotedescriptionChar">
    <w:name w:val="footnote description Char"/>
    <w:link w:val="footnotedescription"/>
    <w:rsid w:val="00F17AC7"/>
    <w:rPr>
      <w:rFonts w:ascii="Times New Roman" w:eastAsia="Times New Roman" w:hAnsi="Times New Roman" w:cs="Times New Roman"/>
      <w:color w:val="000000"/>
      <w:sz w:val="24"/>
      <w:szCs w:val="22"/>
    </w:rPr>
  </w:style>
  <w:style w:type="character" w:customStyle="1" w:styleId="footnotemark">
    <w:name w:val="footnote mark"/>
    <w:hidden/>
    <w:rsid w:val="00F17AC7"/>
    <w:rPr>
      <w:rFonts w:ascii="Times New Roman" w:eastAsia="Times New Roman" w:hAnsi="Times New Roman" w:cs="Times New Roman"/>
      <w:color w:val="000000"/>
      <w:sz w:val="24"/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72D2A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672D2A"/>
    <w:rPr>
      <w:rFonts w:ascii="Times New Roman" w:eastAsia="ＭＳ 明朝" w:hAnsi="Times New Roman" w:cs="Times New Roman"/>
      <w:sz w:val="24"/>
      <w:szCs w:val="24"/>
    </w:rPr>
  </w:style>
  <w:style w:type="character" w:styleId="FootnoteReference">
    <w:name w:val="footnote reference"/>
    <w:uiPriority w:val="99"/>
    <w:unhideWhenUsed/>
    <w:rsid w:val="00672D2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72D2A"/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672D2A"/>
    <w:rPr>
      <w:rFonts w:ascii="Times New Roman" w:eastAsia="ＭＳ 明朝" w:hAnsi="Times New Roman" w:cs="Times New Roman"/>
    </w:rPr>
  </w:style>
  <w:style w:type="character" w:styleId="EndnoteReference">
    <w:name w:val="endnote reference"/>
    <w:uiPriority w:val="99"/>
    <w:semiHidden/>
    <w:unhideWhenUsed/>
    <w:rsid w:val="00672D2A"/>
    <w:rPr>
      <w:vertAlign w:val="superscript"/>
    </w:rPr>
  </w:style>
  <w:style w:type="paragraph" w:styleId="Footer">
    <w:name w:val="footer"/>
    <w:basedOn w:val="Normal"/>
    <w:link w:val="FooterChar"/>
    <w:unhideWhenUsed/>
    <w:rsid w:val="00672D2A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672D2A"/>
    <w:rPr>
      <w:rFonts w:ascii="Times New Roman" w:eastAsia="ＭＳ 明朝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672D2A"/>
  </w:style>
  <w:style w:type="paragraph" w:customStyle="1" w:styleId="EndNoteBibliographyTitle">
    <w:name w:val="EndNote Bibliography Title"/>
    <w:basedOn w:val="Normal"/>
    <w:rsid w:val="00672D2A"/>
    <w:pPr>
      <w:jc w:val="center"/>
    </w:pPr>
    <w:rPr>
      <w:rFonts w:ascii="Calibri" w:hAnsi="Calibri"/>
    </w:rPr>
  </w:style>
  <w:style w:type="paragraph" w:customStyle="1" w:styleId="EndNoteBibliography">
    <w:name w:val="EndNote Bibliography"/>
    <w:basedOn w:val="Normal"/>
    <w:rsid w:val="00672D2A"/>
    <w:rPr>
      <w:rFonts w:ascii="Calibri" w:hAnsi="Calibri"/>
    </w:rPr>
  </w:style>
  <w:style w:type="paragraph" w:styleId="ListParagraph">
    <w:name w:val="List Paragraph"/>
    <w:basedOn w:val="Normal"/>
    <w:uiPriority w:val="34"/>
    <w:rsid w:val="00672D2A"/>
    <w:pPr>
      <w:numPr>
        <w:numId w:val="1"/>
      </w:numPr>
      <w:contextualSpacing/>
    </w:pPr>
  </w:style>
  <w:style w:type="table" w:customStyle="1" w:styleId="Equation">
    <w:name w:val="Equation"/>
    <w:basedOn w:val="TableNormal"/>
    <w:uiPriority w:val="99"/>
    <w:rsid w:val="001A07B9"/>
    <w:pPr>
      <w:keepNext/>
      <w:spacing w:after="200" w:line="252" w:lineRule="auto"/>
    </w:pPr>
    <w:rPr>
      <w:rFonts w:ascii="Times New Roman" w:hAnsi="Times New Roman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character" w:styleId="LineNumber">
    <w:name w:val="line number"/>
    <w:basedOn w:val="DefaultParagraphFont"/>
    <w:uiPriority w:val="99"/>
    <w:semiHidden/>
    <w:unhideWhenUsed/>
    <w:rsid w:val="00672D2A"/>
  </w:style>
  <w:style w:type="paragraph" w:customStyle="1" w:styleId="Eqn">
    <w:name w:val="Eqn"/>
    <w:basedOn w:val="Normal"/>
    <w:next w:val="Normal"/>
    <w:rsid w:val="001A07B9"/>
  </w:style>
  <w:style w:type="character" w:styleId="FollowedHyperlink">
    <w:name w:val="FollowedHyperlink"/>
    <w:basedOn w:val="DefaultParagraphFont"/>
    <w:uiPriority w:val="99"/>
    <w:semiHidden/>
    <w:unhideWhenUsed/>
    <w:rsid w:val="001A07B9"/>
    <w:rPr>
      <w:color w:val="800080" w:themeColor="followedHyperlink"/>
      <w:u w:val="single"/>
    </w:rPr>
  </w:style>
  <w:style w:type="character" w:styleId="Emphasis">
    <w:name w:val="Emphasis"/>
    <w:uiPriority w:val="20"/>
    <w:rsid w:val="001A07B9"/>
    <w:rPr>
      <w:caps/>
      <w:spacing w:val="5"/>
      <w:sz w:val="20"/>
      <w:szCs w:val="20"/>
    </w:rPr>
  </w:style>
  <w:style w:type="character" w:styleId="Hyperlink">
    <w:name w:val="Hyperlink"/>
    <w:basedOn w:val="DefaultParagraphFont"/>
    <w:unhideWhenUsed/>
    <w:rsid w:val="001A07B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1A07B9"/>
    <w:pPr>
      <w:spacing w:after="200" w:line="252" w:lineRule="auto"/>
    </w:pPr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de">
    <w:name w:val="Code"/>
    <w:basedOn w:val="Normal"/>
    <w:rsid w:val="001A07B9"/>
    <w:rPr>
      <w:rFonts w:ascii="Courier" w:eastAsia="Times New Roman" w:hAnsi="Courier"/>
      <w:sz w:val="20"/>
      <w:szCs w:val="20"/>
      <w:shd w:val="clear" w:color="auto" w:fill="E1E2E5"/>
    </w:rPr>
  </w:style>
  <w:style w:type="paragraph" w:styleId="HTMLPreformatted">
    <w:name w:val="HTML Preformatted"/>
    <w:basedOn w:val="Normal"/>
    <w:link w:val="HTMLPreformattedChar"/>
    <w:unhideWhenUsed/>
    <w:rsid w:val="001A07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1A07B9"/>
    <w:rPr>
      <w:rFonts w:ascii="Courier New" w:eastAsia="Times New Roman" w:hAnsi="Courier New" w:cs="Courier New"/>
    </w:rPr>
  </w:style>
  <w:style w:type="character" w:customStyle="1" w:styleId="gcg2ujhdabb">
    <w:name w:val="gcg2ujhdabb"/>
    <w:basedOn w:val="DefaultParagraphFont"/>
    <w:rsid w:val="001A07B9"/>
  </w:style>
  <w:style w:type="character" w:customStyle="1" w:styleId="gcg2ujhdeab">
    <w:name w:val="gcg2ujhdeab"/>
    <w:basedOn w:val="DefaultParagraphFont"/>
    <w:rsid w:val="001A07B9"/>
  </w:style>
  <w:style w:type="character" w:customStyle="1" w:styleId="gewyw5ybjeb">
    <w:name w:val="gewyw5ybjeb"/>
    <w:basedOn w:val="DefaultParagraphFont"/>
    <w:rsid w:val="001A07B9"/>
  </w:style>
  <w:style w:type="character" w:customStyle="1" w:styleId="gewyw5ybmdb">
    <w:name w:val="gewyw5ybmdb"/>
    <w:basedOn w:val="DefaultParagraphFont"/>
    <w:rsid w:val="001A07B9"/>
  </w:style>
  <w:style w:type="character" w:styleId="CommentReference">
    <w:name w:val="annotation reference"/>
    <w:uiPriority w:val="99"/>
    <w:semiHidden/>
    <w:unhideWhenUsed/>
    <w:rsid w:val="001A07B9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07B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A07B9"/>
    <w:rPr>
      <w:rFonts w:ascii="Times New Roman" w:eastAsia="ＭＳ 明朝" w:hAnsi="Times New Roman" w:cs="Times New Roman"/>
      <w:b/>
      <w:bCs/>
    </w:rPr>
  </w:style>
  <w:style w:type="paragraph" w:styleId="NormalWeb">
    <w:name w:val="Normal (Web)"/>
    <w:basedOn w:val="Normal"/>
    <w:uiPriority w:val="99"/>
    <w:unhideWhenUsed/>
    <w:rsid w:val="001A07B9"/>
    <w:pPr>
      <w:spacing w:before="100" w:beforeAutospacing="1" w:after="100" w:afterAutospacing="1"/>
    </w:pPr>
  </w:style>
  <w:style w:type="paragraph" w:styleId="NoSpacing">
    <w:name w:val="No Spacing"/>
    <w:aliases w:val="NormalLeftJustified"/>
    <w:basedOn w:val="Normal"/>
    <w:link w:val="NoSpacingChar"/>
    <w:uiPriority w:val="1"/>
    <w:rsid w:val="001A07B9"/>
  </w:style>
  <w:style w:type="paragraph" w:customStyle="1" w:styleId="NormalLeftJust">
    <w:name w:val="NormalLeftJust"/>
    <w:basedOn w:val="Normal"/>
    <w:rsid w:val="001A07B9"/>
  </w:style>
  <w:style w:type="paragraph" w:styleId="Subtitle">
    <w:name w:val="Subtitle"/>
    <w:basedOn w:val="Normal"/>
    <w:next w:val="Normal"/>
    <w:link w:val="SubtitleChar"/>
    <w:uiPriority w:val="11"/>
    <w:rsid w:val="001A07B9"/>
    <w:pPr>
      <w:spacing w:after="560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1A07B9"/>
    <w:rPr>
      <w:rFonts w:ascii="Times New Roman" w:eastAsia="ＭＳ 明朝" w:hAnsi="Times New Roman" w:cs="Times New Roman"/>
      <w:caps/>
      <w:spacing w:val="20"/>
      <w:sz w:val="18"/>
      <w:szCs w:val="18"/>
    </w:rPr>
  </w:style>
  <w:style w:type="character" w:customStyle="1" w:styleId="NoSpacingChar">
    <w:name w:val="No Spacing Char"/>
    <w:aliases w:val="NormalLeftJustified Char"/>
    <w:basedOn w:val="DefaultParagraphFont"/>
    <w:link w:val="NoSpacing"/>
    <w:uiPriority w:val="1"/>
    <w:rsid w:val="001A07B9"/>
    <w:rPr>
      <w:rFonts w:ascii="Times New Roman" w:eastAsia="ＭＳ 明朝" w:hAnsi="Times New Roman" w:cs="Times New Roman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rsid w:val="001A07B9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A07B9"/>
    <w:rPr>
      <w:rFonts w:ascii="Times New Roman" w:eastAsia="ＭＳ 明朝" w:hAnsi="Times New Roman" w:cs="Times New Roman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rsid w:val="001A07B9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7B9"/>
    <w:rPr>
      <w:rFonts w:ascii="Times New Roman" w:eastAsia="ＭＳ 明朝" w:hAnsi="Times New Roman" w:cs="Times New Roman"/>
      <w:caps/>
      <w:color w:val="622423" w:themeColor="accent2" w:themeShade="7F"/>
      <w:spacing w:val="5"/>
    </w:rPr>
  </w:style>
  <w:style w:type="character" w:styleId="SubtleEmphasis">
    <w:name w:val="Subtle Emphasis"/>
    <w:uiPriority w:val="19"/>
    <w:rsid w:val="001A07B9"/>
    <w:rPr>
      <w:i/>
      <w:iCs/>
    </w:rPr>
  </w:style>
  <w:style w:type="character" w:styleId="IntenseEmphasis">
    <w:name w:val="Intense Emphasis"/>
    <w:uiPriority w:val="21"/>
    <w:rsid w:val="001A07B9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rsid w:val="001A07B9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rsid w:val="001A07B9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rsid w:val="001A07B9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A07B9"/>
    <w:pPr>
      <w:outlineLvl w:val="9"/>
    </w:pPr>
    <w:rPr>
      <w:lang w:bidi="en-US"/>
    </w:rPr>
  </w:style>
  <w:style w:type="table" w:customStyle="1" w:styleId="PlainTable51">
    <w:name w:val="Plain Table 51"/>
    <w:basedOn w:val="TableNormal"/>
    <w:uiPriority w:val="45"/>
    <w:rsid w:val="001A07B9"/>
    <w:rPr>
      <w:rFonts w:asciiTheme="minorHAnsi" w:eastAsiaTheme="minorHAnsi" w:hAnsiTheme="minorHAnsi" w:cstheme="minorBidi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31">
    <w:name w:val="Plain Table 31"/>
    <w:basedOn w:val="TableNormal"/>
    <w:uiPriority w:val="43"/>
    <w:rsid w:val="001A07B9"/>
    <w:rPr>
      <w:rFonts w:asciiTheme="minorHAnsi" w:eastAsia="SimSun" w:hAnsiTheme="minorHAnsi" w:cstheme="minorBidi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2">
    <w:name w:val="Plain Table 52"/>
    <w:basedOn w:val="TableNormal"/>
    <w:uiPriority w:val="45"/>
    <w:rsid w:val="001A07B9"/>
    <w:rPr>
      <w:rFonts w:asciiTheme="minorHAnsi" w:eastAsia="SimSun" w:hAnsiTheme="minorHAnsi" w:cstheme="minorBidi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MyTable">
    <w:name w:val="MyTable"/>
    <w:basedOn w:val="TableNormal"/>
    <w:uiPriority w:val="99"/>
    <w:rsid w:val="001A07B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/>
    </w:tcPr>
  </w:style>
  <w:style w:type="paragraph" w:customStyle="1" w:styleId="PageNumber1">
    <w:name w:val="Page Number1"/>
    <w:basedOn w:val="Normal"/>
    <w:next w:val="Normal"/>
    <w:rsid w:val="001A07B9"/>
    <w:pPr>
      <w:spacing w:line="480" w:lineRule="auto"/>
    </w:pPr>
    <w:rPr>
      <w:rFonts w:eastAsia="Times New Roman"/>
    </w:rPr>
  </w:style>
  <w:style w:type="paragraph" w:customStyle="1" w:styleId="Code20">
    <w:name w:val="Code2"/>
    <w:basedOn w:val="Normal"/>
    <w:link w:val="Code2Char"/>
    <w:rsid w:val="001A07B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6E6E6"/>
    </w:pPr>
    <w:rPr>
      <w:rFonts w:ascii="Courier" w:eastAsia="Times New Roman" w:hAnsi="Courier"/>
      <w:sz w:val="18"/>
      <w:szCs w:val="18"/>
      <w:shd w:val="clear" w:color="auto" w:fill="E1E2E5"/>
    </w:rPr>
  </w:style>
  <w:style w:type="character" w:customStyle="1" w:styleId="Code2Char">
    <w:name w:val="Code2 Char"/>
    <w:basedOn w:val="DefaultParagraphFont"/>
    <w:link w:val="Code20"/>
    <w:rsid w:val="001A07B9"/>
    <w:rPr>
      <w:rFonts w:ascii="Courier" w:eastAsia="Times New Roman" w:hAnsi="Courier" w:cs="Times New Roman"/>
      <w:sz w:val="18"/>
      <w:szCs w:val="18"/>
      <w:shd w:val="clear" w:color="auto" w:fill="E6E6E6"/>
    </w:rPr>
  </w:style>
  <w:style w:type="paragraph" w:styleId="BodyText">
    <w:name w:val="Body Text"/>
    <w:basedOn w:val="Normal"/>
    <w:link w:val="BodyTextChar"/>
    <w:rsid w:val="001A07B9"/>
    <w:pPr>
      <w:spacing w:line="480" w:lineRule="auto"/>
    </w:pPr>
    <w:rPr>
      <w:rFonts w:eastAsia="Times New Roman"/>
      <w:color w:val="FF0000"/>
    </w:rPr>
  </w:style>
  <w:style w:type="character" w:customStyle="1" w:styleId="BodyTextChar">
    <w:name w:val="Body Text Char"/>
    <w:basedOn w:val="DefaultParagraphFont"/>
    <w:link w:val="BodyText"/>
    <w:rsid w:val="001A07B9"/>
    <w:rPr>
      <w:rFonts w:ascii="Times New Roman" w:eastAsia="Times New Roman" w:hAnsi="Times New Roman" w:cs="Times New Roman"/>
      <w:color w:val="FF0000"/>
      <w:sz w:val="24"/>
      <w:szCs w:val="24"/>
    </w:rPr>
  </w:style>
  <w:style w:type="character" w:customStyle="1" w:styleId="apple-style-span">
    <w:name w:val="apple-style-span"/>
    <w:basedOn w:val="DefaultParagraphFont"/>
    <w:rsid w:val="001A07B9"/>
  </w:style>
  <w:style w:type="character" w:customStyle="1" w:styleId="apple-converted-space">
    <w:name w:val="apple-converted-space"/>
    <w:basedOn w:val="DefaultParagraphFont"/>
    <w:rsid w:val="001A07B9"/>
  </w:style>
  <w:style w:type="paragraph" w:customStyle="1" w:styleId="SPIEbodytext">
    <w:name w:val="SPIE body text"/>
    <w:basedOn w:val="Normal"/>
    <w:link w:val="SPIEbodytextCharChar"/>
    <w:rsid w:val="001A07B9"/>
    <w:pPr>
      <w:jc w:val="both"/>
    </w:pPr>
    <w:rPr>
      <w:sz w:val="20"/>
    </w:rPr>
  </w:style>
  <w:style w:type="character" w:customStyle="1" w:styleId="SPIEbodytextCharChar">
    <w:name w:val="SPIE body text Char Char"/>
    <w:basedOn w:val="DefaultParagraphFont"/>
    <w:link w:val="SPIEbodytext"/>
    <w:rsid w:val="001A07B9"/>
    <w:rPr>
      <w:rFonts w:ascii="Times New Roman" w:eastAsia="ＭＳ 明朝" w:hAnsi="Times New Roman" w:cs="Times New Roman"/>
      <w:szCs w:val="24"/>
    </w:rPr>
  </w:style>
  <w:style w:type="paragraph" w:customStyle="1" w:styleId="BoxEmphasis">
    <w:name w:val="BoxEmphasis"/>
    <w:basedOn w:val="Normal"/>
    <w:qFormat/>
    <w:rsid w:val="001A07B9"/>
    <w:rPr>
      <w:noProof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/>
    <w:lsdException w:name="heading 8" w:uiPriority="9"/>
    <w:lsdException w:name="heading 9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/>
    <w:lsdException w:name="Default Paragraph Font" w:uiPriority="1"/>
    <w:lsdException w:name="Body Text" w:uiPriority="0"/>
    <w:lsdException w:name="Subtitle" w:semiHidden="0" w:uiPriority="11" w:unhideWhenUsed="0"/>
    <w:lsdException w:name="Hyperlink" w:uiPriority="0"/>
    <w:lsdException w:name="Strong" w:semiHidden="0" w:uiPriority="22" w:unhideWhenUsed="0"/>
    <w:lsdException w:name="Emphasis" w:semiHidden="0" w:uiPriority="20" w:unhideWhenUsed="0"/>
    <w:lsdException w:name="HTML Preformatted" w:uiPriority="0"/>
    <w:lsdException w:name="Balloon Text" w:uiPriority="0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2D2A"/>
    <w:rPr>
      <w:rFonts w:ascii="Times New Roman" w:eastAsia="ＭＳ 明朝" w:hAnsi="Times New Roman" w:cs="Times New Roman"/>
      <w:sz w:val="24"/>
      <w:szCs w:val="24"/>
    </w:rPr>
  </w:style>
  <w:style w:type="paragraph" w:styleId="Heading1">
    <w:name w:val="heading 1"/>
    <w:aliases w:val="SPIE Section"/>
    <w:basedOn w:val="Normal"/>
    <w:next w:val="Normal"/>
    <w:link w:val="Heading1Char"/>
    <w:uiPriority w:val="9"/>
    <w:qFormat/>
    <w:rsid w:val="00672D2A"/>
    <w:pPr>
      <w:keepNext/>
      <w:pBdr>
        <w:bottom w:val="thinThickSmallGap" w:sz="12" w:space="1" w:color="C45911"/>
      </w:pBdr>
      <w:spacing w:before="320"/>
      <w:contextualSpacing/>
      <w:jc w:val="center"/>
      <w:outlineLvl w:val="0"/>
    </w:pPr>
    <w:rPr>
      <w:color w:val="833C0B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2D2A"/>
    <w:pPr>
      <w:keepNext/>
      <w:pBdr>
        <w:bottom w:val="single" w:sz="4" w:space="1" w:color="823B0B"/>
      </w:pBdr>
      <w:spacing w:before="240"/>
      <w:jc w:val="center"/>
      <w:outlineLvl w:val="1"/>
    </w:pPr>
    <w:rPr>
      <w:color w:val="833C0B"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2D2A"/>
    <w:pPr>
      <w:keepNext/>
      <w:pBdr>
        <w:top w:val="dotted" w:sz="4" w:space="0" w:color="823B0B"/>
        <w:bottom w:val="dotted" w:sz="4" w:space="1" w:color="823B0B"/>
      </w:pBdr>
      <w:spacing w:before="120"/>
      <w:jc w:val="center"/>
      <w:outlineLvl w:val="2"/>
    </w:pPr>
    <w:rPr>
      <w:color w:val="823B0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2D2A"/>
    <w:pPr>
      <w:pBdr>
        <w:bottom w:val="dotted" w:sz="4" w:space="1" w:color="C45911"/>
      </w:pBdr>
      <w:spacing w:after="120"/>
      <w:jc w:val="center"/>
      <w:outlineLvl w:val="3"/>
    </w:pPr>
    <w:rPr>
      <w:color w:val="823B0B"/>
      <w:spacing w:val="10"/>
      <w:sz w:val="20"/>
      <w:szCs w:val="2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72D2A"/>
    <w:pPr>
      <w:spacing w:before="320" w:after="120"/>
      <w:jc w:val="center"/>
      <w:outlineLvl w:val="4"/>
    </w:pPr>
    <w:rPr>
      <w:color w:val="823B0B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72D2A"/>
    <w:pPr>
      <w:spacing w:after="120"/>
      <w:jc w:val="center"/>
      <w:outlineLvl w:val="5"/>
    </w:pPr>
    <w:rPr>
      <w:color w:val="C45911"/>
      <w:spacing w:val="10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672D2A"/>
    <w:pPr>
      <w:spacing w:after="120"/>
      <w:jc w:val="center"/>
      <w:outlineLvl w:val="6"/>
    </w:pPr>
    <w:rPr>
      <w:i/>
      <w:iCs/>
      <w:caps/>
      <w:color w:val="C45911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672D2A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rsid w:val="00672D2A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  <w:rsid w:val="00672D2A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672D2A"/>
  </w:style>
  <w:style w:type="character" w:customStyle="1" w:styleId="Heading1Char">
    <w:name w:val="Heading 1 Char"/>
    <w:aliases w:val="SPIE Section Char"/>
    <w:link w:val="Heading1"/>
    <w:uiPriority w:val="9"/>
    <w:rsid w:val="00672D2A"/>
    <w:rPr>
      <w:rFonts w:ascii="Times New Roman" w:eastAsia="ＭＳ 明朝" w:hAnsi="Times New Roman" w:cs="Times New Roman"/>
      <w:color w:val="833C0B"/>
      <w:spacing w:val="20"/>
      <w:sz w:val="28"/>
      <w:szCs w:val="28"/>
    </w:rPr>
  </w:style>
  <w:style w:type="character" w:customStyle="1" w:styleId="Heading2Char">
    <w:name w:val="Heading 2 Char"/>
    <w:link w:val="Heading2"/>
    <w:uiPriority w:val="9"/>
    <w:rsid w:val="00672D2A"/>
    <w:rPr>
      <w:rFonts w:ascii="Times New Roman" w:eastAsia="ＭＳ 明朝" w:hAnsi="Times New Roman" w:cs="Times New Roman"/>
      <w:color w:val="833C0B"/>
      <w:spacing w:val="15"/>
      <w:sz w:val="24"/>
      <w:szCs w:val="24"/>
    </w:rPr>
  </w:style>
  <w:style w:type="character" w:customStyle="1" w:styleId="Heading3Char">
    <w:name w:val="Heading 3 Char"/>
    <w:link w:val="Heading3"/>
    <w:uiPriority w:val="9"/>
    <w:rsid w:val="00672D2A"/>
    <w:rPr>
      <w:rFonts w:ascii="Times New Roman" w:eastAsia="ＭＳ 明朝" w:hAnsi="Times New Roman" w:cs="Times New Roman"/>
      <w:color w:val="823B0B"/>
      <w:sz w:val="24"/>
      <w:szCs w:val="24"/>
    </w:rPr>
  </w:style>
  <w:style w:type="character" w:customStyle="1" w:styleId="Heading4Char">
    <w:name w:val="Heading 4 Char"/>
    <w:link w:val="Heading4"/>
    <w:uiPriority w:val="9"/>
    <w:rsid w:val="00672D2A"/>
    <w:rPr>
      <w:rFonts w:ascii="Times New Roman" w:eastAsia="ＭＳ 明朝" w:hAnsi="Times New Roman" w:cs="Times New Roman"/>
      <w:color w:val="823B0B"/>
      <w:spacing w:val="1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72D2A"/>
    <w:rPr>
      <w:rFonts w:ascii="Lucida Grande" w:hAnsi="Lucida Grande" w:cs="Lucida Grande"/>
    </w:rPr>
  </w:style>
  <w:style w:type="paragraph" w:styleId="BalloonText">
    <w:name w:val="Balloon Text"/>
    <w:basedOn w:val="Normal"/>
    <w:link w:val="BalloonTextChar"/>
    <w:semiHidden/>
    <w:unhideWhenUsed/>
    <w:rsid w:val="009B63E9"/>
    <w:rPr>
      <w:rFonts w:ascii="Lucida Grande" w:hAnsi="Lucida Grande" w:cs="Lucida Grande"/>
      <w:sz w:val="18"/>
      <w:szCs w:val="18"/>
    </w:rPr>
  </w:style>
  <w:style w:type="character" w:customStyle="1" w:styleId="DocumentMapChar">
    <w:name w:val="Document Map Char"/>
    <w:link w:val="DocumentMap"/>
    <w:uiPriority w:val="99"/>
    <w:semiHidden/>
    <w:rsid w:val="00672D2A"/>
    <w:rPr>
      <w:rFonts w:ascii="Lucida Grande" w:eastAsia="ＭＳ 明朝" w:hAnsi="Lucida Grande" w:cs="Lucida Grande"/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9B63E9"/>
    <w:rPr>
      <w:rFonts w:ascii="Lucida Grande" w:eastAsia="ＭＳ 明朝" w:hAnsi="Lucida Grande" w:cs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rsid w:val="00A06B02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A06B02"/>
    <w:rPr>
      <w:rFonts w:ascii="Times New Roman" w:eastAsia="ＭＳ 明朝" w:hAnsi="Times New Roman" w:cs="Times New Roman"/>
      <w:caps/>
      <w:color w:val="632423" w:themeColor="accent2" w:themeShade="80"/>
      <w:spacing w:val="50"/>
      <w:sz w:val="44"/>
      <w:szCs w:val="44"/>
    </w:rPr>
  </w:style>
  <w:style w:type="paragraph" w:styleId="FootnoteText">
    <w:name w:val="footnote text"/>
    <w:basedOn w:val="Normal"/>
    <w:link w:val="FootnoteTextChar"/>
    <w:uiPriority w:val="99"/>
    <w:unhideWhenUsed/>
    <w:rsid w:val="00672D2A"/>
  </w:style>
  <w:style w:type="character" w:customStyle="1" w:styleId="FootnoteTextChar">
    <w:name w:val="Footnote Text Char"/>
    <w:link w:val="FootnoteText"/>
    <w:uiPriority w:val="99"/>
    <w:rsid w:val="00672D2A"/>
    <w:rPr>
      <w:rFonts w:ascii="Times New Roman" w:eastAsia="ＭＳ 明朝" w:hAnsi="Times New Roman" w:cs="Times New Roman"/>
      <w:sz w:val="24"/>
      <w:szCs w:val="24"/>
    </w:rPr>
  </w:style>
  <w:style w:type="character" w:customStyle="1" w:styleId="code2">
    <w:name w:val="code2"/>
    <w:uiPriority w:val="1"/>
    <w:qFormat/>
    <w:rsid w:val="00672D2A"/>
    <w:rPr>
      <w:rFonts w:ascii="PT Mono Bold" w:hAnsi="PT Mono Bold"/>
      <w:b/>
      <w:bCs/>
      <w:sz w:val="16"/>
      <w:szCs w:val="16"/>
    </w:rPr>
  </w:style>
  <w:style w:type="character" w:customStyle="1" w:styleId="MTEquationSection">
    <w:name w:val="MTEquationSection"/>
    <w:rsid w:val="00672D2A"/>
    <w:rPr>
      <w:vanish/>
      <w:color w:val="FF0000"/>
    </w:rPr>
  </w:style>
  <w:style w:type="paragraph" w:customStyle="1" w:styleId="MTDisplayEquation">
    <w:name w:val="MTDisplayEquation"/>
    <w:basedOn w:val="Normal"/>
    <w:next w:val="Normal"/>
    <w:link w:val="MTDisplayEquationChar"/>
    <w:rsid w:val="00672D2A"/>
    <w:pPr>
      <w:tabs>
        <w:tab w:val="center" w:pos="5400"/>
        <w:tab w:val="right" w:pos="10800"/>
      </w:tabs>
    </w:pPr>
    <w:rPr>
      <w:sz w:val="20"/>
      <w:szCs w:val="20"/>
      <w:lang w:eastAsia="ja-JP"/>
    </w:rPr>
  </w:style>
  <w:style w:type="paragraph" w:styleId="Caption">
    <w:name w:val="caption"/>
    <w:aliases w:val="FigureCaption"/>
    <w:basedOn w:val="Normal"/>
    <w:next w:val="Normal"/>
    <w:uiPriority w:val="35"/>
    <w:unhideWhenUsed/>
    <w:qFormat/>
    <w:rsid w:val="00672D2A"/>
    <w:rPr>
      <w:spacing w:val="10"/>
      <w:sz w:val="18"/>
      <w:szCs w:val="18"/>
    </w:rPr>
  </w:style>
  <w:style w:type="character" w:customStyle="1" w:styleId="InLineCode">
    <w:name w:val="InLineCode"/>
    <w:uiPriority w:val="1"/>
    <w:qFormat/>
    <w:rsid w:val="00672D2A"/>
    <w:rPr>
      <w:rFonts w:ascii="PT Mono" w:hAnsi="PT Mono"/>
      <w:b/>
      <w:bCs/>
      <w:sz w:val="24"/>
      <w:szCs w:val="24"/>
    </w:rPr>
  </w:style>
  <w:style w:type="character" w:customStyle="1" w:styleId="Heading5Char">
    <w:name w:val="Heading 5 Char"/>
    <w:link w:val="Heading5"/>
    <w:uiPriority w:val="9"/>
    <w:rsid w:val="00672D2A"/>
    <w:rPr>
      <w:rFonts w:ascii="Times New Roman" w:eastAsia="ＭＳ 明朝" w:hAnsi="Times New Roman" w:cs="Times New Roman"/>
      <w:color w:val="823B0B"/>
      <w:spacing w:val="10"/>
      <w:sz w:val="24"/>
      <w:szCs w:val="24"/>
    </w:rPr>
  </w:style>
  <w:style w:type="character" w:customStyle="1" w:styleId="Heading6Char">
    <w:name w:val="Heading 6 Char"/>
    <w:link w:val="Heading6"/>
    <w:uiPriority w:val="9"/>
    <w:rsid w:val="00672D2A"/>
    <w:rPr>
      <w:rFonts w:ascii="Times New Roman" w:eastAsia="ＭＳ 明朝" w:hAnsi="Times New Roman" w:cs="Times New Roman"/>
      <w:color w:val="C45911"/>
      <w:spacing w:val="10"/>
      <w:sz w:val="24"/>
      <w:szCs w:val="24"/>
    </w:rPr>
  </w:style>
  <w:style w:type="character" w:customStyle="1" w:styleId="Heading7Char">
    <w:name w:val="Heading 7 Char"/>
    <w:link w:val="Heading7"/>
    <w:uiPriority w:val="9"/>
    <w:rsid w:val="00672D2A"/>
    <w:rPr>
      <w:rFonts w:ascii="Times New Roman" w:eastAsia="ＭＳ 明朝" w:hAnsi="Times New Roman" w:cs="Times New Roman"/>
      <w:i/>
      <w:iCs/>
      <w:caps/>
      <w:color w:val="C45911"/>
      <w:spacing w:val="10"/>
      <w:sz w:val="24"/>
      <w:szCs w:val="24"/>
    </w:rPr>
  </w:style>
  <w:style w:type="character" w:customStyle="1" w:styleId="Heading8Char">
    <w:name w:val="Heading 8 Char"/>
    <w:link w:val="Heading8"/>
    <w:uiPriority w:val="9"/>
    <w:rsid w:val="00672D2A"/>
    <w:rPr>
      <w:rFonts w:ascii="Times New Roman" w:eastAsia="ＭＳ 明朝" w:hAnsi="Times New Roman" w:cs="Times New Roman"/>
      <w:caps/>
      <w:spacing w:val="10"/>
    </w:rPr>
  </w:style>
  <w:style w:type="character" w:customStyle="1" w:styleId="Heading9Char">
    <w:name w:val="Heading 9 Char"/>
    <w:link w:val="Heading9"/>
    <w:uiPriority w:val="9"/>
    <w:semiHidden/>
    <w:rsid w:val="00672D2A"/>
    <w:rPr>
      <w:rFonts w:ascii="Times New Roman" w:eastAsia="ＭＳ 明朝" w:hAnsi="Times New Roman" w:cs="Times New Roman"/>
      <w:i/>
      <w:iCs/>
      <w:caps/>
      <w:spacing w:val="10"/>
    </w:rPr>
  </w:style>
  <w:style w:type="character" w:customStyle="1" w:styleId="MTDisplayEquationChar">
    <w:name w:val="MTDisplayEquation Char"/>
    <w:link w:val="MTDisplayEquation"/>
    <w:rsid w:val="00672D2A"/>
    <w:rPr>
      <w:rFonts w:ascii="Times New Roman" w:eastAsia="ＭＳ 明朝" w:hAnsi="Times New Roman" w:cs="Times New Roman"/>
      <w:lang w:eastAsia="ja-JP"/>
    </w:rPr>
  </w:style>
  <w:style w:type="character" w:customStyle="1" w:styleId="MTConvertedEquation">
    <w:name w:val="MTConvertedEquation"/>
    <w:basedOn w:val="DefaultParagraphFont"/>
    <w:rsid w:val="00672D2A"/>
  </w:style>
  <w:style w:type="character" w:styleId="Strong">
    <w:name w:val="Strong"/>
    <w:uiPriority w:val="22"/>
    <w:rsid w:val="00F17AC7"/>
    <w:rPr>
      <w:b/>
      <w:bCs/>
      <w:color w:val="943634" w:themeColor="accent2" w:themeShade="BF"/>
      <w:spacing w:val="5"/>
    </w:rPr>
  </w:style>
  <w:style w:type="paragraph" w:styleId="Revision">
    <w:name w:val="Revision"/>
    <w:hidden/>
    <w:uiPriority w:val="99"/>
    <w:semiHidden/>
    <w:rsid w:val="00672D2A"/>
    <w:rPr>
      <w:rFonts w:ascii="Times New Roman" w:eastAsia="ＭＳ 明朝" w:hAnsi="Times New Roman" w:cs="Times New Roman"/>
      <w:sz w:val="24"/>
      <w:szCs w:val="24"/>
    </w:rPr>
  </w:style>
  <w:style w:type="paragraph" w:customStyle="1" w:styleId="MyEqns">
    <w:name w:val="MyEqns"/>
    <w:basedOn w:val="Normal"/>
    <w:link w:val="MyEqnsChar"/>
    <w:qFormat/>
    <w:rsid w:val="00672D2A"/>
    <w:pPr>
      <w:tabs>
        <w:tab w:val="right" w:pos="9360"/>
        <w:tab w:val="right" w:pos="10440"/>
      </w:tabs>
    </w:pPr>
    <w:rPr>
      <w:b/>
      <w:bCs/>
    </w:rPr>
  </w:style>
  <w:style w:type="character" w:customStyle="1" w:styleId="MyEqnsChar">
    <w:name w:val="MyEqns Char"/>
    <w:link w:val="MyEqns"/>
    <w:rsid w:val="00672D2A"/>
    <w:rPr>
      <w:rFonts w:ascii="Times New Roman" w:eastAsia="ＭＳ 明朝" w:hAnsi="Times New Roman" w:cs="Times New Roman"/>
      <w:b/>
      <w:bCs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unhideWhenUsed/>
    <w:rsid w:val="00A06B02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rsid w:val="00A06B02"/>
    <w:rPr>
      <w:rFonts w:ascii="Times New Roman" w:eastAsia="ＭＳ 明朝" w:hAnsi="Times New Roman" w:cs="Times New Roman"/>
    </w:rPr>
  </w:style>
  <w:style w:type="paragraph" w:customStyle="1" w:styleId="footnotedescription">
    <w:name w:val="footnote description"/>
    <w:next w:val="Normal"/>
    <w:link w:val="footnotedescriptionChar"/>
    <w:hidden/>
    <w:rsid w:val="00F17AC7"/>
    <w:pPr>
      <w:spacing w:line="259" w:lineRule="auto"/>
    </w:pPr>
    <w:rPr>
      <w:rFonts w:ascii="Times New Roman" w:eastAsia="Times New Roman" w:hAnsi="Times New Roman" w:cs="Times New Roman"/>
      <w:color w:val="000000"/>
      <w:sz w:val="24"/>
      <w:szCs w:val="22"/>
    </w:rPr>
  </w:style>
  <w:style w:type="character" w:customStyle="1" w:styleId="footnotedescriptionChar">
    <w:name w:val="footnote description Char"/>
    <w:link w:val="footnotedescription"/>
    <w:rsid w:val="00F17AC7"/>
    <w:rPr>
      <w:rFonts w:ascii="Times New Roman" w:eastAsia="Times New Roman" w:hAnsi="Times New Roman" w:cs="Times New Roman"/>
      <w:color w:val="000000"/>
      <w:sz w:val="24"/>
      <w:szCs w:val="22"/>
    </w:rPr>
  </w:style>
  <w:style w:type="character" w:customStyle="1" w:styleId="footnotemark">
    <w:name w:val="footnote mark"/>
    <w:hidden/>
    <w:rsid w:val="00F17AC7"/>
    <w:rPr>
      <w:rFonts w:ascii="Times New Roman" w:eastAsia="Times New Roman" w:hAnsi="Times New Roman" w:cs="Times New Roman"/>
      <w:color w:val="000000"/>
      <w:sz w:val="24"/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72D2A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672D2A"/>
    <w:rPr>
      <w:rFonts w:ascii="Times New Roman" w:eastAsia="ＭＳ 明朝" w:hAnsi="Times New Roman" w:cs="Times New Roman"/>
      <w:sz w:val="24"/>
      <w:szCs w:val="24"/>
    </w:rPr>
  </w:style>
  <w:style w:type="character" w:styleId="FootnoteReference">
    <w:name w:val="footnote reference"/>
    <w:uiPriority w:val="99"/>
    <w:unhideWhenUsed/>
    <w:rsid w:val="00672D2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72D2A"/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672D2A"/>
    <w:rPr>
      <w:rFonts w:ascii="Times New Roman" w:eastAsia="ＭＳ 明朝" w:hAnsi="Times New Roman" w:cs="Times New Roman"/>
    </w:rPr>
  </w:style>
  <w:style w:type="character" w:styleId="EndnoteReference">
    <w:name w:val="endnote reference"/>
    <w:uiPriority w:val="99"/>
    <w:semiHidden/>
    <w:unhideWhenUsed/>
    <w:rsid w:val="00672D2A"/>
    <w:rPr>
      <w:vertAlign w:val="superscript"/>
    </w:rPr>
  </w:style>
  <w:style w:type="paragraph" w:styleId="Footer">
    <w:name w:val="footer"/>
    <w:basedOn w:val="Normal"/>
    <w:link w:val="FooterChar"/>
    <w:unhideWhenUsed/>
    <w:rsid w:val="00672D2A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672D2A"/>
    <w:rPr>
      <w:rFonts w:ascii="Times New Roman" w:eastAsia="ＭＳ 明朝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672D2A"/>
  </w:style>
  <w:style w:type="paragraph" w:customStyle="1" w:styleId="EndNoteBibliographyTitle">
    <w:name w:val="EndNote Bibliography Title"/>
    <w:basedOn w:val="Normal"/>
    <w:rsid w:val="00672D2A"/>
    <w:pPr>
      <w:jc w:val="center"/>
    </w:pPr>
    <w:rPr>
      <w:rFonts w:ascii="Calibri" w:hAnsi="Calibri"/>
    </w:rPr>
  </w:style>
  <w:style w:type="paragraph" w:customStyle="1" w:styleId="EndNoteBibliography">
    <w:name w:val="EndNote Bibliography"/>
    <w:basedOn w:val="Normal"/>
    <w:rsid w:val="00672D2A"/>
    <w:rPr>
      <w:rFonts w:ascii="Calibri" w:hAnsi="Calibri"/>
    </w:rPr>
  </w:style>
  <w:style w:type="paragraph" w:styleId="ListParagraph">
    <w:name w:val="List Paragraph"/>
    <w:basedOn w:val="Normal"/>
    <w:uiPriority w:val="34"/>
    <w:rsid w:val="00672D2A"/>
    <w:pPr>
      <w:numPr>
        <w:numId w:val="1"/>
      </w:numPr>
      <w:contextualSpacing/>
    </w:pPr>
  </w:style>
  <w:style w:type="table" w:customStyle="1" w:styleId="Equation">
    <w:name w:val="Equation"/>
    <w:basedOn w:val="TableNormal"/>
    <w:uiPriority w:val="99"/>
    <w:rsid w:val="001A07B9"/>
    <w:pPr>
      <w:keepNext/>
      <w:spacing w:after="200" w:line="252" w:lineRule="auto"/>
    </w:pPr>
    <w:rPr>
      <w:rFonts w:ascii="Times New Roman" w:hAnsi="Times New Roman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character" w:styleId="LineNumber">
    <w:name w:val="line number"/>
    <w:basedOn w:val="DefaultParagraphFont"/>
    <w:uiPriority w:val="99"/>
    <w:semiHidden/>
    <w:unhideWhenUsed/>
    <w:rsid w:val="00672D2A"/>
  </w:style>
  <w:style w:type="paragraph" w:customStyle="1" w:styleId="Eqn">
    <w:name w:val="Eqn"/>
    <w:basedOn w:val="Normal"/>
    <w:next w:val="Normal"/>
    <w:rsid w:val="001A07B9"/>
  </w:style>
  <w:style w:type="character" w:styleId="FollowedHyperlink">
    <w:name w:val="FollowedHyperlink"/>
    <w:basedOn w:val="DefaultParagraphFont"/>
    <w:uiPriority w:val="99"/>
    <w:semiHidden/>
    <w:unhideWhenUsed/>
    <w:rsid w:val="001A07B9"/>
    <w:rPr>
      <w:color w:val="800080" w:themeColor="followedHyperlink"/>
      <w:u w:val="single"/>
    </w:rPr>
  </w:style>
  <w:style w:type="character" w:styleId="Emphasis">
    <w:name w:val="Emphasis"/>
    <w:uiPriority w:val="20"/>
    <w:rsid w:val="001A07B9"/>
    <w:rPr>
      <w:caps/>
      <w:spacing w:val="5"/>
      <w:sz w:val="20"/>
      <w:szCs w:val="20"/>
    </w:rPr>
  </w:style>
  <w:style w:type="character" w:styleId="Hyperlink">
    <w:name w:val="Hyperlink"/>
    <w:basedOn w:val="DefaultParagraphFont"/>
    <w:unhideWhenUsed/>
    <w:rsid w:val="001A07B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1A07B9"/>
    <w:pPr>
      <w:spacing w:after="200" w:line="252" w:lineRule="auto"/>
    </w:pPr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de">
    <w:name w:val="Code"/>
    <w:basedOn w:val="Normal"/>
    <w:rsid w:val="001A07B9"/>
    <w:rPr>
      <w:rFonts w:ascii="Courier" w:eastAsia="Times New Roman" w:hAnsi="Courier"/>
      <w:sz w:val="20"/>
      <w:szCs w:val="20"/>
      <w:shd w:val="clear" w:color="auto" w:fill="E1E2E5"/>
    </w:rPr>
  </w:style>
  <w:style w:type="paragraph" w:styleId="HTMLPreformatted">
    <w:name w:val="HTML Preformatted"/>
    <w:basedOn w:val="Normal"/>
    <w:link w:val="HTMLPreformattedChar"/>
    <w:unhideWhenUsed/>
    <w:rsid w:val="001A07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1A07B9"/>
    <w:rPr>
      <w:rFonts w:ascii="Courier New" w:eastAsia="Times New Roman" w:hAnsi="Courier New" w:cs="Courier New"/>
    </w:rPr>
  </w:style>
  <w:style w:type="character" w:customStyle="1" w:styleId="gcg2ujhdabb">
    <w:name w:val="gcg2ujhdabb"/>
    <w:basedOn w:val="DefaultParagraphFont"/>
    <w:rsid w:val="001A07B9"/>
  </w:style>
  <w:style w:type="character" w:customStyle="1" w:styleId="gcg2ujhdeab">
    <w:name w:val="gcg2ujhdeab"/>
    <w:basedOn w:val="DefaultParagraphFont"/>
    <w:rsid w:val="001A07B9"/>
  </w:style>
  <w:style w:type="character" w:customStyle="1" w:styleId="gewyw5ybjeb">
    <w:name w:val="gewyw5ybjeb"/>
    <w:basedOn w:val="DefaultParagraphFont"/>
    <w:rsid w:val="001A07B9"/>
  </w:style>
  <w:style w:type="character" w:customStyle="1" w:styleId="gewyw5ybmdb">
    <w:name w:val="gewyw5ybmdb"/>
    <w:basedOn w:val="DefaultParagraphFont"/>
    <w:rsid w:val="001A07B9"/>
  </w:style>
  <w:style w:type="character" w:styleId="CommentReference">
    <w:name w:val="annotation reference"/>
    <w:uiPriority w:val="99"/>
    <w:semiHidden/>
    <w:unhideWhenUsed/>
    <w:rsid w:val="001A07B9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07B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A07B9"/>
    <w:rPr>
      <w:rFonts w:ascii="Times New Roman" w:eastAsia="ＭＳ 明朝" w:hAnsi="Times New Roman" w:cs="Times New Roman"/>
      <w:b/>
      <w:bCs/>
    </w:rPr>
  </w:style>
  <w:style w:type="paragraph" w:styleId="NormalWeb">
    <w:name w:val="Normal (Web)"/>
    <w:basedOn w:val="Normal"/>
    <w:uiPriority w:val="99"/>
    <w:unhideWhenUsed/>
    <w:rsid w:val="001A07B9"/>
    <w:pPr>
      <w:spacing w:before="100" w:beforeAutospacing="1" w:after="100" w:afterAutospacing="1"/>
    </w:pPr>
  </w:style>
  <w:style w:type="paragraph" w:styleId="NoSpacing">
    <w:name w:val="No Spacing"/>
    <w:aliases w:val="NormalLeftJustified"/>
    <w:basedOn w:val="Normal"/>
    <w:link w:val="NoSpacingChar"/>
    <w:uiPriority w:val="1"/>
    <w:rsid w:val="001A07B9"/>
  </w:style>
  <w:style w:type="paragraph" w:customStyle="1" w:styleId="NormalLeftJust">
    <w:name w:val="NormalLeftJust"/>
    <w:basedOn w:val="Normal"/>
    <w:rsid w:val="001A07B9"/>
  </w:style>
  <w:style w:type="paragraph" w:styleId="Subtitle">
    <w:name w:val="Subtitle"/>
    <w:basedOn w:val="Normal"/>
    <w:next w:val="Normal"/>
    <w:link w:val="SubtitleChar"/>
    <w:uiPriority w:val="11"/>
    <w:rsid w:val="001A07B9"/>
    <w:pPr>
      <w:spacing w:after="560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1A07B9"/>
    <w:rPr>
      <w:rFonts w:ascii="Times New Roman" w:eastAsia="ＭＳ 明朝" w:hAnsi="Times New Roman" w:cs="Times New Roman"/>
      <w:caps/>
      <w:spacing w:val="20"/>
      <w:sz w:val="18"/>
      <w:szCs w:val="18"/>
    </w:rPr>
  </w:style>
  <w:style w:type="character" w:customStyle="1" w:styleId="NoSpacingChar">
    <w:name w:val="No Spacing Char"/>
    <w:aliases w:val="NormalLeftJustified Char"/>
    <w:basedOn w:val="DefaultParagraphFont"/>
    <w:link w:val="NoSpacing"/>
    <w:uiPriority w:val="1"/>
    <w:rsid w:val="001A07B9"/>
    <w:rPr>
      <w:rFonts w:ascii="Times New Roman" w:eastAsia="ＭＳ 明朝" w:hAnsi="Times New Roman" w:cs="Times New Roman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rsid w:val="001A07B9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A07B9"/>
    <w:rPr>
      <w:rFonts w:ascii="Times New Roman" w:eastAsia="ＭＳ 明朝" w:hAnsi="Times New Roman" w:cs="Times New Roman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rsid w:val="001A07B9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7B9"/>
    <w:rPr>
      <w:rFonts w:ascii="Times New Roman" w:eastAsia="ＭＳ 明朝" w:hAnsi="Times New Roman" w:cs="Times New Roman"/>
      <w:caps/>
      <w:color w:val="622423" w:themeColor="accent2" w:themeShade="7F"/>
      <w:spacing w:val="5"/>
    </w:rPr>
  </w:style>
  <w:style w:type="character" w:styleId="SubtleEmphasis">
    <w:name w:val="Subtle Emphasis"/>
    <w:uiPriority w:val="19"/>
    <w:rsid w:val="001A07B9"/>
    <w:rPr>
      <w:i/>
      <w:iCs/>
    </w:rPr>
  </w:style>
  <w:style w:type="character" w:styleId="IntenseEmphasis">
    <w:name w:val="Intense Emphasis"/>
    <w:uiPriority w:val="21"/>
    <w:rsid w:val="001A07B9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rsid w:val="001A07B9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rsid w:val="001A07B9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rsid w:val="001A07B9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A07B9"/>
    <w:pPr>
      <w:outlineLvl w:val="9"/>
    </w:pPr>
    <w:rPr>
      <w:lang w:bidi="en-US"/>
    </w:rPr>
  </w:style>
  <w:style w:type="table" w:customStyle="1" w:styleId="PlainTable51">
    <w:name w:val="Plain Table 51"/>
    <w:basedOn w:val="TableNormal"/>
    <w:uiPriority w:val="45"/>
    <w:rsid w:val="001A07B9"/>
    <w:rPr>
      <w:rFonts w:asciiTheme="minorHAnsi" w:eastAsiaTheme="minorHAnsi" w:hAnsiTheme="minorHAnsi" w:cstheme="minorBidi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31">
    <w:name w:val="Plain Table 31"/>
    <w:basedOn w:val="TableNormal"/>
    <w:uiPriority w:val="43"/>
    <w:rsid w:val="001A07B9"/>
    <w:rPr>
      <w:rFonts w:asciiTheme="minorHAnsi" w:eastAsia="SimSun" w:hAnsiTheme="minorHAnsi" w:cstheme="minorBidi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2">
    <w:name w:val="Plain Table 52"/>
    <w:basedOn w:val="TableNormal"/>
    <w:uiPriority w:val="45"/>
    <w:rsid w:val="001A07B9"/>
    <w:rPr>
      <w:rFonts w:asciiTheme="minorHAnsi" w:eastAsia="SimSun" w:hAnsiTheme="minorHAnsi" w:cstheme="minorBidi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MyTable">
    <w:name w:val="MyTable"/>
    <w:basedOn w:val="TableNormal"/>
    <w:uiPriority w:val="99"/>
    <w:rsid w:val="001A07B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/>
    </w:tcPr>
  </w:style>
  <w:style w:type="paragraph" w:customStyle="1" w:styleId="PageNumber1">
    <w:name w:val="Page Number1"/>
    <w:basedOn w:val="Normal"/>
    <w:next w:val="Normal"/>
    <w:rsid w:val="001A07B9"/>
    <w:pPr>
      <w:spacing w:line="480" w:lineRule="auto"/>
    </w:pPr>
    <w:rPr>
      <w:rFonts w:eastAsia="Times New Roman"/>
    </w:rPr>
  </w:style>
  <w:style w:type="paragraph" w:customStyle="1" w:styleId="Code20">
    <w:name w:val="Code2"/>
    <w:basedOn w:val="Normal"/>
    <w:link w:val="Code2Char"/>
    <w:rsid w:val="001A07B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6E6E6"/>
    </w:pPr>
    <w:rPr>
      <w:rFonts w:ascii="Courier" w:eastAsia="Times New Roman" w:hAnsi="Courier"/>
      <w:sz w:val="18"/>
      <w:szCs w:val="18"/>
      <w:shd w:val="clear" w:color="auto" w:fill="E1E2E5"/>
    </w:rPr>
  </w:style>
  <w:style w:type="character" w:customStyle="1" w:styleId="Code2Char">
    <w:name w:val="Code2 Char"/>
    <w:basedOn w:val="DefaultParagraphFont"/>
    <w:link w:val="Code20"/>
    <w:rsid w:val="001A07B9"/>
    <w:rPr>
      <w:rFonts w:ascii="Courier" w:eastAsia="Times New Roman" w:hAnsi="Courier" w:cs="Times New Roman"/>
      <w:sz w:val="18"/>
      <w:szCs w:val="18"/>
      <w:shd w:val="clear" w:color="auto" w:fill="E6E6E6"/>
    </w:rPr>
  </w:style>
  <w:style w:type="paragraph" w:styleId="BodyText">
    <w:name w:val="Body Text"/>
    <w:basedOn w:val="Normal"/>
    <w:link w:val="BodyTextChar"/>
    <w:rsid w:val="001A07B9"/>
    <w:pPr>
      <w:spacing w:line="480" w:lineRule="auto"/>
    </w:pPr>
    <w:rPr>
      <w:rFonts w:eastAsia="Times New Roman"/>
      <w:color w:val="FF0000"/>
    </w:rPr>
  </w:style>
  <w:style w:type="character" w:customStyle="1" w:styleId="BodyTextChar">
    <w:name w:val="Body Text Char"/>
    <w:basedOn w:val="DefaultParagraphFont"/>
    <w:link w:val="BodyText"/>
    <w:rsid w:val="001A07B9"/>
    <w:rPr>
      <w:rFonts w:ascii="Times New Roman" w:eastAsia="Times New Roman" w:hAnsi="Times New Roman" w:cs="Times New Roman"/>
      <w:color w:val="FF0000"/>
      <w:sz w:val="24"/>
      <w:szCs w:val="24"/>
    </w:rPr>
  </w:style>
  <w:style w:type="character" w:customStyle="1" w:styleId="apple-style-span">
    <w:name w:val="apple-style-span"/>
    <w:basedOn w:val="DefaultParagraphFont"/>
    <w:rsid w:val="001A07B9"/>
  </w:style>
  <w:style w:type="character" w:customStyle="1" w:styleId="apple-converted-space">
    <w:name w:val="apple-converted-space"/>
    <w:basedOn w:val="DefaultParagraphFont"/>
    <w:rsid w:val="001A07B9"/>
  </w:style>
  <w:style w:type="paragraph" w:customStyle="1" w:styleId="SPIEbodytext">
    <w:name w:val="SPIE body text"/>
    <w:basedOn w:val="Normal"/>
    <w:link w:val="SPIEbodytextCharChar"/>
    <w:rsid w:val="001A07B9"/>
    <w:pPr>
      <w:jc w:val="both"/>
    </w:pPr>
    <w:rPr>
      <w:sz w:val="20"/>
    </w:rPr>
  </w:style>
  <w:style w:type="character" w:customStyle="1" w:styleId="SPIEbodytextCharChar">
    <w:name w:val="SPIE body text Char Char"/>
    <w:basedOn w:val="DefaultParagraphFont"/>
    <w:link w:val="SPIEbodytext"/>
    <w:rsid w:val="001A07B9"/>
    <w:rPr>
      <w:rFonts w:ascii="Times New Roman" w:eastAsia="ＭＳ 明朝" w:hAnsi="Times New Roman" w:cs="Times New Roman"/>
      <w:szCs w:val="24"/>
    </w:rPr>
  </w:style>
  <w:style w:type="paragraph" w:customStyle="1" w:styleId="BoxEmphasis">
    <w:name w:val="BoxEmphasis"/>
    <w:basedOn w:val="Normal"/>
    <w:qFormat/>
    <w:rsid w:val="001A07B9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49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3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4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4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0.png"/><Relationship Id="rId21" Type="http://schemas.openxmlformats.org/officeDocument/2006/relationships/hyperlink" Target="https://bitbucket.org/repo/all" TargetMode="External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10" Type="http://schemas.openxmlformats.org/officeDocument/2006/relationships/hyperlink" Target="mailto:beadevchakraborty@gmail.com" TargetMode="External"/><Relationship Id="rId11" Type="http://schemas.openxmlformats.org/officeDocument/2006/relationships/hyperlink" Target="https://bitbucket.org/account/signin/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37" Type="http://schemas.openxmlformats.org/officeDocument/2006/relationships/image" Target="media/image26.pn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Users:Dev:book2:book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A283660-9566-5C49-A28A-3686BABE5D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bookTemplate.dotx</Template>
  <TotalTime>292</TotalTime>
  <Pages>17</Pages>
  <Words>3226</Words>
  <Characters>18392</Characters>
  <Application>Microsoft Macintosh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Taylor and Francis Group</Company>
  <LinksUpToDate>false</LinksUpToDate>
  <CharactersWithSpaces>21575</CharactersWithSpaces>
  <SharedDoc>false</SharedDoc>
  <HLinks>
    <vt:vector size="84" baseType="variant">
      <vt:variant>
        <vt:i4>3473420</vt:i4>
      </vt:variant>
      <vt:variant>
        <vt:i4>63</vt:i4>
      </vt:variant>
      <vt:variant>
        <vt:i4>0</vt:i4>
      </vt:variant>
      <vt:variant>
        <vt:i4>5</vt:i4>
      </vt:variant>
      <vt:variant>
        <vt:lpwstr>mailto:wolfe@search.bwh.harvard.edu</vt:lpwstr>
      </vt:variant>
      <vt:variant>
        <vt:lpwstr/>
      </vt:variant>
      <vt:variant>
        <vt:i4>5111847</vt:i4>
      </vt:variant>
      <vt:variant>
        <vt:i4>60</vt:i4>
      </vt:variant>
      <vt:variant>
        <vt:i4>0</vt:i4>
      </vt:variant>
      <vt:variant>
        <vt:i4>5</vt:i4>
      </vt:variant>
      <vt:variant>
        <vt:lpwstr>mailto:rsummers@cc.nih.gov</vt:lpwstr>
      </vt:variant>
      <vt:variant>
        <vt:lpwstr/>
      </vt:variant>
      <vt:variant>
        <vt:i4>327725</vt:i4>
      </vt:variant>
      <vt:variant>
        <vt:i4>57</vt:i4>
      </vt:variant>
      <vt:variant>
        <vt:i4>0</vt:i4>
      </vt:variant>
      <vt:variant>
        <vt:i4>5</vt:i4>
      </vt:variant>
      <vt:variant>
        <vt:lpwstr>mailto:soren.mattsson@med.lu.se</vt:lpwstr>
      </vt:variant>
      <vt:variant>
        <vt:lpwstr/>
      </vt:variant>
      <vt:variant>
        <vt:i4>8192067</vt:i4>
      </vt:variant>
      <vt:variant>
        <vt:i4>54</vt:i4>
      </vt:variant>
      <vt:variant>
        <vt:i4>0</vt:i4>
      </vt:variant>
      <vt:variant>
        <vt:i4>5</vt:i4>
      </vt:variant>
      <vt:variant>
        <vt:lpwstr>mailto:ars.gunnar.mansson@vgregion.se</vt:lpwstr>
      </vt:variant>
      <vt:variant>
        <vt:lpwstr/>
      </vt:variant>
      <vt:variant>
        <vt:i4>2424850</vt:i4>
      </vt:variant>
      <vt:variant>
        <vt:i4>51</vt:i4>
      </vt:variant>
      <vt:variant>
        <vt:i4>0</vt:i4>
      </vt:variant>
      <vt:variant>
        <vt:i4>5</vt:i4>
      </vt:variant>
      <vt:variant>
        <vt:lpwstr>mailto:gtbarnes@xrii.com</vt:lpwstr>
      </vt:variant>
      <vt:variant>
        <vt:lpwstr/>
      </vt:variant>
      <vt:variant>
        <vt:i4>2097176</vt:i4>
      </vt:variant>
      <vt:variant>
        <vt:i4>48</vt:i4>
      </vt:variant>
      <vt:variant>
        <vt:i4>0</vt:i4>
      </vt:variant>
      <vt:variant>
        <vt:i4>5</vt:i4>
      </vt:variant>
      <vt:variant>
        <vt:lpwstr>mailto:harold.kundel@uphs.upenn.edu</vt:lpwstr>
      </vt:variant>
      <vt:variant>
        <vt:lpwstr/>
      </vt:variant>
      <vt:variant>
        <vt:i4>4194315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_ENREF_1</vt:lpwstr>
      </vt:variant>
      <vt:variant>
        <vt:i4>4587531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_ENREF_7</vt:lpwstr>
      </vt:variant>
      <vt:variant>
        <vt:i4>4653067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_ENREF_6</vt:lpwstr>
      </vt:variant>
      <vt:variant>
        <vt:i4>4456459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_ENREF_5</vt:lpwstr>
      </vt:variant>
      <vt:variant>
        <vt:i4>4521995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_ENREF_4</vt:lpwstr>
      </vt:variant>
      <vt:variant>
        <vt:i4>4325387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_ENREF_3</vt:lpwstr>
      </vt:variant>
      <vt:variant>
        <vt:i4>4390923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_ENREF_2</vt:lpwstr>
      </vt:variant>
      <vt:variant>
        <vt:i4>4194315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_ENREF_1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hanl</dc:creator>
  <cp:lastModifiedBy>Dev Prasad Chakraborty</cp:lastModifiedBy>
  <cp:revision>27</cp:revision>
  <cp:lastPrinted>2016-09-02T20:42:00Z</cp:lastPrinted>
  <dcterms:created xsi:type="dcterms:W3CDTF">2017-11-10T03:08:00Z</dcterms:created>
  <dcterms:modified xsi:type="dcterms:W3CDTF">2017-12-18T09:56:00Z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EquationNumber2">
    <vt:lpwstr>(#C1.#S1.#E1)</vt:lpwstr>
  </property>
  <property fmtid="{D5CDD505-2E9C-101B-9397-08002B2CF9AE}" pid="4" name="MTMacEqns">
    <vt:bool>true</vt:bool>
  </property>
</Properties>
</file>