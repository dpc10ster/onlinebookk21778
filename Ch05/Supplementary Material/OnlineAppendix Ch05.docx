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D9BF2E" w14:textId="03E87196" w:rsidR="000E4121" w:rsidRDefault="00841E31" w:rsidP="000E4121">
      <w:pPr>
        <w:pStyle w:val="Heading1"/>
      </w:pPr>
      <w:r w:rsidRPr="00841E31">
        <w:t>Online Appendix 5.A</w:t>
      </w:r>
      <w:r w:rsidR="005A50D3">
        <w:t>: Calculating the Wilcoxon statistic</w:t>
      </w:r>
      <w:r w:rsidR="00BF4D95">
        <w:t xml:space="preserve"> and showing its equivalence to area under empirical ROC curve</w:t>
      </w:r>
    </w:p>
    <w:p w14:paraId="42721FCA" w14:textId="610BA520" w:rsidR="000E4121" w:rsidRDefault="00D82FE4" w:rsidP="00836DFB">
      <w:r>
        <w:t>F</w:t>
      </w:r>
      <w:r w:rsidR="000E4121">
        <w:t xml:space="preserve">ile </w:t>
      </w:r>
      <w:proofErr w:type="spellStart"/>
      <w:proofErr w:type="gramStart"/>
      <w:r w:rsidR="000E4121" w:rsidRPr="000E4121">
        <w:rPr>
          <w:rStyle w:val="InLineCode"/>
        </w:rPr>
        <w:t>mainWilcoxon.R</w:t>
      </w:r>
      <w:proofErr w:type="spellEnd"/>
      <w:proofErr w:type="gramEnd"/>
      <w:r w:rsidR="000E4121">
        <w:t xml:space="preserve"> illustrates calculation of the empirical AUC using the Wilcoxon statistic. </w:t>
      </w:r>
    </w:p>
    <w:p w14:paraId="48DBBA65" w14:textId="039D2E23" w:rsidR="000E4121" w:rsidRDefault="00841E31" w:rsidP="000E4121">
      <w:pPr>
        <w:pStyle w:val="Heading3"/>
      </w:pPr>
      <w:r w:rsidRPr="00841E31">
        <w:t>Online Appendix 5.A</w:t>
      </w:r>
      <w:r>
        <w:t>.1</w:t>
      </w:r>
      <w:r w:rsidR="005A50D3">
        <w:t>: Code Listing</w:t>
      </w:r>
    </w:p>
    <w:p w14:paraId="397A8AE8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spellStart"/>
      <w:proofErr w:type="gramStart"/>
      <w:r w:rsidRPr="00200675">
        <w:rPr>
          <w:rStyle w:val="code2"/>
        </w:rPr>
        <w:t>rm</w:t>
      </w:r>
      <w:proofErr w:type="spellEnd"/>
      <w:proofErr w:type="gramEnd"/>
      <w:r w:rsidRPr="00200675">
        <w:rPr>
          <w:rStyle w:val="code2"/>
        </w:rPr>
        <w:t xml:space="preserve">( list = </w:t>
      </w:r>
      <w:proofErr w:type="spellStart"/>
      <w:r w:rsidRPr="00200675">
        <w:rPr>
          <w:rStyle w:val="code2"/>
        </w:rPr>
        <w:t>ls</w:t>
      </w:r>
      <w:proofErr w:type="spellEnd"/>
      <w:r w:rsidRPr="00200675">
        <w:rPr>
          <w:rStyle w:val="code2"/>
        </w:rPr>
        <w:t xml:space="preserve">()) # </w:t>
      </w:r>
      <w:proofErr w:type="spellStart"/>
      <w:r w:rsidRPr="00200675">
        <w:rPr>
          <w:rStyle w:val="code2"/>
        </w:rPr>
        <w:t>mainWilcoxon.R</w:t>
      </w:r>
      <w:proofErr w:type="spellEnd"/>
    </w:p>
    <w:p w14:paraId="2D2FC2AB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gramStart"/>
      <w:r w:rsidRPr="00200675">
        <w:rPr>
          <w:rStyle w:val="code2"/>
        </w:rPr>
        <w:t>library</w:t>
      </w:r>
      <w:proofErr w:type="gramEnd"/>
      <w:r w:rsidRPr="00200675">
        <w:rPr>
          <w:rStyle w:val="code2"/>
        </w:rPr>
        <w:t>(</w:t>
      </w:r>
      <w:proofErr w:type="spellStart"/>
      <w:r w:rsidRPr="00200675">
        <w:rPr>
          <w:rStyle w:val="code2"/>
        </w:rPr>
        <w:t>caTools</w:t>
      </w:r>
      <w:proofErr w:type="spellEnd"/>
      <w:r w:rsidRPr="00200675">
        <w:rPr>
          <w:rStyle w:val="code2"/>
        </w:rPr>
        <w:t>)</w:t>
      </w:r>
    </w:p>
    <w:p w14:paraId="1C4BF28A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gramStart"/>
      <w:r w:rsidRPr="00200675">
        <w:rPr>
          <w:rStyle w:val="code2"/>
        </w:rPr>
        <w:t>source</w:t>
      </w:r>
      <w:proofErr w:type="gramEnd"/>
      <w:r w:rsidRPr="00200675">
        <w:rPr>
          <w:rStyle w:val="code2"/>
        </w:rPr>
        <w:t>("</w:t>
      </w:r>
      <w:proofErr w:type="spellStart"/>
      <w:r w:rsidRPr="00200675">
        <w:rPr>
          <w:rStyle w:val="code2"/>
        </w:rPr>
        <w:t>Wilcoxon.R</w:t>
      </w:r>
      <w:proofErr w:type="spellEnd"/>
      <w:r w:rsidRPr="00200675">
        <w:rPr>
          <w:rStyle w:val="code2"/>
        </w:rPr>
        <w:t>");source("</w:t>
      </w:r>
      <w:proofErr w:type="spellStart"/>
      <w:r w:rsidRPr="00200675">
        <w:rPr>
          <w:rStyle w:val="code2"/>
        </w:rPr>
        <w:t>RocOperatingPoints.R</w:t>
      </w:r>
      <w:proofErr w:type="spellEnd"/>
      <w:r w:rsidRPr="00200675">
        <w:rPr>
          <w:rStyle w:val="code2"/>
        </w:rPr>
        <w:t>")</w:t>
      </w:r>
    </w:p>
    <w:p w14:paraId="28A4587F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gramStart"/>
      <w:r w:rsidRPr="00200675">
        <w:rPr>
          <w:rStyle w:val="code2"/>
        </w:rPr>
        <w:t>options</w:t>
      </w:r>
      <w:proofErr w:type="gramEnd"/>
      <w:r w:rsidRPr="00200675">
        <w:rPr>
          <w:rStyle w:val="code2"/>
        </w:rPr>
        <w:t>(digits = 9)</w:t>
      </w:r>
    </w:p>
    <w:p w14:paraId="43E3DB1A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spell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 xml:space="preserve"> = </w:t>
      </w:r>
      <w:proofErr w:type="gramStart"/>
      <w:r w:rsidRPr="00200675">
        <w:rPr>
          <w:rStyle w:val="code2"/>
        </w:rPr>
        <w:t>array(</w:t>
      </w:r>
      <w:proofErr w:type="gramEnd"/>
      <w:r w:rsidRPr="00200675">
        <w:rPr>
          <w:rStyle w:val="code2"/>
        </w:rPr>
        <w:t>dim = c(2,5))</w:t>
      </w:r>
    </w:p>
    <w:p w14:paraId="17593B8E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spellStart"/>
      <w:proofErr w:type="gram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>[</w:t>
      </w:r>
      <w:proofErr w:type="gramEnd"/>
      <w:r w:rsidRPr="00200675">
        <w:rPr>
          <w:rStyle w:val="code2"/>
        </w:rPr>
        <w:t>1,]  &lt;- c(30,19,8,2,1)</w:t>
      </w:r>
    </w:p>
    <w:p w14:paraId="554E7886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spellStart"/>
      <w:proofErr w:type="gram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>[</w:t>
      </w:r>
      <w:proofErr w:type="gramEnd"/>
      <w:r w:rsidRPr="00200675">
        <w:rPr>
          <w:rStyle w:val="code2"/>
        </w:rPr>
        <w:t>2,]  &lt;- c(5,6,5,12,22)</w:t>
      </w:r>
    </w:p>
    <w:p w14:paraId="3E728086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</w:p>
    <w:p w14:paraId="49B97856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200675">
        <w:rPr>
          <w:rStyle w:val="code2"/>
        </w:rPr>
        <w:t>#</w:t>
      </w:r>
      <w:proofErr w:type="gramStart"/>
      <w:r w:rsidRPr="00200675">
        <w:rPr>
          <w:rStyle w:val="code2"/>
        </w:rPr>
        <w:t>convert</w:t>
      </w:r>
      <w:proofErr w:type="gramEnd"/>
      <w:r w:rsidRPr="00200675">
        <w:rPr>
          <w:rStyle w:val="code2"/>
        </w:rPr>
        <w:t xml:space="preserve"> frequency table to array</w:t>
      </w:r>
    </w:p>
    <w:p w14:paraId="6B4A450B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gramStart"/>
      <w:r w:rsidRPr="00200675">
        <w:rPr>
          <w:rStyle w:val="code2"/>
        </w:rPr>
        <w:t>zk1</w:t>
      </w:r>
      <w:proofErr w:type="gramEnd"/>
      <w:r w:rsidRPr="00200675">
        <w:rPr>
          <w:rStyle w:val="code2"/>
        </w:rPr>
        <w:t xml:space="preserve">  &lt;- rep(1:length(</w:t>
      </w:r>
      <w:proofErr w:type="spell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>[1,]),</w:t>
      </w:r>
    </w:p>
    <w:p w14:paraId="1B47B3FB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200675">
        <w:rPr>
          <w:rStyle w:val="code2"/>
        </w:rPr>
        <w:t xml:space="preserve">            </w:t>
      </w:r>
      <w:proofErr w:type="spellStart"/>
      <w:proofErr w:type="gram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>[</w:t>
      </w:r>
      <w:proofErr w:type="gramEnd"/>
      <w:r w:rsidRPr="00200675">
        <w:rPr>
          <w:rStyle w:val="code2"/>
        </w:rPr>
        <w:t>1,])</w:t>
      </w:r>
    </w:p>
    <w:p w14:paraId="28D056C3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gramStart"/>
      <w:r w:rsidRPr="00200675">
        <w:rPr>
          <w:rStyle w:val="code2"/>
        </w:rPr>
        <w:t>zk2</w:t>
      </w:r>
      <w:proofErr w:type="gramEnd"/>
      <w:r w:rsidRPr="00200675">
        <w:rPr>
          <w:rStyle w:val="code2"/>
        </w:rPr>
        <w:t xml:space="preserve">  &lt;- rep(1:length(</w:t>
      </w:r>
      <w:proofErr w:type="spell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>[2,]),</w:t>
      </w:r>
    </w:p>
    <w:p w14:paraId="5B9D419E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200675">
        <w:rPr>
          <w:rStyle w:val="code2"/>
        </w:rPr>
        <w:t xml:space="preserve">            </w:t>
      </w:r>
      <w:proofErr w:type="spellStart"/>
      <w:proofErr w:type="gram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>[</w:t>
      </w:r>
      <w:proofErr w:type="gramEnd"/>
      <w:r w:rsidRPr="00200675">
        <w:rPr>
          <w:rStyle w:val="code2"/>
        </w:rPr>
        <w:t>2,])</w:t>
      </w:r>
    </w:p>
    <w:p w14:paraId="3AEB2EE1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</w:p>
    <w:p w14:paraId="6B723777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gramStart"/>
      <w:r w:rsidRPr="00200675">
        <w:rPr>
          <w:rStyle w:val="code2"/>
        </w:rPr>
        <w:t>w</w:t>
      </w:r>
      <w:proofErr w:type="gramEnd"/>
      <w:r w:rsidRPr="00200675">
        <w:rPr>
          <w:rStyle w:val="code2"/>
        </w:rPr>
        <w:t xml:space="preserve">  &lt;- Wilcoxon (zk1, zk2)</w:t>
      </w:r>
    </w:p>
    <w:p w14:paraId="17C6C63F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gramStart"/>
      <w:r w:rsidRPr="00200675">
        <w:rPr>
          <w:rStyle w:val="code2"/>
        </w:rPr>
        <w:t>cat</w:t>
      </w:r>
      <w:proofErr w:type="gramEnd"/>
      <w:r w:rsidRPr="00200675">
        <w:rPr>
          <w:rStyle w:val="code2"/>
        </w:rPr>
        <w:t xml:space="preserve">("The </w:t>
      </w:r>
      <w:proofErr w:type="spellStart"/>
      <w:r w:rsidRPr="00200675">
        <w:rPr>
          <w:rStyle w:val="code2"/>
        </w:rPr>
        <w:t>wilcoxon</w:t>
      </w:r>
      <w:proofErr w:type="spellEnd"/>
      <w:r w:rsidRPr="00200675">
        <w:rPr>
          <w:rStyle w:val="code2"/>
        </w:rPr>
        <w:t xml:space="preserve"> statistic is = ", w, "\n")</w:t>
      </w:r>
    </w:p>
    <w:p w14:paraId="3FB015A9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proofErr w:type="gramStart"/>
      <w:r w:rsidRPr="00200675">
        <w:rPr>
          <w:rStyle w:val="code2"/>
        </w:rPr>
        <w:t>ret</w:t>
      </w:r>
      <w:proofErr w:type="gramEnd"/>
      <w:r w:rsidRPr="00200675">
        <w:rPr>
          <w:rStyle w:val="code2"/>
        </w:rPr>
        <w:t xml:space="preserve"> &lt;- </w:t>
      </w:r>
      <w:proofErr w:type="spellStart"/>
      <w:r w:rsidRPr="00200675">
        <w:rPr>
          <w:rStyle w:val="code2"/>
        </w:rPr>
        <w:t>RocOperatingPoints</w:t>
      </w:r>
      <w:proofErr w:type="spellEnd"/>
      <w:r w:rsidRPr="00200675">
        <w:rPr>
          <w:rStyle w:val="code2"/>
        </w:rPr>
        <w:t>(</w:t>
      </w:r>
      <w:proofErr w:type="spell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 xml:space="preserve">[1,], </w:t>
      </w:r>
    </w:p>
    <w:p w14:paraId="613BC5C4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200675">
        <w:rPr>
          <w:rStyle w:val="code2"/>
        </w:rPr>
        <w:t xml:space="preserve">                          </w:t>
      </w:r>
      <w:proofErr w:type="spellStart"/>
      <w:proofErr w:type="gramStart"/>
      <w:r w:rsidRPr="00200675">
        <w:rPr>
          <w:rStyle w:val="code2"/>
        </w:rPr>
        <w:t>RocCountsTable</w:t>
      </w:r>
      <w:proofErr w:type="spellEnd"/>
      <w:r w:rsidRPr="00200675">
        <w:rPr>
          <w:rStyle w:val="code2"/>
        </w:rPr>
        <w:t>[</w:t>
      </w:r>
      <w:proofErr w:type="gramEnd"/>
      <w:r w:rsidRPr="00200675">
        <w:rPr>
          <w:rStyle w:val="code2"/>
        </w:rPr>
        <w:t>2,])</w:t>
      </w:r>
    </w:p>
    <w:p w14:paraId="4D1ED415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200675">
        <w:rPr>
          <w:rStyle w:val="code2"/>
        </w:rPr>
        <w:t xml:space="preserve">FPF &lt;- </w:t>
      </w:r>
      <w:proofErr w:type="spellStart"/>
      <w:r w:rsidRPr="00200675">
        <w:rPr>
          <w:rStyle w:val="code2"/>
        </w:rPr>
        <w:t>ret$FPF</w:t>
      </w:r>
      <w:proofErr w:type="gramStart"/>
      <w:r w:rsidRPr="00200675">
        <w:rPr>
          <w:rStyle w:val="code2"/>
        </w:rPr>
        <w:t>;FPF</w:t>
      </w:r>
      <w:proofErr w:type="spellEnd"/>
      <w:proofErr w:type="gramEnd"/>
      <w:r w:rsidRPr="00200675">
        <w:rPr>
          <w:rStyle w:val="code2"/>
        </w:rPr>
        <w:t xml:space="preserve"> &lt;- c(0,FPF,1)</w:t>
      </w:r>
    </w:p>
    <w:p w14:paraId="32BB0857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200675">
        <w:rPr>
          <w:rStyle w:val="code2"/>
        </w:rPr>
        <w:t xml:space="preserve">TPF &lt;- </w:t>
      </w:r>
      <w:proofErr w:type="spellStart"/>
      <w:r w:rsidRPr="00200675">
        <w:rPr>
          <w:rStyle w:val="code2"/>
        </w:rPr>
        <w:t>ret$TPF</w:t>
      </w:r>
      <w:proofErr w:type="gramStart"/>
      <w:r w:rsidRPr="00200675">
        <w:rPr>
          <w:rStyle w:val="code2"/>
        </w:rPr>
        <w:t>;TPF</w:t>
      </w:r>
      <w:proofErr w:type="spellEnd"/>
      <w:proofErr w:type="gramEnd"/>
      <w:r w:rsidRPr="00200675">
        <w:rPr>
          <w:rStyle w:val="code2"/>
        </w:rPr>
        <w:t xml:space="preserve"> &lt;- c(0,TPF,1)</w:t>
      </w:r>
    </w:p>
    <w:p w14:paraId="4C3BBBDC" w14:textId="77777777" w:rsidR="00200675" w:rsidRPr="00200675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200675">
        <w:rPr>
          <w:rStyle w:val="code2"/>
        </w:rPr>
        <w:t xml:space="preserve">AUC &lt;- </w:t>
      </w:r>
      <w:proofErr w:type="spellStart"/>
      <w:proofErr w:type="gramStart"/>
      <w:r w:rsidRPr="00200675">
        <w:rPr>
          <w:rStyle w:val="code2"/>
        </w:rPr>
        <w:t>trapz</w:t>
      </w:r>
      <w:proofErr w:type="spellEnd"/>
      <w:r w:rsidRPr="00200675">
        <w:rPr>
          <w:rStyle w:val="code2"/>
        </w:rPr>
        <w:t>(</w:t>
      </w:r>
      <w:proofErr w:type="gramEnd"/>
      <w:r w:rsidRPr="00200675">
        <w:rPr>
          <w:rStyle w:val="code2"/>
        </w:rPr>
        <w:t>FPF,TPF) # trapezoidal integration</w:t>
      </w:r>
    </w:p>
    <w:p w14:paraId="7235731E" w14:textId="2AA2C0FD" w:rsidR="000E4121" w:rsidRDefault="00200675" w:rsidP="0020067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</w:pPr>
      <w:proofErr w:type="gramStart"/>
      <w:r w:rsidRPr="00200675">
        <w:rPr>
          <w:rStyle w:val="code2"/>
        </w:rPr>
        <w:t>cat</w:t>
      </w:r>
      <w:proofErr w:type="gramEnd"/>
      <w:r w:rsidRPr="00200675">
        <w:rPr>
          <w:rStyle w:val="code2"/>
        </w:rPr>
        <w:t>("direct integration yields AUC = ", AUC, "\n")</w:t>
      </w:r>
    </w:p>
    <w:p w14:paraId="07D24611" w14:textId="77777777" w:rsidR="00E954BB" w:rsidRDefault="00E954BB" w:rsidP="000E4121"/>
    <w:p w14:paraId="30DD626C" w14:textId="65084172" w:rsidR="000E4121" w:rsidRDefault="000E4121" w:rsidP="000E4121">
      <w:r>
        <w:t xml:space="preserve">The function that calculates the Wilcoxon statistic is in file </w:t>
      </w:r>
      <w:proofErr w:type="spellStart"/>
      <w:r w:rsidRPr="000E4121">
        <w:rPr>
          <w:rStyle w:val="InLineCode"/>
        </w:rPr>
        <w:t>Wilcoxon.R</w:t>
      </w:r>
      <w:proofErr w:type="spellEnd"/>
      <w:r>
        <w:t>.</w:t>
      </w:r>
    </w:p>
    <w:p w14:paraId="08C3AD9A" w14:textId="30E28738" w:rsidR="000E4121" w:rsidRDefault="00841E31" w:rsidP="000E4121">
      <w:pPr>
        <w:pStyle w:val="Heading3"/>
      </w:pPr>
      <w:r w:rsidRPr="00841E31">
        <w:t>Online Appendix 5.A</w:t>
      </w:r>
      <w:r>
        <w:t>.2</w:t>
      </w:r>
      <w:r w:rsidR="005A50D3">
        <w:t>: Code Listing</w:t>
      </w:r>
    </w:p>
    <w:p w14:paraId="57F804C3" w14:textId="47A21A0C" w:rsid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>Wilcoxon &lt;- function (zk1, zk2)</w:t>
      </w:r>
    </w:p>
    <w:p w14:paraId="733162D9" w14:textId="73B6BDB9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{  </w:t>
      </w:r>
    </w:p>
    <w:p w14:paraId="48AA0482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K1 = length(zk1)</w:t>
      </w:r>
    </w:p>
    <w:p w14:paraId="3D7BDBCC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K2 = length(zk2)</w:t>
      </w:r>
    </w:p>
    <w:p w14:paraId="53AC0284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</w:t>
      </w:r>
    </w:p>
    <w:p w14:paraId="08E960E4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W &lt;- 0</w:t>
      </w:r>
    </w:p>
    <w:p w14:paraId="7C36C39F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  for (k1 in 1:K1) {</w:t>
      </w:r>
    </w:p>
    <w:p w14:paraId="5BFB9ED3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    W &lt;- W + sum(zk1[k1] &lt; zk2)</w:t>
      </w:r>
    </w:p>
    <w:p w14:paraId="5F08EC6D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    W &lt;- W + 0.5 * sum(zk1[k1] == zk2)</w:t>
      </w:r>
    </w:p>
    <w:p w14:paraId="74630163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  }</w:t>
      </w:r>
    </w:p>
    <w:p w14:paraId="15393378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  W &lt;- W/K1/K2</w:t>
      </w:r>
    </w:p>
    <w:p w14:paraId="4E7849DA" w14:textId="77777777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</w:t>
      </w:r>
    </w:p>
    <w:p w14:paraId="1C2D7E25" w14:textId="4499499C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0E4121">
        <w:rPr>
          <w:rStyle w:val="code2"/>
        </w:rPr>
        <w:t xml:space="preserve">  return (W)  </w:t>
      </w:r>
    </w:p>
    <w:p w14:paraId="1A4B04DA" w14:textId="30CE1E32" w:rsidR="000E4121" w:rsidRPr="000E4121" w:rsidRDefault="000E4121" w:rsidP="000E41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Fonts w:ascii="PT Mono" w:hAnsi="PT Mono"/>
          <w:b/>
          <w:sz w:val="18"/>
          <w:szCs w:val="18"/>
        </w:rPr>
      </w:pPr>
      <w:r w:rsidRPr="000E4121">
        <w:rPr>
          <w:rStyle w:val="code2"/>
        </w:rPr>
        <w:t>}</w:t>
      </w:r>
    </w:p>
    <w:p w14:paraId="4B05ED6C" w14:textId="77777777" w:rsidR="000E4121" w:rsidRDefault="000E4121" w:rsidP="000E4121"/>
    <w:p w14:paraId="37751F96" w14:textId="68E1D72F" w:rsidR="00843461" w:rsidRDefault="004A20B4" w:rsidP="000E4121">
      <w:r>
        <w:t>I</w:t>
      </w:r>
      <w:r w:rsidR="000E4121">
        <w:t xml:space="preserve">nsert </w:t>
      </w:r>
      <w:r>
        <w:t>a breakpoint</w:t>
      </w:r>
      <w:r w:rsidR="000E4121">
        <w:t xml:space="preserve"> </w:t>
      </w:r>
      <w:r w:rsidR="00E0365D">
        <w:t xml:space="preserve">(red dot) </w:t>
      </w:r>
      <w:r w:rsidR="000E4121">
        <w:t xml:space="preserve">at line </w:t>
      </w:r>
      <w:r>
        <w:t>1</w:t>
      </w:r>
      <w:r w:rsidR="000B5E77">
        <w:t>5</w:t>
      </w:r>
      <w:r>
        <w:t xml:space="preserve"> in</w:t>
      </w:r>
      <w:r w:rsidR="000E4121">
        <w:t xml:space="preserve"> file </w:t>
      </w:r>
      <w:proofErr w:type="spellStart"/>
      <w:proofErr w:type="gramStart"/>
      <w:r w:rsidR="000E4121" w:rsidRPr="000E4121">
        <w:rPr>
          <w:rStyle w:val="InLineCode"/>
        </w:rPr>
        <w:t>mainWilcoxon.R</w:t>
      </w:r>
      <w:proofErr w:type="spellEnd"/>
      <w:proofErr w:type="gramEnd"/>
      <w:r w:rsidR="00E0365D">
        <w:t>,</w:t>
      </w:r>
      <w:r w:rsidR="00D82FE4">
        <w:t xml:space="preserve"> </w:t>
      </w:r>
      <w:r w:rsidR="00200675">
        <w:fldChar w:fldCharType="begin"/>
      </w:r>
      <w:r w:rsidR="00200675">
        <w:instrText xml:space="preserve"> REF _Ref372010775 \h </w:instrText>
      </w:r>
      <w:r w:rsidR="00200675">
        <w:fldChar w:fldCharType="separate"/>
      </w:r>
      <w:r w:rsidR="00200675">
        <w:t xml:space="preserve">Figure </w:t>
      </w:r>
      <w:r w:rsidR="00200675">
        <w:rPr>
          <w:noProof/>
        </w:rPr>
        <w:t>1</w:t>
      </w:r>
      <w:r w:rsidR="00200675">
        <w:fldChar w:fldCharType="end"/>
      </w:r>
      <w:r w:rsidR="00E0365D">
        <w:t xml:space="preserve">, </w:t>
      </w:r>
      <w:r w:rsidR="000E4121">
        <w:t xml:space="preserve">and </w:t>
      </w:r>
      <w:r w:rsidRPr="004A20B4">
        <w:rPr>
          <w:rStyle w:val="InLineCode"/>
        </w:rPr>
        <w:t>Source</w:t>
      </w:r>
      <w:r>
        <w:t xml:space="preserve"> the file. </w:t>
      </w:r>
    </w:p>
    <w:p w14:paraId="5600AEED" w14:textId="77777777" w:rsidR="00843461" w:rsidRDefault="00843461" w:rsidP="000E4121"/>
    <w:p w14:paraId="73439535" w14:textId="3697702D" w:rsidR="00843461" w:rsidRDefault="000B5E77" w:rsidP="000E4121">
      <w:r>
        <w:rPr>
          <w:noProof/>
        </w:rPr>
        <w:lastRenderedPageBreak/>
        <w:drawing>
          <wp:inline distT="0" distB="0" distL="0" distR="0" wp14:anchorId="7234AAD1" wp14:editId="0029CF70">
            <wp:extent cx="6858000" cy="39840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B54E" w14:textId="4FCB4B28" w:rsidR="00843461" w:rsidRDefault="00200675" w:rsidP="00637AEF">
      <w:pPr>
        <w:pStyle w:val="Caption"/>
      </w:pPr>
      <w:bookmarkStart w:id="0" w:name="_Ref372010775"/>
      <w:r>
        <w:t xml:space="preserve">Figure </w:t>
      </w:r>
      <w:r w:rsidR="00B46143">
        <w:fldChar w:fldCharType="begin"/>
      </w:r>
      <w:r w:rsidR="00B46143">
        <w:instrText xml:space="preserve"> SEQ Figure \* ARABIC </w:instrText>
      </w:r>
      <w:r w:rsidR="00B46143">
        <w:fldChar w:fldCharType="separate"/>
      </w:r>
      <w:r w:rsidR="00B35E91">
        <w:rPr>
          <w:noProof/>
        </w:rPr>
        <w:t>1</w:t>
      </w:r>
      <w:r w:rsidR="00B46143">
        <w:rPr>
          <w:noProof/>
        </w:rPr>
        <w:fldChar w:fldCharType="end"/>
      </w:r>
      <w:bookmarkEnd w:id="0"/>
      <w:r w:rsidR="00843461">
        <w:t xml:space="preserve">: The red dot indicates that a break has been inserted at line 12. </w:t>
      </w:r>
      <w:r w:rsidR="00E0365D">
        <w:t>Sourcing the file cause execution to suspend in debug mode at this line,</w:t>
      </w:r>
      <w:r w:rsidR="00D82FE4">
        <w:t xml:space="preserve"> and Debug options </w:t>
      </w:r>
      <w:proofErr w:type="gramStart"/>
      <w:r w:rsidR="00D82FE4">
        <w:t>are</w:t>
      </w:r>
      <w:proofErr w:type="gramEnd"/>
      <w:r w:rsidR="00D82FE4">
        <w:t xml:space="preserve"> shown as in </w:t>
      </w:r>
      <w:r w:rsidR="000B5E77">
        <w:fldChar w:fldCharType="begin"/>
      </w:r>
      <w:r w:rsidR="000B5E77">
        <w:instrText xml:space="preserve"> REF _Ref372010916 \h </w:instrText>
      </w:r>
      <w:r w:rsidR="000B5E77">
        <w:fldChar w:fldCharType="separate"/>
      </w:r>
      <w:r w:rsidR="000B5E77">
        <w:t xml:space="preserve">Figure </w:t>
      </w:r>
      <w:r w:rsidR="000B5E77">
        <w:rPr>
          <w:noProof/>
        </w:rPr>
        <w:t>2</w:t>
      </w:r>
      <w:r w:rsidR="000B5E77">
        <w:fldChar w:fldCharType="end"/>
      </w:r>
      <w:r w:rsidR="00E0365D">
        <w:t>.</w:t>
      </w:r>
    </w:p>
    <w:p w14:paraId="02C00DAA" w14:textId="77777777" w:rsidR="00843461" w:rsidRDefault="00843461" w:rsidP="000E4121"/>
    <w:p w14:paraId="1CD8EC88" w14:textId="77777777" w:rsidR="00843461" w:rsidRDefault="00843461" w:rsidP="000E4121"/>
    <w:p w14:paraId="37207CFE" w14:textId="7061FB61" w:rsidR="0016449D" w:rsidRDefault="0016449D" w:rsidP="000E4121">
      <w:r>
        <w:t xml:space="preserve">In the </w:t>
      </w:r>
      <w:r w:rsidRPr="0016449D">
        <w:rPr>
          <w:rStyle w:val="InLineCode"/>
        </w:rPr>
        <w:t>Console</w:t>
      </w:r>
      <w:r>
        <w:t xml:space="preserve"> window one should see </w:t>
      </w:r>
      <w:r w:rsidR="000B5E77">
        <w:fldChar w:fldCharType="begin"/>
      </w:r>
      <w:r w:rsidR="000B5E77">
        <w:instrText xml:space="preserve"> REF _Ref372010916 \h </w:instrText>
      </w:r>
      <w:r w:rsidR="000B5E77">
        <w:fldChar w:fldCharType="separate"/>
      </w:r>
      <w:r w:rsidR="000B5E77">
        <w:t xml:space="preserve">Figure </w:t>
      </w:r>
      <w:r w:rsidR="000B5E77">
        <w:rPr>
          <w:noProof/>
        </w:rPr>
        <w:t>2</w:t>
      </w:r>
      <w:r w:rsidR="000B5E77">
        <w:fldChar w:fldCharType="end"/>
      </w:r>
      <w:r>
        <w:t xml:space="preserve">. </w:t>
      </w:r>
    </w:p>
    <w:p w14:paraId="50C465F4" w14:textId="77777777" w:rsidR="0016449D" w:rsidRDefault="0016449D" w:rsidP="000E4121"/>
    <w:p w14:paraId="5D595E27" w14:textId="5AAFFA0E" w:rsidR="00843461" w:rsidRDefault="00843461" w:rsidP="000E4121">
      <w:r>
        <w:rPr>
          <w:noProof/>
        </w:rPr>
        <w:drawing>
          <wp:inline distT="0" distB="0" distL="0" distR="0" wp14:anchorId="6CD7561D" wp14:editId="6A518A17">
            <wp:extent cx="6858000" cy="2274337"/>
            <wp:effectExtent l="0" t="0" r="0" b="1206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AC7E" w14:textId="2ED5CE87" w:rsidR="00843461" w:rsidRDefault="000B5E77" w:rsidP="00843461">
      <w:pPr>
        <w:pStyle w:val="Caption"/>
      </w:pPr>
      <w:bookmarkStart w:id="1" w:name="_Ref372010916"/>
      <w:r>
        <w:t xml:space="preserve">Figure </w:t>
      </w:r>
      <w:r w:rsidR="00B46143">
        <w:fldChar w:fldCharType="begin"/>
      </w:r>
      <w:r w:rsidR="00B46143">
        <w:instrText xml:space="preserve"> SEQ Figure \* ARABIC </w:instrText>
      </w:r>
      <w:r w:rsidR="00B46143">
        <w:fldChar w:fldCharType="separate"/>
      </w:r>
      <w:r w:rsidR="00B35E91">
        <w:rPr>
          <w:noProof/>
        </w:rPr>
        <w:t>2</w:t>
      </w:r>
      <w:r w:rsidR="00B46143">
        <w:rPr>
          <w:noProof/>
        </w:rPr>
        <w:fldChar w:fldCharType="end"/>
      </w:r>
      <w:bookmarkEnd w:id="1"/>
      <w:r w:rsidR="00843461">
        <w:t>:</w:t>
      </w:r>
      <w:r w:rsidR="00E0365D">
        <w:t xml:space="preserve"> This screen-shot of the </w:t>
      </w:r>
      <w:r w:rsidR="00E0365D" w:rsidRPr="00E0365D">
        <w:rPr>
          <w:rStyle w:val="code2"/>
          <w:sz w:val="18"/>
          <w:szCs w:val="18"/>
        </w:rPr>
        <w:t>Console</w:t>
      </w:r>
      <w:r w:rsidR="00E0365D">
        <w:t xml:space="preserve"> windows shows the debug options; the buttons are from left to right: </w:t>
      </w:r>
      <w:r w:rsidR="00E0365D" w:rsidRPr="00E0365D">
        <w:rPr>
          <w:rStyle w:val="code2"/>
          <w:sz w:val="18"/>
          <w:szCs w:val="18"/>
        </w:rPr>
        <w:t>Next</w:t>
      </w:r>
      <w:r w:rsidR="00E0365D">
        <w:t>, "</w:t>
      </w:r>
      <w:r w:rsidR="00E0365D" w:rsidRPr="00E0365D">
        <w:rPr>
          <w:i/>
        </w:rPr>
        <w:t>enter function/loop</w:t>
      </w:r>
      <w:r w:rsidR="00E0365D">
        <w:t>", "</w:t>
      </w:r>
      <w:r w:rsidR="00E0365D" w:rsidRPr="00E0365D">
        <w:rPr>
          <w:i/>
        </w:rPr>
        <w:t>exit function loop</w:t>
      </w:r>
      <w:r w:rsidR="00E0365D">
        <w:t xml:space="preserve">", </w:t>
      </w:r>
      <w:r w:rsidR="00E0365D" w:rsidRPr="00E0365D">
        <w:rPr>
          <w:rStyle w:val="code2"/>
          <w:sz w:val="18"/>
          <w:szCs w:val="18"/>
        </w:rPr>
        <w:t>Continue</w:t>
      </w:r>
      <w:r w:rsidR="00E0365D">
        <w:t xml:space="preserve"> execution and </w:t>
      </w:r>
      <w:r w:rsidR="00E0365D" w:rsidRPr="00E0365D">
        <w:rPr>
          <w:rStyle w:val="code2"/>
          <w:sz w:val="18"/>
          <w:szCs w:val="18"/>
        </w:rPr>
        <w:t>Stop</w:t>
      </w:r>
      <w:r w:rsidR="00E0365D">
        <w:t xml:space="preserve"> or exit debug mode.</w:t>
      </w:r>
    </w:p>
    <w:p w14:paraId="23ECD221" w14:textId="77777777" w:rsidR="00843461" w:rsidRDefault="00843461" w:rsidP="000E4121"/>
    <w:p w14:paraId="667CECCC" w14:textId="3233B74B" w:rsidR="00637AEF" w:rsidRDefault="0016449D" w:rsidP="000E4121">
      <w:r>
        <w:t xml:space="preserve">Clicking on </w:t>
      </w:r>
      <w:r w:rsidRPr="003A7509">
        <w:rPr>
          <w:rStyle w:val="InLineCode"/>
        </w:rPr>
        <w:t>Next</w:t>
      </w:r>
      <w:r>
        <w:t xml:space="preserve"> execute</w:t>
      </w:r>
      <w:r w:rsidR="00D82FE4">
        <w:t>s</w:t>
      </w:r>
      <w:r>
        <w:t xml:space="preserve"> the statement</w:t>
      </w:r>
      <w:r w:rsidR="000B5E77">
        <w:t>, but don't do so right now</w:t>
      </w:r>
      <w:r>
        <w:t xml:space="preserve">. The symbol to </w:t>
      </w:r>
      <w:r w:rsidR="000B5E77">
        <w:t>the</w:t>
      </w:r>
      <w:r>
        <w:t xml:space="preserve"> immediate right</w:t>
      </w:r>
      <w:r w:rsidR="000B5E77">
        <w:t xml:space="preserve"> of the</w:t>
      </w:r>
      <w:r w:rsidR="000B5E77" w:rsidRPr="000B5E77">
        <w:rPr>
          <w:rStyle w:val="InLineCode"/>
        </w:rPr>
        <w:t xml:space="preserve"> Next</w:t>
      </w:r>
      <w:r w:rsidR="000B5E77">
        <w:t xml:space="preserve"> button</w:t>
      </w:r>
      <w:r>
        <w:t>, which could be described as an arrow stepping into code contained in braces is what the author terms "</w:t>
      </w:r>
      <w:r w:rsidRPr="0016449D">
        <w:rPr>
          <w:i/>
        </w:rPr>
        <w:t>enter loop/function</w:t>
      </w:r>
      <w:r>
        <w:t>".</w:t>
      </w:r>
      <w:r w:rsidR="000B5E77">
        <w:t xml:space="preserve"> The next-</w:t>
      </w:r>
      <w:r>
        <w:t>right button steps out of a function (or from inside a for-loop) to the calling statement or the outer layer, is what the author terms "</w:t>
      </w:r>
      <w:r>
        <w:rPr>
          <w:i/>
        </w:rPr>
        <w:t>exit</w:t>
      </w:r>
      <w:r w:rsidRPr="0016449D">
        <w:rPr>
          <w:i/>
        </w:rPr>
        <w:t xml:space="preserve"> loop/function</w:t>
      </w:r>
      <w:r>
        <w:t xml:space="preserve">". The button labeled </w:t>
      </w:r>
      <w:r w:rsidRPr="003A7509">
        <w:rPr>
          <w:rStyle w:val="InLineCode"/>
        </w:rPr>
        <w:t>Continue</w:t>
      </w:r>
      <w:r>
        <w:t xml:space="preserve"> executes all code until the next break point is encountered, if any, and finally the </w:t>
      </w:r>
      <w:r w:rsidRPr="003A7509">
        <w:rPr>
          <w:rStyle w:val="InLineCode"/>
        </w:rPr>
        <w:t>Stop</w:t>
      </w:r>
      <w:r>
        <w:t xml:space="preserve"> button gets </w:t>
      </w:r>
      <w:r>
        <w:lastRenderedPageBreak/>
        <w:t>one out of debug mode. Click the "</w:t>
      </w:r>
      <w:r w:rsidRPr="0016449D">
        <w:rPr>
          <w:i/>
        </w:rPr>
        <w:t>enter loop/function</w:t>
      </w:r>
      <w:r>
        <w:t xml:space="preserve">" button. </w:t>
      </w:r>
      <w:r w:rsidR="00637AEF">
        <w:t xml:space="preserve">The code pointer should be at line </w:t>
      </w:r>
      <w:r w:rsidR="00B71B3E">
        <w:t>1</w:t>
      </w:r>
      <w:r w:rsidR="00637AEF">
        <w:t xml:space="preserve"> in file </w:t>
      </w:r>
      <w:proofErr w:type="spellStart"/>
      <w:r w:rsidR="00637AEF" w:rsidRPr="000E4121">
        <w:rPr>
          <w:rStyle w:val="InLineCode"/>
        </w:rPr>
        <w:t>Wilcoxon.R</w:t>
      </w:r>
      <w:proofErr w:type="spellEnd"/>
      <w:r w:rsidR="00637AEF">
        <w:t xml:space="preserve">, </w:t>
      </w:r>
      <w:r w:rsidR="00B71B3E">
        <w:fldChar w:fldCharType="begin"/>
      </w:r>
      <w:r w:rsidR="00B71B3E">
        <w:instrText xml:space="preserve"> REF _Ref372011124 \h </w:instrText>
      </w:r>
      <w:r w:rsidR="00B71B3E">
        <w:fldChar w:fldCharType="separate"/>
      </w:r>
      <w:r w:rsidR="00B71B3E">
        <w:t xml:space="preserve">Figure </w:t>
      </w:r>
      <w:r w:rsidR="00B71B3E">
        <w:rPr>
          <w:noProof/>
        </w:rPr>
        <w:t>3</w:t>
      </w:r>
      <w:r w:rsidR="00B71B3E">
        <w:fldChar w:fldCharType="end"/>
      </w:r>
      <w:r w:rsidR="00637AEF">
        <w:t xml:space="preserve">. </w:t>
      </w:r>
    </w:p>
    <w:p w14:paraId="49BE315E" w14:textId="1D856A0E" w:rsidR="00843461" w:rsidRDefault="00843461" w:rsidP="000E4121">
      <w:r>
        <w:rPr>
          <w:noProof/>
        </w:rPr>
        <w:drawing>
          <wp:inline distT="0" distB="0" distL="0" distR="0" wp14:anchorId="039D3635" wp14:editId="740D966B">
            <wp:extent cx="6858000" cy="3592977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6C19" w14:textId="28B67EBE" w:rsidR="00843461" w:rsidRDefault="000B5E77" w:rsidP="000B5E77">
      <w:pPr>
        <w:pStyle w:val="Caption"/>
      </w:pPr>
      <w:bookmarkStart w:id="2" w:name="_Ref372011124"/>
      <w:r>
        <w:t xml:space="preserve">Figure </w:t>
      </w:r>
      <w:fldSimple w:instr=" SEQ Figure \* ARABIC ">
        <w:r w:rsidR="00B35E91">
          <w:rPr>
            <w:noProof/>
          </w:rPr>
          <w:t>3</w:t>
        </w:r>
      </w:fldSimple>
      <w:bookmarkEnd w:id="2"/>
      <w:r w:rsidR="00843461">
        <w:t xml:space="preserve">: </w:t>
      </w:r>
      <w:r w:rsidR="00637AEF">
        <w:t xml:space="preserve">Effect on entering function; code pointer is at line </w:t>
      </w:r>
      <w:r w:rsidR="00B71B3E">
        <w:t>1</w:t>
      </w:r>
      <w:r w:rsidR="00637AEF">
        <w:t xml:space="preserve">. </w:t>
      </w:r>
    </w:p>
    <w:p w14:paraId="1EF506CF" w14:textId="77777777" w:rsidR="000B5E77" w:rsidRDefault="000B5E77" w:rsidP="000E4121"/>
    <w:p w14:paraId="2CE557DE" w14:textId="614D6BFC" w:rsidR="00843461" w:rsidRDefault="0016449D" w:rsidP="000E4121">
      <w:r>
        <w:t xml:space="preserve">The green arrow shows the next statement to be executed and new debug menu items have appeared in the </w:t>
      </w:r>
      <w:r w:rsidRPr="0016449D">
        <w:rPr>
          <w:rStyle w:val="InLineCode"/>
        </w:rPr>
        <w:t>Console</w:t>
      </w:r>
      <w:r>
        <w:t xml:space="preserve"> window. </w:t>
      </w:r>
      <w:r w:rsidR="004A20B4">
        <w:t xml:space="preserve">Lines 3 and 4 </w:t>
      </w:r>
      <w:r w:rsidR="00F2257D">
        <w:t>calculate</w:t>
      </w:r>
      <w:r w:rsidR="004A20B4">
        <w:t xml:space="preserve"> the number of non-diseased </w:t>
      </w:r>
      <w:r w:rsidR="004A20B4" w:rsidRPr="000E4121">
        <w:rPr>
          <w:rStyle w:val="InLineCode"/>
        </w:rPr>
        <w:t>K1</w:t>
      </w:r>
      <w:r w:rsidR="004A20B4">
        <w:t xml:space="preserve"> and diseased cases </w:t>
      </w:r>
      <w:r w:rsidR="004A20B4" w:rsidRPr="000E4121">
        <w:rPr>
          <w:rStyle w:val="InLineCode"/>
        </w:rPr>
        <w:t>K2</w:t>
      </w:r>
      <w:r w:rsidR="004A20B4">
        <w:t xml:space="preserve">, respectively. Keep clicking </w:t>
      </w:r>
      <w:proofErr w:type="gramStart"/>
      <w:r w:rsidR="004A20B4" w:rsidRPr="004A20B4">
        <w:rPr>
          <w:rStyle w:val="InLineCode"/>
        </w:rPr>
        <w:t>Next</w:t>
      </w:r>
      <w:proofErr w:type="gramEnd"/>
      <w:r w:rsidR="004A20B4">
        <w:t xml:space="preserve"> until the code pointer is at line 7. </w:t>
      </w:r>
    </w:p>
    <w:p w14:paraId="4BD7B6A5" w14:textId="77777777" w:rsidR="00843461" w:rsidRDefault="00843461" w:rsidP="000E4121"/>
    <w:p w14:paraId="2D86B47B" w14:textId="4556FA66" w:rsidR="00843461" w:rsidRDefault="00F2257D" w:rsidP="000E4121">
      <w:r>
        <w:rPr>
          <w:noProof/>
        </w:rPr>
        <w:drawing>
          <wp:inline distT="0" distB="0" distL="0" distR="0" wp14:anchorId="0D91E1B8" wp14:editId="5E6481A3">
            <wp:extent cx="6858000" cy="2265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EAEB" w14:textId="78C334BF" w:rsidR="00843461" w:rsidRDefault="00F2257D" w:rsidP="00843461">
      <w:pPr>
        <w:pStyle w:val="Caption"/>
      </w:pPr>
      <w:r>
        <w:t xml:space="preserve">Figure </w:t>
      </w:r>
      <w:r w:rsidR="00B46143">
        <w:fldChar w:fldCharType="begin"/>
      </w:r>
      <w:r w:rsidR="00B46143">
        <w:instrText xml:space="preserve"> SEQ Figure \* ARABIC </w:instrText>
      </w:r>
      <w:r w:rsidR="00B46143">
        <w:fldChar w:fldCharType="separate"/>
      </w:r>
      <w:r w:rsidR="00B35E91">
        <w:rPr>
          <w:noProof/>
        </w:rPr>
        <w:t>4</w:t>
      </w:r>
      <w:r w:rsidR="00B46143">
        <w:rPr>
          <w:noProof/>
        </w:rPr>
        <w:fldChar w:fldCharType="end"/>
      </w:r>
      <w:r w:rsidR="00843461">
        <w:t xml:space="preserve">: </w:t>
      </w:r>
      <w:r w:rsidR="00637AEF">
        <w:t xml:space="preserve">Code pointer has been advanced to line 7 by repeatedly clicking </w:t>
      </w:r>
      <w:proofErr w:type="gramStart"/>
      <w:r w:rsidR="00637AEF" w:rsidRPr="00637AEF">
        <w:rPr>
          <w:rStyle w:val="code2"/>
          <w:sz w:val="18"/>
          <w:szCs w:val="18"/>
        </w:rPr>
        <w:t>Next</w:t>
      </w:r>
      <w:proofErr w:type="gramEnd"/>
      <w:r w:rsidR="00637AEF">
        <w:t>.</w:t>
      </w:r>
    </w:p>
    <w:p w14:paraId="4AEB1B3A" w14:textId="77777777" w:rsidR="00843461" w:rsidRDefault="00843461" w:rsidP="000E4121"/>
    <w:p w14:paraId="3F095B81" w14:textId="7568AD92" w:rsidR="000E4121" w:rsidRDefault="004A20B4" w:rsidP="000E4121">
      <w:r>
        <w:t>T</w:t>
      </w:r>
      <w:r w:rsidR="000E4121">
        <w:t xml:space="preserve">he construct </w:t>
      </w:r>
      <w:r w:rsidR="000E4121" w:rsidRPr="000E4121">
        <w:rPr>
          <w:rStyle w:val="InLineCode"/>
        </w:rPr>
        <w:t>sum(zk1[k1] &lt; zk2)</w:t>
      </w:r>
      <w:r w:rsidR="000E4121">
        <w:t xml:space="preserve"> sums the number of instances that a specific value of </w:t>
      </w:r>
      <w:r w:rsidRPr="004A20B4">
        <w:rPr>
          <w:rStyle w:val="InLineCode"/>
        </w:rPr>
        <w:t>z</w:t>
      </w:r>
      <w:r>
        <w:t>[</w:t>
      </w:r>
      <w:r w:rsidR="000E4121" w:rsidRPr="000E4121">
        <w:rPr>
          <w:rStyle w:val="InLineCode"/>
        </w:rPr>
        <w:t>k1</w:t>
      </w:r>
      <w:r>
        <w:rPr>
          <w:rStyle w:val="InLineCode"/>
        </w:rPr>
        <w:t>]</w:t>
      </w:r>
      <w:r w:rsidR="000E4121">
        <w:t xml:space="preserve"> is smaller than elements in </w:t>
      </w:r>
      <w:r w:rsidR="000E4121" w:rsidRPr="000E4121">
        <w:rPr>
          <w:rStyle w:val="InLineCode"/>
        </w:rPr>
        <w:t>zk2</w:t>
      </w:r>
      <w:r w:rsidR="000E4121">
        <w:t xml:space="preserve">. The next line sums the number of instances that a specific value of </w:t>
      </w:r>
      <w:r w:rsidRPr="004A20B4">
        <w:rPr>
          <w:rStyle w:val="InLineCode"/>
        </w:rPr>
        <w:t>z</w:t>
      </w:r>
      <w:r>
        <w:t>[</w:t>
      </w:r>
      <w:r w:rsidRPr="000E4121">
        <w:rPr>
          <w:rStyle w:val="InLineCode"/>
        </w:rPr>
        <w:t>k1</w:t>
      </w:r>
      <w:r>
        <w:rPr>
          <w:rStyle w:val="InLineCode"/>
        </w:rPr>
        <w:t>]</w:t>
      </w:r>
      <w:r w:rsidR="000E4121">
        <w:t xml:space="preserve"> equals elements in </w:t>
      </w:r>
      <w:r w:rsidR="000E4121" w:rsidRPr="000E4121">
        <w:rPr>
          <w:rStyle w:val="InLineCode"/>
        </w:rPr>
        <w:t>zk2</w:t>
      </w:r>
      <w:r w:rsidR="000E4121">
        <w:t>. The illustratio</w:t>
      </w:r>
      <w:r w:rsidR="000943A5">
        <w:t>n below gives the general idea.</w:t>
      </w:r>
    </w:p>
    <w:p w14:paraId="6ABC1F9E" w14:textId="28891B2B" w:rsidR="000E4121" w:rsidRDefault="00841E31" w:rsidP="000E4121">
      <w:pPr>
        <w:pStyle w:val="Heading3"/>
      </w:pPr>
      <w:r w:rsidRPr="00841E31">
        <w:t>Online Appendix 5.A</w:t>
      </w:r>
      <w:r>
        <w:t>.3</w:t>
      </w:r>
      <w:r w:rsidR="005A50D3">
        <w:t>: Code Snippet</w:t>
      </w:r>
    </w:p>
    <w:p w14:paraId="6EEFB903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>Browse[3]&gt; zk2</w:t>
      </w:r>
    </w:p>
    <w:p w14:paraId="7D998885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 xml:space="preserve"> [1] 1 </w:t>
      </w:r>
      <w:proofErr w:type="spellStart"/>
      <w:r w:rsidRPr="004A20B4">
        <w:rPr>
          <w:rStyle w:val="code2"/>
        </w:rPr>
        <w:t>1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1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1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1</w:t>
      </w:r>
      <w:proofErr w:type="spellEnd"/>
      <w:r w:rsidRPr="004A20B4">
        <w:rPr>
          <w:rStyle w:val="code2"/>
        </w:rPr>
        <w:t xml:space="preserve"> 2 </w:t>
      </w:r>
      <w:proofErr w:type="spellStart"/>
      <w:r w:rsidRPr="004A20B4">
        <w:rPr>
          <w:rStyle w:val="code2"/>
        </w:rPr>
        <w:t>2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2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2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2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2</w:t>
      </w:r>
      <w:proofErr w:type="spellEnd"/>
      <w:r w:rsidRPr="004A20B4">
        <w:rPr>
          <w:rStyle w:val="code2"/>
        </w:rPr>
        <w:t xml:space="preserve"> 3 </w:t>
      </w:r>
      <w:proofErr w:type="spellStart"/>
      <w:r w:rsidRPr="004A20B4">
        <w:rPr>
          <w:rStyle w:val="code2"/>
        </w:rPr>
        <w:t>3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3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3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3</w:t>
      </w:r>
      <w:proofErr w:type="spellEnd"/>
      <w:r w:rsidRPr="004A20B4">
        <w:rPr>
          <w:rStyle w:val="code2"/>
        </w:rPr>
        <w:t xml:space="preserve"> 4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4</w:t>
      </w:r>
      <w:proofErr w:type="spellEnd"/>
      <w:r w:rsidRPr="004A20B4">
        <w:rPr>
          <w:rStyle w:val="code2"/>
        </w:rPr>
        <w:t xml:space="preserve"> 5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</w:p>
    <w:p w14:paraId="06174DD5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 xml:space="preserve">[41] 5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5</w:t>
      </w:r>
      <w:proofErr w:type="spellEnd"/>
    </w:p>
    <w:p w14:paraId="47118D11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lastRenderedPageBreak/>
        <w:t>Browse[3]&gt; zk1[k1]</w:t>
      </w:r>
    </w:p>
    <w:p w14:paraId="075D90DB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>[1] 1</w:t>
      </w:r>
    </w:p>
    <w:p w14:paraId="2B8AE692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>Browse[3]&gt; zk1[k1] &lt; zk2</w:t>
      </w:r>
    </w:p>
    <w:p w14:paraId="0ABC2DAF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 xml:space="preserve"> [1] FALSE </w:t>
      </w:r>
      <w:proofErr w:type="spellStart"/>
      <w:r w:rsidRPr="004A20B4">
        <w:rPr>
          <w:rStyle w:val="code2"/>
        </w:rPr>
        <w:t>FALSE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FALSE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FALSE</w:t>
      </w:r>
      <w:proofErr w:type="spellEnd"/>
      <w:r w:rsidRPr="004A20B4">
        <w:rPr>
          <w:rStyle w:val="code2"/>
        </w:rPr>
        <w:t xml:space="preserve"> </w:t>
      </w:r>
      <w:proofErr w:type="spellStart"/>
      <w:r w:rsidRPr="004A20B4">
        <w:rPr>
          <w:rStyle w:val="code2"/>
        </w:rPr>
        <w:t>FALSE</w:t>
      </w:r>
      <w:proofErr w:type="spellEnd"/>
      <w:r w:rsidRPr="004A20B4">
        <w:rPr>
          <w:rStyle w:val="code2"/>
        </w:rPr>
        <w:t xml:space="preserve">  TRUE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</w:p>
    <w:p w14:paraId="7031405A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 xml:space="preserve">[14]  TRUE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</w:p>
    <w:p w14:paraId="2C7EBC3A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 xml:space="preserve">[27]  TRUE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</w:p>
    <w:p w14:paraId="1507B68B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 xml:space="preserve">[40]  TRUE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  <w:r w:rsidRPr="004A20B4">
        <w:rPr>
          <w:rStyle w:val="code2"/>
        </w:rPr>
        <w:t xml:space="preserve">  </w:t>
      </w:r>
      <w:proofErr w:type="spellStart"/>
      <w:r w:rsidRPr="004A20B4">
        <w:rPr>
          <w:rStyle w:val="code2"/>
        </w:rPr>
        <w:t>TRUE</w:t>
      </w:r>
      <w:proofErr w:type="spellEnd"/>
    </w:p>
    <w:p w14:paraId="63F2B22F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>Browse[3]&gt; sum(zk1[k1] &lt; zk2)</w:t>
      </w:r>
    </w:p>
    <w:p w14:paraId="70AA9E0C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>[1] 45</w:t>
      </w:r>
    </w:p>
    <w:p w14:paraId="5C7E1E8E" w14:textId="77777777" w:rsidR="004A20B4" w:rsidRPr="004A20B4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4A20B4">
        <w:rPr>
          <w:rStyle w:val="code2"/>
        </w:rPr>
        <w:t>Browse[3]&gt; sum(zk1[k1] == zk2)</w:t>
      </w:r>
    </w:p>
    <w:p w14:paraId="5D56580B" w14:textId="6D671283" w:rsidR="000E4121" w:rsidRPr="000E4121" w:rsidRDefault="004A20B4" w:rsidP="004A20B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Fonts w:ascii="PT Mono" w:hAnsi="PT Mono"/>
          <w:b/>
          <w:sz w:val="18"/>
          <w:szCs w:val="18"/>
        </w:rPr>
      </w:pPr>
      <w:r w:rsidRPr="004A20B4">
        <w:rPr>
          <w:rStyle w:val="code2"/>
        </w:rPr>
        <w:t>[1] 5</w:t>
      </w:r>
    </w:p>
    <w:p w14:paraId="5283855A" w14:textId="77777777" w:rsidR="00637AEF" w:rsidRDefault="004A20B4" w:rsidP="000E4121">
      <w:r>
        <w:t xml:space="preserve"> </w:t>
      </w:r>
    </w:p>
    <w:p w14:paraId="59F22550" w14:textId="30CA888E" w:rsidR="00637AEF" w:rsidRDefault="00637AEF" w:rsidP="000E4121">
      <w:r>
        <w:t>T</w:t>
      </w:r>
      <w:r w:rsidR="004A20B4">
        <w:t xml:space="preserve">here are 45 instances of the </w:t>
      </w:r>
      <w:r w:rsidR="004A20B4" w:rsidRPr="00637AEF">
        <w:rPr>
          <w:u w:val="single"/>
        </w:rPr>
        <w:t>first</w:t>
      </w:r>
      <w:r w:rsidR="004A20B4">
        <w:t xml:space="preserve"> non-diseased case z-sample being smaller than any diseased case z-sample and 5 instances where the two are equal. Clicking </w:t>
      </w:r>
      <w:proofErr w:type="gramStart"/>
      <w:r w:rsidR="004A20B4" w:rsidRPr="004A20B4">
        <w:rPr>
          <w:rStyle w:val="InLineCode"/>
        </w:rPr>
        <w:t>Next</w:t>
      </w:r>
      <w:proofErr w:type="gramEnd"/>
      <w:r w:rsidR="004A20B4">
        <w:t xml:space="preserve"> twice gets to the next value of </w:t>
      </w:r>
      <w:r w:rsidR="004A20B4" w:rsidRPr="004A20B4">
        <w:rPr>
          <w:rStyle w:val="InLineCode"/>
        </w:rPr>
        <w:t>k1</w:t>
      </w:r>
      <w:r w:rsidR="004A20B4">
        <w:t xml:space="preserve">, and </w:t>
      </w:r>
      <w:r w:rsidR="004A20B4" w:rsidRPr="004A20B4">
        <w:rPr>
          <w:rStyle w:val="InLineCode"/>
        </w:rPr>
        <w:t>W</w:t>
      </w:r>
      <w:r w:rsidR="004A20B4">
        <w:t xml:space="preserve"> is 47.5</w:t>
      </w:r>
      <w:r w:rsidR="00F2257D">
        <w:t xml:space="preserve"> (confirm in </w:t>
      </w:r>
      <w:r w:rsidR="00F2257D" w:rsidRPr="00F2257D">
        <w:rPr>
          <w:rStyle w:val="InLineCode"/>
        </w:rPr>
        <w:t>Environment</w:t>
      </w:r>
      <w:r w:rsidR="00F2257D">
        <w:t xml:space="preserve"> window)</w:t>
      </w:r>
      <w:r w:rsidR="004A20B4">
        <w:t>. Click the "</w:t>
      </w:r>
      <w:r w:rsidR="004A20B4" w:rsidRPr="004A20B4">
        <w:rPr>
          <w:i/>
        </w:rPr>
        <w:t>get me out of this loop</w:t>
      </w:r>
      <w:r w:rsidR="004A20B4">
        <w:rPr>
          <w:i/>
        </w:rPr>
        <w:t>/function</w:t>
      </w:r>
      <w:r w:rsidR="004A20B4">
        <w:t>" button</w:t>
      </w:r>
      <w:r>
        <w:t>, which keeps repeating lines 7 and 8 for the rest of the non-diseased cases</w:t>
      </w:r>
      <w:r w:rsidR="004A20B4">
        <w:t xml:space="preserve">. </w:t>
      </w:r>
      <w:r>
        <w:t xml:space="preserve">The final result is </w:t>
      </w:r>
      <w:r w:rsidR="004A20B4" w:rsidRPr="004A20B4">
        <w:rPr>
          <w:rStyle w:val="InLineCode"/>
        </w:rPr>
        <w:t>W</w:t>
      </w:r>
      <w:r w:rsidR="004A20B4">
        <w:t xml:space="preserve"> is 2582</w:t>
      </w:r>
      <w:r>
        <w:t>, which is obviously not a probability</w:t>
      </w:r>
      <w:r w:rsidR="004A20B4">
        <w:t xml:space="preserve">. Dividing by the total number of comparisons yields the final value of the </w:t>
      </w:r>
      <w:r>
        <w:t xml:space="preserve">Wilcoxon </w:t>
      </w:r>
      <w:r w:rsidR="004A20B4">
        <w:t xml:space="preserve">statistic: click </w:t>
      </w:r>
      <w:r w:rsidR="004A20B4" w:rsidRPr="004A20B4">
        <w:rPr>
          <w:rStyle w:val="InLineCode"/>
        </w:rPr>
        <w:t>Next</w:t>
      </w:r>
      <w:r w:rsidR="004A20B4">
        <w:t xml:space="preserve">, revealing </w:t>
      </w:r>
      <w:r w:rsidR="004A20B4" w:rsidRPr="004A20B4">
        <w:rPr>
          <w:rStyle w:val="InLineCode"/>
        </w:rPr>
        <w:t>W</w:t>
      </w:r>
      <w:r w:rsidR="004A20B4">
        <w:t xml:space="preserve"> = 0.8607, which is the desired Wilcoxon statistic. Click "</w:t>
      </w:r>
      <w:r w:rsidR="004A20B4" w:rsidRPr="004A20B4">
        <w:rPr>
          <w:i/>
        </w:rPr>
        <w:t>get me out of this loop</w:t>
      </w:r>
      <w:r w:rsidR="004A20B4">
        <w:rPr>
          <w:i/>
        </w:rPr>
        <w:t>/function</w:t>
      </w:r>
      <w:r w:rsidR="004A20B4">
        <w:t>" to return to line 13 of the main function</w:t>
      </w:r>
      <w:r>
        <w:t xml:space="preserve">, </w:t>
      </w:r>
      <w:r w:rsidR="00B35E91">
        <w:fldChar w:fldCharType="begin"/>
      </w:r>
      <w:r w:rsidR="00B35E91">
        <w:instrText xml:space="preserve"> REF _Ref372011515 \h </w:instrText>
      </w:r>
      <w:r w:rsidR="00B35E91">
        <w:fldChar w:fldCharType="separate"/>
      </w:r>
      <w:r w:rsidR="00B35E91">
        <w:t xml:space="preserve">Figure </w:t>
      </w:r>
      <w:r w:rsidR="00B35E91">
        <w:rPr>
          <w:noProof/>
        </w:rPr>
        <w:t>5</w:t>
      </w:r>
      <w:r w:rsidR="00B35E91">
        <w:fldChar w:fldCharType="end"/>
      </w:r>
      <w:r w:rsidR="004A20B4">
        <w:t xml:space="preserve">. </w:t>
      </w:r>
    </w:p>
    <w:p w14:paraId="2565D831" w14:textId="77777777" w:rsidR="00637AEF" w:rsidRDefault="00637AEF" w:rsidP="000E4121"/>
    <w:p w14:paraId="22D1710D" w14:textId="7147D565" w:rsidR="00637AEF" w:rsidRDefault="005C1F73" w:rsidP="000E4121">
      <w:r>
        <w:rPr>
          <w:noProof/>
        </w:rPr>
        <w:drawing>
          <wp:inline distT="0" distB="0" distL="0" distR="0" wp14:anchorId="0A2050B0" wp14:editId="23978CB4">
            <wp:extent cx="6858000" cy="42169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1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3688" w14:textId="53764AF0" w:rsidR="00637AEF" w:rsidRDefault="00B35E91" w:rsidP="00F52E61">
      <w:pPr>
        <w:pStyle w:val="Caption"/>
      </w:pPr>
      <w:bookmarkStart w:id="3" w:name="_Ref372011515"/>
      <w:r>
        <w:t xml:space="preserve">Figure </w:t>
      </w:r>
      <w:r w:rsidR="00B46143">
        <w:fldChar w:fldCharType="begin"/>
      </w:r>
      <w:r w:rsidR="00B46143">
        <w:instrText xml:space="preserve"> SEQ Figure \* ARABIC </w:instrText>
      </w:r>
      <w:r w:rsidR="00B46143">
        <w:fldChar w:fldCharType="separate"/>
      </w:r>
      <w:r>
        <w:rPr>
          <w:noProof/>
        </w:rPr>
        <w:t>5</w:t>
      </w:r>
      <w:r w:rsidR="00B46143">
        <w:rPr>
          <w:noProof/>
        </w:rPr>
        <w:fldChar w:fldCharType="end"/>
      </w:r>
      <w:bookmarkEnd w:id="3"/>
      <w:r w:rsidR="00637AEF">
        <w:t>: Back in main function.</w:t>
      </w:r>
    </w:p>
    <w:p w14:paraId="377AE922" w14:textId="77777777" w:rsidR="00637AEF" w:rsidRDefault="00637AEF" w:rsidP="000E4121"/>
    <w:p w14:paraId="0DE5370D" w14:textId="77777777" w:rsidR="00534589" w:rsidRDefault="004A20B4" w:rsidP="000E4121">
      <w:r>
        <w:t>Line 1</w:t>
      </w:r>
      <w:r w:rsidR="005C1F73">
        <w:t>7</w:t>
      </w:r>
      <w:r>
        <w:t xml:space="preserve"> calculates the operating points corresponding to the data in </w:t>
      </w:r>
      <w:proofErr w:type="spellStart"/>
      <w:r w:rsidRPr="004A20B4">
        <w:rPr>
          <w:rStyle w:val="InLineCode"/>
        </w:rPr>
        <w:t>RocCountsTable</w:t>
      </w:r>
      <w:proofErr w:type="spellEnd"/>
      <w:r>
        <w:t xml:space="preserve">; the author leaves it to the reader </w:t>
      </w:r>
      <w:r w:rsidR="009B6288">
        <w:t>to enter this function to see</w:t>
      </w:r>
      <w:r>
        <w:t xml:space="preserve"> the formulae in </w:t>
      </w:r>
      <w:r w:rsidR="005C1F73">
        <w:t xml:space="preserve">book </w:t>
      </w:r>
      <w:r>
        <w:t xml:space="preserve">Eqn. </w:t>
      </w:r>
      <w:r w:rsidR="00D82FE4">
        <w:t>5.9</w:t>
      </w:r>
      <w:r>
        <w:t xml:space="preserve"> implemented. The returned variable contains FPF and TPF as elements of a </w:t>
      </w:r>
      <w:r w:rsidRPr="00637AEF">
        <w:rPr>
          <w:rStyle w:val="InLineCode"/>
        </w:rPr>
        <w:t>list</w:t>
      </w:r>
      <w:r>
        <w:t xml:space="preserve"> variable; these are extracted at lines 1</w:t>
      </w:r>
      <w:r w:rsidR="009B6288">
        <w:t>9</w:t>
      </w:r>
      <w:r>
        <w:t>-</w:t>
      </w:r>
      <w:r w:rsidR="009B6288">
        <w:t>20</w:t>
      </w:r>
      <w:r>
        <w:t xml:space="preserve">; line </w:t>
      </w:r>
      <w:r w:rsidR="009B6288">
        <w:t>21</w:t>
      </w:r>
      <w:r>
        <w:t xml:space="preserve"> performs the trapezoidal integration using the function </w:t>
      </w:r>
      <w:proofErr w:type="spellStart"/>
      <w:proofErr w:type="gramStart"/>
      <w:r w:rsidRPr="004A20B4">
        <w:rPr>
          <w:rStyle w:val="InLineCode"/>
        </w:rPr>
        <w:t>trapz</w:t>
      </w:r>
      <w:proofErr w:type="spellEnd"/>
      <w:r w:rsidRPr="004A20B4">
        <w:rPr>
          <w:rStyle w:val="InLineCode"/>
        </w:rPr>
        <w:t>(</w:t>
      </w:r>
      <w:proofErr w:type="gramEnd"/>
      <w:r w:rsidRPr="004A20B4">
        <w:rPr>
          <w:rStyle w:val="InLineCode"/>
        </w:rPr>
        <w:t>)</w:t>
      </w:r>
      <w:r>
        <w:t xml:space="preserve"> contained in package </w:t>
      </w:r>
      <w:proofErr w:type="spellStart"/>
      <w:r w:rsidRPr="004A20B4">
        <w:rPr>
          <w:rStyle w:val="InLineCode"/>
        </w:rPr>
        <w:t>caTools</w:t>
      </w:r>
      <w:proofErr w:type="spellEnd"/>
      <w:r>
        <w:t xml:space="preserve">. The rest of the code is </w:t>
      </w:r>
      <w:proofErr w:type="gramStart"/>
      <w:r w:rsidR="00D82FE4" w:rsidRPr="009B6288">
        <w:rPr>
          <w:rStyle w:val="InLineCode"/>
        </w:rPr>
        <w:t>cat(</w:t>
      </w:r>
      <w:proofErr w:type="gramEnd"/>
      <w:r w:rsidR="00D82FE4" w:rsidRPr="009B6288">
        <w:rPr>
          <w:rStyle w:val="InLineCode"/>
        </w:rPr>
        <w:t>)</w:t>
      </w:r>
      <w:r>
        <w:t xml:space="preserve"> statements</w:t>
      </w:r>
      <w:r w:rsidR="00D82FE4">
        <w:t xml:space="preserve"> that print values</w:t>
      </w:r>
      <w:r>
        <w:t>.</w:t>
      </w:r>
      <w:r w:rsidR="00534589">
        <w:t xml:space="preserve"> </w:t>
      </w:r>
    </w:p>
    <w:p w14:paraId="46DD5BDD" w14:textId="77777777" w:rsidR="00534589" w:rsidRDefault="00534589" w:rsidP="000E4121"/>
    <w:p w14:paraId="26D3DB8D" w14:textId="2D7D9C2E" w:rsidR="000E4121" w:rsidRDefault="00534589" w:rsidP="000E4121">
      <w:r>
        <w:t>Remove break points, exit debug mode and source the code to get the following output.</w:t>
      </w:r>
    </w:p>
    <w:p w14:paraId="12FC9445" w14:textId="77777777" w:rsidR="00534589" w:rsidRDefault="00534589" w:rsidP="000E4121"/>
    <w:p w14:paraId="2ECF36CB" w14:textId="77777777" w:rsidR="00534589" w:rsidRDefault="00534589" w:rsidP="00BF4D95"/>
    <w:p w14:paraId="246C97CD" w14:textId="29CD8745" w:rsidR="00534589" w:rsidRPr="00534589" w:rsidRDefault="00534589" w:rsidP="0053458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534589">
        <w:rPr>
          <w:rStyle w:val="code2"/>
        </w:rPr>
        <w:t xml:space="preserve">&gt; </w:t>
      </w:r>
      <w:proofErr w:type="gramStart"/>
      <w:r w:rsidRPr="00534589">
        <w:rPr>
          <w:rStyle w:val="code2"/>
        </w:rPr>
        <w:t>source</w:t>
      </w:r>
      <w:proofErr w:type="gramEnd"/>
      <w:r w:rsidRPr="00534589">
        <w:rPr>
          <w:rStyle w:val="code2"/>
        </w:rPr>
        <w:t>(</w:t>
      </w:r>
      <w:r>
        <w:rPr>
          <w:rStyle w:val="code2"/>
        </w:rPr>
        <w:t>…</w:t>
      </w:r>
      <w:r w:rsidRPr="00534589">
        <w:rPr>
          <w:rStyle w:val="code2"/>
        </w:rPr>
        <w:t>)</w:t>
      </w:r>
    </w:p>
    <w:p w14:paraId="7508607F" w14:textId="77777777" w:rsidR="00534589" w:rsidRPr="00534589" w:rsidRDefault="00534589" w:rsidP="0053458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534589">
        <w:rPr>
          <w:rStyle w:val="code2"/>
        </w:rPr>
        <w:t xml:space="preserve">The </w:t>
      </w:r>
      <w:proofErr w:type="spellStart"/>
      <w:r w:rsidRPr="00534589">
        <w:rPr>
          <w:rStyle w:val="code2"/>
        </w:rPr>
        <w:t>wilcoxon</w:t>
      </w:r>
      <w:proofErr w:type="spellEnd"/>
      <w:r w:rsidRPr="00534589">
        <w:rPr>
          <w:rStyle w:val="code2"/>
        </w:rPr>
        <w:t xml:space="preserve"> statistic is </w:t>
      </w:r>
      <w:proofErr w:type="gramStart"/>
      <w:r w:rsidRPr="00534589">
        <w:rPr>
          <w:rStyle w:val="code2"/>
        </w:rPr>
        <w:t>=  0.860666667</w:t>
      </w:r>
      <w:proofErr w:type="gramEnd"/>
      <w:r w:rsidRPr="00534589">
        <w:rPr>
          <w:rStyle w:val="code2"/>
        </w:rPr>
        <w:t xml:space="preserve"> </w:t>
      </w:r>
    </w:p>
    <w:p w14:paraId="0EF0025F" w14:textId="5D6ADDD9" w:rsidR="00534589" w:rsidRPr="000E4121" w:rsidRDefault="00534589" w:rsidP="0053458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Fonts w:ascii="PT Mono" w:hAnsi="PT Mono"/>
          <w:b/>
          <w:sz w:val="18"/>
          <w:szCs w:val="18"/>
        </w:rPr>
      </w:pPr>
      <w:proofErr w:type="gramStart"/>
      <w:r w:rsidRPr="00534589">
        <w:rPr>
          <w:rStyle w:val="code2"/>
        </w:rPr>
        <w:t>direct</w:t>
      </w:r>
      <w:proofErr w:type="gramEnd"/>
      <w:r w:rsidRPr="00534589">
        <w:rPr>
          <w:rStyle w:val="code2"/>
        </w:rPr>
        <w:t xml:space="preserve"> integration yields AUC =  0.860666667</w:t>
      </w:r>
    </w:p>
    <w:p w14:paraId="7ED0E431" w14:textId="23F0989F" w:rsidR="00534589" w:rsidRDefault="00534589" w:rsidP="000E4121">
      <w:r>
        <w:t xml:space="preserve"> </w:t>
      </w:r>
      <w:bookmarkStart w:id="4" w:name="_GoBack"/>
      <w:bookmarkEnd w:id="4"/>
    </w:p>
    <w:p w14:paraId="4494D11F" w14:textId="03F4CBC3" w:rsidR="00BF4D95" w:rsidRDefault="00BF4D95" w:rsidP="00BF4D95">
      <w:pPr>
        <w:pStyle w:val="Heading1"/>
      </w:pPr>
      <w:r w:rsidRPr="00841E31">
        <w:t>Online Appendix 5.</w:t>
      </w:r>
      <w:r>
        <w:t>B</w:t>
      </w:r>
      <w:r>
        <w:t xml:space="preserve">: </w:t>
      </w:r>
      <w:r>
        <w:t>Plotting the empirical ROC and shading it</w:t>
      </w:r>
    </w:p>
    <w:p w14:paraId="1C27661C" w14:textId="4E002CF7" w:rsidR="00BF4D95" w:rsidRDefault="00BF4D95" w:rsidP="000E4121">
      <w:r>
        <w:t xml:space="preserve">File </w:t>
      </w:r>
      <w:proofErr w:type="spellStart"/>
      <w:proofErr w:type="gramStart"/>
      <w:r w:rsidRPr="00BF4D95">
        <w:rPr>
          <w:rStyle w:val="InLineCode"/>
        </w:rPr>
        <w:t>mainEmpiricalAUC.R</w:t>
      </w:r>
      <w:proofErr w:type="spellEnd"/>
      <w:proofErr w:type="gramEnd"/>
      <w:r>
        <w:t xml:space="preserve"> implements this. Source it to get book Figure 5.2. </w:t>
      </w:r>
      <w:r w:rsidR="00F953A4">
        <w:t xml:space="preserve">Documenting and / or simplification of this code </w:t>
      </w:r>
      <w:r w:rsidR="00F953A4">
        <w:t>are</w:t>
      </w:r>
      <w:r w:rsidR="00F953A4">
        <w:t xml:space="preserve"> left to a user.</w:t>
      </w:r>
    </w:p>
    <w:p w14:paraId="058C405F" w14:textId="77777777" w:rsidR="00BF4D95" w:rsidRDefault="00BF4D95" w:rsidP="000E4121"/>
    <w:p w14:paraId="77FC61A3" w14:textId="466DF8F6" w:rsidR="00BF4D95" w:rsidRDefault="00BF4D95" w:rsidP="00BF4D95">
      <w:pPr>
        <w:pStyle w:val="Heading1"/>
      </w:pPr>
      <w:r w:rsidRPr="00841E31">
        <w:t>Online Appendix 5.</w:t>
      </w:r>
      <w:r>
        <w:t>C</w:t>
      </w:r>
      <w:r>
        <w:t xml:space="preserve">: </w:t>
      </w:r>
      <w:r>
        <w:t>The Bamber theorem plot</w:t>
      </w:r>
    </w:p>
    <w:p w14:paraId="58CF464F" w14:textId="6ED68A08" w:rsidR="00BF4D95" w:rsidRDefault="00BF4D95" w:rsidP="00BF4D95">
      <w:r>
        <w:t xml:space="preserve">File </w:t>
      </w:r>
      <w:proofErr w:type="spellStart"/>
      <w:r w:rsidRPr="004E04C8">
        <w:rPr>
          <w:rStyle w:val="InLineCode"/>
        </w:rPr>
        <w:t>MainBamberTheorem.R</w:t>
      </w:r>
      <w:proofErr w:type="spellEnd"/>
      <w:r>
        <w:t xml:space="preserve"> illustrates this. </w:t>
      </w:r>
      <w:r>
        <w:t>Source it to get book Figure 5.</w:t>
      </w:r>
      <w:r>
        <w:t>3</w:t>
      </w:r>
      <w:r>
        <w:t xml:space="preserve">. </w:t>
      </w:r>
      <w:r w:rsidR="00F953A4">
        <w:t xml:space="preserve">Documenting and / or simplification of this code </w:t>
      </w:r>
      <w:r w:rsidR="00F953A4">
        <w:t>are</w:t>
      </w:r>
      <w:r w:rsidR="00F953A4">
        <w:t xml:space="preserve"> left to a user.</w:t>
      </w:r>
    </w:p>
    <w:p w14:paraId="708E311C" w14:textId="7EE95783" w:rsidR="00BF4D95" w:rsidRDefault="00BF4D95" w:rsidP="000E4121"/>
    <w:p w14:paraId="181E2FB0" w14:textId="33A1D6B3" w:rsidR="004E04C8" w:rsidRDefault="004E04C8" w:rsidP="004E04C8">
      <w:pPr>
        <w:pStyle w:val="Heading1"/>
      </w:pPr>
      <w:r w:rsidRPr="00841E31">
        <w:t>Online Appendix 5.</w:t>
      </w:r>
      <w:r>
        <w:t>D</w:t>
      </w:r>
      <w:r>
        <w:t xml:space="preserve">: </w:t>
      </w:r>
      <w:r>
        <w:t>Empirical AUC illustrating the numbering of the operating points</w:t>
      </w:r>
    </w:p>
    <w:p w14:paraId="59183A0B" w14:textId="7ABEF35D" w:rsidR="004E04C8" w:rsidRDefault="004E04C8" w:rsidP="004E04C8">
      <w:r>
        <w:t xml:space="preserve">File </w:t>
      </w:r>
      <w:proofErr w:type="spellStart"/>
      <w:proofErr w:type="gramStart"/>
      <w:r w:rsidRPr="004E04C8">
        <w:rPr>
          <w:rStyle w:val="InLineCode"/>
        </w:rPr>
        <w:t>mainEmpRocPlot.R</w:t>
      </w:r>
      <w:proofErr w:type="spellEnd"/>
      <w:proofErr w:type="gramEnd"/>
      <w:r>
        <w:t xml:space="preserve"> illustrates this. Source it to get book Figure 5.</w:t>
      </w:r>
      <w:r w:rsidR="00F953A4">
        <w:t>1. D</w:t>
      </w:r>
      <w:r>
        <w:t>ocumenting and / or simplif</w:t>
      </w:r>
      <w:r w:rsidR="00F953A4">
        <w:t>ication of</w:t>
      </w:r>
      <w:r>
        <w:t xml:space="preserve"> this code </w:t>
      </w:r>
      <w:r w:rsidR="00F953A4">
        <w:t xml:space="preserve">are left </w:t>
      </w:r>
      <w:r>
        <w:t>to a user.</w:t>
      </w:r>
    </w:p>
    <w:p w14:paraId="1177A04D" w14:textId="77777777" w:rsidR="004E04C8" w:rsidRDefault="004E04C8" w:rsidP="004E04C8"/>
    <w:p w14:paraId="1952CA0E" w14:textId="77777777" w:rsidR="004E04C8" w:rsidRDefault="004E04C8" w:rsidP="000E4121"/>
    <w:sectPr w:rsidR="004E04C8" w:rsidSect="00D82FE4">
      <w:footerReference w:type="even" r:id="rId14"/>
      <w:footerReference w:type="default" r:id="rId15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7E02CC" w14:textId="77777777" w:rsidR="00F57807" w:rsidRDefault="00F57807" w:rsidP="007C22C1">
      <w:r>
        <w:separator/>
      </w:r>
    </w:p>
  </w:endnote>
  <w:endnote w:type="continuationSeparator" w:id="0">
    <w:p w14:paraId="138A32B3" w14:textId="77777777" w:rsidR="00F57807" w:rsidRDefault="00F57807" w:rsidP="007C2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PT Mono Bold">
    <w:panose1 w:val="02060709020205020204"/>
    <w:charset w:val="00"/>
    <w:family w:val="auto"/>
    <w:pitch w:val="variable"/>
    <w:sig w:usb0="A00002EF" w:usb1="500078EB" w:usb2="00000000" w:usb3="00000000" w:csb0="00000097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T Mono">
    <w:panose1 w:val="02060509020205020204"/>
    <w:charset w:val="00"/>
    <w:family w:val="auto"/>
    <w:pitch w:val="variable"/>
    <w:sig w:usb0="A00002EF" w:usb1="500078EB" w:usb2="00000000" w:usb3="00000000" w:csb0="00000097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9970CC" w14:textId="77777777" w:rsidR="00334381" w:rsidRDefault="00334381" w:rsidP="008F62CB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</w:t>
    </w:r>
    <w:r>
      <w:fldChar w:fldCharType="end"/>
    </w:r>
  </w:p>
  <w:p w14:paraId="3F893BDE" w14:textId="77777777" w:rsidR="00334381" w:rsidRDefault="0033438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971B18" w14:textId="77777777" w:rsidR="00334381" w:rsidRDefault="00334381" w:rsidP="008F62CB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B46143">
      <w:rPr>
        <w:noProof/>
      </w:rPr>
      <w:t>5</w:t>
    </w:r>
    <w:r>
      <w:fldChar w:fldCharType="end"/>
    </w:r>
  </w:p>
  <w:p w14:paraId="6C63F43B" w14:textId="77777777" w:rsidR="00334381" w:rsidRDefault="00334381">
    <w:pPr>
      <w:pStyle w:val="Footer"/>
    </w:pPr>
  </w:p>
  <w:p w14:paraId="519D7950" w14:textId="77777777" w:rsidR="00334381" w:rsidRDefault="0033438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06E551" w14:textId="77777777" w:rsidR="00F57807" w:rsidRDefault="00F57807" w:rsidP="007C22C1">
      <w:r>
        <w:separator/>
      </w:r>
    </w:p>
  </w:footnote>
  <w:footnote w:type="continuationSeparator" w:id="0">
    <w:p w14:paraId="18FE1FE5" w14:textId="77777777" w:rsidR="00F57807" w:rsidRDefault="00F57807" w:rsidP="007C22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C038E"/>
    <w:multiLevelType w:val="hybridMultilevel"/>
    <w:tmpl w:val="04741B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926224A"/>
    <w:multiLevelType w:val="hybridMultilevel"/>
    <w:tmpl w:val="629ED7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A2B4E85"/>
    <w:multiLevelType w:val="hybridMultilevel"/>
    <w:tmpl w:val="01C41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3B0A44"/>
    <w:multiLevelType w:val="hybridMultilevel"/>
    <w:tmpl w:val="F92A5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A5C1D"/>
    <w:multiLevelType w:val="multilevel"/>
    <w:tmpl w:val="F92A5E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5C183F"/>
    <w:multiLevelType w:val="hybridMultilevel"/>
    <w:tmpl w:val="B1128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974C18"/>
    <w:multiLevelType w:val="hybridMultilevel"/>
    <w:tmpl w:val="FA6CBB90"/>
    <w:lvl w:ilvl="0" w:tplc="29A027E8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11A2A7A"/>
    <w:multiLevelType w:val="hybridMultilevel"/>
    <w:tmpl w:val="8F8ED8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13934DA"/>
    <w:multiLevelType w:val="hybridMultilevel"/>
    <w:tmpl w:val="B19C3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6080B"/>
    <w:multiLevelType w:val="hybridMultilevel"/>
    <w:tmpl w:val="589259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5A84D5D"/>
    <w:multiLevelType w:val="hybridMultilevel"/>
    <w:tmpl w:val="3B7EA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2F2A8C"/>
    <w:multiLevelType w:val="hybridMultilevel"/>
    <w:tmpl w:val="0BB226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C9A5B5C"/>
    <w:multiLevelType w:val="hybridMultilevel"/>
    <w:tmpl w:val="3B6AE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127F45"/>
    <w:multiLevelType w:val="hybridMultilevel"/>
    <w:tmpl w:val="E7D45EDE"/>
    <w:lvl w:ilvl="0" w:tplc="B892304A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39A552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51B14DB"/>
    <w:multiLevelType w:val="hybridMultilevel"/>
    <w:tmpl w:val="AF8C0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EB33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65D5E2F"/>
    <w:multiLevelType w:val="hybridMultilevel"/>
    <w:tmpl w:val="150267F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68673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374C0C51"/>
    <w:multiLevelType w:val="hybridMultilevel"/>
    <w:tmpl w:val="908CBC30"/>
    <w:lvl w:ilvl="0" w:tplc="55FAB600">
      <w:start w:val="1"/>
      <w:numFmt w:val="decimal"/>
      <w:lvlText w:val="%1.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86245E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D8D0D6A"/>
    <w:multiLevelType w:val="multilevel"/>
    <w:tmpl w:val="AF8C0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7A25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47442F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830204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48EC44C8"/>
    <w:multiLevelType w:val="hybridMultilevel"/>
    <w:tmpl w:val="BA0A9C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E042756"/>
    <w:multiLevelType w:val="multilevel"/>
    <w:tmpl w:val="B1128D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8F1AFE"/>
    <w:multiLevelType w:val="hybridMultilevel"/>
    <w:tmpl w:val="7A78ED4A"/>
    <w:lvl w:ilvl="0" w:tplc="04090001">
      <w:start w:val="1"/>
      <w:numFmt w:val="bullet"/>
      <w:lvlText w:val=""/>
      <w:lvlJc w:val="left"/>
      <w:pPr>
        <w:ind w:left="3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8">
    <w:nsid w:val="5F0C2258"/>
    <w:multiLevelType w:val="hybridMultilevel"/>
    <w:tmpl w:val="7E82CB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7736BBC"/>
    <w:multiLevelType w:val="hybridMultilevel"/>
    <w:tmpl w:val="AAAC1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AA639A2"/>
    <w:multiLevelType w:val="hybridMultilevel"/>
    <w:tmpl w:val="9C420306"/>
    <w:lvl w:ilvl="0" w:tplc="55FAB600">
      <w:start w:val="1"/>
      <w:numFmt w:val="decimal"/>
      <w:lvlText w:val="%1.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C6F401E"/>
    <w:multiLevelType w:val="hybridMultilevel"/>
    <w:tmpl w:val="FB9AE0A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13B27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727F447F"/>
    <w:multiLevelType w:val="hybridMultilevel"/>
    <w:tmpl w:val="0D420B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4B34CC6"/>
    <w:multiLevelType w:val="hybridMultilevel"/>
    <w:tmpl w:val="2CF65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5C42E3F"/>
    <w:multiLevelType w:val="multilevel"/>
    <w:tmpl w:val="7E82CB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"/>
  </w:num>
  <w:num w:numId="5">
    <w:abstractNumId w:val="19"/>
  </w:num>
  <w:num w:numId="6">
    <w:abstractNumId w:val="30"/>
  </w:num>
  <w:num w:numId="7">
    <w:abstractNumId w:val="22"/>
  </w:num>
  <w:num w:numId="8">
    <w:abstractNumId w:val="0"/>
  </w:num>
  <w:num w:numId="9">
    <w:abstractNumId w:val="34"/>
  </w:num>
  <w:num w:numId="10">
    <w:abstractNumId w:val="2"/>
  </w:num>
  <w:num w:numId="11">
    <w:abstractNumId w:val="7"/>
  </w:num>
  <w:num w:numId="12">
    <w:abstractNumId w:val="32"/>
  </w:num>
  <w:num w:numId="13">
    <w:abstractNumId w:val="29"/>
  </w:num>
  <w:num w:numId="14">
    <w:abstractNumId w:val="27"/>
  </w:num>
  <w:num w:numId="15">
    <w:abstractNumId w:val="33"/>
  </w:num>
  <w:num w:numId="16">
    <w:abstractNumId w:val="23"/>
  </w:num>
  <w:num w:numId="17">
    <w:abstractNumId w:val="25"/>
  </w:num>
  <w:num w:numId="18">
    <w:abstractNumId w:val="20"/>
  </w:num>
  <w:num w:numId="19">
    <w:abstractNumId w:val="18"/>
  </w:num>
  <w:num w:numId="20">
    <w:abstractNumId w:val="28"/>
  </w:num>
  <w:num w:numId="21">
    <w:abstractNumId w:val="35"/>
  </w:num>
  <w:num w:numId="22">
    <w:abstractNumId w:val="5"/>
  </w:num>
  <w:num w:numId="23">
    <w:abstractNumId w:val="26"/>
  </w:num>
  <w:num w:numId="24">
    <w:abstractNumId w:val="15"/>
  </w:num>
  <w:num w:numId="25">
    <w:abstractNumId w:val="21"/>
  </w:num>
  <w:num w:numId="26">
    <w:abstractNumId w:val="3"/>
  </w:num>
  <w:num w:numId="27">
    <w:abstractNumId w:val="4"/>
  </w:num>
  <w:num w:numId="28">
    <w:abstractNumId w:val="16"/>
  </w:num>
  <w:num w:numId="29">
    <w:abstractNumId w:val="24"/>
  </w:num>
  <w:num w:numId="30">
    <w:abstractNumId w:val="13"/>
  </w:num>
  <w:num w:numId="31">
    <w:abstractNumId w:val="12"/>
  </w:num>
  <w:num w:numId="32">
    <w:abstractNumId w:val="11"/>
  </w:num>
  <w:num w:numId="33">
    <w:abstractNumId w:val="9"/>
  </w:num>
  <w:num w:numId="34">
    <w:abstractNumId w:val="31"/>
  </w:num>
  <w:num w:numId="35">
    <w:abstractNumId w:val="14"/>
  </w:num>
  <w:num w:numId="36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attachedTemplate r:id="rId1"/>
  <w:linkStyle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AMA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eptarr08d9ts6eftsmp02wvxas0szvetsaf&quot;&gt;MyReferences2-Saved&lt;record-ids&gt;&lt;item&gt;2655&lt;/item&gt;&lt;/record-ids&gt;&lt;/item&gt;&lt;/Libraries&gt;"/>
  </w:docVars>
  <w:rsids>
    <w:rsidRoot w:val="0033312E"/>
    <w:rsid w:val="0000051F"/>
    <w:rsid w:val="00000CA7"/>
    <w:rsid w:val="00000E88"/>
    <w:rsid w:val="00001DE9"/>
    <w:rsid w:val="000044ED"/>
    <w:rsid w:val="0001402B"/>
    <w:rsid w:val="000164F7"/>
    <w:rsid w:val="00016C2E"/>
    <w:rsid w:val="000202BC"/>
    <w:rsid w:val="00020931"/>
    <w:rsid w:val="00020A01"/>
    <w:rsid w:val="00021CF9"/>
    <w:rsid w:val="000221F5"/>
    <w:rsid w:val="00023068"/>
    <w:rsid w:val="00032C92"/>
    <w:rsid w:val="00033F49"/>
    <w:rsid w:val="0003408D"/>
    <w:rsid w:val="00035D1F"/>
    <w:rsid w:val="000377DD"/>
    <w:rsid w:val="0004197F"/>
    <w:rsid w:val="000425B3"/>
    <w:rsid w:val="00042B04"/>
    <w:rsid w:val="00042D55"/>
    <w:rsid w:val="0004557D"/>
    <w:rsid w:val="00047E4E"/>
    <w:rsid w:val="00051802"/>
    <w:rsid w:val="00051EE3"/>
    <w:rsid w:val="00054F66"/>
    <w:rsid w:val="0005630B"/>
    <w:rsid w:val="000621C1"/>
    <w:rsid w:val="000654B1"/>
    <w:rsid w:val="000656D1"/>
    <w:rsid w:val="00065F37"/>
    <w:rsid w:val="0006638C"/>
    <w:rsid w:val="000663C8"/>
    <w:rsid w:val="000702FE"/>
    <w:rsid w:val="00071260"/>
    <w:rsid w:val="0007142F"/>
    <w:rsid w:val="00071601"/>
    <w:rsid w:val="000732F8"/>
    <w:rsid w:val="000735AB"/>
    <w:rsid w:val="00074FA7"/>
    <w:rsid w:val="000759B0"/>
    <w:rsid w:val="0007694D"/>
    <w:rsid w:val="000805DB"/>
    <w:rsid w:val="0008178D"/>
    <w:rsid w:val="00083111"/>
    <w:rsid w:val="00083616"/>
    <w:rsid w:val="00084E37"/>
    <w:rsid w:val="0008545F"/>
    <w:rsid w:val="000863FB"/>
    <w:rsid w:val="000921B6"/>
    <w:rsid w:val="00092A04"/>
    <w:rsid w:val="00092FF6"/>
    <w:rsid w:val="000943A5"/>
    <w:rsid w:val="00095CE8"/>
    <w:rsid w:val="00096BC3"/>
    <w:rsid w:val="000A05C7"/>
    <w:rsid w:val="000A09D1"/>
    <w:rsid w:val="000A3168"/>
    <w:rsid w:val="000A356B"/>
    <w:rsid w:val="000A43A8"/>
    <w:rsid w:val="000A5A36"/>
    <w:rsid w:val="000A730B"/>
    <w:rsid w:val="000B0786"/>
    <w:rsid w:val="000B33F4"/>
    <w:rsid w:val="000B4DA3"/>
    <w:rsid w:val="000B4E0F"/>
    <w:rsid w:val="000B5E77"/>
    <w:rsid w:val="000C0B6B"/>
    <w:rsid w:val="000C15F2"/>
    <w:rsid w:val="000C63E3"/>
    <w:rsid w:val="000C65E5"/>
    <w:rsid w:val="000C6649"/>
    <w:rsid w:val="000D124E"/>
    <w:rsid w:val="000D3F23"/>
    <w:rsid w:val="000D46B1"/>
    <w:rsid w:val="000D4F7B"/>
    <w:rsid w:val="000D6D90"/>
    <w:rsid w:val="000E213C"/>
    <w:rsid w:val="000E3175"/>
    <w:rsid w:val="000E4121"/>
    <w:rsid w:val="000E4D9D"/>
    <w:rsid w:val="000E5D63"/>
    <w:rsid w:val="000F2CF3"/>
    <w:rsid w:val="000F4E1D"/>
    <w:rsid w:val="000F73C8"/>
    <w:rsid w:val="00106F18"/>
    <w:rsid w:val="00110456"/>
    <w:rsid w:val="0011091C"/>
    <w:rsid w:val="001116F0"/>
    <w:rsid w:val="00111F65"/>
    <w:rsid w:val="00112742"/>
    <w:rsid w:val="0011298C"/>
    <w:rsid w:val="0011403E"/>
    <w:rsid w:val="0011465E"/>
    <w:rsid w:val="00122C60"/>
    <w:rsid w:val="001233DC"/>
    <w:rsid w:val="00124ABA"/>
    <w:rsid w:val="00124FF3"/>
    <w:rsid w:val="00125A0B"/>
    <w:rsid w:val="0012710C"/>
    <w:rsid w:val="0013386A"/>
    <w:rsid w:val="00134B90"/>
    <w:rsid w:val="001358E4"/>
    <w:rsid w:val="00135CC9"/>
    <w:rsid w:val="00136928"/>
    <w:rsid w:val="00137A19"/>
    <w:rsid w:val="001445D6"/>
    <w:rsid w:val="00146AD9"/>
    <w:rsid w:val="00150F10"/>
    <w:rsid w:val="001610A6"/>
    <w:rsid w:val="001614AC"/>
    <w:rsid w:val="001619F5"/>
    <w:rsid w:val="00161FB2"/>
    <w:rsid w:val="00161FE0"/>
    <w:rsid w:val="001641F9"/>
    <w:rsid w:val="0016449D"/>
    <w:rsid w:val="001661C9"/>
    <w:rsid w:val="001662E5"/>
    <w:rsid w:val="00170639"/>
    <w:rsid w:val="0017237E"/>
    <w:rsid w:val="00172F37"/>
    <w:rsid w:val="0017727A"/>
    <w:rsid w:val="00180487"/>
    <w:rsid w:val="001818A7"/>
    <w:rsid w:val="00184B01"/>
    <w:rsid w:val="00185159"/>
    <w:rsid w:val="00191825"/>
    <w:rsid w:val="00193A43"/>
    <w:rsid w:val="00195C12"/>
    <w:rsid w:val="00197F20"/>
    <w:rsid w:val="001A2D7D"/>
    <w:rsid w:val="001A4574"/>
    <w:rsid w:val="001A71BD"/>
    <w:rsid w:val="001B07AF"/>
    <w:rsid w:val="001B3A1E"/>
    <w:rsid w:val="001C3493"/>
    <w:rsid w:val="001C3970"/>
    <w:rsid w:val="001C3DDC"/>
    <w:rsid w:val="001C5B35"/>
    <w:rsid w:val="001C6379"/>
    <w:rsid w:val="001C6F1D"/>
    <w:rsid w:val="001C6F5A"/>
    <w:rsid w:val="001C7F3A"/>
    <w:rsid w:val="001D06A3"/>
    <w:rsid w:val="001D0ABF"/>
    <w:rsid w:val="001D262E"/>
    <w:rsid w:val="001E2377"/>
    <w:rsid w:val="001E2902"/>
    <w:rsid w:val="001E326F"/>
    <w:rsid w:val="001E57F8"/>
    <w:rsid w:val="001E58E7"/>
    <w:rsid w:val="001E668F"/>
    <w:rsid w:val="001E6BC0"/>
    <w:rsid w:val="001E6D06"/>
    <w:rsid w:val="001F14E8"/>
    <w:rsid w:val="001F1D3E"/>
    <w:rsid w:val="001F272A"/>
    <w:rsid w:val="001F530B"/>
    <w:rsid w:val="001F5A09"/>
    <w:rsid w:val="00200675"/>
    <w:rsid w:val="002017C8"/>
    <w:rsid w:val="00201C0F"/>
    <w:rsid w:val="00202560"/>
    <w:rsid w:val="00203BB3"/>
    <w:rsid w:val="00206FD5"/>
    <w:rsid w:val="00207B04"/>
    <w:rsid w:val="00210774"/>
    <w:rsid w:val="002107C9"/>
    <w:rsid w:val="00210BD2"/>
    <w:rsid w:val="00210E79"/>
    <w:rsid w:val="00211384"/>
    <w:rsid w:val="002148B1"/>
    <w:rsid w:val="00215604"/>
    <w:rsid w:val="002161B7"/>
    <w:rsid w:val="002213B7"/>
    <w:rsid w:val="0022540A"/>
    <w:rsid w:val="00225CDA"/>
    <w:rsid w:val="00227923"/>
    <w:rsid w:val="00231069"/>
    <w:rsid w:val="0023221C"/>
    <w:rsid w:val="002343C5"/>
    <w:rsid w:val="00235AC8"/>
    <w:rsid w:val="0023781E"/>
    <w:rsid w:val="00244AD2"/>
    <w:rsid w:val="0024608A"/>
    <w:rsid w:val="00246D71"/>
    <w:rsid w:val="00247BBA"/>
    <w:rsid w:val="0025149D"/>
    <w:rsid w:val="00252BAD"/>
    <w:rsid w:val="002532FD"/>
    <w:rsid w:val="0026034E"/>
    <w:rsid w:val="00261917"/>
    <w:rsid w:val="00261ED7"/>
    <w:rsid w:val="002643EB"/>
    <w:rsid w:val="002658E6"/>
    <w:rsid w:val="00271B14"/>
    <w:rsid w:val="00273075"/>
    <w:rsid w:val="00275BEF"/>
    <w:rsid w:val="002766D5"/>
    <w:rsid w:val="002802EB"/>
    <w:rsid w:val="00280B9A"/>
    <w:rsid w:val="00280BB0"/>
    <w:rsid w:val="002862D0"/>
    <w:rsid w:val="002902C0"/>
    <w:rsid w:val="002923F0"/>
    <w:rsid w:val="00292605"/>
    <w:rsid w:val="00296EC1"/>
    <w:rsid w:val="002A02C4"/>
    <w:rsid w:val="002A2CCD"/>
    <w:rsid w:val="002A4C52"/>
    <w:rsid w:val="002A4F34"/>
    <w:rsid w:val="002A769A"/>
    <w:rsid w:val="002B10EB"/>
    <w:rsid w:val="002B3683"/>
    <w:rsid w:val="002C0EDE"/>
    <w:rsid w:val="002C273A"/>
    <w:rsid w:val="002C2E35"/>
    <w:rsid w:val="002C41CA"/>
    <w:rsid w:val="002C57AC"/>
    <w:rsid w:val="002D0014"/>
    <w:rsid w:val="002D1D23"/>
    <w:rsid w:val="002D3B14"/>
    <w:rsid w:val="002D4854"/>
    <w:rsid w:val="002D54A2"/>
    <w:rsid w:val="002D7679"/>
    <w:rsid w:val="002E50C4"/>
    <w:rsid w:val="002E5A6F"/>
    <w:rsid w:val="002E6DF2"/>
    <w:rsid w:val="002E6F28"/>
    <w:rsid w:val="002F04C9"/>
    <w:rsid w:val="002F60EF"/>
    <w:rsid w:val="003047C3"/>
    <w:rsid w:val="00307460"/>
    <w:rsid w:val="00307D46"/>
    <w:rsid w:val="00310386"/>
    <w:rsid w:val="003135FD"/>
    <w:rsid w:val="00313BE8"/>
    <w:rsid w:val="00315171"/>
    <w:rsid w:val="00315A46"/>
    <w:rsid w:val="00320A4E"/>
    <w:rsid w:val="00324199"/>
    <w:rsid w:val="003243BA"/>
    <w:rsid w:val="00325953"/>
    <w:rsid w:val="00325DCD"/>
    <w:rsid w:val="0032647E"/>
    <w:rsid w:val="003270D2"/>
    <w:rsid w:val="00332FAD"/>
    <w:rsid w:val="0033312E"/>
    <w:rsid w:val="00334345"/>
    <w:rsid w:val="00334381"/>
    <w:rsid w:val="003373C2"/>
    <w:rsid w:val="0033772D"/>
    <w:rsid w:val="00341070"/>
    <w:rsid w:val="003428C4"/>
    <w:rsid w:val="00343CAC"/>
    <w:rsid w:val="00344FD5"/>
    <w:rsid w:val="00346432"/>
    <w:rsid w:val="00346BC5"/>
    <w:rsid w:val="0035046A"/>
    <w:rsid w:val="00355313"/>
    <w:rsid w:val="003579E1"/>
    <w:rsid w:val="0036122A"/>
    <w:rsid w:val="00363E71"/>
    <w:rsid w:val="00365793"/>
    <w:rsid w:val="00371DA1"/>
    <w:rsid w:val="00376B87"/>
    <w:rsid w:val="003801E6"/>
    <w:rsid w:val="00382605"/>
    <w:rsid w:val="00385684"/>
    <w:rsid w:val="00387743"/>
    <w:rsid w:val="0039164B"/>
    <w:rsid w:val="00392A75"/>
    <w:rsid w:val="00392C75"/>
    <w:rsid w:val="00395B54"/>
    <w:rsid w:val="003A000C"/>
    <w:rsid w:val="003A03F7"/>
    <w:rsid w:val="003A62BD"/>
    <w:rsid w:val="003A6C8C"/>
    <w:rsid w:val="003A743A"/>
    <w:rsid w:val="003A79B6"/>
    <w:rsid w:val="003B0742"/>
    <w:rsid w:val="003B1883"/>
    <w:rsid w:val="003B2A41"/>
    <w:rsid w:val="003B39BF"/>
    <w:rsid w:val="003B3DEE"/>
    <w:rsid w:val="003B5759"/>
    <w:rsid w:val="003B5D39"/>
    <w:rsid w:val="003B628B"/>
    <w:rsid w:val="003C3041"/>
    <w:rsid w:val="003C6B43"/>
    <w:rsid w:val="003C761A"/>
    <w:rsid w:val="003D0B64"/>
    <w:rsid w:val="003D6701"/>
    <w:rsid w:val="003E18F3"/>
    <w:rsid w:val="003E2507"/>
    <w:rsid w:val="003E4487"/>
    <w:rsid w:val="003E5DE0"/>
    <w:rsid w:val="003E7F6F"/>
    <w:rsid w:val="003F306D"/>
    <w:rsid w:val="003F372F"/>
    <w:rsid w:val="003F5DC2"/>
    <w:rsid w:val="00400027"/>
    <w:rsid w:val="004001C8"/>
    <w:rsid w:val="00400D3A"/>
    <w:rsid w:val="00401A0D"/>
    <w:rsid w:val="00404AFA"/>
    <w:rsid w:val="00404EE0"/>
    <w:rsid w:val="00406A1A"/>
    <w:rsid w:val="00406F0B"/>
    <w:rsid w:val="00413DE4"/>
    <w:rsid w:val="00414D5C"/>
    <w:rsid w:val="00416326"/>
    <w:rsid w:val="00416E55"/>
    <w:rsid w:val="00417CB8"/>
    <w:rsid w:val="00423066"/>
    <w:rsid w:val="00425D1C"/>
    <w:rsid w:val="004268A3"/>
    <w:rsid w:val="0043689C"/>
    <w:rsid w:val="0043711D"/>
    <w:rsid w:val="004376F3"/>
    <w:rsid w:val="00440777"/>
    <w:rsid w:val="00442DEE"/>
    <w:rsid w:val="004430A6"/>
    <w:rsid w:val="00443562"/>
    <w:rsid w:val="00443A8D"/>
    <w:rsid w:val="00445343"/>
    <w:rsid w:val="004516D0"/>
    <w:rsid w:val="00451D3A"/>
    <w:rsid w:val="004538DC"/>
    <w:rsid w:val="00454C62"/>
    <w:rsid w:val="004559B0"/>
    <w:rsid w:val="00457606"/>
    <w:rsid w:val="00460B90"/>
    <w:rsid w:val="00463B7C"/>
    <w:rsid w:val="004642DE"/>
    <w:rsid w:val="00464A3E"/>
    <w:rsid w:val="00465388"/>
    <w:rsid w:val="00465EFF"/>
    <w:rsid w:val="00466A90"/>
    <w:rsid w:val="004673B4"/>
    <w:rsid w:val="004679FB"/>
    <w:rsid w:val="00470B62"/>
    <w:rsid w:val="00471695"/>
    <w:rsid w:val="00475FF9"/>
    <w:rsid w:val="00476128"/>
    <w:rsid w:val="00481480"/>
    <w:rsid w:val="00481B91"/>
    <w:rsid w:val="00483EB0"/>
    <w:rsid w:val="00490ABD"/>
    <w:rsid w:val="004917E7"/>
    <w:rsid w:val="00492071"/>
    <w:rsid w:val="004950A4"/>
    <w:rsid w:val="004A1326"/>
    <w:rsid w:val="004A20B4"/>
    <w:rsid w:val="004A520B"/>
    <w:rsid w:val="004A7BEE"/>
    <w:rsid w:val="004B135B"/>
    <w:rsid w:val="004B193E"/>
    <w:rsid w:val="004B35D2"/>
    <w:rsid w:val="004B4CD6"/>
    <w:rsid w:val="004B594A"/>
    <w:rsid w:val="004B5A32"/>
    <w:rsid w:val="004B64B7"/>
    <w:rsid w:val="004C2923"/>
    <w:rsid w:val="004C2CB0"/>
    <w:rsid w:val="004C47DE"/>
    <w:rsid w:val="004C507D"/>
    <w:rsid w:val="004C609F"/>
    <w:rsid w:val="004C7508"/>
    <w:rsid w:val="004D092C"/>
    <w:rsid w:val="004D1E66"/>
    <w:rsid w:val="004D4239"/>
    <w:rsid w:val="004D6C35"/>
    <w:rsid w:val="004E04C8"/>
    <w:rsid w:val="004E1F46"/>
    <w:rsid w:val="004E21C9"/>
    <w:rsid w:val="004E2370"/>
    <w:rsid w:val="004E2446"/>
    <w:rsid w:val="004E44AA"/>
    <w:rsid w:val="004E7B28"/>
    <w:rsid w:val="004F14D2"/>
    <w:rsid w:val="004F1A90"/>
    <w:rsid w:val="004F2941"/>
    <w:rsid w:val="004F44CA"/>
    <w:rsid w:val="004F5008"/>
    <w:rsid w:val="00501F5C"/>
    <w:rsid w:val="0051180E"/>
    <w:rsid w:val="0051432D"/>
    <w:rsid w:val="00515F97"/>
    <w:rsid w:val="00516DFB"/>
    <w:rsid w:val="005179CB"/>
    <w:rsid w:val="00523685"/>
    <w:rsid w:val="0052383B"/>
    <w:rsid w:val="00523CCD"/>
    <w:rsid w:val="005240ED"/>
    <w:rsid w:val="00530D0A"/>
    <w:rsid w:val="00533F08"/>
    <w:rsid w:val="00534017"/>
    <w:rsid w:val="00534589"/>
    <w:rsid w:val="00534BB1"/>
    <w:rsid w:val="00544EE7"/>
    <w:rsid w:val="00547A89"/>
    <w:rsid w:val="0055278C"/>
    <w:rsid w:val="0055399B"/>
    <w:rsid w:val="005547C1"/>
    <w:rsid w:val="00556937"/>
    <w:rsid w:val="00562339"/>
    <w:rsid w:val="00562F6B"/>
    <w:rsid w:val="00567970"/>
    <w:rsid w:val="00571139"/>
    <w:rsid w:val="00572AAC"/>
    <w:rsid w:val="00572D73"/>
    <w:rsid w:val="0057374E"/>
    <w:rsid w:val="00574A1D"/>
    <w:rsid w:val="00574ACA"/>
    <w:rsid w:val="00576F4B"/>
    <w:rsid w:val="0058104F"/>
    <w:rsid w:val="00582D90"/>
    <w:rsid w:val="0058710E"/>
    <w:rsid w:val="0058778D"/>
    <w:rsid w:val="00592702"/>
    <w:rsid w:val="00594CBE"/>
    <w:rsid w:val="005969D9"/>
    <w:rsid w:val="005A3D54"/>
    <w:rsid w:val="005A50D3"/>
    <w:rsid w:val="005B106F"/>
    <w:rsid w:val="005B2D11"/>
    <w:rsid w:val="005B38AD"/>
    <w:rsid w:val="005B6F69"/>
    <w:rsid w:val="005C0103"/>
    <w:rsid w:val="005C1F73"/>
    <w:rsid w:val="005D2A96"/>
    <w:rsid w:val="005D3318"/>
    <w:rsid w:val="005D3693"/>
    <w:rsid w:val="005D45D9"/>
    <w:rsid w:val="005D5E64"/>
    <w:rsid w:val="005D66BB"/>
    <w:rsid w:val="005E0131"/>
    <w:rsid w:val="005E2068"/>
    <w:rsid w:val="005E56EC"/>
    <w:rsid w:val="005E5B34"/>
    <w:rsid w:val="005E76E5"/>
    <w:rsid w:val="005F19B1"/>
    <w:rsid w:val="005F3556"/>
    <w:rsid w:val="005F3F27"/>
    <w:rsid w:val="005F64EE"/>
    <w:rsid w:val="006001EE"/>
    <w:rsid w:val="00604AE7"/>
    <w:rsid w:val="00605F9E"/>
    <w:rsid w:val="00606131"/>
    <w:rsid w:val="006211AE"/>
    <w:rsid w:val="006226C2"/>
    <w:rsid w:val="00623C18"/>
    <w:rsid w:val="006246FB"/>
    <w:rsid w:val="00625F7F"/>
    <w:rsid w:val="00630066"/>
    <w:rsid w:val="006313AF"/>
    <w:rsid w:val="0063321E"/>
    <w:rsid w:val="00634D9C"/>
    <w:rsid w:val="00637AEF"/>
    <w:rsid w:val="00640E42"/>
    <w:rsid w:val="00641837"/>
    <w:rsid w:val="00642016"/>
    <w:rsid w:val="0064314B"/>
    <w:rsid w:val="00643518"/>
    <w:rsid w:val="00643678"/>
    <w:rsid w:val="006448E8"/>
    <w:rsid w:val="00644ED1"/>
    <w:rsid w:val="00644FB2"/>
    <w:rsid w:val="0064562A"/>
    <w:rsid w:val="00647BBD"/>
    <w:rsid w:val="00650A8A"/>
    <w:rsid w:val="00650F07"/>
    <w:rsid w:val="00652676"/>
    <w:rsid w:val="00652CD0"/>
    <w:rsid w:val="00652CEF"/>
    <w:rsid w:val="00652E0E"/>
    <w:rsid w:val="00654B26"/>
    <w:rsid w:val="006552B3"/>
    <w:rsid w:val="00657313"/>
    <w:rsid w:val="00662BDE"/>
    <w:rsid w:val="006635E7"/>
    <w:rsid w:val="006636EA"/>
    <w:rsid w:val="00663929"/>
    <w:rsid w:val="006668AA"/>
    <w:rsid w:val="00672F05"/>
    <w:rsid w:val="006730EB"/>
    <w:rsid w:val="00674EDE"/>
    <w:rsid w:val="00676F21"/>
    <w:rsid w:val="00680198"/>
    <w:rsid w:val="00680AC3"/>
    <w:rsid w:val="00680AE3"/>
    <w:rsid w:val="00680E36"/>
    <w:rsid w:val="0068127D"/>
    <w:rsid w:val="00683B64"/>
    <w:rsid w:val="00684D3F"/>
    <w:rsid w:val="0068500B"/>
    <w:rsid w:val="00685E07"/>
    <w:rsid w:val="00686CBF"/>
    <w:rsid w:val="00686F97"/>
    <w:rsid w:val="00690F04"/>
    <w:rsid w:val="0069227A"/>
    <w:rsid w:val="006937A6"/>
    <w:rsid w:val="00693B44"/>
    <w:rsid w:val="006A0D47"/>
    <w:rsid w:val="006A3614"/>
    <w:rsid w:val="006B0B97"/>
    <w:rsid w:val="006B2AAF"/>
    <w:rsid w:val="006B2BF4"/>
    <w:rsid w:val="006B7C10"/>
    <w:rsid w:val="006C5AAC"/>
    <w:rsid w:val="006D2F6D"/>
    <w:rsid w:val="006D51D6"/>
    <w:rsid w:val="006E13FD"/>
    <w:rsid w:val="006E2129"/>
    <w:rsid w:val="006E50A5"/>
    <w:rsid w:val="006F59C7"/>
    <w:rsid w:val="00704ED2"/>
    <w:rsid w:val="007068AE"/>
    <w:rsid w:val="00707791"/>
    <w:rsid w:val="00707DBE"/>
    <w:rsid w:val="007110A7"/>
    <w:rsid w:val="00713662"/>
    <w:rsid w:val="00714757"/>
    <w:rsid w:val="00714C10"/>
    <w:rsid w:val="007155D9"/>
    <w:rsid w:val="00715A2F"/>
    <w:rsid w:val="007173A1"/>
    <w:rsid w:val="007179E4"/>
    <w:rsid w:val="00717EF1"/>
    <w:rsid w:val="00720D8B"/>
    <w:rsid w:val="007401C9"/>
    <w:rsid w:val="0074071C"/>
    <w:rsid w:val="007429CE"/>
    <w:rsid w:val="00745F20"/>
    <w:rsid w:val="007502FE"/>
    <w:rsid w:val="00751CA7"/>
    <w:rsid w:val="007574EF"/>
    <w:rsid w:val="00757A19"/>
    <w:rsid w:val="00760737"/>
    <w:rsid w:val="007620E8"/>
    <w:rsid w:val="00764ED4"/>
    <w:rsid w:val="00765397"/>
    <w:rsid w:val="00767975"/>
    <w:rsid w:val="00770854"/>
    <w:rsid w:val="00771C5B"/>
    <w:rsid w:val="00776ADA"/>
    <w:rsid w:val="00777B03"/>
    <w:rsid w:val="0078324D"/>
    <w:rsid w:val="00783279"/>
    <w:rsid w:val="007844B0"/>
    <w:rsid w:val="00784664"/>
    <w:rsid w:val="007851F2"/>
    <w:rsid w:val="00787306"/>
    <w:rsid w:val="007874F7"/>
    <w:rsid w:val="007914DD"/>
    <w:rsid w:val="00792718"/>
    <w:rsid w:val="00794E89"/>
    <w:rsid w:val="00794FAF"/>
    <w:rsid w:val="00795974"/>
    <w:rsid w:val="00795A97"/>
    <w:rsid w:val="00796A3A"/>
    <w:rsid w:val="0079769E"/>
    <w:rsid w:val="007A15D4"/>
    <w:rsid w:val="007A1BF5"/>
    <w:rsid w:val="007A4FF9"/>
    <w:rsid w:val="007B1F17"/>
    <w:rsid w:val="007B23B9"/>
    <w:rsid w:val="007B27E8"/>
    <w:rsid w:val="007B383E"/>
    <w:rsid w:val="007B4112"/>
    <w:rsid w:val="007B5952"/>
    <w:rsid w:val="007B766B"/>
    <w:rsid w:val="007C22C1"/>
    <w:rsid w:val="007C43A4"/>
    <w:rsid w:val="007C4AAF"/>
    <w:rsid w:val="007C551F"/>
    <w:rsid w:val="007C579F"/>
    <w:rsid w:val="007D10EC"/>
    <w:rsid w:val="007D19AB"/>
    <w:rsid w:val="007D301E"/>
    <w:rsid w:val="007D4DA1"/>
    <w:rsid w:val="007D7750"/>
    <w:rsid w:val="007D7D2E"/>
    <w:rsid w:val="007E2154"/>
    <w:rsid w:val="007E2789"/>
    <w:rsid w:val="007E7F46"/>
    <w:rsid w:val="007F2D82"/>
    <w:rsid w:val="007F3654"/>
    <w:rsid w:val="007F38FE"/>
    <w:rsid w:val="007F39C5"/>
    <w:rsid w:val="007F77A1"/>
    <w:rsid w:val="007F7A1F"/>
    <w:rsid w:val="00801166"/>
    <w:rsid w:val="00801BF0"/>
    <w:rsid w:val="0080268E"/>
    <w:rsid w:val="00802727"/>
    <w:rsid w:val="00803ED3"/>
    <w:rsid w:val="008040BB"/>
    <w:rsid w:val="00804A21"/>
    <w:rsid w:val="008062B7"/>
    <w:rsid w:val="0081192C"/>
    <w:rsid w:val="00811F13"/>
    <w:rsid w:val="00815173"/>
    <w:rsid w:val="00821D5F"/>
    <w:rsid w:val="00824D25"/>
    <w:rsid w:val="008269EC"/>
    <w:rsid w:val="00826E96"/>
    <w:rsid w:val="008344D8"/>
    <w:rsid w:val="00836490"/>
    <w:rsid w:val="00836DFB"/>
    <w:rsid w:val="0083784C"/>
    <w:rsid w:val="00841E31"/>
    <w:rsid w:val="00843461"/>
    <w:rsid w:val="00844828"/>
    <w:rsid w:val="008449A6"/>
    <w:rsid w:val="00844E6E"/>
    <w:rsid w:val="00846145"/>
    <w:rsid w:val="008470B6"/>
    <w:rsid w:val="00847CB7"/>
    <w:rsid w:val="00847F11"/>
    <w:rsid w:val="0085242A"/>
    <w:rsid w:val="00853EC8"/>
    <w:rsid w:val="008542E0"/>
    <w:rsid w:val="008544E7"/>
    <w:rsid w:val="00855AEF"/>
    <w:rsid w:val="00856117"/>
    <w:rsid w:val="008566F7"/>
    <w:rsid w:val="008626DA"/>
    <w:rsid w:val="00863763"/>
    <w:rsid w:val="00867465"/>
    <w:rsid w:val="008730D0"/>
    <w:rsid w:val="00875078"/>
    <w:rsid w:val="00881343"/>
    <w:rsid w:val="00881E0B"/>
    <w:rsid w:val="0088297C"/>
    <w:rsid w:val="00882A8F"/>
    <w:rsid w:val="00884877"/>
    <w:rsid w:val="00885D7D"/>
    <w:rsid w:val="00890A4C"/>
    <w:rsid w:val="00891407"/>
    <w:rsid w:val="008914AC"/>
    <w:rsid w:val="0089388C"/>
    <w:rsid w:val="00894650"/>
    <w:rsid w:val="00894802"/>
    <w:rsid w:val="008952BB"/>
    <w:rsid w:val="00897E4F"/>
    <w:rsid w:val="008A06E8"/>
    <w:rsid w:val="008A118B"/>
    <w:rsid w:val="008A1B8F"/>
    <w:rsid w:val="008A1EDE"/>
    <w:rsid w:val="008A4604"/>
    <w:rsid w:val="008A46F2"/>
    <w:rsid w:val="008A554E"/>
    <w:rsid w:val="008A6E66"/>
    <w:rsid w:val="008B15EF"/>
    <w:rsid w:val="008B19B2"/>
    <w:rsid w:val="008B3C5B"/>
    <w:rsid w:val="008C0A64"/>
    <w:rsid w:val="008C7FF4"/>
    <w:rsid w:val="008D09B0"/>
    <w:rsid w:val="008D3F25"/>
    <w:rsid w:val="008D674F"/>
    <w:rsid w:val="008D6E6B"/>
    <w:rsid w:val="008D78D2"/>
    <w:rsid w:val="008D7994"/>
    <w:rsid w:val="008D7C19"/>
    <w:rsid w:val="008E2F14"/>
    <w:rsid w:val="008E3573"/>
    <w:rsid w:val="008E38C9"/>
    <w:rsid w:val="008E3E58"/>
    <w:rsid w:val="008F3C96"/>
    <w:rsid w:val="008F5B01"/>
    <w:rsid w:val="0090220D"/>
    <w:rsid w:val="0090235F"/>
    <w:rsid w:val="009036FD"/>
    <w:rsid w:val="009063C4"/>
    <w:rsid w:val="00906BA6"/>
    <w:rsid w:val="00907BE4"/>
    <w:rsid w:val="00913287"/>
    <w:rsid w:val="0091426F"/>
    <w:rsid w:val="0091526D"/>
    <w:rsid w:val="009152EF"/>
    <w:rsid w:val="0091735C"/>
    <w:rsid w:val="0092037A"/>
    <w:rsid w:val="00920983"/>
    <w:rsid w:val="009215ED"/>
    <w:rsid w:val="00922898"/>
    <w:rsid w:val="0092575B"/>
    <w:rsid w:val="00925CE3"/>
    <w:rsid w:val="009369B5"/>
    <w:rsid w:val="00936DAE"/>
    <w:rsid w:val="00943FBA"/>
    <w:rsid w:val="009443EE"/>
    <w:rsid w:val="0094738E"/>
    <w:rsid w:val="00952DDE"/>
    <w:rsid w:val="00953E4A"/>
    <w:rsid w:val="00954A87"/>
    <w:rsid w:val="00954FCD"/>
    <w:rsid w:val="0095771C"/>
    <w:rsid w:val="00964E58"/>
    <w:rsid w:val="00967360"/>
    <w:rsid w:val="0096752B"/>
    <w:rsid w:val="009723E8"/>
    <w:rsid w:val="00974E7F"/>
    <w:rsid w:val="00977A2A"/>
    <w:rsid w:val="009804D3"/>
    <w:rsid w:val="009815CC"/>
    <w:rsid w:val="00981806"/>
    <w:rsid w:val="0098496F"/>
    <w:rsid w:val="00986307"/>
    <w:rsid w:val="00987A58"/>
    <w:rsid w:val="00990791"/>
    <w:rsid w:val="0099163E"/>
    <w:rsid w:val="009919E2"/>
    <w:rsid w:val="00993CB8"/>
    <w:rsid w:val="009954F6"/>
    <w:rsid w:val="0099562F"/>
    <w:rsid w:val="00997901"/>
    <w:rsid w:val="00997EFB"/>
    <w:rsid w:val="009A076C"/>
    <w:rsid w:val="009A17DF"/>
    <w:rsid w:val="009A497C"/>
    <w:rsid w:val="009A5C18"/>
    <w:rsid w:val="009A6B03"/>
    <w:rsid w:val="009B3B63"/>
    <w:rsid w:val="009B57F9"/>
    <w:rsid w:val="009B6288"/>
    <w:rsid w:val="009B63E0"/>
    <w:rsid w:val="009C24D7"/>
    <w:rsid w:val="009C792B"/>
    <w:rsid w:val="009D2DC0"/>
    <w:rsid w:val="009D3B7A"/>
    <w:rsid w:val="009D709B"/>
    <w:rsid w:val="009E0979"/>
    <w:rsid w:val="009E0BC4"/>
    <w:rsid w:val="009E3F68"/>
    <w:rsid w:val="009E44C2"/>
    <w:rsid w:val="009F3152"/>
    <w:rsid w:val="009F3AD4"/>
    <w:rsid w:val="009F6A32"/>
    <w:rsid w:val="00A042DD"/>
    <w:rsid w:val="00A05F7B"/>
    <w:rsid w:val="00A05FA6"/>
    <w:rsid w:val="00A066AF"/>
    <w:rsid w:val="00A104D7"/>
    <w:rsid w:val="00A10A54"/>
    <w:rsid w:val="00A10F26"/>
    <w:rsid w:val="00A13A92"/>
    <w:rsid w:val="00A15E76"/>
    <w:rsid w:val="00A16F95"/>
    <w:rsid w:val="00A224F6"/>
    <w:rsid w:val="00A23A55"/>
    <w:rsid w:val="00A24DA1"/>
    <w:rsid w:val="00A25533"/>
    <w:rsid w:val="00A2595A"/>
    <w:rsid w:val="00A26AF3"/>
    <w:rsid w:val="00A31D17"/>
    <w:rsid w:val="00A34B40"/>
    <w:rsid w:val="00A439DD"/>
    <w:rsid w:val="00A44BB4"/>
    <w:rsid w:val="00A462DF"/>
    <w:rsid w:val="00A47A0D"/>
    <w:rsid w:val="00A533CF"/>
    <w:rsid w:val="00A54415"/>
    <w:rsid w:val="00A54E55"/>
    <w:rsid w:val="00A54F5F"/>
    <w:rsid w:val="00A61464"/>
    <w:rsid w:val="00A61B86"/>
    <w:rsid w:val="00A627B3"/>
    <w:rsid w:val="00A64F6B"/>
    <w:rsid w:val="00A66159"/>
    <w:rsid w:val="00A6784D"/>
    <w:rsid w:val="00A67CC6"/>
    <w:rsid w:val="00A7132C"/>
    <w:rsid w:val="00A73462"/>
    <w:rsid w:val="00A7543F"/>
    <w:rsid w:val="00A76D31"/>
    <w:rsid w:val="00A80806"/>
    <w:rsid w:val="00A8176C"/>
    <w:rsid w:val="00A82091"/>
    <w:rsid w:val="00A8213B"/>
    <w:rsid w:val="00A84117"/>
    <w:rsid w:val="00A842B3"/>
    <w:rsid w:val="00A84784"/>
    <w:rsid w:val="00A84D6A"/>
    <w:rsid w:val="00A84D93"/>
    <w:rsid w:val="00A85A68"/>
    <w:rsid w:val="00A85CCD"/>
    <w:rsid w:val="00A86237"/>
    <w:rsid w:val="00A86550"/>
    <w:rsid w:val="00A87A31"/>
    <w:rsid w:val="00A90130"/>
    <w:rsid w:val="00A953E8"/>
    <w:rsid w:val="00A961B0"/>
    <w:rsid w:val="00A97C72"/>
    <w:rsid w:val="00AA4925"/>
    <w:rsid w:val="00AA7035"/>
    <w:rsid w:val="00AB1324"/>
    <w:rsid w:val="00AB2074"/>
    <w:rsid w:val="00AB4F49"/>
    <w:rsid w:val="00AB5C05"/>
    <w:rsid w:val="00AC3B66"/>
    <w:rsid w:val="00AC7629"/>
    <w:rsid w:val="00AD1B7B"/>
    <w:rsid w:val="00AD2A75"/>
    <w:rsid w:val="00AD38EA"/>
    <w:rsid w:val="00AD50A0"/>
    <w:rsid w:val="00AD5AE7"/>
    <w:rsid w:val="00AE1E32"/>
    <w:rsid w:val="00AE372C"/>
    <w:rsid w:val="00AE46C6"/>
    <w:rsid w:val="00AF211A"/>
    <w:rsid w:val="00AF74A1"/>
    <w:rsid w:val="00B008BC"/>
    <w:rsid w:val="00B02335"/>
    <w:rsid w:val="00B039B1"/>
    <w:rsid w:val="00B04E0E"/>
    <w:rsid w:val="00B06E9A"/>
    <w:rsid w:val="00B07B8C"/>
    <w:rsid w:val="00B10D98"/>
    <w:rsid w:val="00B12BED"/>
    <w:rsid w:val="00B1389F"/>
    <w:rsid w:val="00B17415"/>
    <w:rsid w:val="00B17513"/>
    <w:rsid w:val="00B21B38"/>
    <w:rsid w:val="00B225EF"/>
    <w:rsid w:val="00B236DC"/>
    <w:rsid w:val="00B276D4"/>
    <w:rsid w:val="00B310A3"/>
    <w:rsid w:val="00B3549F"/>
    <w:rsid w:val="00B35BD2"/>
    <w:rsid w:val="00B35E91"/>
    <w:rsid w:val="00B37E22"/>
    <w:rsid w:val="00B40BC6"/>
    <w:rsid w:val="00B40EC1"/>
    <w:rsid w:val="00B4406B"/>
    <w:rsid w:val="00B44A15"/>
    <w:rsid w:val="00B45C2B"/>
    <w:rsid w:val="00B46143"/>
    <w:rsid w:val="00B519E4"/>
    <w:rsid w:val="00B521F7"/>
    <w:rsid w:val="00B53D74"/>
    <w:rsid w:val="00B5418E"/>
    <w:rsid w:val="00B54BA3"/>
    <w:rsid w:val="00B62568"/>
    <w:rsid w:val="00B6356F"/>
    <w:rsid w:val="00B66BE8"/>
    <w:rsid w:val="00B66F74"/>
    <w:rsid w:val="00B71B3E"/>
    <w:rsid w:val="00B759D7"/>
    <w:rsid w:val="00B765A1"/>
    <w:rsid w:val="00B862EA"/>
    <w:rsid w:val="00B9360A"/>
    <w:rsid w:val="00B9487F"/>
    <w:rsid w:val="00B955CA"/>
    <w:rsid w:val="00B9762D"/>
    <w:rsid w:val="00B97AB6"/>
    <w:rsid w:val="00B97FBA"/>
    <w:rsid w:val="00BA74A5"/>
    <w:rsid w:val="00BB1438"/>
    <w:rsid w:val="00BB4176"/>
    <w:rsid w:val="00BB74BF"/>
    <w:rsid w:val="00BB76CE"/>
    <w:rsid w:val="00BB7970"/>
    <w:rsid w:val="00BC12E2"/>
    <w:rsid w:val="00BC2077"/>
    <w:rsid w:val="00BC560B"/>
    <w:rsid w:val="00BC6871"/>
    <w:rsid w:val="00BC6912"/>
    <w:rsid w:val="00BC6AAA"/>
    <w:rsid w:val="00BC6F67"/>
    <w:rsid w:val="00BD237F"/>
    <w:rsid w:val="00BD2FEB"/>
    <w:rsid w:val="00BD4086"/>
    <w:rsid w:val="00BD49BE"/>
    <w:rsid w:val="00BD4CA0"/>
    <w:rsid w:val="00BD5690"/>
    <w:rsid w:val="00BD5F3C"/>
    <w:rsid w:val="00BD667A"/>
    <w:rsid w:val="00BE14FB"/>
    <w:rsid w:val="00BE3CBC"/>
    <w:rsid w:val="00BE5EFD"/>
    <w:rsid w:val="00BE6993"/>
    <w:rsid w:val="00BE6B37"/>
    <w:rsid w:val="00BF2D71"/>
    <w:rsid w:val="00BF32BE"/>
    <w:rsid w:val="00BF47D0"/>
    <w:rsid w:val="00BF4D95"/>
    <w:rsid w:val="00BF7E4F"/>
    <w:rsid w:val="00C07577"/>
    <w:rsid w:val="00C1068E"/>
    <w:rsid w:val="00C11CE4"/>
    <w:rsid w:val="00C13A8B"/>
    <w:rsid w:val="00C13C0A"/>
    <w:rsid w:val="00C13DB9"/>
    <w:rsid w:val="00C14E59"/>
    <w:rsid w:val="00C1771B"/>
    <w:rsid w:val="00C2200B"/>
    <w:rsid w:val="00C23265"/>
    <w:rsid w:val="00C237F5"/>
    <w:rsid w:val="00C25F7B"/>
    <w:rsid w:val="00C262C0"/>
    <w:rsid w:val="00C27F0F"/>
    <w:rsid w:val="00C332C9"/>
    <w:rsid w:val="00C3417F"/>
    <w:rsid w:val="00C34CA6"/>
    <w:rsid w:val="00C3507C"/>
    <w:rsid w:val="00C35348"/>
    <w:rsid w:val="00C354C8"/>
    <w:rsid w:val="00C3581D"/>
    <w:rsid w:val="00C40618"/>
    <w:rsid w:val="00C416C2"/>
    <w:rsid w:val="00C42E94"/>
    <w:rsid w:val="00C45795"/>
    <w:rsid w:val="00C46815"/>
    <w:rsid w:val="00C521DC"/>
    <w:rsid w:val="00C53CB1"/>
    <w:rsid w:val="00C60EE6"/>
    <w:rsid w:val="00C61445"/>
    <w:rsid w:val="00C6388C"/>
    <w:rsid w:val="00C63925"/>
    <w:rsid w:val="00C65C12"/>
    <w:rsid w:val="00C67003"/>
    <w:rsid w:val="00C72AD9"/>
    <w:rsid w:val="00C72C59"/>
    <w:rsid w:val="00C752BF"/>
    <w:rsid w:val="00C76FE5"/>
    <w:rsid w:val="00C807F2"/>
    <w:rsid w:val="00C81738"/>
    <w:rsid w:val="00C83DA9"/>
    <w:rsid w:val="00C841E1"/>
    <w:rsid w:val="00C9141A"/>
    <w:rsid w:val="00C945EF"/>
    <w:rsid w:val="00C95250"/>
    <w:rsid w:val="00C9750C"/>
    <w:rsid w:val="00CA31F3"/>
    <w:rsid w:val="00CA3919"/>
    <w:rsid w:val="00CA4F13"/>
    <w:rsid w:val="00CB1566"/>
    <w:rsid w:val="00CB1A36"/>
    <w:rsid w:val="00CB1F83"/>
    <w:rsid w:val="00CB3146"/>
    <w:rsid w:val="00CB3F50"/>
    <w:rsid w:val="00CB7302"/>
    <w:rsid w:val="00CC1363"/>
    <w:rsid w:val="00CC13E6"/>
    <w:rsid w:val="00CC1C0D"/>
    <w:rsid w:val="00CC1E35"/>
    <w:rsid w:val="00CC404D"/>
    <w:rsid w:val="00CC4A98"/>
    <w:rsid w:val="00CC4C26"/>
    <w:rsid w:val="00CC617A"/>
    <w:rsid w:val="00CC63BA"/>
    <w:rsid w:val="00CD189C"/>
    <w:rsid w:val="00CD25DC"/>
    <w:rsid w:val="00CD5F3F"/>
    <w:rsid w:val="00CD7398"/>
    <w:rsid w:val="00CE178A"/>
    <w:rsid w:val="00CE2889"/>
    <w:rsid w:val="00CE2F1E"/>
    <w:rsid w:val="00CE3C1F"/>
    <w:rsid w:val="00CE3FEE"/>
    <w:rsid w:val="00CE4150"/>
    <w:rsid w:val="00CE5CD2"/>
    <w:rsid w:val="00CE6439"/>
    <w:rsid w:val="00CE6AD2"/>
    <w:rsid w:val="00CF06AC"/>
    <w:rsid w:val="00CF0ED8"/>
    <w:rsid w:val="00CF6938"/>
    <w:rsid w:val="00CF6D40"/>
    <w:rsid w:val="00CF7A3A"/>
    <w:rsid w:val="00D0065B"/>
    <w:rsid w:val="00D00CBB"/>
    <w:rsid w:val="00D01692"/>
    <w:rsid w:val="00D06DD5"/>
    <w:rsid w:val="00D077AF"/>
    <w:rsid w:val="00D24F87"/>
    <w:rsid w:val="00D262A7"/>
    <w:rsid w:val="00D26472"/>
    <w:rsid w:val="00D33C70"/>
    <w:rsid w:val="00D349D3"/>
    <w:rsid w:val="00D36CB7"/>
    <w:rsid w:val="00D403E6"/>
    <w:rsid w:val="00D471EE"/>
    <w:rsid w:val="00D474F7"/>
    <w:rsid w:val="00D54094"/>
    <w:rsid w:val="00D54159"/>
    <w:rsid w:val="00D54AC9"/>
    <w:rsid w:val="00D55044"/>
    <w:rsid w:val="00D574BE"/>
    <w:rsid w:val="00D626D8"/>
    <w:rsid w:val="00D62C6D"/>
    <w:rsid w:val="00D65142"/>
    <w:rsid w:val="00D651B0"/>
    <w:rsid w:val="00D655A9"/>
    <w:rsid w:val="00D65EC6"/>
    <w:rsid w:val="00D65FD6"/>
    <w:rsid w:val="00D66FD6"/>
    <w:rsid w:val="00D71BEF"/>
    <w:rsid w:val="00D82FE4"/>
    <w:rsid w:val="00D83B8F"/>
    <w:rsid w:val="00D8423C"/>
    <w:rsid w:val="00D86B20"/>
    <w:rsid w:val="00D86EAF"/>
    <w:rsid w:val="00D910F5"/>
    <w:rsid w:val="00D94D29"/>
    <w:rsid w:val="00D9518E"/>
    <w:rsid w:val="00DA140A"/>
    <w:rsid w:val="00DA1D69"/>
    <w:rsid w:val="00DA2111"/>
    <w:rsid w:val="00DA4EE4"/>
    <w:rsid w:val="00DA500C"/>
    <w:rsid w:val="00DA528F"/>
    <w:rsid w:val="00DA5EBD"/>
    <w:rsid w:val="00DA631C"/>
    <w:rsid w:val="00DA64B8"/>
    <w:rsid w:val="00DA7CFE"/>
    <w:rsid w:val="00DB1A3D"/>
    <w:rsid w:val="00DB1FF5"/>
    <w:rsid w:val="00DB2986"/>
    <w:rsid w:val="00DC2108"/>
    <w:rsid w:val="00DC21A0"/>
    <w:rsid w:val="00DC2801"/>
    <w:rsid w:val="00DC2E13"/>
    <w:rsid w:val="00DC4837"/>
    <w:rsid w:val="00DC5D28"/>
    <w:rsid w:val="00DC66E0"/>
    <w:rsid w:val="00DD0617"/>
    <w:rsid w:val="00DD18AA"/>
    <w:rsid w:val="00DD7A94"/>
    <w:rsid w:val="00DD7B02"/>
    <w:rsid w:val="00DE0A4A"/>
    <w:rsid w:val="00DE1A42"/>
    <w:rsid w:val="00DE7660"/>
    <w:rsid w:val="00DE7F25"/>
    <w:rsid w:val="00DF0313"/>
    <w:rsid w:val="00DF1DFB"/>
    <w:rsid w:val="00DF2369"/>
    <w:rsid w:val="00DF402A"/>
    <w:rsid w:val="00DF475C"/>
    <w:rsid w:val="00DF58A7"/>
    <w:rsid w:val="00E0284C"/>
    <w:rsid w:val="00E0365D"/>
    <w:rsid w:val="00E07C58"/>
    <w:rsid w:val="00E123DE"/>
    <w:rsid w:val="00E1270B"/>
    <w:rsid w:val="00E16610"/>
    <w:rsid w:val="00E17F18"/>
    <w:rsid w:val="00E20631"/>
    <w:rsid w:val="00E21DC9"/>
    <w:rsid w:val="00E2330E"/>
    <w:rsid w:val="00E26104"/>
    <w:rsid w:val="00E264AE"/>
    <w:rsid w:val="00E312E9"/>
    <w:rsid w:val="00E314DE"/>
    <w:rsid w:val="00E33131"/>
    <w:rsid w:val="00E3366B"/>
    <w:rsid w:val="00E344C7"/>
    <w:rsid w:val="00E369E8"/>
    <w:rsid w:val="00E371AC"/>
    <w:rsid w:val="00E4201D"/>
    <w:rsid w:val="00E4203B"/>
    <w:rsid w:val="00E45045"/>
    <w:rsid w:val="00E50D93"/>
    <w:rsid w:val="00E52655"/>
    <w:rsid w:val="00E5335A"/>
    <w:rsid w:val="00E538B8"/>
    <w:rsid w:val="00E53ED2"/>
    <w:rsid w:val="00E53F05"/>
    <w:rsid w:val="00E543BD"/>
    <w:rsid w:val="00E54AA3"/>
    <w:rsid w:val="00E54DE6"/>
    <w:rsid w:val="00E562C8"/>
    <w:rsid w:val="00E56741"/>
    <w:rsid w:val="00E6480F"/>
    <w:rsid w:val="00E6564F"/>
    <w:rsid w:val="00E65D38"/>
    <w:rsid w:val="00E66D97"/>
    <w:rsid w:val="00E66FB2"/>
    <w:rsid w:val="00E6737E"/>
    <w:rsid w:val="00E67F6A"/>
    <w:rsid w:val="00E75660"/>
    <w:rsid w:val="00E82328"/>
    <w:rsid w:val="00E82D36"/>
    <w:rsid w:val="00E832BD"/>
    <w:rsid w:val="00E832C3"/>
    <w:rsid w:val="00E83D61"/>
    <w:rsid w:val="00E83FD5"/>
    <w:rsid w:val="00E87907"/>
    <w:rsid w:val="00E9020D"/>
    <w:rsid w:val="00E93377"/>
    <w:rsid w:val="00E954BB"/>
    <w:rsid w:val="00E95822"/>
    <w:rsid w:val="00E96401"/>
    <w:rsid w:val="00EA016E"/>
    <w:rsid w:val="00EA1A20"/>
    <w:rsid w:val="00EA23EF"/>
    <w:rsid w:val="00EA2707"/>
    <w:rsid w:val="00EA2C94"/>
    <w:rsid w:val="00EA36E6"/>
    <w:rsid w:val="00EA5AD5"/>
    <w:rsid w:val="00EB21BC"/>
    <w:rsid w:val="00EC0123"/>
    <w:rsid w:val="00EC0126"/>
    <w:rsid w:val="00EC3525"/>
    <w:rsid w:val="00EC416D"/>
    <w:rsid w:val="00EC7840"/>
    <w:rsid w:val="00EC7FB0"/>
    <w:rsid w:val="00ED3519"/>
    <w:rsid w:val="00ED5877"/>
    <w:rsid w:val="00ED5D5C"/>
    <w:rsid w:val="00ED635B"/>
    <w:rsid w:val="00ED729E"/>
    <w:rsid w:val="00EE687A"/>
    <w:rsid w:val="00EF22A8"/>
    <w:rsid w:val="00EF28BE"/>
    <w:rsid w:val="00EF6ADC"/>
    <w:rsid w:val="00EF6B09"/>
    <w:rsid w:val="00EF7EFF"/>
    <w:rsid w:val="00F02F2F"/>
    <w:rsid w:val="00F0604B"/>
    <w:rsid w:val="00F06C70"/>
    <w:rsid w:val="00F118EC"/>
    <w:rsid w:val="00F11C5D"/>
    <w:rsid w:val="00F14FE5"/>
    <w:rsid w:val="00F2257D"/>
    <w:rsid w:val="00F22AA5"/>
    <w:rsid w:val="00F2333C"/>
    <w:rsid w:val="00F24A4F"/>
    <w:rsid w:val="00F25534"/>
    <w:rsid w:val="00F25535"/>
    <w:rsid w:val="00F260BB"/>
    <w:rsid w:val="00F2664F"/>
    <w:rsid w:val="00F27A89"/>
    <w:rsid w:val="00F32AD9"/>
    <w:rsid w:val="00F32B63"/>
    <w:rsid w:val="00F34282"/>
    <w:rsid w:val="00F34354"/>
    <w:rsid w:val="00F4352C"/>
    <w:rsid w:val="00F43855"/>
    <w:rsid w:val="00F444A4"/>
    <w:rsid w:val="00F4566A"/>
    <w:rsid w:val="00F47243"/>
    <w:rsid w:val="00F51FB0"/>
    <w:rsid w:val="00F52E61"/>
    <w:rsid w:val="00F53440"/>
    <w:rsid w:val="00F56851"/>
    <w:rsid w:val="00F575FE"/>
    <w:rsid w:val="00F57807"/>
    <w:rsid w:val="00F60FAB"/>
    <w:rsid w:val="00F63841"/>
    <w:rsid w:val="00F66CC9"/>
    <w:rsid w:val="00F731B8"/>
    <w:rsid w:val="00F74260"/>
    <w:rsid w:val="00F76A86"/>
    <w:rsid w:val="00F76DFA"/>
    <w:rsid w:val="00F81029"/>
    <w:rsid w:val="00F817D0"/>
    <w:rsid w:val="00F8433A"/>
    <w:rsid w:val="00F87134"/>
    <w:rsid w:val="00F8766E"/>
    <w:rsid w:val="00F9165E"/>
    <w:rsid w:val="00F93501"/>
    <w:rsid w:val="00F93D47"/>
    <w:rsid w:val="00F9441D"/>
    <w:rsid w:val="00F953A4"/>
    <w:rsid w:val="00F95E4F"/>
    <w:rsid w:val="00F973DB"/>
    <w:rsid w:val="00F97CF1"/>
    <w:rsid w:val="00FA05D0"/>
    <w:rsid w:val="00FA1FF8"/>
    <w:rsid w:val="00FA6F02"/>
    <w:rsid w:val="00FA752F"/>
    <w:rsid w:val="00FA7AA6"/>
    <w:rsid w:val="00FB18E1"/>
    <w:rsid w:val="00FB1D66"/>
    <w:rsid w:val="00FB34A8"/>
    <w:rsid w:val="00FB369C"/>
    <w:rsid w:val="00FB380A"/>
    <w:rsid w:val="00FB5208"/>
    <w:rsid w:val="00FC04DC"/>
    <w:rsid w:val="00FC3346"/>
    <w:rsid w:val="00FC71A6"/>
    <w:rsid w:val="00FD2459"/>
    <w:rsid w:val="00FD36B0"/>
    <w:rsid w:val="00FD3A82"/>
    <w:rsid w:val="00FD3E36"/>
    <w:rsid w:val="00FD782C"/>
    <w:rsid w:val="00FD7DD6"/>
    <w:rsid w:val="00FE328E"/>
    <w:rsid w:val="00FE4D65"/>
    <w:rsid w:val="00FE541B"/>
    <w:rsid w:val="00FE5465"/>
    <w:rsid w:val="00FE5CB8"/>
    <w:rsid w:val="00FE77B9"/>
    <w:rsid w:val="00FF0DB0"/>
    <w:rsid w:val="00FF1210"/>
    <w:rsid w:val="00FF2D29"/>
    <w:rsid w:val="00FF436B"/>
    <w:rsid w:val="00FF5225"/>
    <w:rsid w:val="00FF58C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131DF5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Balloon Text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paragraph" w:styleId="Heading1">
    <w:name w:val="heading 1"/>
    <w:aliases w:val="SPIE Section"/>
    <w:basedOn w:val="Normal"/>
    <w:next w:val="Normal"/>
    <w:link w:val="Heading1Char"/>
    <w:uiPriority w:val="9"/>
    <w:qFormat/>
    <w:rsid w:val="00BF4D95"/>
    <w:pPr>
      <w:keepNext/>
      <w:pBdr>
        <w:bottom w:val="thinThickSmallGap" w:sz="12" w:space="1" w:color="C45911"/>
      </w:pBdr>
      <w:spacing w:before="320"/>
      <w:contextualSpacing/>
      <w:jc w:val="center"/>
      <w:outlineLvl w:val="0"/>
    </w:pPr>
    <w:rPr>
      <w:color w:val="833C0B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4D95"/>
    <w:pPr>
      <w:keepNext/>
      <w:pBdr>
        <w:bottom w:val="single" w:sz="4" w:space="1" w:color="823B0B"/>
      </w:pBdr>
      <w:spacing w:before="240"/>
      <w:jc w:val="center"/>
      <w:outlineLvl w:val="1"/>
    </w:pPr>
    <w:rPr>
      <w:color w:val="833C0B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4D95"/>
    <w:pPr>
      <w:keepNext/>
      <w:pBdr>
        <w:top w:val="dotted" w:sz="4" w:space="0" w:color="823B0B"/>
        <w:bottom w:val="dotted" w:sz="4" w:space="1" w:color="823B0B"/>
      </w:pBdr>
      <w:spacing w:before="120"/>
      <w:jc w:val="center"/>
      <w:outlineLvl w:val="2"/>
    </w:pPr>
    <w:rPr>
      <w:color w:val="823B0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D95"/>
    <w:pPr>
      <w:pBdr>
        <w:bottom w:val="dotted" w:sz="4" w:space="1" w:color="C45911"/>
      </w:pBdr>
      <w:spacing w:after="120"/>
      <w:jc w:val="center"/>
      <w:outlineLvl w:val="3"/>
    </w:pPr>
    <w:rPr>
      <w:color w:val="823B0B"/>
      <w:spacing w:val="1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4D95"/>
    <w:pPr>
      <w:spacing w:before="320" w:after="120"/>
      <w:jc w:val="center"/>
      <w:outlineLvl w:val="4"/>
    </w:pPr>
    <w:rPr>
      <w:color w:val="823B0B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4D95"/>
    <w:pPr>
      <w:spacing w:after="120"/>
      <w:jc w:val="center"/>
      <w:outlineLvl w:val="5"/>
    </w:pPr>
    <w:rPr>
      <w:color w:val="C45911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BF4D95"/>
    <w:pPr>
      <w:spacing w:after="120"/>
      <w:jc w:val="center"/>
      <w:outlineLvl w:val="6"/>
    </w:pPr>
    <w:rPr>
      <w:i/>
      <w:iCs/>
      <w:caps/>
      <w:color w:val="C45911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BF4D9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BF4D9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sid w:val="00BF4D9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F4D95"/>
  </w:style>
  <w:style w:type="paragraph" w:styleId="BalloonText">
    <w:name w:val="Balloon Text"/>
    <w:basedOn w:val="Normal"/>
    <w:link w:val="BalloonTextChar"/>
    <w:semiHidden/>
    <w:rsid w:val="0016449D"/>
    <w:rPr>
      <w:rFonts w:ascii="Lucida Grande" w:hAnsi="Lucida Grande"/>
      <w:sz w:val="18"/>
      <w:szCs w:val="18"/>
    </w:rPr>
  </w:style>
  <w:style w:type="character" w:customStyle="1" w:styleId="Heading1Char">
    <w:name w:val="Heading 1 Char"/>
    <w:aliases w:val="SPIE Section Char"/>
    <w:link w:val="Heading1"/>
    <w:uiPriority w:val="9"/>
    <w:rsid w:val="00BF4D95"/>
    <w:rPr>
      <w:rFonts w:ascii="Times New Roman" w:eastAsia="ＭＳ 明朝" w:hAnsi="Times New Roman" w:cs="Times New Roman"/>
      <w:color w:val="833C0B"/>
      <w:spacing w:val="20"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rsid w:val="00BF4D95"/>
    <w:pPr>
      <w:numPr>
        <w:numId w:val="2"/>
      </w:numPr>
      <w:contextualSpacing/>
    </w:pPr>
  </w:style>
  <w:style w:type="table" w:styleId="TableGrid">
    <w:name w:val="Table Grid"/>
    <w:basedOn w:val="TableNormal"/>
    <w:uiPriority w:val="59"/>
    <w:rsid w:val="00346BC5"/>
    <w:pPr>
      <w:spacing w:after="200" w:line="252" w:lineRule="auto"/>
    </w:pPr>
    <w:rPr>
      <w:rFonts w:ascii="Calibri" w:eastAsia="Calibri" w:hAnsi="Calibri" w:cs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quation">
    <w:name w:val="Equation"/>
    <w:basedOn w:val="TableNormal"/>
    <w:uiPriority w:val="99"/>
    <w:rsid w:val="00F06C70"/>
    <w:pPr>
      <w:keepNext/>
      <w:spacing w:after="200" w:line="252" w:lineRule="auto"/>
    </w:pPr>
    <w:rPr>
      <w:rFonts w:ascii="Times New Roman" w:eastAsia="Calibri" w:hAnsi="Times New Roman" w:cs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character" w:customStyle="1" w:styleId="Heading3Char">
    <w:name w:val="Heading 3 Char"/>
    <w:link w:val="Heading3"/>
    <w:uiPriority w:val="9"/>
    <w:rsid w:val="00BF4D95"/>
    <w:rPr>
      <w:rFonts w:ascii="Times New Roman" w:eastAsia="ＭＳ 明朝" w:hAnsi="Times New Roman" w:cs="Times New Roman"/>
      <w:color w:val="823B0B"/>
      <w:sz w:val="24"/>
      <w:szCs w:val="24"/>
      <w:lang w:eastAsia="en-US"/>
    </w:rPr>
  </w:style>
  <w:style w:type="character" w:customStyle="1" w:styleId="MTEquationSection">
    <w:name w:val="MTEquationSection"/>
    <w:rsid w:val="00BF4D95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BF4D95"/>
    <w:pPr>
      <w:tabs>
        <w:tab w:val="center" w:pos="5400"/>
        <w:tab w:val="right" w:pos="10800"/>
      </w:tabs>
    </w:pPr>
    <w:rPr>
      <w:sz w:val="20"/>
      <w:szCs w:val="20"/>
      <w:lang w:eastAsia="ja-JP"/>
    </w:rPr>
  </w:style>
  <w:style w:type="character" w:customStyle="1" w:styleId="MTDisplayEquationChar">
    <w:name w:val="MTDisplayEquation Char"/>
    <w:link w:val="MTDisplayEquation"/>
    <w:rsid w:val="00BF4D95"/>
    <w:rPr>
      <w:rFonts w:ascii="Times New Roman" w:eastAsia="ＭＳ 明朝" w:hAnsi="Times New Roman" w:cs="Times New Roman"/>
    </w:rPr>
  </w:style>
  <w:style w:type="character" w:customStyle="1" w:styleId="Heading2Char">
    <w:name w:val="Heading 2 Char"/>
    <w:link w:val="Heading2"/>
    <w:uiPriority w:val="9"/>
    <w:rsid w:val="00BF4D95"/>
    <w:rPr>
      <w:rFonts w:ascii="Times New Roman" w:eastAsia="ＭＳ 明朝" w:hAnsi="Times New Roman" w:cs="Times New Roman"/>
      <w:color w:val="833C0B"/>
      <w:spacing w:val="15"/>
      <w:sz w:val="24"/>
      <w:szCs w:val="24"/>
      <w:lang w:eastAsia="en-US"/>
    </w:rPr>
  </w:style>
  <w:style w:type="character" w:styleId="Hyperlink">
    <w:name w:val="Hyperlink"/>
    <w:rsid w:val="00F06C70"/>
    <w:rPr>
      <w:color w:val="0000FF"/>
      <w:u w:val="single"/>
    </w:rPr>
  </w:style>
  <w:style w:type="character" w:customStyle="1" w:styleId="code2">
    <w:name w:val="code2"/>
    <w:uiPriority w:val="1"/>
    <w:qFormat/>
    <w:rsid w:val="00BF4D95"/>
    <w:rPr>
      <w:rFonts w:ascii="PT Mono Bold" w:hAnsi="PT Mono Bold"/>
      <w:b/>
      <w:bCs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F4D95"/>
    <w:rPr>
      <w:spacing w:val="10"/>
      <w:sz w:val="18"/>
      <w:szCs w:val="18"/>
    </w:rPr>
  </w:style>
  <w:style w:type="character" w:customStyle="1" w:styleId="Heading4Char">
    <w:name w:val="Heading 4 Char"/>
    <w:link w:val="Heading4"/>
    <w:uiPriority w:val="9"/>
    <w:rsid w:val="00BF4D95"/>
    <w:rPr>
      <w:rFonts w:ascii="Times New Roman" w:eastAsia="ＭＳ 明朝" w:hAnsi="Times New Roman" w:cs="Times New Roman"/>
      <w:color w:val="823B0B"/>
      <w:spacing w:val="10"/>
      <w:lang w:eastAsia="en-US"/>
    </w:rPr>
  </w:style>
  <w:style w:type="paragraph" w:customStyle="1" w:styleId="Code">
    <w:name w:val="Code"/>
    <w:basedOn w:val="Normal"/>
    <w:rsid w:val="00346BC5"/>
    <w:rPr>
      <w:rFonts w:ascii="Courier" w:eastAsia="Times New Roman" w:hAnsi="Courier"/>
      <w:sz w:val="20"/>
      <w:szCs w:val="20"/>
      <w:shd w:val="clear" w:color="auto" w:fill="E1E2E5"/>
    </w:rPr>
  </w:style>
  <w:style w:type="paragraph" w:styleId="HTMLPreformatted">
    <w:name w:val="HTML Preformatted"/>
    <w:basedOn w:val="Normal"/>
    <w:link w:val="HTMLPreformattedChar"/>
    <w:unhideWhenUsed/>
    <w:rsid w:val="00F06C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rsid w:val="00F06C70"/>
    <w:rPr>
      <w:rFonts w:ascii="Courier New" w:eastAsia="Times New Roman" w:hAnsi="Courier New" w:cs="Courier New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BF4D95"/>
  </w:style>
  <w:style w:type="paragraph" w:styleId="FootnoteText">
    <w:name w:val="footnote text"/>
    <w:basedOn w:val="Normal"/>
    <w:link w:val="FootnoteTextChar"/>
    <w:uiPriority w:val="99"/>
    <w:unhideWhenUsed/>
    <w:rsid w:val="00BF4D95"/>
  </w:style>
  <w:style w:type="character" w:customStyle="1" w:styleId="FootnoteTextChar">
    <w:name w:val="Footnote Text Char"/>
    <w:link w:val="FootnoteText"/>
    <w:uiPriority w:val="99"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character" w:styleId="FootnoteReference">
    <w:name w:val="footnote reference"/>
    <w:uiPriority w:val="99"/>
    <w:unhideWhenUsed/>
    <w:rsid w:val="00BF4D95"/>
    <w:rPr>
      <w:vertAlign w:val="superscript"/>
    </w:rPr>
  </w:style>
  <w:style w:type="character" w:customStyle="1" w:styleId="MTConvertedEquation">
    <w:name w:val="MTConvertedEquation"/>
    <w:basedOn w:val="DefaultParagraphFont"/>
    <w:rsid w:val="00BF4D95"/>
  </w:style>
  <w:style w:type="paragraph" w:styleId="EndnoteText">
    <w:name w:val="endnote text"/>
    <w:basedOn w:val="Normal"/>
    <w:link w:val="EndnoteTextChar"/>
    <w:uiPriority w:val="99"/>
    <w:semiHidden/>
    <w:unhideWhenUsed/>
    <w:rsid w:val="00BF4D95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BF4D95"/>
    <w:rPr>
      <w:rFonts w:ascii="Times New Roman" w:eastAsia="ＭＳ 明朝" w:hAnsi="Times New Roman" w:cs="Times New Roman"/>
      <w:lang w:eastAsia="en-US"/>
    </w:rPr>
  </w:style>
  <w:style w:type="character" w:styleId="EndnoteReference">
    <w:name w:val="endnote reference"/>
    <w:uiPriority w:val="99"/>
    <w:semiHidden/>
    <w:unhideWhenUsed/>
    <w:rsid w:val="00BF4D95"/>
    <w:rPr>
      <w:vertAlign w:val="superscript"/>
    </w:rPr>
  </w:style>
  <w:style w:type="character" w:customStyle="1" w:styleId="gcg2ujhdabb">
    <w:name w:val="gcg2ujhdabb"/>
    <w:basedOn w:val="DefaultParagraphFont"/>
    <w:rsid w:val="00F06C70"/>
  </w:style>
  <w:style w:type="character" w:customStyle="1" w:styleId="gcg2ujhdeab">
    <w:name w:val="gcg2ujhdeab"/>
    <w:basedOn w:val="DefaultParagraphFont"/>
    <w:rsid w:val="00F06C70"/>
  </w:style>
  <w:style w:type="character" w:customStyle="1" w:styleId="InLineCode">
    <w:name w:val="InLineCode"/>
    <w:uiPriority w:val="1"/>
    <w:qFormat/>
    <w:rsid w:val="00BF4D95"/>
    <w:rPr>
      <w:rFonts w:ascii="PT Mono" w:hAnsi="PT Mono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F4D9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nhideWhenUsed/>
    <w:rsid w:val="00BF4D9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character" w:customStyle="1" w:styleId="gewyw5ybjeb">
    <w:name w:val="gewyw5ybjeb"/>
    <w:basedOn w:val="DefaultParagraphFont"/>
    <w:rsid w:val="00F06C70"/>
  </w:style>
  <w:style w:type="character" w:customStyle="1" w:styleId="gewyw5ybmdb">
    <w:name w:val="gewyw5ybmdb"/>
    <w:basedOn w:val="DefaultParagraphFont"/>
    <w:rsid w:val="00F06C70"/>
  </w:style>
  <w:style w:type="character" w:styleId="FollowedHyperlink">
    <w:name w:val="FollowedHyperlink"/>
    <w:basedOn w:val="DefaultParagraphFont"/>
    <w:uiPriority w:val="99"/>
    <w:semiHidden/>
    <w:unhideWhenUsed/>
    <w:rsid w:val="00346BC5"/>
    <w:rPr>
      <w:color w:val="800080" w:themeColor="followedHyperlink"/>
      <w:u w:val="single"/>
    </w:rPr>
  </w:style>
  <w:style w:type="character" w:styleId="CommentReference">
    <w:name w:val="annotation reference"/>
    <w:uiPriority w:val="99"/>
    <w:semiHidden/>
    <w:unhideWhenUsed/>
    <w:rsid w:val="00346B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46BC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346BC5"/>
    <w:rPr>
      <w:rFonts w:ascii="Times New Roman" w:eastAsia="ＭＳ 明朝" w:hAnsi="Times New Roman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6BC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46BC5"/>
    <w:rPr>
      <w:rFonts w:ascii="Times New Roman" w:eastAsia="ＭＳ 明朝" w:hAnsi="Times New Roman" w:cs="Times New Roman"/>
      <w:b/>
      <w:bCs/>
      <w:lang w:eastAsia="en-US"/>
    </w:rPr>
  </w:style>
  <w:style w:type="paragraph" w:styleId="NormalWeb">
    <w:name w:val="Normal (Web)"/>
    <w:basedOn w:val="Normal"/>
    <w:uiPriority w:val="99"/>
    <w:unhideWhenUsed/>
    <w:rsid w:val="00F06C70"/>
    <w:pPr>
      <w:spacing w:before="100" w:beforeAutospacing="1" w:after="100" w:afterAutospacing="1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BF4D95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rsid w:val="00BF4D95"/>
    <w:rPr>
      <w:rFonts w:ascii="Lucida Grande" w:eastAsia="ＭＳ 明朝" w:hAnsi="Lucida Grande" w:cs="Lucida Grande"/>
      <w:sz w:val="24"/>
      <w:szCs w:val="24"/>
      <w:lang w:eastAsia="en-US"/>
    </w:rPr>
  </w:style>
  <w:style w:type="character" w:customStyle="1" w:styleId="Heading5Char">
    <w:name w:val="Heading 5 Char"/>
    <w:link w:val="Heading5"/>
    <w:uiPriority w:val="9"/>
    <w:rsid w:val="00BF4D95"/>
    <w:rPr>
      <w:rFonts w:ascii="Times New Roman" w:eastAsia="ＭＳ 明朝" w:hAnsi="Times New Roman" w:cs="Times New Roman"/>
      <w:color w:val="823B0B"/>
      <w:spacing w:val="10"/>
      <w:sz w:val="24"/>
      <w:szCs w:val="24"/>
      <w:lang w:eastAsia="en-US"/>
    </w:rPr>
  </w:style>
  <w:style w:type="character" w:customStyle="1" w:styleId="Heading6Char">
    <w:name w:val="Heading 6 Char"/>
    <w:link w:val="Heading6"/>
    <w:uiPriority w:val="9"/>
    <w:rsid w:val="00BF4D95"/>
    <w:rPr>
      <w:rFonts w:ascii="Times New Roman" w:eastAsia="ＭＳ 明朝" w:hAnsi="Times New Roman" w:cs="Times New Roman"/>
      <w:color w:val="C45911"/>
      <w:spacing w:val="10"/>
      <w:sz w:val="24"/>
      <w:szCs w:val="24"/>
      <w:lang w:eastAsia="en-US"/>
    </w:rPr>
  </w:style>
  <w:style w:type="character" w:customStyle="1" w:styleId="Heading7Char">
    <w:name w:val="Heading 7 Char"/>
    <w:link w:val="Heading7"/>
    <w:uiPriority w:val="9"/>
    <w:rsid w:val="00BF4D95"/>
    <w:rPr>
      <w:rFonts w:ascii="Times New Roman" w:eastAsia="ＭＳ 明朝" w:hAnsi="Times New Roman" w:cs="Times New Roman"/>
      <w:i/>
      <w:iCs/>
      <w:caps/>
      <w:color w:val="C45911"/>
      <w:spacing w:val="10"/>
      <w:sz w:val="24"/>
      <w:szCs w:val="24"/>
      <w:lang w:eastAsia="en-US"/>
    </w:rPr>
  </w:style>
  <w:style w:type="character" w:customStyle="1" w:styleId="Heading8Char">
    <w:name w:val="Heading 8 Char"/>
    <w:link w:val="Heading8"/>
    <w:uiPriority w:val="9"/>
    <w:rsid w:val="00BF4D95"/>
    <w:rPr>
      <w:rFonts w:ascii="Times New Roman" w:eastAsia="ＭＳ 明朝" w:hAnsi="Times New Roman" w:cs="Times New Roman"/>
      <w:caps/>
      <w:spacing w:val="10"/>
      <w:lang w:eastAsia="en-US"/>
    </w:rPr>
  </w:style>
  <w:style w:type="character" w:customStyle="1" w:styleId="Heading9Char">
    <w:name w:val="Heading 9 Char"/>
    <w:link w:val="Heading9"/>
    <w:uiPriority w:val="9"/>
    <w:semiHidden/>
    <w:rsid w:val="00BF4D95"/>
    <w:rPr>
      <w:rFonts w:ascii="Times New Roman" w:eastAsia="ＭＳ 明朝" w:hAnsi="Times New Roman" w:cs="Times New Roman"/>
      <w:i/>
      <w:iCs/>
      <w:caps/>
      <w:spacing w:val="10"/>
      <w:lang w:eastAsia="en-US"/>
    </w:rPr>
  </w:style>
  <w:style w:type="paragraph" w:customStyle="1" w:styleId="EndNoteBibliographyTitle">
    <w:name w:val="EndNote Bibliography Title"/>
    <w:basedOn w:val="Normal"/>
    <w:rsid w:val="00BF4D95"/>
    <w:pPr>
      <w:jc w:val="center"/>
    </w:pPr>
    <w:rPr>
      <w:rFonts w:ascii="Calibri" w:hAnsi="Calibri"/>
    </w:rPr>
  </w:style>
  <w:style w:type="paragraph" w:customStyle="1" w:styleId="EndNoteBibliography">
    <w:name w:val="EndNote Bibliography"/>
    <w:basedOn w:val="Normal"/>
    <w:rsid w:val="00BF4D95"/>
    <w:rPr>
      <w:rFonts w:ascii="Calibri" w:hAnsi="Calibri"/>
    </w:rPr>
  </w:style>
  <w:style w:type="character" w:customStyle="1" w:styleId="BalloonTextChar">
    <w:name w:val="Balloon Text Char"/>
    <w:basedOn w:val="DefaultParagraphFont"/>
    <w:link w:val="BalloonText"/>
    <w:semiHidden/>
    <w:rsid w:val="0016449D"/>
    <w:rPr>
      <w:rFonts w:ascii="Lucida Grande" w:eastAsia="ＭＳ 明朝" w:hAnsi="Lucida Grande" w:cs="Times New Roman"/>
      <w:sz w:val="18"/>
      <w:szCs w:val="18"/>
      <w:lang w:eastAsia="en-US"/>
    </w:rPr>
  </w:style>
  <w:style w:type="table" w:customStyle="1" w:styleId="PlainTable51">
    <w:name w:val="Plain Table 51"/>
    <w:basedOn w:val="TableNormal"/>
    <w:uiPriority w:val="45"/>
    <w:rsid w:val="0016449D"/>
    <w:rPr>
      <w:rFonts w:eastAsiaTheme="minorHAnsi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1">
    <w:name w:val="Plain Table 31"/>
    <w:basedOn w:val="TableNormal"/>
    <w:uiPriority w:val="43"/>
    <w:rsid w:val="0016449D"/>
    <w:rPr>
      <w:rFonts w:eastAsia="SimSun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2">
    <w:name w:val="Plain Table 52"/>
    <w:basedOn w:val="TableNormal"/>
    <w:uiPriority w:val="45"/>
    <w:rsid w:val="0016449D"/>
    <w:rPr>
      <w:rFonts w:eastAsia="SimSun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Revision">
    <w:name w:val="Revision"/>
    <w:hidden/>
    <w:uiPriority w:val="99"/>
    <w:semiHidden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paragraph" w:styleId="NoSpacing">
    <w:name w:val="No Spacing"/>
    <w:aliases w:val="NormalLeftJustified"/>
    <w:basedOn w:val="Normal"/>
    <w:link w:val="NoSpacingChar"/>
    <w:uiPriority w:val="1"/>
    <w:rsid w:val="00F06C70"/>
  </w:style>
  <w:style w:type="character" w:styleId="PageNumber">
    <w:name w:val="page number"/>
    <w:basedOn w:val="DefaultParagraphFont"/>
    <w:rsid w:val="00BF4D95"/>
  </w:style>
  <w:style w:type="paragraph" w:customStyle="1" w:styleId="NormalLeftJust">
    <w:name w:val="NormalLeftJust"/>
    <w:basedOn w:val="Normal"/>
    <w:rsid w:val="00F06C70"/>
  </w:style>
  <w:style w:type="paragraph" w:styleId="Title">
    <w:name w:val="Title"/>
    <w:basedOn w:val="Normal"/>
    <w:next w:val="Normal"/>
    <w:link w:val="TitleChar"/>
    <w:uiPriority w:val="10"/>
    <w:rsid w:val="00346BC5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346BC5"/>
    <w:rPr>
      <w:rFonts w:ascii="Times New Roman" w:eastAsia="ＭＳ 明朝" w:hAnsi="Times New Roman" w:cs="Times New Roman"/>
      <w:caps/>
      <w:color w:val="632423" w:themeColor="accent2" w:themeShade="80"/>
      <w:spacing w:val="50"/>
      <w:sz w:val="44"/>
      <w:szCs w:val="44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rsid w:val="00F06C70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link w:val="Subtitle"/>
    <w:uiPriority w:val="11"/>
    <w:rsid w:val="00F06C70"/>
    <w:rPr>
      <w:rFonts w:ascii="Times New Roman" w:eastAsia="ＭＳ 明朝" w:hAnsi="Times New Roman" w:cs="Times New Roman"/>
      <w:caps/>
      <w:spacing w:val="20"/>
      <w:sz w:val="18"/>
      <w:szCs w:val="18"/>
      <w:lang w:eastAsia="en-US"/>
    </w:rPr>
  </w:style>
  <w:style w:type="character" w:styleId="Strong">
    <w:name w:val="Strong"/>
    <w:uiPriority w:val="22"/>
    <w:rsid w:val="00F06C70"/>
    <w:rPr>
      <w:b/>
      <w:bCs/>
      <w:color w:val="C45911"/>
      <w:spacing w:val="5"/>
    </w:rPr>
  </w:style>
  <w:style w:type="character" w:styleId="Emphasis">
    <w:name w:val="Emphasis"/>
    <w:uiPriority w:val="20"/>
    <w:rsid w:val="00346BC5"/>
    <w:rPr>
      <w:caps/>
      <w:spacing w:val="5"/>
      <w:sz w:val="20"/>
      <w:szCs w:val="20"/>
    </w:rPr>
  </w:style>
  <w:style w:type="character" w:customStyle="1" w:styleId="NoSpacingChar">
    <w:name w:val="No Spacing Char"/>
    <w:aliases w:val="NormalLeftJustified Char"/>
    <w:link w:val="NoSpacing"/>
    <w:uiPriority w:val="1"/>
    <w:rsid w:val="00F06C70"/>
    <w:rPr>
      <w:rFonts w:ascii="Times New Roman" w:eastAsia="ＭＳ 明朝" w:hAnsi="Times New Roman" w:cs="Times New Roman"/>
      <w:sz w:val="24"/>
      <w:szCs w:val="24"/>
      <w:lang w:eastAsia="en-US"/>
    </w:rPr>
  </w:style>
  <w:style w:type="paragraph" w:styleId="Quote">
    <w:name w:val="Quote"/>
    <w:basedOn w:val="Normal"/>
    <w:next w:val="Normal"/>
    <w:link w:val="QuoteChar"/>
    <w:uiPriority w:val="29"/>
    <w:rsid w:val="00F06C70"/>
    <w:rPr>
      <w:i/>
      <w:iCs/>
    </w:rPr>
  </w:style>
  <w:style w:type="character" w:customStyle="1" w:styleId="QuoteChar">
    <w:name w:val="Quote Char"/>
    <w:link w:val="Quote"/>
    <w:uiPriority w:val="29"/>
    <w:rsid w:val="00F06C70"/>
    <w:rPr>
      <w:rFonts w:ascii="Times New Roman" w:eastAsia="ＭＳ 明朝" w:hAnsi="Times New Roman" w:cs="Times New Roman"/>
      <w:i/>
      <w:iCs/>
      <w:sz w:val="24"/>
      <w:szCs w:val="24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rsid w:val="00F06C70"/>
    <w:pPr>
      <w:pBdr>
        <w:top w:val="dotted" w:sz="2" w:space="10" w:color="833C0B"/>
        <w:bottom w:val="dotted" w:sz="2" w:space="4" w:color="833C0B"/>
      </w:pBdr>
      <w:spacing w:before="160" w:line="300" w:lineRule="auto"/>
      <w:ind w:left="1440" w:right="1440"/>
    </w:pPr>
    <w:rPr>
      <w:caps/>
      <w:color w:val="823B0B"/>
      <w:spacing w:val="5"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F06C70"/>
    <w:rPr>
      <w:rFonts w:ascii="Times New Roman" w:eastAsia="ＭＳ 明朝" w:hAnsi="Times New Roman" w:cs="Times New Roman"/>
      <w:caps/>
      <w:color w:val="823B0B"/>
      <w:spacing w:val="5"/>
      <w:lang w:eastAsia="en-US"/>
    </w:rPr>
  </w:style>
  <w:style w:type="character" w:styleId="SubtleEmphasis">
    <w:name w:val="Subtle Emphasis"/>
    <w:uiPriority w:val="19"/>
    <w:rsid w:val="0016449D"/>
    <w:rPr>
      <w:i/>
      <w:iCs/>
    </w:rPr>
  </w:style>
  <w:style w:type="character" w:styleId="IntenseEmphasis">
    <w:name w:val="Intense Emphasis"/>
    <w:uiPriority w:val="21"/>
    <w:rsid w:val="00F06C70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rsid w:val="0016449D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rsid w:val="00F06C70"/>
    <w:rPr>
      <w:rFonts w:ascii="Calibri" w:eastAsia="ＭＳ 明朝" w:hAnsi="Calibri" w:cs="Times New Roman"/>
      <w:b/>
      <w:bCs/>
      <w:i/>
      <w:iCs/>
      <w:color w:val="823B0B"/>
    </w:rPr>
  </w:style>
  <w:style w:type="character" w:styleId="BookTitle">
    <w:name w:val="Book Title"/>
    <w:uiPriority w:val="33"/>
    <w:rsid w:val="0016449D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6BC5"/>
    <w:pPr>
      <w:outlineLvl w:val="9"/>
    </w:pPr>
    <w:rPr>
      <w:lang w:bidi="en-US"/>
    </w:rPr>
  </w:style>
  <w:style w:type="paragraph" w:customStyle="1" w:styleId="Eqn">
    <w:name w:val="Eqn"/>
    <w:basedOn w:val="Normal"/>
    <w:next w:val="Normal"/>
    <w:rsid w:val="00346BC5"/>
  </w:style>
  <w:style w:type="paragraph" w:customStyle="1" w:styleId="MyEqns">
    <w:name w:val="MyEqns"/>
    <w:basedOn w:val="Normal"/>
    <w:link w:val="MyEqnsChar"/>
    <w:qFormat/>
    <w:rsid w:val="00BF4D95"/>
    <w:pPr>
      <w:tabs>
        <w:tab w:val="right" w:pos="9360"/>
        <w:tab w:val="right" w:pos="10440"/>
      </w:tabs>
    </w:pPr>
    <w:rPr>
      <w:b/>
      <w:bCs/>
    </w:rPr>
  </w:style>
  <w:style w:type="character" w:customStyle="1" w:styleId="MyEqnsChar">
    <w:name w:val="MyEqns Char"/>
    <w:link w:val="MyEqns"/>
    <w:rsid w:val="00BF4D95"/>
    <w:rPr>
      <w:rFonts w:ascii="Times New Roman" w:eastAsia="ＭＳ 明朝" w:hAnsi="Times New Roman" w:cs="Times New Roman"/>
      <w:b/>
      <w:bCs/>
      <w:sz w:val="24"/>
      <w:szCs w:val="24"/>
      <w:lang w:eastAsia="en-US"/>
    </w:rPr>
  </w:style>
  <w:style w:type="table" w:customStyle="1" w:styleId="MyTable">
    <w:name w:val="MyTable"/>
    <w:basedOn w:val="TableNormal"/>
    <w:uiPriority w:val="99"/>
    <w:rsid w:val="00346BC5"/>
    <w:rPr>
      <w:rFonts w:ascii="Calibri" w:eastAsia="Calibri" w:hAnsi="Calibri" w:cs="Calibri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/>
    </w:tcPr>
  </w:style>
  <w:style w:type="paragraph" w:customStyle="1" w:styleId="Code20">
    <w:name w:val="Code2"/>
    <w:basedOn w:val="Normal"/>
    <w:link w:val="Code2Char"/>
    <w:rsid w:val="001644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</w:pPr>
    <w:rPr>
      <w:rFonts w:ascii="Courier" w:eastAsia="Times New Roman" w:hAnsi="Courier"/>
      <w:sz w:val="18"/>
      <w:szCs w:val="18"/>
      <w:shd w:val="clear" w:color="auto" w:fill="E1E2E5"/>
    </w:rPr>
  </w:style>
  <w:style w:type="character" w:customStyle="1" w:styleId="Code2Char">
    <w:name w:val="Code2 Char"/>
    <w:basedOn w:val="DefaultParagraphFont"/>
    <w:link w:val="Code20"/>
    <w:rsid w:val="0016449D"/>
    <w:rPr>
      <w:rFonts w:ascii="Courier" w:eastAsia="Times New Roman" w:hAnsi="Courier" w:cs="Times New Roman"/>
      <w:sz w:val="18"/>
      <w:szCs w:val="18"/>
      <w:shd w:val="clear" w:color="auto" w:fill="E6E6E6"/>
      <w:lang w:eastAsia="en-US"/>
    </w:rPr>
  </w:style>
  <w:style w:type="paragraph" w:styleId="BodyText">
    <w:name w:val="Body Text"/>
    <w:basedOn w:val="Normal"/>
    <w:link w:val="BodyTextChar"/>
    <w:rsid w:val="0016449D"/>
    <w:pPr>
      <w:spacing w:line="480" w:lineRule="auto"/>
    </w:pPr>
    <w:rPr>
      <w:rFonts w:eastAsia="Times New Roman"/>
      <w:color w:val="FF0000"/>
    </w:rPr>
  </w:style>
  <w:style w:type="character" w:customStyle="1" w:styleId="BodyTextChar">
    <w:name w:val="Body Text Char"/>
    <w:basedOn w:val="DefaultParagraphFont"/>
    <w:link w:val="BodyText"/>
    <w:rsid w:val="0016449D"/>
    <w:rPr>
      <w:rFonts w:ascii="Times New Roman" w:eastAsia="Times New Roman" w:hAnsi="Times New Roman" w:cs="Times New Roman"/>
      <w:color w:val="FF0000"/>
      <w:sz w:val="24"/>
      <w:szCs w:val="24"/>
      <w:lang w:eastAsia="en-US"/>
    </w:rPr>
  </w:style>
  <w:style w:type="paragraph" w:customStyle="1" w:styleId="PageNumber1">
    <w:name w:val="Page Number1"/>
    <w:basedOn w:val="Normal"/>
    <w:next w:val="Normal"/>
    <w:rsid w:val="00346BC5"/>
    <w:pPr>
      <w:spacing w:line="480" w:lineRule="auto"/>
    </w:pPr>
    <w:rPr>
      <w:rFonts w:eastAsia="Times New Roman"/>
    </w:rPr>
  </w:style>
  <w:style w:type="character" w:customStyle="1" w:styleId="apple-style-span">
    <w:name w:val="apple-style-span"/>
    <w:basedOn w:val="DefaultParagraphFont"/>
    <w:rsid w:val="00765397"/>
  </w:style>
  <w:style w:type="character" w:customStyle="1" w:styleId="apple-converted-space">
    <w:name w:val="apple-converted-space"/>
    <w:basedOn w:val="DefaultParagraphFont"/>
    <w:rsid w:val="00765397"/>
  </w:style>
  <w:style w:type="paragraph" w:customStyle="1" w:styleId="footnotedescription">
    <w:name w:val="footnote description"/>
    <w:next w:val="Normal"/>
    <w:link w:val="footnotedescriptionChar"/>
    <w:hidden/>
    <w:rsid w:val="00765397"/>
    <w:pPr>
      <w:spacing w:line="259" w:lineRule="auto"/>
    </w:pPr>
    <w:rPr>
      <w:rFonts w:ascii="Times New Roman" w:eastAsia="Times New Roman" w:hAnsi="Times New Roman" w:cs="Times New Roman"/>
      <w:color w:val="000000"/>
      <w:sz w:val="24"/>
      <w:szCs w:val="22"/>
      <w:lang w:eastAsia="en-US"/>
    </w:rPr>
  </w:style>
  <w:style w:type="character" w:customStyle="1" w:styleId="footnotedescriptionChar">
    <w:name w:val="footnote description Char"/>
    <w:link w:val="footnotedescription"/>
    <w:rsid w:val="00765397"/>
    <w:rPr>
      <w:rFonts w:ascii="Times New Roman" w:eastAsia="Times New Roman" w:hAnsi="Times New Roman" w:cs="Times New Roman"/>
      <w:color w:val="000000"/>
      <w:sz w:val="24"/>
      <w:szCs w:val="22"/>
      <w:lang w:eastAsia="en-US"/>
    </w:rPr>
  </w:style>
  <w:style w:type="character" w:customStyle="1" w:styleId="footnotemark">
    <w:name w:val="footnote mark"/>
    <w:hidden/>
    <w:rsid w:val="00765397"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paragraph" w:customStyle="1" w:styleId="SPIEbodytext">
    <w:name w:val="SPIE body text"/>
    <w:basedOn w:val="Normal"/>
    <w:link w:val="SPIEbodytextCharChar"/>
    <w:rsid w:val="00765397"/>
    <w:pPr>
      <w:jc w:val="both"/>
    </w:pPr>
    <w:rPr>
      <w:sz w:val="20"/>
    </w:rPr>
  </w:style>
  <w:style w:type="character" w:customStyle="1" w:styleId="SPIEbodytextCharChar">
    <w:name w:val="SPIE body text Char Char"/>
    <w:basedOn w:val="DefaultParagraphFont"/>
    <w:link w:val="SPIEbodytext"/>
    <w:rsid w:val="00765397"/>
    <w:rPr>
      <w:rFonts w:ascii="Times New Roman" w:eastAsia="ＭＳ 明朝" w:hAnsi="Times New Roman" w:cs="Times New Roman"/>
      <w:szCs w:val="24"/>
      <w:lang w:eastAsia="en-US"/>
    </w:rPr>
  </w:style>
  <w:style w:type="paragraph" w:customStyle="1" w:styleId="BoxEmphasis">
    <w:name w:val="BoxEmphasis"/>
    <w:basedOn w:val="Normal"/>
    <w:qFormat/>
    <w:rsid w:val="00765397"/>
    <w:rPr>
      <w:noProof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Balloon Text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paragraph" w:styleId="Heading1">
    <w:name w:val="heading 1"/>
    <w:aliases w:val="SPIE Section"/>
    <w:basedOn w:val="Normal"/>
    <w:next w:val="Normal"/>
    <w:link w:val="Heading1Char"/>
    <w:uiPriority w:val="9"/>
    <w:qFormat/>
    <w:rsid w:val="00BF4D95"/>
    <w:pPr>
      <w:keepNext/>
      <w:pBdr>
        <w:bottom w:val="thinThickSmallGap" w:sz="12" w:space="1" w:color="C45911"/>
      </w:pBdr>
      <w:spacing w:before="320"/>
      <w:contextualSpacing/>
      <w:jc w:val="center"/>
      <w:outlineLvl w:val="0"/>
    </w:pPr>
    <w:rPr>
      <w:color w:val="833C0B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4D95"/>
    <w:pPr>
      <w:keepNext/>
      <w:pBdr>
        <w:bottom w:val="single" w:sz="4" w:space="1" w:color="823B0B"/>
      </w:pBdr>
      <w:spacing w:before="240"/>
      <w:jc w:val="center"/>
      <w:outlineLvl w:val="1"/>
    </w:pPr>
    <w:rPr>
      <w:color w:val="833C0B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4D95"/>
    <w:pPr>
      <w:keepNext/>
      <w:pBdr>
        <w:top w:val="dotted" w:sz="4" w:space="0" w:color="823B0B"/>
        <w:bottom w:val="dotted" w:sz="4" w:space="1" w:color="823B0B"/>
      </w:pBdr>
      <w:spacing w:before="120"/>
      <w:jc w:val="center"/>
      <w:outlineLvl w:val="2"/>
    </w:pPr>
    <w:rPr>
      <w:color w:val="823B0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D95"/>
    <w:pPr>
      <w:pBdr>
        <w:bottom w:val="dotted" w:sz="4" w:space="1" w:color="C45911"/>
      </w:pBdr>
      <w:spacing w:after="120"/>
      <w:jc w:val="center"/>
      <w:outlineLvl w:val="3"/>
    </w:pPr>
    <w:rPr>
      <w:color w:val="823B0B"/>
      <w:spacing w:val="1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4D95"/>
    <w:pPr>
      <w:spacing w:before="320" w:after="120"/>
      <w:jc w:val="center"/>
      <w:outlineLvl w:val="4"/>
    </w:pPr>
    <w:rPr>
      <w:color w:val="823B0B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4D95"/>
    <w:pPr>
      <w:spacing w:after="120"/>
      <w:jc w:val="center"/>
      <w:outlineLvl w:val="5"/>
    </w:pPr>
    <w:rPr>
      <w:color w:val="C45911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BF4D95"/>
    <w:pPr>
      <w:spacing w:after="120"/>
      <w:jc w:val="center"/>
      <w:outlineLvl w:val="6"/>
    </w:pPr>
    <w:rPr>
      <w:i/>
      <w:iCs/>
      <w:caps/>
      <w:color w:val="C45911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BF4D9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BF4D9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sid w:val="00BF4D9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F4D95"/>
  </w:style>
  <w:style w:type="paragraph" w:styleId="BalloonText">
    <w:name w:val="Balloon Text"/>
    <w:basedOn w:val="Normal"/>
    <w:link w:val="BalloonTextChar"/>
    <w:semiHidden/>
    <w:rsid w:val="0016449D"/>
    <w:rPr>
      <w:rFonts w:ascii="Lucida Grande" w:hAnsi="Lucida Grande"/>
      <w:sz w:val="18"/>
      <w:szCs w:val="18"/>
    </w:rPr>
  </w:style>
  <w:style w:type="character" w:customStyle="1" w:styleId="Heading1Char">
    <w:name w:val="Heading 1 Char"/>
    <w:aliases w:val="SPIE Section Char"/>
    <w:link w:val="Heading1"/>
    <w:uiPriority w:val="9"/>
    <w:rsid w:val="00BF4D95"/>
    <w:rPr>
      <w:rFonts w:ascii="Times New Roman" w:eastAsia="ＭＳ 明朝" w:hAnsi="Times New Roman" w:cs="Times New Roman"/>
      <w:color w:val="833C0B"/>
      <w:spacing w:val="20"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rsid w:val="00BF4D95"/>
    <w:pPr>
      <w:numPr>
        <w:numId w:val="2"/>
      </w:numPr>
      <w:contextualSpacing/>
    </w:pPr>
  </w:style>
  <w:style w:type="table" w:styleId="TableGrid">
    <w:name w:val="Table Grid"/>
    <w:basedOn w:val="TableNormal"/>
    <w:uiPriority w:val="59"/>
    <w:rsid w:val="00346BC5"/>
    <w:pPr>
      <w:spacing w:after="200" w:line="252" w:lineRule="auto"/>
    </w:pPr>
    <w:rPr>
      <w:rFonts w:ascii="Calibri" w:eastAsia="Calibri" w:hAnsi="Calibri" w:cs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quation">
    <w:name w:val="Equation"/>
    <w:basedOn w:val="TableNormal"/>
    <w:uiPriority w:val="99"/>
    <w:rsid w:val="00F06C70"/>
    <w:pPr>
      <w:keepNext/>
      <w:spacing w:after="200" w:line="252" w:lineRule="auto"/>
    </w:pPr>
    <w:rPr>
      <w:rFonts w:ascii="Times New Roman" w:eastAsia="Calibri" w:hAnsi="Times New Roman" w:cs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character" w:customStyle="1" w:styleId="Heading3Char">
    <w:name w:val="Heading 3 Char"/>
    <w:link w:val="Heading3"/>
    <w:uiPriority w:val="9"/>
    <w:rsid w:val="00BF4D95"/>
    <w:rPr>
      <w:rFonts w:ascii="Times New Roman" w:eastAsia="ＭＳ 明朝" w:hAnsi="Times New Roman" w:cs="Times New Roman"/>
      <w:color w:val="823B0B"/>
      <w:sz w:val="24"/>
      <w:szCs w:val="24"/>
      <w:lang w:eastAsia="en-US"/>
    </w:rPr>
  </w:style>
  <w:style w:type="character" w:customStyle="1" w:styleId="MTEquationSection">
    <w:name w:val="MTEquationSection"/>
    <w:rsid w:val="00BF4D95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BF4D95"/>
    <w:pPr>
      <w:tabs>
        <w:tab w:val="center" w:pos="5400"/>
        <w:tab w:val="right" w:pos="10800"/>
      </w:tabs>
    </w:pPr>
    <w:rPr>
      <w:sz w:val="20"/>
      <w:szCs w:val="20"/>
      <w:lang w:eastAsia="ja-JP"/>
    </w:rPr>
  </w:style>
  <w:style w:type="character" w:customStyle="1" w:styleId="MTDisplayEquationChar">
    <w:name w:val="MTDisplayEquation Char"/>
    <w:link w:val="MTDisplayEquation"/>
    <w:rsid w:val="00BF4D95"/>
    <w:rPr>
      <w:rFonts w:ascii="Times New Roman" w:eastAsia="ＭＳ 明朝" w:hAnsi="Times New Roman" w:cs="Times New Roman"/>
    </w:rPr>
  </w:style>
  <w:style w:type="character" w:customStyle="1" w:styleId="Heading2Char">
    <w:name w:val="Heading 2 Char"/>
    <w:link w:val="Heading2"/>
    <w:uiPriority w:val="9"/>
    <w:rsid w:val="00BF4D95"/>
    <w:rPr>
      <w:rFonts w:ascii="Times New Roman" w:eastAsia="ＭＳ 明朝" w:hAnsi="Times New Roman" w:cs="Times New Roman"/>
      <w:color w:val="833C0B"/>
      <w:spacing w:val="15"/>
      <w:sz w:val="24"/>
      <w:szCs w:val="24"/>
      <w:lang w:eastAsia="en-US"/>
    </w:rPr>
  </w:style>
  <w:style w:type="character" w:styleId="Hyperlink">
    <w:name w:val="Hyperlink"/>
    <w:rsid w:val="00F06C70"/>
    <w:rPr>
      <w:color w:val="0000FF"/>
      <w:u w:val="single"/>
    </w:rPr>
  </w:style>
  <w:style w:type="character" w:customStyle="1" w:styleId="code2">
    <w:name w:val="code2"/>
    <w:uiPriority w:val="1"/>
    <w:qFormat/>
    <w:rsid w:val="00BF4D95"/>
    <w:rPr>
      <w:rFonts w:ascii="PT Mono Bold" w:hAnsi="PT Mono Bold"/>
      <w:b/>
      <w:bCs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F4D95"/>
    <w:rPr>
      <w:spacing w:val="10"/>
      <w:sz w:val="18"/>
      <w:szCs w:val="18"/>
    </w:rPr>
  </w:style>
  <w:style w:type="character" w:customStyle="1" w:styleId="Heading4Char">
    <w:name w:val="Heading 4 Char"/>
    <w:link w:val="Heading4"/>
    <w:uiPriority w:val="9"/>
    <w:rsid w:val="00BF4D95"/>
    <w:rPr>
      <w:rFonts w:ascii="Times New Roman" w:eastAsia="ＭＳ 明朝" w:hAnsi="Times New Roman" w:cs="Times New Roman"/>
      <w:color w:val="823B0B"/>
      <w:spacing w:val="10"/>
      <w:lang w:eastAsia="en-US"/>
    </w:rPr>
  </w:style>
  <w:style w:type="paragraph" w:customStyle="1" w:styleId="Code">
    <w:name w:val="Code"/>
    <w:basedOn w:val="Normal"/>
    <w:rsid w:val="00346BC5"/>
    <w:rPr>
      <w:rFonts w:ascii="Courier" w:eastAsia="Times New Roman" w:hAnsi="Courier"/>
      <w:sz w:val="20"/>
      <w:szCs w:val="20"/>
      <w:shd w:val="clear" w:color="auto" w:fill="E1E2E5"/>
    </w:rPr>
  </w:style>
  <w:style w:type="paragraph" w:styleId="HTMLPreformatted">
    <w:name w:val="HTML Preformatted"/>
    <w:basedOn w:val="Normal"/>
    <w:link w:val="HTMLPreformattedChar"/>
    <w:unhideWhenUsed/>
    <w:rsid w:val="00F06C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rsid w:val="00F06C70"/>
    <w:rPr>
      <w:rFonts w:ascii="Courier New" w:eastAsia="Times New Roman" w:hAnsi="Courier New" w:cs="Courier New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BF4D95"/>
  </w:style>
  <w:style w:type="paragraph" w:styleId="FootnoteText">
    <w:name w:val="footnote text"/>
    <w:basedOn w:val="Normal"/>
    <w:link w:val="FootnoteTextChar"/>
    <w:uiPriority w:val="99"/>
    <w:unhideWhenUsed/>
    <w:rsid w:val="00BF4D95"/>
  </w:style>
  <w:style w:type="character" w:customStyle="1" w:styleId="FootnoteTextChar">
    <w:name w:val="Footnote Text Char"/>
    <w:link w:val="FootnoteText"/>
    <w:uiPriority w:val="99"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character" w:styleId="FootnoteReference">
    <w:name w:val="footnote reference"/>
    <w:uiPriority w:val="99"/>
    <w:unhideWhenUsed/>
    <w:rsid w:val="00BF4D95"/>
    <w:rPr>
      <w:vertAlign w:val="superscript"/>
    </w:rPr>
  </w:style>
  <w:style w:type="character" w:customStyle="1" w:styleId="MTConvertedEquation">
    <w:name w:val="MTConvertedEquation"/>
    <w:basedOn w:val="DefaultParagraphFont"/>
    <w:rsid w:val="00BF4D95"/>
  </w:style>
  <w:style w:type="paragraph" w:styleId="EndnoteText">
    <w:name w:val="endnote text"/>
    <w:basedOn w:val="Normal"/>
    <w:link w:val="EndnoteTextChar"/>
    <w:uiPriority w:val="99"/>
    <w:semiHidden/>
    <w:unhideWhenUsed/>
    <w:rsid w:val="00BF4D95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BF4D95"/>
    <w:rPr>
      <w:rFonts w:ascii="Times New Roman" w:eastAsia="ＭＳ 明朝" w:hAnsi="Times New Roman" w:cs="Times New Roman"/>
      <w:lang w:eastAsia="en-US"/>
    </w:rPr>
  </w:style>
  <w:style w:type="character" w:styleId="EndnoteReference">
    <w:name w:val="endnote reference"/>
    <w:uiPriority w:val="99"/>
    <w:semiHidden/>
    <w:unhideWhenUsed/>
    <w:rsid w:val="00BF4D95"/>
    <w:rPr>
      <w:vertAlign w:val="superscript"/>
    </w:rPr>
  </w:style>
  <w:style w:type="character" w:customStyle="1" w:styleId="gcg2ujhdabb">
    <w:name w:val="gcg2ujhdabb"/>
    <w:basedOn w:val="DefaultParagraphFont"/>
    <w:rsid w:val="00F06C70"/>
  </w:style>
  <w:style w:type="character" w:customStyle="1" w:styleId="gcg2ujhdeab">
    <w:name w:val="gcg2ujhdeab"/>
    <w:basedOn w:val="DefaultParagraphFont"/>
    <w:rsid w:val="00F06C70"/>
  </w:style>
  <w:style w:type="character" w:customStyle="1" w:styleId="InLineCode">
    <w:name w:val="InLineCode"/>
    <w:uiPriority w:val="1"/>
    <w:qFormat/>
    <w:rsid w:val="00BF4D95"/>
    <w:rPr>
      <w:rFonts w:ascii="PT Mono" w:hAnsi="PT Mono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F4D9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nhideWhenUsed/>
    <w:rsid w:val="00BF4D9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character" w:customStyle="1" w:styleId="gewyw5ybjeb">
    <w:name w:val="gewyw5ybjeb"/>
    <w:basedOn w:val="DefaultParagraphFont"/>
    <w:rsid w:val="00F06C70"/>
  </w:style>
  <w:style w:type="character" w:customStyle="1" w:styleId="gewyw5ybmdb">
    <w:name w:val="gewyw5ybmdb"/>
    <w:basedOn w:val="DefaultParagraphFont"/>
    <w:rsid w:val="00F06C70"/>
  </w:style>
  <w:style w:type="character" w:styleId="FollowedHyperlink">
    <w:name w:val="FollowedHyperlink"/>
    <w:basedOn w:val="DefaultParagraphFont"/>
    <w:uiPriority w:val="99"/>
    <w:semiHidden/>
    <w:unhideWhenUsed/>
    <w:rsid w:val="00346BC5"/>
    <w:rPr>
      <w:color w:val="800080" w:themeColor="followedHyperlink"/>
      <w:u w:val="single"/>
    </w:rPr>
  </w:style>
  <w:style w:type="character" w:styleId="CommentReference">
    <w:name w:val="annotation reference"/>
    <w:uiPriority w:val="99"/>
    <w:semiHidden/>
    <w:unhideWhenUsed/>
    <w:rsid w:val="00346B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46BC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346BC5"/>
    <w:rPr>
      <w:rFonts w:ascii="Times New Roman" w:eastAsia="ＭＳ 明朝" w:hAnsi="Times New Roman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6BC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46BC5"/>
    <w:rPr>
      <w:rFonts w:ascii="Times New Roman" w:eastAsia="ＭＳ 明朝" w:hAnsi="Times New Roman" w:cs="Times New Roman"/>
      <w:b/>
      <w:bCs/>
      <w:lang w:eastAsia="en-US"/>
    </w:rPr>
  </w:style>
  <w:style w:type="paragraph" w:styleId="NormalWeb">
    <w:name w:val="Normal (Web)"/>
    <w:basedOn w:val="Normal"/>
    <w:uiPriority w:val="99"/>
    <w:unhideWhenUsed/>
    <w:rsid w:val="00F06C70"/>
    <w:pPr>
      <w:spacing w:before="100" w:beforeAutospacing="1" w:after="100" w:afterAutospacing="1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BF4D95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rsid w:val="00BF4D95"/>
    <w:rPr>
      <w:rFonts w:ascii="Lucida Grande" w:eastAsia="ＭＳ 明朝" w:hAnsi="Lucida Grande" w:cs="Lucida Grande"/>
      <w:sz w:val="24"/>
      <w:szCs w:val="24"/>
      <w:lang w:eastAsia="en-US"/>
    </w:rPr>
  </w:style>
  <w:style w:type="character" w:customStyle="1" w:styleId="Heading5Char">
    <w:name w:val="Heading 5 Char"/>
    <w:link w:val="Heading5"/>
    <w:uiPriority w:val="9"/>
    <w:rsid w:val="00BF4D95"/>
    <w:rPr>
      <w:rFonts w:ascii="Times New Roman" w:eastAsia="ＭＳ 明朝" w:hAnsi="Times New Roman" w:cs="Times New Roman"/>
      <w:color w:val="823B0B"/>
      <w:spacing w:val="10"/>
      <w:sz w:val="24"/>
      <w:szCs w:val="24"/>
      <w:lang w:eastAsia="en-US"/>
    </w:rPr>
  </w:style>
  <w:style w:type="character" w:customStyle="1" w:styleId="Heading6Char">
    <w:name w:val="Heading 6 Char"/>
    <w:link w:val="Heading6"/>
    <w:uiPriority w:val="9"/>
    <w:rsid w:val="00BF4D95"/>
    <w:rPr>
      <w:rFonts w:ascii="Times New Roman" w:eastAsia="ＭＳ 明朝" w:hAnsi="Times New Roman" w:cs="Times New Roman"/>
      <w:color w:val="C45911"/>
      <w:spacing w:val="10"/>
      <w:sz w:val="24"/>
      <w:szCs w:val="24"/>
      <w:lang w:eastAsia="en-US"/>
    </w:rPr>
  </w:style>
  <w:style w:type="character" w:customStyle="1" w:styleId="Heading7Char">
    <w:name w:val="Heading 7 Char"/>
    <w:link w:val="Heading7"/>
    <w:uiPriority w:val="9"/>
    <w:rsid w:val="00BF4D95"/>
    <w:rPr>
      <w:rFonts w:ascii="Times New Roman" w:eastAsia="ＭＳ 明朝" w:hAnsi="Times New Roman" w:cs="Times New Roman"/>
      <w:i/>
      <w:iCs/>
      <w:caps/>
      <w:color w:val="C45911"/>
      <w:spacing w:val="10"/>
      <w:sz w:val="24"/>
      <w:szCs w:val="24"/>
      <w:lang w:eastAsia="en-US"/>
    </w:rPr>
  </w:style>
  <w:style w:type="character" w:customStyle="1" w:styleId="Heading8Char">
    <w:name w:val="Heading 8 Char"/>
    <w:link w:val="Heading8"/>
    <w:uiPriority w:val="9"/>
    <w:rsid w:val="00BF4D95"/>
    <w:rPr>
      <w:rFonts w:ascii="Times New Roman" w:eastAsia="ＭＳ 明朝" w:hAnsi="Times New Roman" w:cs="Times New Roman"/>
      <w:caps/>
      <w:spacing w:val="10"/>
      <w:lang w:eastAsia="en-US"/>
    </w:rPr>
  </w:style>
  <w:style w:type="character" w:customStyle="1" w:styleId="Heading9Char">
    <w:name w:val="Heading 9 Char"/>
    <w:link w:val="Heading9"/>
    <w:uiPriority w:val="9"/>
    <w:semiHidden/>
    <w:rsid w:val="00BF4D95"/>
    <w:rPr>
      <w:rFonts w:ascii="Times New Roman" w:eastAsia="ＭＳ 明朝" w:hAnsi="Times New Roman" w:cs="Times New Roman"/>
      <w:i/>
      <w:iCs/>
      <w:caps/>
      <w:spacing w:val="10"/>
      <w:lang w:eastAsia="en-US"/>
    </w:rPr>
  </w:style>
  <w:style w:type="paragraph" w:customStyle="1" w:styleId="EndNoteBibliographyTitle">
    <w:name w:val="EndNote Bibliography Title"/>
    <w:basedOn w:val="Normal"/>
    <w:rsid w:val="00BF4D95"/>
    <w:pPr>
      <w:jc w:val="center"/>
    </w:pPr>
    <w:rPr>
      <w:rFonts w:ascii="Calibri" w:hAnsi="Calibri"/>
    </w:rPr>
  </w:style>
  <w:style w:type="paragraph" w:customStyle="1" w:styleId="EndNoteBibliography">
    <w:name w:val="EndNote Bibliography"/>
    <w:basedOn w:val="Normal"/>
    <w:rsid w:val="00BF4D95"/>
    <w:rPr>
      <w:rFonts w:ascii="Calibri" w:hAnsi="Calibri"/>
    </w:rPr>
  </w:style>
  <w:style w:type="character" w:customStyle="1" w:styleId="BalloonTextChar">
    <w:name w:val="Balloon Text Char"/>
    <w:basedOn w:val="DefaultParagraphFont"/>
    <w:link w:val="BalloonText"/>
    <w:semiHidden/>
    <w:rsid w:val="0016449D"/>
    <w:rPr>
      <w:rFonts w:ascii="Lucida Grande" w:eastAsia="ＭＳ 明朝" w:hAnsi="Lucida Grande" w:cs="Times New Roman"/>
      <w:sz w:val="18"/>
      <w:szCs w:val="18"/>
      <w:lang w:eastAsia="en-US"/>
    </w:rPr>
  </w:style>
  <w:style w:type="table" w:customStyle="1" w:styleId="PlainTable51">
    <w:name w:val="Plain Table 51"/>
    <w:basedOn w:val="TableNormal"/>
    <w:uiPriority w:val="45"/>
    <w:rsid w:val="0016449D"/>
    <w:rPr>
      <w:rFonts w:eastAsiaTheme="minorHAnsi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1">
    <w:name w:val="Plain Table 31"/>
    <w:basedOn w:val="TableNormal"/>
    <w:uiPriority w:val="43"/>
    <w:rsid w:val="0016449D"/>
    <w:rPr>
      <w:rFonts w:eastAsia="SimSun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2">
    <w:name w:val="Plain Table 52"/>
    <w:basedOn w:val="TableNormal"/>
    <w:uiPriority w:val="45"/>
    <w:rsid w:val="0016449D"/>
    <w:rPr>
      <w:rFonts w:eastAsia="SimSun"/>
      <w:sz w:val="24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Revision">
    <w:name w:val="Revision"/>
    <w:hidden/>
    <w:uiPriority w:val="99"/>
    <w:semiHidden/>
    <w:rsid w:val="00BF4D95"/>
    <w:rPr>
      <w:rFonts w:ascii="Times New Roman" w:eastAsia="ＭＳ 明朝" w:hAnsi="Times New Roman" w:cs="Times New Roman"/>
      <w:sz w:val="24"/>
      <w:szCs w:val="24"/>
      <w:lang w:eastAsia="en-US"/>
    </w:rPr>
  </w:style>
  <w:style w:type="paragraph" w:styleId="NoSpacing">
    <w:name w:val="No Spacing"/>
    <w:aliases w:val="NormalLeftJustified"/>
    <w:basedOn w:val="Normal"/>
    <w:link w:val="NoSpacingChar"/>
    <w:uiPriority w:val="1"/>
    <w:rsid w:val="00F06C70"/>
  </w:style>
  <w:style w:type="character" w:styleId="PageNumber">
    <w:name w:val="page number"/>
    <w:basedOn w:val="DefaultParagraphFont"/>
    <w:rsid w:val="00BF4D95"/>
  </w:style>
  <w:style w:type="paragraph" w:customStyle="1" w:styleId="NormalLeftJust">
    <w:name w:val="NormalLeftJust"/>
    <w:basedOn w:val="Normal"/>
    <w:rsid w:val="00F06C70"/>
  </w:style>
  <w:style w:type="paragraph" w:styleId="Title">
    <w:name w:val="Title"/>
    <w:basedOn w:val="Normal"/>
    <w:next w:val="Normal"/>
    <w:link w:val="TitleChar"/>
    <w:uiPriority w:val="10"/>
    <w:rsid w:val="00346BC5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346BC5"/>
    <w:rPr>
      <w:rFonts w:ascii="Times New Roman" w:eastAsia="ＭＳ 明朝" w:hAnsi="Times New Roman" w:cs="Times New Roman"/>
      <w:caps/>
      <w:color w:val="632423" w:themeColor="accent2" w:themeShade="80"/>
      <w:spacing w:val="50"/>
      <w:sz w:val="44"/>
      <w:szCs w:val="44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rsid w:val="00F06C70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link w:val="Subtitle"/>
    <w:uiPriority w:val="11"/>
    <w:rsid w:val="00F06C70"/>
    <w:rPr>
      <w:rFonts w:ascii="Times New Roman" w:eastAsia="ＭＳ 明朝" w:hAnsi="Times New Roman" w:cs="Times New Roman"/>
      <w:caps/>
      <w:spacing w:val="20"/>
      <w:sz w:val="18"/>
      <w:szCs w:val="18"/>
      <w:lang w:eastAsia="en-US"/>
    </w:rPr>
  </w:style>
  <w:style w:type="character" w:styleId="Strong">
    <w:name w:val="Strong"/>
    <w:uiPriority w:val="22"/>
    <w:rsid w:val="00F06C70"/>
    <w:rPr>
      <w:b/>
      <w:bCs/>
      <w:color w:val="C45911"/>
      <w:spacing w:val="5"/>
    </w:rPr>
  </w:style>
  <w:style w:type="character" w:styleId="Emphasis">
    <w:name w:val="Emphasis"/>
    <w:uiPriority w:val="20"/>
    <w:rsid w:val="00346BC5"/>
    <w:rPr>
      <w:caps/>
      <w:spacing w:val="5"/>
      <w:sz w:val="20"/>
      <w:szCs w:val="20"/>
    </w:rPr>
  </w:style>
  <w:style w:type="character" w:customStyle="1" w:styleId="NoSpacingChar">
    <w:name w:val="No Spacing Char"/>
    <w:aliases w:val="NormalLeftJustified Char"/>
    <w:link w:val="NoSpacing"/>
    <w:uiPriority w:val="1"/>
    <w:rsid w:val="00F06C70"/>
    <w:rPr>
      <w:rFonts w:ascii="Times New Roman" w:eastAsia="ＭＳ 明朝" w:hAnsi="Times New Roman" w:cs="Times New Roman"/>
      <w:sz w:val="24"/>
      <w:szCs w:val="24"/>
      <w:lang w:eastAsia="en-US"/>
    </w:rPr>
  </w:style>
  <w:style w:type="paragraph" w:styleId="Quote">
    <w:name w:val="Quote"/>
    <w:basedOn w:val="Normal"/>
    <w:next w:val="Normal"/>
    <w:link w:val="QuoteChar"/>
    <w:uiPriority w:val="29"/>
    <w:rsid w:val="00F06C70"/>
    <w:rPr>
      <w:i/>
      <w:iCs/>
    </w:rPr>
  </w:style>
  <w:style w:type="character" w:customStyle="1" w:styleId="QuoteChar">
    <w:name w:val="Quote Char"/>
    <w:link w:val="Quote"/>
    <w:uiPriority w:val="29"/>
    <w:rsid w:val="00F06C70"/>
    <w:rPr>
      <w:rFonts w:ascii="Times New Roman" w:eastAsia="ＭＳ 明朝" w:hAnsi="Times New Roman" w:cs="Times New Roman"/>
      <w:i/>
      <w:iCs/>
      <w:sz w:val="24"/>
      <w:szCs w:val="24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rsid w:val="00F06C70"/>
    <w:pPr>
      <w:pBdr>
        <w:top w:val="dotted" w:sz="2" w:space="10" w:color="833C0B"/>
        <w:bottom w:val="dotted" w:sz="2" w:space="4" w:color="833C0B"/>
      </w:pBdr>
      <w:spacing w:before="160" w:line="300" w:lineRule="auto"/>
      <w:ind w:left="1440" w:right="1440"/>
    </w:pPr>
    <w:rPr>
      <w:caps/>
      <w:color w:val="823B0B"/>
      <w:spacing w:val="5"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F06C70"/>
    <w:rPr>
      <w:rFonts w:ascii="Times New Roman" w:eastAsia="ＭＳ 明朝" w:hAnsi="Times New Roman" w:cs="Times New Roman"/>
      <w:caps/>
      <w:color w:val="823B0B"/>
      <w:spacing w:val="5"/>
      <w:lang w:eastAsia="en-US"/>
    </w:rPr>
  </w:style>
  <w:style w:type="character" w:styleId="SubtleEmphasis">
    <w:name w:val="Subtle Emphasis"/>
    <w:uiPriority w:val="19"/>
    <w:rsid w:val="0016449D"/>
    <w:rPr>
      <w:i/>
      <w:iCs/>
    </w:rPr>
  </w:style>
  <w:style w:type="character" w:styleId="IntenseEmphasis">
    <w:name w:val="Intense Emphasis"/>
    <w:uiPriority w:val="21"/>
    <w:rsid w:val="00F06C70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rsid w:val="0016449D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rsid w:val="00F06C70"/>
    <w:rPr>
      <w:rFonts w:ascii="Calibri" w:eastAsia="ＭＳ 明朝" w:hAnsi="Calibri" w:cs="Times New Roman"/>
      <w:b/>
      <w:bCs/>
      <w:i/>
      <w:iCs/>
      <w:color w:val="823B0B"/>
    </w:rPr>
  </w:style>
  <w:style w:type="character" w:styleId="BookTitle">
    <w:name w:val="Book Title"/>
    <w:uiPriority w:val="33"/>
    <w:rsid w:val="0016449D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6BC5"/>
    <w:pPr>
      <w:outlineLvl w:val="9"/>
    </w:pPr>
    <w:rPr>
      <w:lang w:bidi="en-US"/>
    </w:rPr>
  </w:style>
  <w:style w:type="paragraph" w:customStyle="1" w:styleId="Eqn">
    <w:name w:val="Eqn"/>
    <w:basedOn w:val="Normal"/>
    <w:next w:val="Normal"/>
    <w:rsid w:val="00346BC5"/>
  </w:style>
  <w:style w:type="paragraph" w:customStyle="1" w:styleId="MyEqns">
    <w:name w:val="MyEqns"/>
    <w:basedOn w:val="Normal"/>
    <w:link w:val="MyEqnsChar"/>
    <w:qFormat/>
    <w:rsid w:val="00BF4D95"/>
    <w:pPr>
      <w:tabs>
        <w:tab w:val="right" w:pos="9360"/>
        <w:tab w:val="right" w:pos="10440"/>
      </w:tabs>
    </w:pPr>
    <w:rPr>
      <w:b/>
      <w:bCs/>
    </w:rPr>
  </w:style>
  <w:style w:type="character" w:customStyle="1" w:styleId="MyEqnsChar">
    <w:name w:val="MyEqns Char"/>
    <w:link w:val="MyEqns"/>
    <w:rsid w:val="00BF4D95"/>
    <w:rPr>
      <w:rFonts w:ascii="Times New Roman" w:eastAsia="ＭＳ 明朝" w:hAnsi="Times New Roman" w:cs="Times New Roman"/>
      <w:b/>
      <w:bCs/>
      <w:sz w:val="24"/>
      <w:szCs w:val="24"/>
      <w:lang w:eastAsia="en-US"/>
    </w:rPr>
  </w:style>
  <w:style w:type="table" w:customStyle="1" w:styleId="MyTable">
    <w:name w:val="MyTable"/>
    <w:basedOn w:val="TableNormal"/>
    <w:uiPriority w:val="99"/>
    <w:rsid w:val="00346BC5"/>
    <w:rPr>
      <w:rFonts w:ascii="Calibri" w:eastAsia="Calibri" w:hAnsi="Calibri" w:cs="Calibri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/>
    </w:tcPr>
  </w:style>
  <w:style w:type="paragraph" w:customStyle="1" w:styleId="Code20">
    <w:name w:val="Code2"/>
    <w:basedOn w:val="Normal"/>
    <w:link w:val="Code2Char"/>
    <w:rsid w:val="001644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</w:pPr>
    <w:rPr>
      <w:rFonts w:ascii="Courier" w:eastAsia="Times New Roman" w:hAnsi="Courier"/>
      <w:sz w:val="18"/>
      <w:szCs w:val="18"/>
      <w:shd w:val="clear" w:color="auto" w:fill="E1E2E5"/>
    </w:rPr>
  </w:style>
  <w:style w:type="character" w:customStyle="1" w:styleId="Code2Char">
    <w:name w:val="Code2 Char"/>
    <w:basedOn w:val="DefaultParagraphFont"/>
    <w:link w:val="Code20"/>
    <w:rsid w:val="0016449D"/>
    <w:rPr>
      <w:rFonts w:ascii="Courier" w:eastAsia="Times New Roman" w:hAnsi="Courier" w:cs="Times New Roman"/>
      <w:sz w:val="18"/>
      <w:szCs w:val="18"/>
      <w:shd w:val="clear" w:color="auto" w:fill="E6E6E6"/>
      <w:lang w:eastAsia="en-US"/>
    </w:rPr>
  </w:style>
  <w:style w:type="paragraph" w:styleId="BodyText">
    <w:name w:val="Body Text"/>
    <w:basedOn w:val="Normal"/>
    <w:link w:val="BodyTextChar"/>
    <w:rsid w:val="0016449D"/>
    <w:pPr>
      <w:spacing w:line="480" w:lineRule="auto"/>
    </w:pPr>
    <w:rPr>
      <w:rFonts w:eastAsia="Times New Roman"/>
      <w:color w:val="FF0000"/>
    </w:rPr>
  </w:style>
  <w:style w:type="character" w:customStyle="1" w:styleId="BodyTextChar">
    <w:name w:val="Body Text Char"/>
    <w:basedOn w:val="DefaultParagraphFont"/>
    <w:link w:val="BodyText"/>
    <w:rsid w:val="0016449D"/>
    <w:rPr>
      <w:rFonts w:ascii="Times New Roman" w:eastAsia="Times New Roman" w:hAnsi="Times New Roman" w:cs="Times New Roman"/>
      <w:color w:val="FF0000"/>
      <w:sz w:val="24"/>
      <w:szCs w:val="24"/>
      <w:lang w:eastAsia="en-US"/>
    </w:rPr>
  </w:style>
  <w:style w:type="paragraph" w:customStyle="1" w:styleId="PageNumber1">
    <w:name w:val="Page Number1"/>
    <w:basedOn w:val="Normal"/>
    <w:next w:val="Normal"/>
    <w:rsid w:val="00346BC5"/>
    <w:pPr>
      <w:spacing w:line="480" w:lineRule="auto"/>
    </w:pPr>
    <w:rPr>
      <w:rFonts w:eastAsia="Times New Roman"/>
    </w:rPr>
  </w:style>
  <w:style w:type="character" w:customStyle="1" w:styleId="apple-style-span">
    <w:name w:val="apple-style-span"/>
    <w:basedOn w:val="DefaultParagraphFont"/>
    <w:rsid w:val="00765397"/>
  </w:style>
  <w:style w:type="character" w:customStyle="1" w:styleId="apple-converted-space">
    <w:name w:val="apple-converted-space"/>
    <w:basedOn w:val="DefaultParagraphFont"/>
    <w:rsid w:val="00765397"/>
  </w:style>
  <w:style w:type="paragraph" w:customStyle="1" w:styleId="footnotedescription">
    <w:name w:val="footnote description"/>
    <w:next w:val="Normal"/>
    <w:link w:val="footnotedescriptionChar"/>
    <w:hidden/>
    <w:rsid w:val="00765397"/>
    <w:pPr>
      <w:spacing w:line="259" w:lineRule="auto"/>
    </w:pPr>
    <w:rPr>
      <w:rFonts w:ascii="Times New Roman" w:eastAsia="Times New Roman" w:hAnsi="Times New Roman" w:cs="Times New Roman"/>
      <w:color w:val="000000"/>
      <w:sz w:val="24"/>
      <w:szCs w:val="22"/>
      <w:lang w:eastAsia="en-US"/>
    </w:rPr>
  </w:style>
  <w:style w:type="character" w:customStyle="1" w:styleId="footnotedescriptionChar">
    <w:name w:val="footnote description Char"/>
    <w:link w:val="footnotedescription"/>
    <w:rsid w:val="00765397"/>
    <w:rPr>
      <w:rFonts w:ascii="Times New Roman" w:eastAsia="Times New Roman" w:hAnsi="Times New Roman" w:cs="Times New Roman"/>
      <w:color w:val="000000"/>
      <w:sz w:val="24"/>
      <w:szCs w:val="22"/>
      <w:lang w:eastAsia="en-US"/>
    </w:rPr>
  </w:style>
  <w:style w:type="character" w:customStyle="1" w:styleId="footnotemark">
    <w:name w:val="footnote mark"/>
    <w:hidden/>
    <w:rsid w:val="00765397"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paragraph" w:customStyle="1" w:styleId="SPIEbodytext">
    <w:name w:val="SPIE body text"/>
    <w:basedOn w:val="Normal"/>
    <w:link w:val="SPIEbodytextCharChar"/>
    <w:rsid w:val="00765397"/>
    <w:pPr>
      <w:jc w:val="both"/>
    </w:pPr>
    <w:rPr>
      <w:sz w:val="20"/>
    </w:rPr>
  </w:style>
  <w:style w:type="character" w:customStyle="1" w:styleId="SPIEbodytextCharChar">
    <w:name w:val="SPIE body text Char Char"/>
    <w:basedOn w:val="DefaultParagraphFont"/>
    <w:link w:val="SPIEbodytext"/>
    <w:rsid w:val="00765397"/>
    <w:rPr>
      <w:rFonts w:ascii="Times New Roman" w:eastAsia="ＭＳ 明朝" w:hAnsi="Times New Roman" w:cs="Times New Roman"/>
      <w:szCs w:val="24"/>
      <w:lang w:eastAsia="en-US"/>
    </w:rPr>
  </w:style>
  <w:style w:type="paragraph" w:customStyle="1" w:styleId="BoxEmphasis">
    <w:name w:val="BoxEmphasis"/>
    <w:basedOn w:val="Normal"/>
    <w:qFormat/>
    <w:rsid w:val="00765397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0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Dev:book2:book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840F5-EB7D-B44B-BA79-83486A19A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bookTemplate.dotx</Template>
  <TotalTime>29</TotalTime>
  <Pages>5</Pages>
  <Words>918</Words>
  <Characters>5237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Prasad Chakraborty</dc:creator>
  <cp:keywords/>
  <dc:description/>
  <cp:lastModifiedBy>Dev Prasad Chakraborty</cp:lastModifiedBy>
  <cp:revision>23</cp:revision>
  <cp:lastPrinted>2014-10-27T19:54:00Z</cp:lastPrinted>
  <dcterms:created xsi:type="dcterms:W3CDTF">2017-03-25T14:09:00Z</dcterms:created>
  <dcterms:modified xsi:type="dcterms:W3CDTF">2017-11-11T14:55:00Z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MacEqns">
    <vt:bool>true</vt:bool>
  </property>
  <property fmtid="{D5CDD505-2E9C-101B-9397-08002B2CF9AE}" pid="4" name="MTEquationNumber2">
    <vt:lpwstr>(#C1.#S1.#E1)</vt:lpwstr>
  </property>
  <property fmtid="{D5CDD505-2E9C-101B-9397-08002B2CF9AE}" pid="5" name="MTEquationSection">
    <vt:lpwstr>1</vt:lpwstr>
  </property>
</Properties>
</file>